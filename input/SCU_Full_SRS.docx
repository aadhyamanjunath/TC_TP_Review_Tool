
<file path=[Content_Types].xml><?xml version="1.0" encoding="utf-8"?>
<Types xmlns="http://schemas.openxmlformats.org/package/2006/content-types">
  <Default Extension="doc" ContentType="application/msword"/>
  <Default Extension="docx" ContentType="application/vnd.openxmlformats-officedocument.wordprocessingml.docume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950C2" w14:textId="77777777" w:rsidR="001232F9" w:rsidRPr="00350027" w:rsidRDefault="001232F9" w:rsidP="001232F9">
      <w:pPr>
        <w:pStyle w:val="Heading1"/>
        <w:rPr>
          <w:rFonts w:asciiTheme="minorHAnsi" w:hAnsiTheme="minorHAnsi"/>
        </w:rPr>
      </w:pPr>
      <w:bookmarkStart w:id="0" w:name="_Toc464110920"/>
      <w:r w:rsidRPr="00350027">
        <w:rPr>
          <w:rFonts w:asciiTheme="minorHAnsi" w:hAnsiTheme="minorHAnsi"/>
        </w:rPr>
        <w:t>CSCI Software Requirements</w:t>
      </w:r>
      <w:bookmarkEnd w:id="0"/>
    </w:p>
    <w:p w14:paraId="1F8C0143" w14:textId="77777777" w:rsidR="00C63E25" w:rsidRPr="00350027" w:rsidRDefault="001232F9" w:rsidP="001232F9">
      <w:pPr>
        <w:rPr>
          <w:rFonts w:asciiTheme="minorHAnsi" w:hAnsiTheme="minorHAnsi"/>
        </w:rPr>
      </w:pPr>
      <w:r w:rsidRPr="00350027">
        <w:rPr>
          <w:rFonts w:asciiTheme="minorHAnsi" w:hAnsiTheme="minorHAnsi"/>
        </w:rPr>
        <w:t xml:space="preserve">Note: Timers in the requirements are to be interpreted in the context of the scheduling granularity and jitter. Where a time is stated as a value with a tolerance, a greater than comparison is to be interpreted as not being met for a time below the lower limit and being met when above the upper limit. Between the lower and upper limits the result is indeterminate and either result is acceptable.    </w:t>
      </w:r>
    </w:p>
    <w:p w14:paraId="59193890" w14:textId="77777777" w:rsidR="00C63E25" w:rsidRPr="00350027" w:rsidRDefault="00C63E25" w:rsidP="00C63E25">
      <w:pPr>
        <w:pStyle w:val="Heading2"/>
        <w:rPr>
          <w:rFonts w:asciiTheme="minorHAnsi" w:hAnsiTheme="minorHAnsi"/>
        </w:rPr>
      </w:pPr>
      <w:bookmarkStart w:id="1" w:name="_Toc464110921"/>
      <w:r w:rsidRPr="00350027">
        <w:rPr>
          <w:rFonts w:asciiTheme="minorHAnsi" w:hAnsiTheme="minorHAnsi"/>
        </w:rPr>
        <w:t>Executive - Power-up Processing</w:t>
      </w:r>
      <w:bookmarkEnd w:id="1"/>
    </w:p>
    <w:p w14:paraId="379BC242" w14:textId="77777777" w:rsidR="00C63E25" w:rsidRPr="00350027" w:rsidRDefault="00C63E25" w:rsidP="00C63E25">
      <w:pPr>
        <w:pStyle w:val="Heading3"/>
        <w:rPr>
          <w:rFonts w:asciiTheme="minorHAnsi" w:hAnsiTheme="minorHAnsi"/>
        </w:rPr>
      </w:pPr>
      <w:bookmarkStart w:id="2" w:name="_Toc464110922"/>
      <w:r w:rsidRPr="00350027">
        <w:rPr>
          <w:rFonts w:asciiTheme="minorHAnsi" w:hAnsiTheme="minorHAnsi"/>
        </w:rPr>
        <w:t>C-Environment</w:t>
      </w:r>
      <w:bookmarkEnd w:id="2"/>
    </w:p>
    <w:p w14:paraId="6D781E9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CA4D49" w14:textId="77777777" w:rsidTr="00F33256">
        <w:tc>
          <w:tcPr>
            <w:tcW w:w="1559" w:type="dxa"/>
          </w:tcPr>
          <w:p w14:paraId="34396A2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MRJ_SCU_STC_SRS_612</w:t>
            </w:r>
          </w:p>
        </w:tc>
        <w:tc>
          <w:tcPr>
            <w:tcW w:w="9320" w:type="dxa"/>
          </w:tcPr>
          <w:p w14:paraId="19AB47E5"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STC Program</w:t>
            </w:r>
            <w:r w:rsidRPr="00350027">
              <w:rPr>
                <w:rFonts w:asciiTheme="minorHAnsi" w:hAnsiTheme="minorHAnsi"/>
              </w:rPr>
              <w:t xml:space="preserve"> shall create the C-environment required for executing the C-functions. This includes the following tasks:</w:t>
            </w:r>
          </w:p>
          <w:p w14:paraId="5AF1E638"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Stack Pointer initialisation,</w:t>
            </w:r>
          </w:p>
          <w:p w14:paraId="0D19DDDF"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Static Variables initialisation,</w:t>
            </w:r>
          </w:p>
          <w:p w14:paraId="34615A3A"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C28 Mode and Status Register initialisation,</w:t>
            </w:r>
          </w:p>
          <w:p w14:paraId="15CF2EFA"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Handover of control to the 'main' function.</w:t>
            </w:r>
          </w:p>
          <w:p w14:paraId="4849E05F" w14:textId="77777777" w:rsidR="00C63E25" w:rsidRPr="00350027" w:rsidRDefault="00C63E25" w:rsidP="00F33256">
            <w:pPr>
              <w:rPr>
                <w:rFonts w:asciiTheme="minorHAnsi" w:hAnsiTheme="minorHAnsi"/>
              </w:rPr>
            </w:pPr>
          </w:p>
          <w:p w14:paraId="55317527" w14:textId="77777777" w:rsidR="00C63E25" w:rsidRPr="00350027" w:rsidRDefault="00C63E25" w:rsidP="00F33256">
            <w:pPr>
              <w:rPr>
                <w:rFonts w:asciiTheme="minorHAnsi" w:hAnsiTheme="minorHAnsi"/>
              </w:rPr>
            </w:pPr>
            <w:r w:rsidRPr="00350027">
              <w:rPr>
                <w:rFonts w:asciiTheme="minorHAnsi" w:hAnsiTheme="minorHAnsi"/>
              </w:rPr>
              <w:t>Justification: The STC will be programmed in 'C' and hence requires C-environment.</w:t>
            </w:r>
          </w:p>
          <w:p w14:paraId="65682E6F" w14:textId="77777777" w:rsidR="00C63E25" w:rsidRPr="00350027" w:rsidRDefault="00C63E25" w:rsidP="00F33256">
            <w:pPr>
              <w:rPr>
                <w:rFonts w:asciiTheme="minorHAnsi" w:hAnsiTheme="minorHAnsi"/>
                <w:i/>
                <w:iCs/>
              </w:rPr>
            </w:pPr>
          </w:p>
        </w:tc>
      </w:tr>
      <w:tr w:rsidR="00C63E25" w:rsidRPr="00350027" w14:paraId="53D86FD2" w14:textId="77777777" w:rsidTr="00F33256">
        <w:tc>
          <w:tcPr>
            <w:tcW w:w="1559" w:type="dxa"/>
          </w:tcPr>
          <w:p w14:paraId="3403D81D" w14:textId="77777777" w:rsidR="00C63E25" w:rsidRPr="00350027" w:rsidRDefault="00C63E25" w:rsidP="00F33256">
            <w:pPr>
              <w:rPr>
                <w:rFonts w:asciiTheme="minorHAnsi" w:hAnsiTheme="minorHAnsi"/>
                <w:i/>
                <w:iCs/>
              </w:rPr>
            </w:pPr>
          </w:p>
        </w:tc>
        <w:tc>
          <w:tcPr>
            <w:tcW w:w="9320" w:type="dxa"/>
          </w:tcPr>
          <w:p w14:paraId="1286AE4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437DC643" w14:textId="77777777" w:rsidTr="00F33256">
        <w:tc>
          <w:tcPr>
            <w:tcW w:w="1559" w:type="dxa"/>
          </w:tcPr>
          <w:p w14:paraId="3146B491" w14:textId="77777777" w:rsidR="00C63E25" w:rsidRPr="00350027" w:rsidRDefault="00C63E25" w:rsidP="00F33256">
            <w:pPr>
              <w:rPr>
                <w:rFonts w:asciiTheme="minorHAnsi" w:hAnsiTheme="minorHAnsi"/>
                <w:i/>
                <w:iCs/>
              </w:rPr>
            </w:pPr>
          </w:p>
        </w:tc>
        <w:tc>
          <w:tcPr>
            <w:tcW w:w="9320" w:type="dxa"/>
          </w:tcPr>
          <w:p w14:paraId="0089DA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E76B37F" w14:textId="77777777" w:rsidTr="00F33256">
        <w:tc>
          <w:tcPr>
            <w:tcW w:w="1559" w:type="dxa"/>
          </w:tcPr>
          <w:p w14:paraId="4B2BC704" w14:textId="77777777" w:rsidR="00C63E25" w:rsidRPr="00350027" w:rsidRDefault="00C63E25" w:rsidP="00F33256">
            <w:pPr>
              <w:rPr>
                <w:rFonts w:asciiTheme="minorHAnsi" w:hAnsiTheme="minorHAnsi"/>
                <w:i/>
                <w:iCs/>
              </w:rPr>
            </w:pPr>
          </w:p>
        </w:tc>
        <w:tc>
          <w:tcPr>
            <w:tcW w:w="9320" w:type="dxa"/>
          </w:tcPr>
          <w:p w14:paraId="697EBF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D0E18E" w14:textId="77777777" w:rsidR="00C63E25" w:rsidRPr="00350027" w:rsidRDefault="00C63E25" w:rsidP="00C63E25">
      <w:pPr>
        <w:rPr>
          <w:rFonts w:asciiTheme="minorHAnsi" w:hAnsiTheme="minorHAnsi"/>
        </w:rPr>
      </w:pPr>
    </w:p>
    <w:p w14:paraId="6A69FD4B" w14:textId="77777777" w:rsidR="00C63E25" w:rsidRPr="00350027" w:rsidRDefault="00C63E25" w:rsidP="00C63E25">
      <w:pPr>
        <w:pStyle w:val="Heading3"/>
        <w:rPr>
          <w:rFonts w:asciiTheme="minorHAnsi" w:hAnsiTheme="minorHAnsi"/>
        </w:rPr>
      </w:pPr>
      <w:bookmarkStart w:id="3" w:name="_Toc464110923"/>
      <w:r w:rsidRPr="00350027">
        <w:rPr>
          <w:rFonts w:asciiTheme="minorHAnsi" w:hAnsiTheme="minorHAnsi"/>
        </w:rPr>
        <w:t>Register Initialisation</w:t>
      </w:r>
      <w:bookmarkEnd w:id="3"/>
    </w:p>
    <w:p w14:paraId="7F2718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38E4484" w14:textId="77777777" w:rsidTr="00F33256">
        <w:tc>
          <w:tcPr>
            <w:tcW w:w="1559" w:type="dxa"/>
          </w:tcPr>
          <w:p w14:paraId="19D2F44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MRJ_SCU_STC_SRS_513</w:t>
            </w:r>
          </w:p>
        </w:tc>
        <w:tc>
          <w:tcPr>
            <w:tcW w:w="9320" w:type="dxa"/>
          </w:tcPr>
          <w:p w14:paraId="4CF2394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System Control Registers in accordance with the hardware control and protocol requirements defined in the Hardware/Software Interface Specification (HSIS) Ref. B4.</w:t>
            </w:r>
          </w:p>
          <w:p w14:paraId="038D6CA9" w14:textId="77777777" w:rsidR="00C63E25" w:rsidRPr="00350027" w:rsidRDefault="00C63E25" w:rsidP="00F33256">
            <w:pPr>
              <w:rPr>
                <w:rFonts w:asciiTheme="minorHAnsi" w:hAnsiTheme="minorHAnsi"/>
                <w:i/>
                <w:iCs/>
              </w:rPr>
            </w:pPr>
          </w:p>
        </w:tc>
      </w:tr>
      <w:tr w:rsidR="00C63E25" w:rsidRPr="00350027" w14:paraId="468EA66B" w14:textId="77777777" w:rsidTr="00F33256">
        <w:tc>
          <w:tcPr>
            <w:tcW w:w="1559" w:type="dxa"/>
          </w:tcPr>
          <w:p w14:paraId="63E773D6" w14:textId="77777777" w:rsidR="00C63E25" w:rsidRPr="00350027" w:rsidRDefault="00C63E25" w:rsidP="00F33256">
            <w:pPr>
              <w:rPr>
                <w:rFonts w:asciiTheme="minorHAnsi" w:hAnsiTheme="minorHAnsi"/>
                <w:i/>
                <w:iCs/>
              </w:rPr>
            </w:pPr>
          </w:p>
        </w:tc>
        <w:tc>
          <w:tcPr>
            <w:tcW w:w="9320" w:type="dxa"/>
          </w:tcPr>
          <w:p w14:paraId="4153CA8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0B0436D" w14:textId="77777777" w:rsidTr="00F33256">
        <w:tc>
          <w:tcPr>
            <w:tcW w:w="1559" w:type="dxa"/>
          </w:tcPr>
          <w:p w14:paraId="699321DF" w14:textId="77777777" w:rsidR="00C63E25" w:rsidRPr="00350027" w:rsidRDefault="00C63E25" w:rsidP="00F33256">
            <w:pPr>
              <w:rPr>
                <w:rFonts w:asciiTheme="minorHAnsi" w:hAnsiTheme="minorHAnsi"/>
                <w:i/>
                <w:iCs/>
              </w:rPr>
            </w:pPr>
          </w:p>
        </w:tc>
        <w:tc>
          <w:tcPr>
            <w:tcW w:w="9320" w:type="dxa"/>
          </w:tcPr>
          <w:p w14:paraId="4C8761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5020186" w14:textId="77777777" w:rsidTr="00F33256">
        <w:tc>
          <w:tcPr>
            <w:tcW w:w="1559" w:type="dxa"/>
          </w:tcPr>
          <w:p w14:paraId="05175703" w14:textId="77777777" w:rsidR="00C63E25" w:rsidRPr="00350027" w:rsidRDefault="00C63E25" w:rsidP="00F33256">
            <w:pPr>
              <w:rPr>
                <w:rFonts w:asciiTheme="minorHAnsi" w:hAnsiTheme="minorHAnsi"/>
                <w:i/>
                <w:iCs/>
              </w:rPr>
            </w:pPr>
          </w:p>
        </w:tc>
        <w:tc>
          <w:tcPr>
            <w:tcW w:w="9320" w:type="dxa"/>
          </w:tcPr>
          <w:p w14:paraId="6B71BA3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901199E" w14:textId="77777777" w:rsidR="00C63E25" w:rsidRPr="00350027" w:rsidRDefault="00C63E25" w:rsidP="00C63E25">
      <w:pPr>
        <w:rPr>
          <w:rFonts w:asciiTheme="minorHAnsi" w:hAnsiTheme="minorHAnsi"/>
        </w:rPr>
      </w:pPr>
    </w:p>
    <w:p w14:paraId="7A40951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1B8E191" w14:textId="77777777" w:rsidTr="00F33256">
        <w:tc>
          <w:tcPr>
            <w:tcW w:w="1559" w:type="dxa"/>
          </w:tcPr>
          <w:p w14:paraId="1AA58E1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MRJ_SCU_STC_SRS_514</w:t>
            </w:r>
          </w:p>
        </w:tc>
        <w:tc>
          <w:tcPr>
            <w:tcW w:w="9320" w:type="dxa"/>
          </w:tcPr>
          <w:p w14:paraId="5C49F63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GPIO Registers in accordance with the hardware control and protocol requirements defined in the HSIS Ref. B4.</w:t>
            </w:r>
          </w:p>
          <w:p w14:paraId="1C780D67" w14:textId="77777777" w:rsidR="00C63E25" w:rsidRPr="00350027" w:rsidRDefault="00C63E25" w:rsidP="00F33256">
            <w:pPr>
              <w:rPr>
                <w:rFonts w:asciiTheme="minorHAnsi" w:hAnsiTheme="minorHAnsi"/>
              </w:rPr>
            </w:pPr>
          </w:p>
          <w:p w14:paraId="44A6E556" w14:textId="77777777" w:rsidR="00C63E25" w:rsidRPr="00350027" w:rsidRDefault="00C63E25" w:rsidP="00F33256">
            <w:pPr>
              <w:rPr>
                <w:rFonts w:asciiTheme="minorHAnsi" w:hAnsiTheme="minorHAnsi"/>
                <w:i/>
                <w:iCs/>
              </w:rPr>
            </w:pPr>
          </w:p>
        </w:tc>
      </w:tr>
      <w:tr w:rsidR="00C63E25" w:rsidRPr="00350027" w14:paraId="7950F825" w14:textId="77777777" w:rsidTr="00F33256">
        <w:tc>
          <w:tcPr>
            <w:tcW w:w="1559" w:type="dxa"/>
          </w:tcPr>
          <w:p w14:paraId="3CB262E6" w14:textId="77777777" w:rsidR="00C63E25" w:rsidRPr="00350027" w:rsidRDefault="00C63E25" w:rsidP="00F33256">
            <w:pPr>
              <w:rPr>
                <w:rFonts w:asciiTheme="minorHAnsi" w:hAnsiTheme="minorHAnsi"/>
                <w:i/>
                <w:iCs/>
              </w:rPr>
            </w:pPr>
          </w:p>
        </w:tc>
        <w:tc>
          <w:tcPr>
            <w:tcW w:w="9320" w:type="dxa"/>
          </w:tcPr>
          <w:p w14:paraId="2288E8A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AB2FE81" w14:textId="77777777" w:rsidTr="00F33256">
        <w:tc>
          <w:tcPr>
            <w:tcW w:w="1559" w:type="dxa"/>
          </w:tcPr>
          <w:p w14:paraId="324CA239" w14:textId="77777777" w:rsidR="00C63E25" w:rsidRPr="00350027" w:rsidRDefault="00C63E25" w:rsidP="00F33256">
            <w:pPr>
              <w:rPr>
                <w:rFonts w:asciiTheme="minorHAnsi" w:hAnsiTheme="minorHAnsi"/>
                <w:i/>
                <w:iCs/>
              </w:rPr>
            </w:pPr>
          </w:p>
        </w:tc>
        <w:tc>
          <w:tcPr>
            <w:tcW w:w="9320" w:type="dxa"/>
          </w:tcPr>
          <w:p w14:paraId="40F8251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60BA988" w14:textId="77777777" w:rsidTr="00F33256">
        <w:tc>
          <w:tcPr>
            <w:tcW w:w="1559" w:type="dxa"/>
          </w:tcPr>
          <w:p w14:paraId="0FDA61F9" w14:textId="77777777" w:rsidR="00C63E25" w:rsidRPr="00350027" w:rsidRDefault="00C63E25" w:rsidP="00F33256">
            <w:pPr>
              <w:rPr>
                <w:rFonts w:asciiTheme="minorHAnsi" w:hAnsiTheme="minorHAnsi"/>
                <w:i/>
                <w:iCs/>
              </w:rPr>
            </w:pPr>
          </w:p>
        </w:tc>
        <w:tc>
          <w:tcPr>
            <w:tcW w:w="9320" w:type="dxa"/>
          </w:tcPr>
          <w:p w14:paraId="47ED4F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73D06D" w14:textId="77777777" w:rsidR="00C63E25" w:rsidRPr="00350027" w:rsidRDefault="00C63E25" w:rsidP="00C63E25">
      <w:pPr>
        <w:rPr>
          <w:rFonts w:asciiTheme="minorHAnsi" w:hAnsiTheme="minorHAnsi"/>
        </w:rPr>
      </w:pPr>
    </w:p>
    <w:p w14:paraId="4E0FAF8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034EE8" w14:textId="77777777" w:rsidTr="00F33256">
        <w:tc>
          <w:tcPr>
            <w:tcW w:w="1559" w:type="dxa"/>
          </w:tcPr>
          <w:p w14:paraId="4ACE98C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MRJ_SCU_STC_SRS_515</w:t>
            </w:r>
          </w:p>
        </w:tc>
        <w:tc>
          <w:tcPr>
            <w:tcW w:w="9320" w:type="dxa"/>
          </w:tcPr>
          <w:p w14:paraId="72C7DAF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ADC Registers in accordance with the hardware control and protocol requirements defined in the HSIS Ref. B4.</w:t>
            </w:r>
          </w:p>
          <w:p w14:paraId="78290DCC" w14:textId="77777777" w:rsidR="00C63E25" w:rsidRPr="00350027" w:rsidRDefault="00C63E25" w:rsidP="00F33256">
            <w:pPr>
              <w:rPr>
                <w:rFonts w:asciiTheme="minorHAnsi" w:hAnsiTheme="minorHAnsi"/>
                <w:i/>
                <w:iCs/>
              </w:rPr>
            </w:pPr>
          </w:p>
        </w:tc>
      </w:tr>
      <w:tr w:rsidR="00C63E25" w:rsidRPr="00350027" w14:paraId="0A99A7CA" w14:textId="77777777" w:rsidTr="00F33256">
        <w:tc>
          <w:tcPr>
            <w:tcW w:w="1559" w:type="dxa"/>
          </w:tcPr>
          <w:p w14:paraId="4BF7079A" w14:textId="77777777" w:rsidR="00C63E25" w:rsidRPr="00350027" w:rsidRDefault="00C63E25" w:rsidP="00F33256">
            <w:pPr>
              <w:rPr>
                <w:rFonts w:asciiTheme="minorHAnsi" w:hAnsiTheme="minorHAnsi"/>
                <w:i/>
                <w:iCs/>
              </w:rPr>
            </w:pPr>
          </w:p>
        </w:tc>
        <w:tc>
          <w:tcPr>
            <w:tcW w:w="9320" w:type="dxa"/>
          </w:tcPr>
          <w:p w14:paraId="5EEB794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30AD60" w14:textId="77777777" w:rsidTr="00F33256">
        <w:tc>
          <w:tcPr>
            <w:tcW w:w="1559" w:type="dxa"/>
          </w:tcPr>
          <w:p w14:paraId="43C6ACED" w14:textId="77777777" w:rsidR="00C63E25" w:rsidRPr="00350027" w:rsidRDefault="00C63E25" w:rsidP="00F33256">
            <w:pPr>
              <w:rPr>
                <w:rFonts w:asciiTheme="minorHAnsi" w:hAnsiTheme="minorHAnsi"/>
                <w:i/>
                <w:iCs/>
              </w:rPr>
            </w:pPr>
          </w:p>
        </w:tc>
        <w:tc>
          <w:tcPr>
            <w:tcW w:w="9320" w:type="dxa"/>
          </w:tcPr>
          <w:p w14:paraId="37E4D0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074D75A" w14:textId="77777777" w:rsidTr="00F33256">
        <w:tc>
          <w:tcPr>
            <w:tcW w:w="1559" w:type="dxa"/>
          </w:tcPr>
          <w:p w14:paraId="4678376F" w14:textId="77777777" w:rsidR="00C63E25" w:rsidRPr="00350027" w:rsidRDefault="00C63E25" w:rsidP="00F33256">
            <w:pPr>
              <w:rPr>
                <w:rFonts w:asciiTheme="minorHAnsi" w:hAnsiTheme="minorHAnsi"/>
                <w:i/>
                <w:iCs/>
              </w:rPr>
            </w:pPr>
          </w:p>
        </w:tc>
        <w:tc>
          <w:tcPr>
            <w:tcW w:w="9320" w:type="dxa"/>
          </w:tcPr>
          <w:p w14:paraId="0CF364F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769B6B" w14:textId="77777777" w:rsidR="00C63E25" w:rsidRPr="00350027" w:rsidRDefault="00C63E25" w:rsidP="00C63E25">
      <w:pPr>
        <w:rPr>
          <w:rFonts w:asciiTheme="minorHAnsi" w:hAnsiTheme="minorHAnsi"/>
        </w:rPr>
      </w:pPr>
    </w:p>
    <w:p w14:paraId="5A353E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0F7447" w14:textId="77777777" w:rsidTr="00F33256">
        <w:tc>
          <w:tcPr>
            <w:tcW w:w="1559" w:type="dxa"/>
          </w:tcPr>
          <w:p w14:paraId="47A3CF10"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MRJ_SCU_STC_SRS_516</w:t>
            </w:r>
          </w:p>
        </w:tc>
        <w:tc>
          <w:tcPr>
            <w:tcW w:w="9320" w:type="dxa"/>
          </w:tcPr>
          <w:p w14:paraId="724B706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EV-A Registers in accordance with the hardware control and protocol requirements defined in the HSIS Ref. B4.</w:t>
            </w:r>
          </w:p>
          <w:p w14:paraId="53240638" w14:textId="77777777" w:rsidR="00C63E25" w:rsidRPr="00350027" w:rsidRDefault="00C63E25" w:rsidP="00F33256">
            <w:pPr>
              <w:rPr>
                <w:rFonts w:asciiTheme="minorHAnsi" w:hAnsiTheme="minorHAnsi"/>
                <w:i/>
                <w:iCs/>
              </w:rPr>
            </w:pPr>
          </w:p>
        </w:tc>
      </w:tr>
      <w:tr w:rsidR="00C63E25" w:rsidRPr="00350027" w14:paraId="6DEDE67D" w14:textId="77777777" w:rsidTr="00F33256">
        <w:tc>
          <w:tcPr>
            <w:tcW w:w="1559" w:type="dxa"/>
          </w:tcPr>
          <w:p w14:paraId="73EC8AC7" w14:textId="77777777" w:rsidR="00C63E25" w:rsidRPr="00350027" w:rsidRDefault="00C63E25" w:rsidP="00F33256">
            <w:pPr>
              <w:rPr>
                <w:rFonts w:asciiTheme="minorHAnsi" w:hAnsiTheme="minorHAnsi"/>
                <w:i/>
                <w:iCs/>
              </w:rPr>
            </w:pPr>
          </w:p>
        </w:tc>
        <w:tc>
          <w:tcPr>
            <w:tcW w:w="9320" w:type="dxa"/>
          </w:tcPr>
          <w:p w14:paraId="5494DCF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B329B8" w14:textId="77777777" w:rsidTr="00F33256">
        <w:tc>
          <w:tcPr>
            <w:tcW w:w="1559" w:type="dxa"/>
          </w:tcPr>
          <w:p w14:paraId="5AB045CA" w14:textId="77777777" w:rsidR="00C63E25" w:rsidRPr="00350027" w:rsidRDefault="00C63E25" w:rsidP="00F33256">
            <w:pPr>
              <w:rPr>
                <w:rFonts w:asciiTheme="minorHAnsi" w:hAnsiTheme="minorHAnsi"/>
                <w:i/>
                <w:iCs/>
              </w:rPr>
            </w:pPr>
          </w:p>
        </w:tc>
        <w:tc>
          <w:tcPr>
            <w:tcW w:w="9320" w:type="dxa"/>
          </w:tcPr>
          <w:p w14:paraId="377244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1F61320" w14:textId="77777777" w:rsidTr="00F33256">
        <w:tc>
          <w:tcPr>
            <w:tcW w:w="1559" w:type="dxa"/>
          </w:tcPr>
          <w:p w14:paraId="35545954" w14:textId="77777777" w:rsidR="00C63E25" w:rsidRPr="00350027" w:rsidRDefault="00C63E25" w:rsidP="00F33256">
            <w:pPr>
              <w:rPr>
                <w:rFonts w:asciiTheme="minorHAnsi" w:hAnsiTheme="minorHAnsi"/>
                <w:i/>
                <w:iCs/>
              </w:rPr>
            </w:pPr>
          </w:p>
        </w:tc>
        <w:tc>
          <w:tcPr>
            <w:tcW w:w="9320" w:type="dxa"/>
          </w:tcPr>
          <w:p w14:paraId="7FF3AB0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4880C7" w14:textId="77777777" w:rsidR="00C63E25" w:rsidRPr="00350027" w:rsidRDefault="00C63E25" w:rsidP="00C63E25">
      <w:pPr>
        <w:rPr>
          <w:rFonts w:asciiTheme="minorHAnsi" w:hAnsiTheme="minorHAnsi"/>
        </w:rPr>
      </w:pPr>
    </w:p>
    <w:p w14:paraId="3081171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13E9DC5" w14:textId="77777777" w:rsidTr="00F33256">
        <w:tc>
          <w:tcPr>
            <w:tcW w:w="1559" w:type="dxa"/>
          </w:tcPr>
          <w:p w14:paraId="635F2A5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MRJ_SCU_STC_SRS_877</w:t>
            </w:r>
          </w:p>
        </w:tc>
        <w:tc>
          <w:tcPr>
            <w:tcW w:w="9320" w:type="dxa"/>
          </w:tcPr>
          <w:p w14:paraId="54E9124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EV-B Registers in accordance with the hardware control and protocol requirements defined in the HSIS Ref. B4.</w:t>
            </w:r>
          </w:p>
          <w:p w14:paraId="0C6F9F4A" w14:textId="77777777" w:rsidR="00C63E25" w:rsidRPr="00350027" w:rsidRDefault="00C63E25" w:rsidP="00F33256">
            <w:pPr>
              <w:rPr>
                <w:rFonts w:asciiTheme="minorHAnsi" w:hAnsiTheme="minorHAnsi"/>
                <w:i/>
                <w:iCs/>
              </w:rPr>
            </w:pPr>
          </w:p>
        </w:tc>
      </w:tr>
      <w:tr w:rsidR="00C63E25" w:rsidRPr="00350027" w14:paraId="4FF27ACD" w14:textId="77777777" w:rsidTr="00F33256">
        <w:tc>
          <w:tcPr>
            <w:tcW w:w="1559" w:type="dxa"/>
          </w:tcPr>
          <w:p w14:paraId="4A3757C5" w14:textId="77777777" w:rsidR="00C63E25" w:rsidRPr="00350027" w:rsidRDefault="00C63E25" w:rsidP="00F33256">
            <w:pPr>
              <w:rPr>
                <w:rFonts w:asciiTheme="minorHAnsi" w:hAnsiTheme="minorHAnsi"/>
                <w:i/>
                <w:iCs/>
              </w:rPr>
            </w:pPr>
          </w:p>
        </w:tc>
        <w:tc>
          <w:tcPr>
            <w:tcW w:w="9320" w:type="dxa"/>
          </w:tcPr>
          <w:p w14:paraId="482F0C2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955F80E" w14:textId="77777777" w:rsidTr="00F33256">
        <w:tc>
          <w:tcPr>
            <w:tcW w:w="1559" w:type="dxa"/>
          </w:tcPr>
          <w:p w14:paraId="245DF89F" w14:textId="77777777" w:rsidR="00C63E25" w:rsidRPr="00350027" w:rsidRDefault="00C63E25" w:rsidP="00F33256">
            <w:pPr>
              <w:rPr>
                <w:rFonts w:asciiTheme="minorHAnsi" w:hAnsiTheme="minorHAnsi"/>
                <w:i/>
                <w:iCs/>
              </w:rPr>
            </w:pPr>
          </w:p>
        </w:tc>
        <w:tc>
          <w:tcPr>
            <w:tcW w:w="9320" w:type="dxa"/>
          </w:tcPr>
          <w:p w14:paraId="44179FB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E93E6B7" w14:textId="77777777" w:rsidTr="00F33256">
        <w:tc>
          <w:tcPr>
            <w:tcW w:w="1559" w:type="dxa"/>
          </w:tcPr>
          <w:p w14:paraId="521A181D" w14:textId="77777777" w:rsidR="00C63E25" w:rsidRPr="00350027" w:rsidRDefault="00C63E25" w:rsidP="00F33256">
            <w:pPr>
              <w:rPr>
                <w:rFonts w:asciiTheme="minorHAnsi" w:hAnsiTheme="minorHAnsi"/>
                <w:i/>
                <w:iCs/>
              </w:rPr>
            </w:pPr>
          </w:p>
        </w:tc>
        <w:tc>
          <w:tcPr>
            <w:tcW w:w="9320" w:type="dxa"/>
          </w:tcPr>
          <w:p w14:paraId="4E1BE1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B06BDEB" w14:textId="77777777" w:rsidR="00C63E25" w:rsidRPr="00350027" w:rsidRDefault="00C63E25" w:rsidP="00C63E25">
      <w:pPr>
        <w:rPr>
          <w:rFonts w:asciiTheme="minorHAnsi" w:hAnsiTheme="minorHAnsi"/>
        </w:rPr>
      </w:pPr>
    </w:p>
    <w:p w14:paraId="3CB0A62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8E697E5" w14:textId="77777777" w:rsidTr="00F33256">
        <w:tc>
          <w:tcPr>
            <w:tcW w:w="1559" w:type="dxa"/>
          </w:tcPr>
          <w:p w14:paraId="5FE21D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MRJ_SCU_STC_SRS_517</w:t>
            </w:r>
          </w:p>
        </w:tc>
        <w:tc>
          <w:tcPr>
            <w:tcW w:w="9320" w:type="dxa"/>
          </w:tcPr>
          <w:p w14:paraId="00A3C49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eCAN Registers in accordance with the hardware control and protocol requirements defined in the HSIS Ref. B4.</w:t>
            </w:r>
          </w:p>
          <w:p w14:paraId="25B91851" w14:textId="77777777" w:rsidR="00C63E25" w:rsidRPr="00350027" w:rsidRDefault="00C63E25" w:rsidP="00F33256">
            <w:pPr>
              <w:rPr>
                <w:rFonts w:asciiTheme="minorHAnsi" w:hAnsiTheme="minorHAnsi"/>
                <w:i/>
                <w:iCs/>
              </w:rPr>
            </w:pPr>
          </w:p>
        </w:tc>
      </w:tr>
      <w:tr w:rsidR="00C63E25" w:rsidRPr="00350027" w14:paraId="29B424BA" w14:textId="77777777" w:rsidTr="00F33256">
        <w:tc>
          <w:tcPr>
            <w:tcW w:w="1559" w:type="dxa"/>
          </w:tcPr>
          <w:p w14:paraId="515E0192" w14:textId="77777777" w:rsidR="00C63E25" w:rsidRPr="00350027" w:rsidRDefault="00C63E25" w:rsidP="00F33256">
            <w:pPr>
              <w:rPr>
                <w:rFonts w:asciiTheme="minorHAnsi" w:hAnsiTheme="minorHAnsi"/>
                <w:i/>
                <w:iCs/>
              </w:rPr>
            </w:pPr>
          </w:p>
        </w:tc>
        <w:tc>
          <w:tcPr>
            <w:tcW w:w="9320" w:type="dxa"/>
          </w:tcPr>
          <w:p w14:paraId="1E6F2A3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83071DF" w14:textId="77777777" w:rsidTr="00F33256">
        <w:tc>
          <w:tcPr>
            <w:tcW w:w="1559" w:type="dxa"/>
          </w:tcPr>
          <w:p w14:paraId="7EF1C0BE" w14:textId="77777777" w:rsidR="00C63E25" w:rsidRPr="00350027" w:rsidRDefault="00C63E25" w:rsidP="00F33256">
            <w:pPr>
              <w:rPr>
                <w:rFonts w:asciiTheme="minorHAnsi" w:hAnsiTheme="minorHAnsi"/>
                <w:i/>
                <w:iCs/>
              </w:rPr>
            </w:pPr>
          </w:p>
        </w:tc>
        <w:tc>
          <w:tcPr>
            <w:tcW w:w="9320" w:type="dxa"/>
          </w:tcPr>
          <w:p w14:paraId="1B7C3C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4386039" w14:textId="77777777" w:rsidTr="00F33256">
        <w:tc>
          <w:tcPr>
            <w:tcW w:w="1559" w:type="dxa"/>
          </w:tcPr>
          <w:p w14:paraId="458D3441" w14:textId="77777777" w:rsidR="00C63E25" w:rsidRPr="00350027" w:rsidRDefault="00C63E25" w:rsidP="00F33256">
            <w:pPr>
              <w:rPr>
                <w:rFonts w:asciiTheme="minorHAnsi" w:hAnsiTheme="minorHAnsi"/>
                <w:i/>
                <w:iCs/>
              </w:rPr>
            </w:pPr>
          </w:p>
        </w:tc>
        <w:tc>
          <w:tcPr>
            <w:tcW w:w="9320" w:type="dxa"/>
          </w:tcPr>
          <w:p w14:paraId="551A7C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D064C4" w14:textId="77777777" w:rsidR="00C63E25" w:rsidRPr="00350027" w:rsidRDefault="00C63E25" w:rsidP="00C63E25">
      <w:pPr>
        <w:rPr>
          <w:rFonts w:asciiTheme="minorHAnsi" w:hAnsiTheme="minorHAnsi"/>
        </w:rPr>
      </w:pPr>
    </w:p>
    <w:p w14:paraId="22B6890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0F73C1" w14:textId="77777777" w:rsidTr="00F33256">
        <w:tc>
          <w:tcPr>
            <w:tcW w:w="1559" w:type="dxa"/>
          </w:tcPr>
          <w:p w14:paraId="4FB277A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MRJ_SCU_STC_SRS_520</w:t>
            </w:r>
          </w:p>
        </w:tc>
        <w:tc>
          <w:tcPr>
            <w:tcW w:w="9320" w:type="dxa"/>
          </w:tcPr>
          <w:p w14:paraId="0CA5136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SPI-A Registers in accordance with the hardware control and protocol requirements defined in the HSIS Ref. B4.</w:t>
            </w:r>
          </w:p>
          <w:p w14:paraId="33E6A9DE" w14:textId="77777777" w:rsidR="00C63E25" w:rsidRPr="00350027" w:rsidRDefault="00C63E25" w:rsidP="00F33256">
            <w:pPr>
              <w:rPr>
                <w:rFonts w:asciiTheme="minorHAnsi" w:hAnsiTheme="minorHAnsi"/>
                <w:i/>
                <w:iCs/>
              </w:rPr>
            </w:pPr>
          </w:p>
        </w:tc>
      </w:tr>
      <w:tr w:rsidR="00C63E25" w:rsidRPr="00350027" w14:paraId="7BA1AA88" w14:textId="77777777" w:rsidTr="00F33256">
        <w:tc>
          <w:tcPr>
            <w:tcW w:w="1559" w:type="dxa"/>
          </w:tcPr>
          <w:p w14:paraId="72D87F3D" w14:textId="77777777" w:rsidR="00C63E25" w:rsidRPr="00350027" w:rsidRDefault="00C63E25" w:rsidP="00F33256">
            <w:pPr>
              <w:rPr>
                <w:rFonts w:asciiTheme="minorHAnsi" w:hAnsiTheme="minorHAnsi"/>
                <w:i/>
                <w:iCs/>
              </w:rPr>
            </w:pPr>
          </w:p>
        </w:tc>
        <w:tc>
          <w:tcPr>
            <w:tcW w:w="9320" w:type="dxa"/>
          </w:tcPr>
          <w:p w14:paraId="769635F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9AD68FB" w14:textId="77777777" w:rsidTr="00F33256">
        <w:tc>
          <w:tcPr>
            <w:tcW w:w="1559" w:type="dxa"/>
          </w:tcPr>
          <w:p w14:paraId="04182736" w14:textId="77777777" w:rsidR="00C63E25" w:rsidRPr="00350027" w:rsidRDefault="00C63E25" w:rsidP="00F33256">
            <w:pPr>
              <w:rPr>
                <w:rFonts w:asciiTheme="minorHAnsi" w:hAnsiTheme="minorHAnsi"/>
                <w:i/>
                <w:iCs/>
              </w:rPr>
            </w:pPr>
          </w:p>
        </w:tc>
        <w:tc>
          <w:tcPr>
            <w:tcW w:w="9320" w:type="dxa"/>
          </w:tcPr>
          <w:p w14:paraId="2DA4E33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BB0DF4E" w14:textId="77777777" w:rsidTr="00F33256">
        <w:tc>
          <w:tcPr>
            <w:tcW w:w="1559" w:type="dxa"/>
          </w:tcPr>
          <w:p w14:paraId="7CA14144" w14:textId="77777777" w:rsidR="00C63E25" w:rsidRPr="00350027" w:rsidRDefault="00C63E25" w:rsidP="00F33256">
            <w:pPr>
              <w:rPr>
                <w:rFonts w:asciiTheme="minorHAnsi" w:hAnsiTheme="minorHAnsi"/>
                <w:i/>
                <w:iCs/>
              </w:rPr>
            </w:pPr>
          </w:p>
        </w:tc>
        <w:tc>
          <w:tcPr>
            <w:tcW w:w="9320" w:type="dxa"/>
          </w:tcPr>
          <w:p w14:paraId="5151D6F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B738CCD" w14:textId="77777777" w:rsidR="00C63E25" w:rsidRPr="00350027" w:rsidRDefault="00C63E25" w:rsidP="00C63E25">
      <w:pPr>
        <w:rPr>
          <w:rFonts w:asciiTheme="minorHAnsi" w:hAnsiTheme="minorHAnsi"/>
        </w:rPr>
      </w:pPr>
    </w:p>
    <w:p w14:paraId="7AED69A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997098" w14:textId="77777777" w:rsidTr="00F33256">
        <w:tc>
          <w:tcPr>
            <w:tcW w:w="1559" w:type="dxa"/>
          </w:tcPr>
          <w:p w14:paraId="00FB8CC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MRJ_SCU_STC_SRS_525</w:t>
            </w:r>
          </w:p>
        </w:tc>
        <w:tc>
          <w:tcPr>
            <w:tcW w:w="9320" w:type="dxa"/>
          </w:tcPr>
          <w:p w14:paraId="4D53947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McBSP Registers in accordance with the hardware control and protocol requirements defined in the HSIS Ref. B4.</w:t>
            </w:r>
          </w:p>
          <w:p w14:paraId="1A737698" w14:textId="77777777" w:rsidR="00C63E25" w:rsidRPr="00350027" w:rsidRDefault="00C63E25" w:rsidP="00F33256">
            <w:pPr>
              <w:rPr>
                <w:rFonts w:asciiTheme="minorHAnsi" w:hAnsiTheme="minorHAnsi"/>
                <w:i/>
                <w:iCs/>
              </w:rPr>
            </w:pPr>
          </w:p>
        </w:tc>
      </w:tr>
      <w:tr w:rsidR="00C63E25" w:rsidRPr="00350027" w14:paraId="7744F7C2" w14:textId="77777777" w:rsidTr="00F33256">
        <w:tc>
          <w:tcPr>
            <w:tcW w:w="1559" w:type="dxa"/>
          </w:tcPr>
          <w:p w14:paraId="4B816D15" w14:textId="77777777" w:rsidR="00C63E25" w:rsidRPr="00350027" w:rsidRDefault="00C63E25" w:rsidP="00F33256">
            <w:pPr>
              <w:rPr>
                <w:rFonts w:asciiTheme="minorHAnsi" w:hAnsiTheme="minorHAnsi"/>
                <w:i/>
                <w:iCs/>
              </w:rPr>
            </w:pPr>
          </w:p>
        </w:tc>
        <w:tc>
          <w:tcPr>
            <w:tcW w:w="9320" w:type="dxa"/>
          </w:tcPr>
          <w:p w14:paraId="3F428DC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3882A4" w14:textId="77777777" w:rsidTr="00F33256">
        <w:tc>
          <w:tcPr>
            <w:tcW w:w="1559" w:type="dxa"/>
          </w:tcPr>
          <w:p w14:paraId="2BE1B4BB" w14:textId="77777777" w:rsidR="00C63E25" w:rsidRPr="00350027" w:rsidRDefault="00C63E25" w:rsidP="00F33256">
            <w:pPr>
              <w:rPr>
                <w:rFonts w:asciiTheme="minorHAnsi" w:hAnsiTheme="minorHAnsi"/>
                <w:i/>
                <w:iCs/>
              </w:rPr>
            </w:pPr>
          </w:p>
        </w:tc>
        <w:tc>
          <w:tcPr>
            <w:tcW w:w="9320" w:type="dxa"/>
          </w:tcPr>
          <w:p w14:paraId="0CDF29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AF3CDFC" w14:textId="77777777" w:rsidTr="00F33256">
        <w:tc>
          <w:tcPr>
            <w:tcW w:w="1559" w:type="dxa"/>
          </w:tcPr>
          <w:p w14:paraId="5AF8B042" w14:textId="77777777" w:rsidR="00C63E25" w:rsidRPr="00350027" w:rsidRDefault="00C63E25" w:rsidP="00F33256">
            <w:pPr>
              <w:rPr>
                <w:rFonts w:asciiTheme="minorHAnsi" w:hAnsiTheme="minorHAnsi"/>
                <w:i/>
                <w:iCs/>
              </w:rPr>
            </w:pPr>
          </w:p>
        </w:tc>
        <w:tc>
          <w:tcPr>
            <w:tcW w:w="9320" w:type="dxa"/>
          </w:tcPr>
          <w:p w14:paraId="118EB6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632109D" w14:textId="77777777" w:rsidR="00C63E25" w:rsidRPr="00350027" w:rsidRDefault="00C63E25" w:rsidP="00C63E25">
      <w:pPr>
        <w:rPr>
          <w:rFonts w:asciiTheme="minorHAnsi" w:hAnsiTheme="minorHAnsi"/>
        </w:rPr>
      </w:pPr>
    </w:p>
    <w:p w14:paraId="29B44F9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5B342DC" w14:textId="77777777" w:rsidTr="00F33256">
        <w:tc>
          <w:tcPr>
            <w:tcW w:w="1559" w:type="dxa"/>
          </w:tcPr>
          <w:p w14:paraId="055E5E0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MRJ_SCU_STC_SRS_518</w:t>
            </w:r>
          </w:p>
        </w:tc>
        <w:tc>
          <w:tcPr>
            <w:tcW w:w="9320" w:type="dxa"/>
          </w:tcPr>
          <w:p w14:paraId="1049E3E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Flash and OTP Registers in accordance with the hardware control and protocol requirements defined in the HSIS Ref. B4.</w:t>
            </w:r>
          </w:p>
          <w:p w14:paraId="7DB9A31B" w14:textId="77777777" w:rsidR="00C63E25" w:rsidRPr="00350027" w:rsidRDefault="00C63E25" w:rsidP="00F33256">
            <w:pPr>
              <w:rPr>
                <w:rFonts w:asciiTheme="minorHAnsi" w:hAnsiTheme="minorHAnsi"/>
                <w:i/>
                <w:iCs/>
              </w:rPr>
            </w:pPr>
          </w:p>
        </w:tc>
      </w:tr>
      <w:tr w:rsidR="00C63E25" w:rsidRPr="00350027" w14:paraId="562EAC25" w14:textId="77777777" w:rsidTr="00F33256">
        <w:tc>
          <w:tcPr>
            <w:tcW w:w="1559" w:type="dxa"/>
          </w:tcPr>
          <w:p w14:paraId="5918DC18" w14:textId="77777777" w:rsidR="00C63E25" w:rsidRPr="00350027" w:rsidRDefault="00C63E25" w:rsidP="00F33256">
            <w:pPr>
              <w:rPr>
                <w:rFonts w:asciiTheme="minorHAnsi" w:hAnsiTheme="minorHAnsi"/>
                <w:i/>
                <w:iCs/>
              </w:rPr>
            </w:pPr>
          </w:p>
        </w:tc>
        <w:tc>
          <w:tcPr>
            <w:tcW w:w="9320" w:type="dxa"/>
          </w:tcPr>
          <w:p w14:paraId="29C06D5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792C623" w14:textId="77777777" w:rsidTr="00F33256">
        <w:tc>
          <w:tcPr>
            <w:tcW w:w="1559" w:type="dxa"/>
          </w:tcPr>
          <w:p w14:paraId="578EDA9C" w14:textId="77777777" w:rsidR="00C63E25" w:rsidRPr="00350027" w:rsidRDefault="00C63E25" w:rsidP="00F33256">
            <w:pPr>
              <w:rPr>
                <w:rFonts w:asciiTheme="minorHAnsi" w:hAnsiTheme="minorHAnsi"/>
                <w:i/>
                <w:iCs/>
              </w:rPr>
            </w:pPr>
          </w:p>
        </w:tc>
        <w:tc>
          <w:tcPr>
            <w:tcW w:w="9320" w:type="dxa"/>
          </w:tcPr>
          <w:p w14:paraId="1E65845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57621FE" w14:textId="77777777" w:rsidTr="00F33256">
        <w:tc>
          <w:tcPr>
            <w:tcW w:w="1559" w:type="dxa"/>
          </w:tcPr>
          <w:p w14:paraId="14C7FFF7" w14:textId="77777777" w:rsidR="00C63E25" w:rsidRPr="00350027" w:rsidRDefault="00C63E25" w:rsidP="00F33256">
            <w:pPr>
              <w:rPr>
                <w:rFonts w:asciiTheme="minorHAnsi" w:hAnsiTheme="minorHAnsi"/>
                <w:i/>
                <w:iCs/>
              </w:rPr>
            </w:pPr>
          </w:p>
        </w:tc>
        <w:tc>
          <w:tcPr>
            <w:tcW w:w="9320" w:type="dxa"/>
          </w:tcPr>
          <w:p w14:paraId="57B352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002BA87" w14:textId="77777777" w:rsidR="00C63E25" w:rsidRPr="00350027" w:rsidRDefault="00C63E25" w:rsidP="00C63E25">
      <w:pPr>
        <w:rPr>
          <w:rFonts w:asciiTheme="minorHAnsi" w:hAnsiTheme="minorHAnsi"/>
        </w:rPr>
      </w:pPr>
    </w:p>
    <w:p w14:paraId="33BAC22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43FB934" w14:textId="77777777" w:rsidTr="00F33256">
        <w:tc>
          <w:tcPr>
            <w:tcW w:w="1559" w:type="dxa"/>
          </w:tcPr>
          <w:p w14:paraId="1EB74EC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MRJ_SCU_STC_SRS_519</w:t>
            </w:r>
          </w:p>
        </w:tc>
        <w:tc>
          <w:tcPr>
            <w:tcW w:w="9320" w:type="dxa"/>
          </w:tcPr>
          <w:p w14:paraId="7955DE6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DSP XINTF Registers in accordance with the hardware control and protocol requirements defined in the HSIS Ref. B4.</w:t>
            </w:r>
          </w:p>
          <w:p w14:paraId="6E4181B6" w14:textId="77777777" w:rsidR="00C63E25" w:rsidRPr="00350027" w:rsidRDefault="00C63E25" w:rsidP="00F33256">
            <w:pPr>
              <w:rPr>
                <w:rFonts w:asciiTheme="minorHAnsi" w:hAnsiTheme="minorHAnsi"/>
              </w:rPr>
            </w:pPr>
          </w:p>
          <w:p w14:paraId="621A05CC" w14:textId="77777777" w:rsidR="00C63E25" w:rsidRPr="00350027" w:rsidRDefault="00C63E25" w:rsidP="00F33256">
            <w:pPr>
              <w:rPr>
                <w:rFonts w:asciiTheme="minorHAnsi" w:hAnsiTheme="minorHAnsi"/>
              </w:rPr>
            </w:pPr>
            <w:r w:rsidRPr="00350027">
              <w:rPr>
                <w:rFonts w:asciiTheme="minorHAnsi" w:hAnsiTheme="minorHAnsi"/>
              </w:rPr>
              <w:t>Note: Zone 1 used for ARINC, Zone 2 used for memory mapped I/O, Zones 6 and 7 not used.</w:t>
            </w:r>
          </w:p>
          <w:p w14:paraId="1B5D457E" w14:textId="77777777" w:rsidR="00C63E25" w:rsidRPr="00350027" w:rsidRDefault="00C63E25" w:rsidP="00F33256">
            <w:pPr>
              <w:rPr>
                <w:rFonts w:asciiTheme="minorHAnsi" w:hAnsiTheme="minorHAnsi"/>
                <w:i/>
                <w:iCs/>
              </w:rPr>
            </w:pPr>
          </w:p>
        </w:tc>
      </w:tr>
      <w:tr w:rsidR="00C63E25" w:rsidRPr="00350027" w14:paraId="4E78BE4D" w14:textId="77777777" w:rsidTr="00F33256">
        <w:tc>
          <w:tcPr>
            <w:tcW w:w="1559" w:type="dxa"/>
          </w:tcPr>
          <w:p w14:paraId="7BB0F633" w14:textId="77777777" w:rsidR="00C63E25" w:rsidRPr="00350027" w:rsidRDefault="00C63E25" w:rsidP="00F33256">
            <w:pPr>
              <w:rPr>
                <w:rFonts w:asciiTheme="minorHAnsi" w:hAnsiTheme="minorHAnsi"/>
                <w:i/>
                <w:iCs/>
              </w:rPr>
            </w:pPr>
          </w:p>
        </w:tc>
        <w:tc>
          <w:tcPr>
            <w:tcW w:w="9320" w:type="dxa"/>
          </w:tcPr>
          <w:p w14:paraId="4EE1FB7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678CBFB" w14:textId="77777777" w:rsidTr="00F33256">
        <w:tc>
          <w:tcPr>
            <w:tcW w:w="1559" w:type="dxa"/>
          </w:tcPr>
          <w:p w14:paraId="0929610C" w14:textId="77777777" w:rsidR="00C63E25" w:rsidRPr="00350027" w:rsidRDefault="00C63E25" w:rsidP="00F33256">
            <w:pPr>
              <w:rPr>
                <w:rFonts w:asciiTheme="minorHAnsi" w:hAnsiTheme="minorHAnsi"/>
                <w:i/>
                <w:iCs/>
              </w:rPr>
            </w:pPr>
          </w:p>
        </w:tc>
        <w:tc>
          <w:tcPr>
            <w:tcW w:w="9320" w:type="dxa"/>
          </w:tcPr>
          <w:p w14:paraId="137CD1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70B1683" w14:textId="77777777" w:rsidTr="00F33256">
        <w:tc>
          <w:tcPr>
            <w:tcW w:w="1559" w:type="dxa"/>
          </w:tcPr>
          <w:p w14:paraId="533624F0" w14:textId="77777777" w:rsidR="00C63E25" w:rsidRPr="00350027" w:rsidRDefault="00C63E25" w:rsidP="00F33256">
            <w:pPr>
              <w:rPr>
                <w:rFonts w:asciiTheme="minorHAnsi" w:hAnsiTheme="minorHAnsi"/>
                <w:i/>
                <w:iCs/>
              </w:rPr>
            </w:pPr>
          </w:p>
        </w:tc>
        <w:tc>
          <w:tcPr>
            <w:tcW w:w="9320" w:type="dxa"/>
          </w:tcPr>
          <w:p w14:paraId="5F33F35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F6B8B7D" w14:textId="77777777" w:rsidR="00C63E25" w:rsidRPr="00350027" w:rsidRDefault="00C63E25" w:rsidP="00C63E25">
      <w:pPr>
        <w:rPr>
          <w:rFonts w:asciiTheme="minorHAnsi" w:hAnsiTheme="minorHAnsi"/>
        </w:rPr>
      </w:pPr>
    </w:p>
    <w:p w14:paraId="4BD3037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014042A" w14:textId="77777777" w:rsidTr="00F33256">
        <w:tc>
          <w:tcPr>
            <w:tcW w:w="1559" w:type="dxa"/>
          </w:tcPr>
          <w:p w14:paraId="7938C9E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w:t>
            </w:r>
          </w:p>
        </w:tc>
        <w:tc>
          <w:tcPr>
            <w:tcW w:w="9320" w:type="dxa"/>
          </w:tcPr>
          <w:p w14:paraId="12A60B9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DEI-1085 ARINC Transceiver #1 Device Control Register at address 0x4001 of Zone 1 XINTF in accordance with the hardware control and protocol requirements defined in the HSIS Ref. B4.</w:t>
            </w:r>
          </w:p>
          <w:p w14:paraId="07187382" w14:textId="77777777" w:rsidR="00C63E25" w:rsidRPr="00350027" w:rsidRDefault="00C63E25" w:rsidP="00F33256">
            <w:pPr>
              <w:rPr>
                <w:rFonts w:asciiTheme="minorHAnsi" w:hAnsiTheme="minorHAnsi"/>
                <w:i/>
                <w:iCs/>
              </w:rPr>
            </w:pPr>
          </w:p>
        </w:tc>
      </w:tr>
      <w:tr w:rsidR="00C63E25" w:rsidRPr="00350027" w14:paraId="6E6A1F3F" w14:textId="77777777" w:rsidTr="00F33256">
        <w:tc>
          <w:tcPr>
            <w:tcW w:w="1559" w:type="dxa"/>
          </w:tcPr>
          <w:p w14:paraId="2AF0931B" w14:textId="77777777" w:rsidR="00C63E25" w:rsidRPr="00350027" w:rsidRDefault="00C63E25" w:rsidP="00F33256">
            <w:pPr>
              <w:rPr>
                <w:rFonts w:asciiTheme="minorHAnsi" w:hAnsiTheme="minorHAnsi"/>
                <w:i/>
                <w:iCs/>
              </w:rPr>
            </w:pPr>
          </w:p>
        </w:tc>
        <w:tc>
          <w:tcPr>
            <w:tcW w:w="9320" w:type="dxa"/>
          </w:tcPr>
          <w:p w14:paraId="6A48301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69124B6" w14:textId="77777777" w:rsidTr="00F33256">
        <w:tc>
          <w:tcPr>
            <w:tcW w:w="1559" w:type="dxa"/>
          </w:tcPr>
          <w:p w14:paraId="783DB0DD" w14:textId="77777777" w:rsidR="00C63E25" w:rsidRPr="00350027" w:rsidRDefault="00C63E25" w:rsidP="00F33256">
            <w:pPr>
              <w:rPr>
                <w:rFonts w:asciiTheme="minorHAnsi" w:hAnsiTheme="minorHAnsi"/>
                <w:i/>
                <w:iCs/>
              </w:rPr>
            </w:pPr>
          </w:p>
        </w:tc>
        <w:tc>
          <w:tcPr>
            <w:tcW w:w="9320" w:type="dxa"/>
          </w:tcPr>
          <w:p w14:paraId="71B70D9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5C40F6B" w14:textId="77777777" w:rsidTr="00F33256">
        <w:tc>
          <w:tcPr>
            <w:tcW w:w="1559" w:type="dxa"/>
          </w:tcPr>
          <w:p w14:paraId="593A1F46" w14:textId="77777777" w:rsidR="00C63E25" w:rsidRPr="00350027" w:rsidRDefault="00C63E25" w:rsidP="00F33256">
            <w:pPr>
              <w:rPr>
                <w:rFonts w:asciiTheme="minorHAnsi" w:hAnsiTheme="minorHAnsi"/>
                <w:i/>
                <w:iCs/>
              </w:rPr>
            </w:pPr>
          </w:p>
        </w:tc>
        <w:tc>
          <w:tcPr>
            <w:tcW w:w="9320" w:type="dxa"/>
          </w:tcPr>
          <w:p w14:paraId="25CEB35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902F6C" w14:textId="77777777" w:rsidR="00C63E25" w:rsidRPr="00350027" w:rsidRDefault="00C63E25" w:rsidP="00C63E25">
      <w:pPr>
        <w:rPr>
          <w:rFonts w:asciiTheme="minorHAnsi" w:hAnsiTheme="minorHAnsi"/>
        </w:rPr>
      </w:pPr>
    </w:p>
    <w:p w14:paraId="2F781AE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81694F" w14:textId="77777777" w:rsidTr="00F33256">
        <w:tc>
          <w:tcPr>
            <w:tcW w:w="1559" w:type="dxa"/>
          </w:tcPr>
          <w:p w14:paraId="2DABD8A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MRJ_SCU_STC_SRS_522</w:t>
            </w:r>
          </w:p>
        </w:tc>
        <w:tc>
          <w:tcPr>
            <w:tcW w:w="9320" w:type="dxa"/>
          </w:tcPr>
          <w:p w14:paraId="34A3008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DEI-1085 ARINC Transceiver #2 Device Control Register at address 0x4011 of Zone 1 XINTF in accordance with the hardware control and protocol requirements defined in the HSIS Ref. B4.</w:t>
            </w:r>
          </w:p>
          <w:p w14:paraId="6C589CB9" w14:textId="77777777" w:rsidR="00C63E25" w:rsidRPr="00350027" w:rsidRDefault="00C63E25" w:rsidP="00F33256">
            <w:pPr>
              <w:rPr>
                <w:rFonts w:asciiTheme="minorHAnsi" w:hAnsiTheme="minorHAnsi"/>
                <w:i/>
                <w:iCs/>
              </w:rPr>
            </w:pPr>
          </w:p>
        </w:tc>
      </w:tr>
      <w:tr w:rsidR="00C63E25" w:rsidRPr="00350027" w14:paraId="213FF316" w14:textId="77777777" w:rsidTr="00F33256">
        <w:tc>
          <w:tcPr>
            <w:tcW w:w="1559" w:type="dxa"/>
          </w:tcPr>
          <w:p w14:paraId="65B1B82A" w14:textId="77777777" w:rsidR="00C63E25" w:rsidRPr="00350027" w:rsidRDefault="00C63E25" w:rsidP="00F33256">
            <w:pPr>
              <w:rPr>
                <w:rFonts w:asciiTheme="minorHAnsi" w:hAnsiTheme="minorHAnsi"/>
                <w:i/>
                <w:iCs/>
              </w:rPr>
            </w:pPr>
          </w:p>
        </w:tc>
        <w:tc>
          <w:tcPr>
            <w:tcW w:w="9320" w:type="dxa"/>
          </w:tcPr>
          <w:p w14:paraId="6DF3137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B4BF454" w14:textId="77777777" w:rsidTr="00F33256">
        <w:tc>
          <w:tcPr>
            <w:tcW w:w="1559" w:type="dxa"/>
          </w:tcPr>
          <w:p w14:paraId="2D5D67E3" w14:textId="77777777" w:rsidR="00C63E25" w:rsidRPr="00350027" w:rsidRDefault="00C63E25" w:rsidP="00F33256">
            <w:pPr>
              <w:rPr>
                <w:rFonts w:asciiTheme="minorHAnsi" w:hAnsiTheme="minorHAnsi"/>
                <w:i/>
                <w:iCs/>
              </w:rPr>
            </w:pPr>
          </w:p>
        </w:tc>
        <w:tc>
          <w:tcPr>
            <w:tcW w:w="9320" w:type="dxa"/>
          </w:tcPr>
          <w:p w14:paraId="7367419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A754C43" w14:textId="77777777" w:rsidTr="00F33256">
        <w:tc>
          <w:tcPr>
            <w:tcW w:w="1559" w:type="dxa"/>
          </w:tcPr>
          <w:p w14:paraId="0BE91675" w14:textId="77777777" w:rsidR="00C63E25" w:rsidRPr="00350027" w:rsidRDefault="00C63E25" w:rsidP="00F33256">
            <w:pPr>
              <w:rPr>
                <w:rFonts w:asciiTheme="minorHAnsi" w:hAnsiTheme="minorHAnsi"/>
                <w:i/>
                <w:iCs/>
              </w:rPr>
            </w:pPr>
          </w:p>
        </w:tc>
        <w:tc>
          <w:tcPr>
            <w:tcW w:w="9320" w:type="dxa"/>
          </w:tcPr>
          <w:p w14:paraId="080F35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FB7F0F" w14:textId="77777777" w:rsidR="00C63E25" w:rsidRPr="00350027" w:rsidRDefault="00C63E25" w:rsidP="00C63E25">
      <w:pPr>
        <w:rPr>
          <w:rFonts w:asciiTheme="minorHAnsi" w:hAnsiTheme="minorHAnsi"/>
        </w:rPr>
      </w:pPr>
    </w:p>
    <w:p w14:paraId="1B46185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9C5BDD" w14:textId="77777777" w:rsidTr="00F33256">
        <w:tc>
          <w:tcPr>
            <w:tcW w:w="1559" w:type="dxa"/>
          </w:tcPr>
          <w:p w14:paraId="6B1FF2A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MRJ_SCU_STC_SRS_523</w:t>
            </w:r>
          </w:p>
        </w:tc>
        <w:tc>
          <w:tcPr>
            <w:tcW w:w="9320" w:type="dxa"/>
          </w:tcPr>
          <w:p w14:paraId="43ABF97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DEI-1085 ARINC Transceiver #3 Device Control Register at address 0x4021 of Zone 1 XINTF in accordance with the hardware control and protocol requirements defined in the HSIS Ref. B4.</w:t>
            </w:r>
          </w:p>
          <w:p w14:paraId="378DD7CB" w14:textId="77777777" w:rsidR="00C63E25" w:rsidRPr="00350027" w:rsidRDefault="00C63E25" w:rsidP="00F33256">
            <w:pPr>
              <w:rPr>
                <w:rFonts w:asciiTheme="minorHAnsi" w:hAnsiTheme="minorHAnsi"/>
                <w:i/>
                <w:iCs/>
              </w:rPr>
            </w:pPr>
          </w:p>
        </w:tc>
      </w:tr>
      <w:tr w:rsidR="00C63E25" w:rsidRPr="00350027" w14:paraId="0B8A91C2" w14:textId="77777777" w:rsidTr="00F33256">
        <w:tc>
          <w:tcPr>
            <w:tcW w:w="1559" w:type="dxa"/>
          </w:tcPr>
          <w:p w14:paraId="247D1450" w14:textId="77777777" w:rsidR="00C63E25" w:rsidRPr="00350027" w:rsidRDefault="00C63E25" w:rsidP="00F33256">
            <w:pPr>
              <w:rPr>
                <w:rFonts w:asciiTheme="minorHAnsi" w:hAnsiTheme="minorHAnsi"/>
                <w:i/>
                <w:iCs/>
              </w:rPr>
            </w:pPr>
          </w:p>
        </w:tc>
        <w:tc>
          <w:tcPr>
            <w:tcW w:w="9320" w:type="dxa"/>
          </w:tcPr>
          <w:p w14:paraId="6D81118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AB770E" w14:textId="77777777" w:rsidTr="00F33256">
        <w:tc>
          <w:tcPr>
            <w:tcW w:w="1559" w:type="dxa"/>
          </w:tcPr>
          <w:p w14:paraId="5E0682FC" w14:textId="77777777" w:rsidR="00C63E25" w:rsidRPr="00350027" w:rsidRDefault="00C63E25" w:rsidP="00F33256">
            <w:pPr>
              <w:rPr>
                <w:rFonts w:asciiTheme="minorHAnsi" w:hAnsiTheme="minorHAnsi"/>
                <w:i/>
                <w:iCs/>
              </w:rPr>
            </w:pPr>
          </w:p>
        </w:tc>
        <w:tc>
          <w:tcPr>
            <w:tcW w:w="9320" w:type="dxa"/>
          </w:tcPr>
          <w:p w14:paraId="3ADBF0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1137EE0" w14:textId="77777777" w:rsidTr="00F33256">
        <w:tc>
          <w:tcPr>
            <w:tcW w:w="1559" w:type="dxa"/>
          </w:tcPr>
          <w:p w14:paraId="270325C2" w14:textId="77777777" w:rsidR="00C63E25" w:rsidRPr="00350027" w:rsidRDefault="00C63E25" w:rsidP="00F33256">
            <w:pPr>
              <w:rPr>
                <w:rFonts w:asciiTheme="minorHAnsi" w:hAnsiTheme="minorHAnsi"/>
                <w:i/>
                <w:iCs/>
              </w:rPr>
            </w:pPr>
          </w:p>
        </w:tc>
        <w:tc>
          <w:tcPr>
            <w:tcW w:w="9320" w:type="dxa"/>
          </w:tcPr>
          <w:p w14:paraId="3ECC5C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F72321" w14:textId="77777777" w:rsidR="00C63E25" w:rsidRPr="00350027" w:rsidRDefault="00C63E25" w:rsidP="00C63E25">
      <w:pPr>
        <w:rPr>
          <w:rFonts w:asciiTheme="minorHAnsi" w:hAnsiTheme="minorHAnsi"/>
        </w:rPr>
      </w:pPr>
    </w:p>
    <w:p w14:paraId="5B0B74F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0A1C682" w14:textId="77777777" w:rsidTr="00F33256">
        <w:tc>
          <w:tcPr>
            <w:tcW w:w="1559" w:type="dxa"/>
          </w:tcPr>
          <w:p w14:paraId="6193089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MRJ_SCU_STC_SRS_1113</w:t>
            </w:r>
          </w:p>
        </w:tc>
        <w:tc>
          <w:tcPr>
            <w:tcW w:w="9320" w:type="dxa"/>
          </w:tcPr>
          <w:p w14:paraId="60BE438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a dummy read from Zone 2 in order to force the DSP chip select lines before a read-access from ARINC Zones 0 &amp; 1.</w:t>
            </w:r>
          </w:p>
          <w:p w14:paraId="7E32743A" w14:textId="77777777" w:rsidR="00C63E25" w:rsidRPr="00350027" w:rsidRDefault="00C63E25" w:rsidP="00F33256">
            <w:pPr>
              <w:rPr>
                <w:rFonts w:asciiTheme="minorHAnsi" w:hAnsiTheme="minorHAnsi"/>
                <w:i/>
                <w:iCs/>
              </w:rPr>
            </w:pPr>
          </w:p>
        </w:tc>
      </w:tr>
      <w:tr w:rsidR="00C63E25" w:rsidRPr="00350027" w14:paraId="5B7D11AC" w14:textId="77777777" w:rsidTr="00F33256">
        <w:tc>
          <w:tcPr>
            <w:tcW w:w="1559" w:type="dxa"/>
          </w:tcPr>
          <w:p w14:paraId="094969BB" w14:textId="77777777" w:rsidR="00C63E25" w:rsidRPr="00350027" w:rsidRDefault="00C63E25" w:rsidP="00F33256">
            <w:pPr>
              <w:rPr>
                <w:rFonts w:asciiTheme="minorHAnsi" w:hAnsiTheme="minorHAnsi"/>
                <w:i/>
                <w:iCs/>
              </w:rPr>
            </w:pPr>
          </w:p>
        </w:tc>
        <w:tc>
          <w:tcPr>
            <w:tcW w:w="9320" w:type="dxa"/>
          </w:tcPr>
          <w:p w14:paraId="6069F2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BD3AD6" w14:textId="77777777" w:rsidTr="00F33256">
        <w:tc>
          <w:tcPr>
            <w:tcW w:w="1559" w:type="dxa"/>
          </w:tcPr>
          <w:p w14:paraId="681BE573" w14:textId="77777777" w:rsidR="00C63E25" w:rsidRPr="00350027" w:rsidRDefault="00C63E25" w:rsidP="00F33256">
            <w:pPr>
              <w:rPr>
                <w:rFonts w:asciiTheme="minorHAnsi" w:hAnsiTheme="minorHAnsi"/>
                <w:i/>
                <w:iCs/>
              </w:rPr>
            </w:pPr>
          </w:p>
        </w:tc>
        <w:tc>
          <w:tcPr>
            <w:tcW w:w="9320" w:type="dxa"/>
          </w:tcPr>
          <w:p w14:paraId="113E51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BEC26B8" w14:textId="77777777" w:rsidTr="00F33256">
        <w:tc>
          <w:tcPr>
            <w:tcW w:w="1559" w:type="dxa"/>
          </w:tcPr>
          <w:p w14:paraId="5C86F783" w14:textId="77777777" w:rsidR="00C63E25" w:rsidRPr="00350027" w:rsidRDefault="00C63E25" w:rsidP="00F33256">
            <w:pPr>
              <w:rPr>
                <w:rFonts w:asciiTheme="minorHAnsi" w:hAnsiTheme="minorHAnsi"/>
                <w:i/>
                <w:iCs/>
              </w:rPr>
            </w:pPr>
          </w:p>
        </w:tc>
        <w:tc>
          <w:tcPr>
            <w:tcW w:w="9320" w:type="dxa"/>
          </w:tcPr>
          <w:p w14:paraId="40D239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963717" w14:textId="77777777" w:rsidR="00C63E25" w:rsidRPr="00350027" w:rsidRDefault="00C63E25" w:rsidP="00C63E25">
      <w:pPr>
        <w:rPr>
          <w:rFonts w:asciiTheme="minorHAnsi" w:hAnsiTheme="minorHAnsi"/>
        </w:rPr>
      </w:pPr>
    </w:p>
    <w:p w14:paraId="56CC237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34E4196" w14:textId="77777777" w:rsidTr="00F33256">
        <w:tc>
          <w:tcPr>
            <w:tcW w:w="1559" w:type="dxa"/>
          </w:tcPr>
          <w:p w14:paraId="7078F88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MRJ_SCU_STC_SRS_521</w:t>
            </w:r>
          </w:p>
        </w:tc>
        <w:tc>
          <w:tcPr>
            <w:tcW w:w="9320" w:type="dxa"/>
          </w:tcPr>
          <w:p w14:paraId="6BE30F4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DMCA1 ARINC 429 receiver in accordance with the HW/SW interface specification [ref B4] to keep only the labels listed for this interface in MRJ_SCU_STC_SRS_137.</w:t>
            </w:r>
          </w:p>
          <w:p w14:paraId="00CE3EDC" w14:textId="77777777" w:rsidR="00C63E25" w:rsidRPr="00350027" w:rsidRDefault="00C63E25" w:rsidP="00F33256">
            <w:pPr>
              <w:rPr>
                <w:rFonts w:asciiTheme="minorHAnsi" w:hAnsiTheme="minorHAnsi"/>
                <w:i/>
                <w:iCs/>
              </w:rPr>
            </w:pPr>
          </w:p>
        </w:tc>
      </w:tr>
      <w:tr w:rsidR="00C63E25" w:rsidRPr="00350027" w14:paraId="467AB393" w14:textId="77777777" w:rsidTr="00F33256">
        <w:tc>
          <w:tcPr>
            <w:tcW w:w="1559" w:type="dxa"/>
          </w:tcPr>
          <w:p w14:paraId="6C36CBCA" w14:textId="77777777" w:rsidR="00C63E25" w:rsidRPr="00350027" w:rsidRDefault="00C63E25" w:rsidP="00F33256">
            <w:pPr>
              <w:rPr>
                <w:rFonts w:asciiTheme="minorHAnsi" w:hAnsiTheme="minorHAnsi"/>
                <w:i/>
                <w:iCs/>
              </w:rPr>
            </w:pPr>
          </w:p>
        </w:tc>
        <w:tc>
          <w:tcPr>
            <w:tcW w:w="9320" w:type="dxa"/>
          </w:tcPr>
          <w:p w14:paraId="0D3507D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8ABF9A4" w14:textId="77777777" w:rsidTr="00F33256">
        <w:tc>
          <w:tcPr>
            <w:tcW w:w="1559" w:type="dxa"/>
          </w:tcPr>
          <w:p w14:paraId="6C47DA87" w14:textId="77777777" w:rsidR="00C63E25" w:rsidRPr="00350027" w:rsidRDefault="00C63E25" w:rsidP="00F33256">
            <w:pPr>
              <w:rPr>
                <w:rFonts w:asciiTheme="minorHAnsi" w:hAnsiTheme="minorHAnsi"/>
                <w:i/>
                <w:iCs/>
              </w:rPr>
            </w:pPr>
          </w:p>
        </w:tc>
        <w:tc>
          <w:tcPr>
            <w:tcW w:w="9320" w:type="dxa"/>
          </w:tcPr>
          <w:p w14:paraId="1B975B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4D1FABA" w14:textId="77777777" w:rsidTr="00F33256">
        <w:tc>
          <w:tcPr>
            <w:tcW w:w="1559" w:type="dxa"/>
          </w:tcPr>
          <w:p w14:paraId="1894BF94" w14:textId="77777777" w:rsidR="00C63E25" w:rsidRPr="00350027" w:rsidRDefault="00C63E25" w:rsidP="00F33256">
            <w:pPr>
              <w:rPr>
                <w:rFonts w:asciiTheme="minorHAnsi" w:hAnsiTheme="minorHAnsi"/>
                <w:i/>
                <w:iCs/>
              </w:rPr>
            </w:pPr>
          </w:p>
        </w:tc>
        <w:tc>
          <w:tcPr>
            <w:tcW w:w="9320" w:type="dxa"/>
          </w:tcPr>
          <w:p w14:paraId="1D8650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8C9167" w14:textId="77777777" w:rsidR="00C63E25" w:rsidRPr="00350027" w:rsidRDefault="00C63E25" w:rsidP="00C63E25">
      <w:pPr>
        <w:rPr>
          <w:rFonts w:asciiTheme="minorHAnsi" w:hAnsiTheme="minorHAnsi"/>
        </w:rPr>
      </w:pPr>
    </w:p>
    <w:p w14:paraId="19B3027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E2D09B9" w14:textId="77777777" w:rsidTr="00F33256">
        <w:tc>
          <w:tcPr>
            <w:tcW w:w="1559" w:type="dxa"/>
          </w:tcPr>
          <w:p w14:paraId="03729E9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MRJ_SCU_STC_SRS_127</w:t>
            </w:r>
          </w:p>
        </w:tc>
        <w:tc>
          <w:tcPr>
            <w:tcW w:w="9320" w:type="dxa"/>
          </w:tcPr>
          <w:p w14:paraId="5F3A0CD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DMCB1 ARINC 429 receiver in accordance with the HW/SW interface specification [ref B4] to keep only the labels listed for this interface in MRJ_SCU_STC_SRS_137.</w:t>
            </w:r>
          </w:p>
          <w:p w14:paraId="510CABF0" w14:textId="77777777" w:rsidR="00C63E25" w:rsidRPr="00350027" w:rsidRDefault="00C63E25" w:rsidP="00F33256">
            <w:pPr>
              <w:rPr>
                <w:rFonts w:asciiTheme="minorHAnsi" w:hAnsiTheme="minorHAnsi"/>
                <w:i/>
                <w:iCs/>
              </w:rPr>
            </w:pPr>
          </w:p>
        </w:tc>
      </w:tr>
      <w:tr w:rsidR="00C63E25" w:rsidRPr="00350027" w14:paraId="2D9AB928" w14:textId="77777777" w:rsidTr="00F33256">
        <w:tc>
          <w:tcPr>
            <w:tcW w:w="1559" w:type="dxa"/>
          </w:tcPr>
          <w:p w14:paraId="50DB01DB" w14:textId="77777777" w:rsidR="00C63E25" w:rsidRPr="00350027" w:rsidRDefault="00C63E25" w:rsidP="00F33256">
            <w:pPr>
              <w:rPr>
                <w:rFonts w:asciiTheme="minorHAnsi" w:hAnsiTheme="minorHAnsi"/>
                <w:i/>
                <w:iCs/>
              </w:rPr>
            </w:pPr>
          </w:p>
        </w:tc>
        <w:tc>
          <w:tcPr>
            <w:tcW w:w="9320" w:type="dxa"/>
          </w:tcPr>
          <w:p w14:paraId="7CE30DF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84D7547" w14:textId="77777777" w:rsidTr="00F33256">
        <w:tc>
          <w:tcPr>
            <w:tcW w:w="1559" w:type="dxa"/>
          </w:tcPr>
          <w:p w14:paraId="23BE0EDF" w14:textId="77777777" w:rsidR="00C63E25" w:rsidRPr="00350027" w:rsidRDefault="00C63E25" w:rsidP="00F33256">
            <w:pPr>
              <w:rPr>
                <w:rFonts w:asciiTheme="minorHAnsi" w:hAnsiTheme="minorHAnsi"/>
                <w:i/>
                <w:iCs/>
              </w:rPr>
            </w:pPr>
          </w:p>
        </w:tc>
        <w:tc>
          <w:tcPr>
            <w:tcW w:w="9320" w:type="dxa"/>
          </w:tcPr>
          <w:p w14:paraId="4D4D449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3AF5415" w14:textId="77777777" w:rsidTr="00F33256">
        <w:tc>
          <w:tcPr>
            <w:tcW w:w="1559" w:type="dxa"/>
          </w:tcPr>
          <w:p w14:paraId="3E98FA83" w14:textId="77777777" w:rsidR="00C63E25" w:rsidRPr="00350027" w:rsidRDefault="00C63E25" w:rsidP="00F33256">
            <w:pPr>
              <w:rPr>
                <w:rFonts w:asciiTheme="minorHAnsi" w:hAnsiTheme="minorHAnsi"/>
                <w:i/>
                <w:iCs/>
              </w:rPr>
            </w:pPr>
          </w:p>
        </w:tc>
        <w:tc>
          <w:tcPr>
            <w:tcW w:w="9320" w:type="dxa"/>
          </w:tcPr>
          <w:p w14:paraId="0DCF45A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39899C" w14:textId="77777777" w:rsidR="00C63E25" w:rsidRPr="00350027" w:rsidRDefault="00C63E25" w:rsidP="00C63E25">
      <w:pPr>
        <w:rPr>
          <w:rFonts w:asciiTheme="minorHAnsi" w:hAnsiTheme="minorHAnsi"/>
        </w:rPr>
      </w:pPr>
    </w:p>
    <w:p w14:paraId="326119A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B78396D" w14:textId="77777777" w:rsidTr="00F33256">
        <w:tc>
          <w:tcPr>
            <w:tcW w:w="1559" w:type="dxa"/>
          </w:tcPr>
          <w:p w14:paraId="52224920"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MRJ_SCU_STC_SRS_129</w:t>
            </w:r>
          </w:p>
        </w:tc>
        <w:tc>
          <w:tcPr>
            <w:tcW w:w="9320" w:type="dxa"/>
          </w:tcPr>
          <w:p w14:paraId="085C3D9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ACE1B1 ARINC 429 receiver in accordance with the HW/SW interface specification [ref B4] to keep only the labels listed for this interface in MRJ_SCU_STC_SRS_137.</w:t>
            </w:r>
          </w:p>
          <w:p w14:paraId="55B2E7EC" w14:textId="77777777" w:rsidR="00C63E25" w:rsidRPr="00350027" w:rsidRDefault="00C63E25" w:rsidP="00F33256">
            <w:pPr>
              <w:rPr>
                <w:rFonts w:asciiTheme="minorHAnsi" w:hAnsiTheme="minorHAnsi"/>
                <w:i/>
                <w:iCs/>
              </w:rPr>
            </w:pPr>
          </w:p>
        </w:tc>
      </w:tr>
      <w:tr w:rsidR="00C63E25" w:rsidRPr="00350027" w14:paraId="7B9D4E50" w14:textId="77777777" w:rsidTr="00F33256">
        <w:tc>
          <w:tcPr>
            <w:tcW w:w="1559" w:type="dxa"/>
          </w:tcPr>
          <w:p w14:paraId="5E3FEBA1" w14:textId="77777777" w:rsidR="00C63E25" w:rsidRPr="00350027" w:rsidRDefault="00C63E25" w:rsidP="00F33256">
            <w:pPr>
              <w:rPr>
                <w:rFonts w:asciiTheme="minorHAnsi" w:hAnsiTheme="minorHAnsi"/>
                <w:i/>
                <w:iCs/>
              </w:rPr>
            </w:pPr>
          </w:p>
        </w:tc>
        <w:tc>
          <w:tcPr>
            <w:tcW w:w="9320" w:type="dxa"/>
          </w:tcPr>
          <w:p w14:paraId="553F61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BDC7B5" w14:textId="77777777" w:rsidTr="00F33256">
        <w:tc>
          <w:tcPr>
            <w:tcW w:w="1559" w:type="dxa"/>
          </w:tcPr>
          <w:p w14:paraId="5CD24540" w14:textId="77777777" w:rsidR="00C63E25" w:rsidRPr="00350027" w:rsidRDefault="00C63E25" w:rsidP="00F33256">
            <w:pPr>
              <w:rPr>
                <w:rFonts w:asciiTheme="minorHAnsi" w:hAnsiTheme="minorHAnsi"/>
                <w:i/>
                <w:iCs/>
              </w:rPr>
            </w:pPr>
          </w:p>
        </w:tc>
        <w:tc>
          <w:tcPr>
            <w:tcW w:w="9320" w:type="dxa"/>
          </w:tcPr>
          <w:p w14:paraId="09B7A19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ABE1B74" w14:textId="77777777" w:rsidTr="00F33256">
        <w:tc>
          <w:tcPr>
            <w:tcW w:w="1559" w:type="dxa"/>
          </w:tcPr>
          <w:p w14:paraId="5FA36602" w14:textId="77777777" w:rsidR="00C63E25" w:rsidRPr="00350027" w:rsidRDefault="00C63E25" w:rsidP="00F33256">
            <w:pPr>
              <w:rPr>
                <w:rFonts w:asciiTheme="minorHAnsi" w:hAnsiTheme="minorHAnsi"/>
                <w:i/>
                <w:iCs/>
              </w:rPr>
            </w:pPr>
          </w:p>
        </w:tc>
        <w:tc>
          <w:tcPr>
            <w:tcW w:w="9320" w:type="dxa"/>
          </w:tcPr>
          <w:p w14:paraId="1A8D533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300D01" w14:textId="77777777" w:rsidR="00C63E25" w:rsidRPr="00350027" w:rsidRDefault="00C63E25" w:rsidP="00C63E25">
      <w:pPr>
        <w:rPr>
          <w:rFonts w:asciiTheme="minorHAnsi" w:hAnsiTheme="minorHAnsi"/>
        </w:rPr>
      </w:pPr>
    </w:p>
    <w:p w14:paraId="106FAD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84981DA" w14:textId="77777777" w:rsidTr="00F33256">
        <w:tc>
          <w:tcPr>
            <w:tcW w:w="1559" w:type="dxa"/>
          </w:tcPr>
          <w:p w14:paraId="275AA5F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MRJ_SCU_STC_SRS_131</w:t>
            </w:r>
          </w:p>
        </w:tc>
        <w:tc>
          <w:tcPr>
            <w:tcW w:w="9320" w:type="dxa"/>
          </w:tcPr>
          <w:p w14:paraId="5B9EFFF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configure the ACE2B1 ARINC 429 receiver in accordance with the HW/SW interface specification [ref B4] to keep only the labels listed for this interface in MRJ_SCU_STC_SRS_137.</w:t>
            </w:r>
          </w:p>
          <w:p w14:paraId="7DCEF993" w14:textId="77777777" w:rsidR="00C63E25" w:rsidRPr="00350027" w:rsidRDefault="00C63E25" w:rsidP="00F33256">
            <w:pPr>
              <w:rPr>
                <w:rFonts w:asciiTheme="minorHAnsi" w:hAnsiTheme="minorHAnsi"/>
                <w:i/>
                <w:iCs/>
              </w:rPr>
            </w:pPr>
          </w:p>
        </w:tc>
      </w:tr>
      <w:tr w:rsidR="00C63E25" w:rsidRPr="00350027" w14:paraId="35DB1AB6" w14:textId="77777777" w:rsidTr="00F33256">
        <w:tc>
          <w:tcPr>
            <w:tcW w:w="1559" w:type="dxa"/>
          </w:tcPr>
          <w:p w14:paraId="07074F02" w14:textId="77777777" w:rsidR="00C63E25" w:rsidRPr="00350027" w:rsidRDefault="00C63E25" w:rsidP="00F33256">
            <w:pPr>
              <w:rPr>
                <w:rFonts w:asciiTheme="minorHAnsi" w:hAnsiTheme="minorHAnsi"/>
                <w:i/>
                <w:iCs/>
              </w:rPr>
            </w:pPr>
          </w:p>
        </w:tc>
        <w:tc>
          <w:tcPr>
            <w:tcW w:w="9320" w:type="dxa"/>
          </w:tcPr>
          <w:p w14:paraId="3E6EA5C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D7F119" w14:textId="77777777" w:rsidTr="00F33256">
        <w:tc>
          <w:tcPr>
            <w:tcW w:w="1559" w:type="dxa"/>
          </w:tcPr>
          <w:p w14:paraId="319C9A46" w14:textId="77777777" w:rsidR="00C63E25" w:rsidRPr="00350027" w:rsidRDefault="00C63E25" w:rsidP="00F33256">
            <w:pPr>
              <w:rPr>
                <w:rFonts w:asciiTheme="minorHAnsi" w:hAnsiTheme="minorHAnsi"/>
                <w:i/>
                <w:iCs/>
              </w:rPr>
            </w:pPr>
          </w:p>
        </w:tc>
        <w:tc>
          <w:tcPr>
            <w:tcW w:w="9320" w:type="dxa"/>
          </w:tcPr>
          <w:p w14:paraId="5FD747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45C0370" w14:textId="77777777" w:rsidTr="00F33256">
        <w:tc>
          <w:tcPr>
            <w:tcW w:w="1559" w:type="dxa"/>
          </w:tcPr>
          <w:p w14:paraId="574943E4" w14:textId="77777777" w:rsidR="00C63E25" w:rsidRPr="00350027" w:rsidRDefault="00C63E25" w:rsidP="00F33256">
            <w:pPr>
              <w:rPr>
                <w:rFonts w:asciiTheme="minorHAnsi" w:hAnsiTheme="minorHAnsi"/>
                <w:i/>
                <w:iCs/>
              </w:rPr>
            </w:pPr>
          </w:p>
        </w:tc>
        <w:tc>
          <w:tcPr>
            <w:tcW w:w="9320" w:type="dxa"/>
          </w:tcPr>
          <w:p w14:paraId="30BE6C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FCAA51" w14:textId="77777777" w:rsidR="00C63E25" w:rsidRPr="00350027" w:rsidRDefault="00C63E25" w:rsidP="00C63E25">
      <w:pPr>
        <w:rPr>
          <w:rFonts w:asciiTheme="minorHAnsi" w:hAnsiTheme="minorHAnsi"/>
        </w:rPr>
      </w:pPr>
    </w:p>
    <w:p w14:paraId="001EBBF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A3A1606" w14:textId="77777777" w:rsidTr="00F33256">
        <w:tc>
          <w:tcPr>
            <w:tcW w:w="1559" w:type="dxa"/>
          </w:tcPr>
          <w:p w14:paraId="361DEB1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MRJ_SCU_STC_SRS_718</w:t>
            </w:r>
          </w:p>
        </w:tc>
        <w:tc>
          <w:tcPr>
            <w:tcW w:w="9320" w:type="dxa"/>
          </w:tcPr>
          <w:p w14:paraId="34CFBA14" w14:textId="77777777" w:rsidR="00C63E25" w:rsidRPr="00350027" w:rsidRDefault="00C63E25" w:rsidP="00F33256">
            <w:pPr>
              <w:rPr>
                <w:rFonts w:asciiTheme="minorHAnsi" w:hAnsiTheme="minorHAnsi"/>
              </w:rPr>
            </w:pPr>
            <w:r w:rsidRPr="00350027">
              <w:rPr>
                <w:rFonts w:asciiTheme="minorHAnsi" w:hAnsiTheme="minorHAnsi"/>
              </w:rPr>
              <w:t xml:space="preserve">Prior to normal processing the </w:t>
            </w:r>
            <w:r w:rsidRPr="00350027">
              <w:rPr>
                <w:rFonts w:asciiTheme="minorHAnsi" w:hAnsiTheme="minorHAnsi"/>
                <w:i/>
                <w:iCs/>
              </w:rPr>
              <w:t>STC Program</w:t>
            </w:r>
            <w:r w:rsidRPr="00350027">
              <w:rPr>
                <w:rFonts w:asciiTheme="minorHAnsi" w:hAnsiTheme="minorHAnsi"/>
              </w:rPr>
              <w:t xml:space="preserve"> shall enable the T1UFINT timer interrupt and clear the first timer interrupt.</w:t>
            </w:r>
          </w:p>
          <w:p w14:paraId="20225D65" w14:textId="77777777" w:rsidR="00C63E25" w:rsidRPr="00350027" w:rsidRDefault="00C63E25" w:rsidP="00F33256">
            <w:pPr>
              <w:rPr>
                <w:rFonts w:asciiTheme="minorHAnsi" w:hAnsiTheme="minorHAnsi"/>
              </w:rPr>
            </w:pPr>
          </w:p>
          <w:p w14:paraId="6165B425" w14:textId="77777777" w:rsidR="00C63E25" w:rsidRPr="00350027" w:rsidRDefault="00C63E25" w:rsidP="00F33256">
            <w:pPr>
              <w:rPr>
                <w:rFonts w:asciiTheme="minorHAnsi" w:hAnsiTheme="minorHAnsi"/>
              </w:rPr>
            </w:pPr>
            <w:r w:rsidRPr="00350027">
              <w:rPr>
                <w:rFonts w:asciiTheme="minorHAnsi" w:hAnsiTheme="minorHAnsi"/>
              </w:rPr>
              <w:t>Justification: First interrupt has to be disregarded as at this point there are no valid measurements to be processed (no previous ADC trigger).</w:t>
            </w:r>
          </w:p>
          <w:p w14:paraId="15BCE216" w14:textId="77777777" w:rsidR="00C63E25" w:rsidRPr="00350027" w:rsidRDefault="00C63E25" w:rsidP="00F33256">
            <w:pPr>
              <w:rPr>
                <w:rFonts w:asciiTheme="minorHAnsi" w:hAnsiTheme="minorHAnsi"/>
                <w:i/>
                <w:iCs/>
              </w:rPr>
            </w:pPr>
          </w:p>
        </w:tc>
      </w:tr>
      <w:tr w:rsidR="00C63E25" w:rsidRPr="00350027" w14:paraId="736711B0" w14:textId="77777777" w:rsidTr="00F33256">
        <w:tc>
          <w:tcPr>
            <w:tcW w:w="1559" w:type="dxa"/>
          </w:tcPr>
          <w:p w14:paraId="716BA836" w14:textId="77777777" w:rsidR="00C63E25" w:rsidRPr="00350027" w:rsidRDefault="00C63E25" w:rsidP="00F33256">
            <w:pPr>
              <w:rPr>
                <w:rFonts w:asciiTheme="minorHAnsi" w:hAnsiTheme="minorHAnsi"/>
                <w:i/>
                <w:iCs/>
              </w:rPr>
            </w:pPr>
          </w:p>
        </w:tc>
        <w:tc>
          <w:tcPr>
            <w:tcW w:w="9320" w:type="dxa"/>
          </w:tcPr>
          <w:p w14:paraId="4A211D1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1208DCE" w14:textId="77777777" w:rsidTr="00F33256">
        <w:tc>
          <w:tcPr>
            <w:tcW w:w="1559" w:type="dxa"/>
          </w:tcPr>
          <w:p w14:paraId="541E8E90" w14:textId="77777777" w:rsidR="00C63E25" w:rsidRPr="00350027" w:rsidRDefault="00C63E25" w:rsidP="00F33256">
            <w:pPr>
              <w:rPr>
                <w:rFonts w:asciiTheme="minorHAnsi" w:hAnsiTheme="minorHAnsi"/>
                <w:i/>
                <w:iCs/>
              </w:rPr>
            </w:pPr>
          </w:p>
        </w:tc>
        <w:tc>
          <w:tcPr>
            <w:tcW w:w="9320" w:type="dxa"/>
          </w:tcPr>
          <w:p w14:paraId="33500D7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C9BB54B" w14:textId="77777777" w:rsidTr="00F33256">
        <w:tc>
          <w:tcPr>
            <w:tcW w:w="1559" w:type="dxa"/>
          </w:tcPr>
          <w:p w14:paraId="78ECE4EF" w14:textId="77777777" w:rsidR="00C63E25" w:rsidRPr="00350027" w:rsidRDefault="00C63E25" w:rsidP="00F33256">
            <w:pPr>
              <w:rPr>
                <w:rFonts w:asciiTheme="minorHAnsi" w:hAnsiTheme="minorHAnsi"/>
                <w:i/>
                <w:iCs/>
              </w:rPr>
            </w:pPr>
          </w:p>
        </w:tc>
        <w:tc>
          <w:tcPr>
            <w:tcW w:w="9320" w:type="dxa"/>
          </w:tcPr>
          <w:p w14:paraId="3317A1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C86D982" w14:textId="77777777" w:rsidR="00C63E25" w:rsidRPr="00350027" w:rsidRDefault="00C63E25" w:rsidP="00C63E25">
      <w:pPr>
        <w:rPr>
          <w:rFonts w:asciiTheme="minorHAnsi" w:hAnsiTheme="minorHAnsi"/>
        </w:rPr>
      </w:pPr>
    </w:p>
    <w:p w14:paraId="0C53333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9291CB3" w14:textId="77777777" w:rsidTr="00F33256">
        <w:tc>
          <w:tcPr>
            <w:tcW w:w="1559" w:type="dxa"/>
          </w:tcPr>
          <w:p w14:paraId="6EE050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MRJ_SCU_STC_SRS_722</w:t>
            </w:r>
          </w:p>
        </w:tc>
        <w:tc>
          <w:tcPr>
            <w:tcW w:w="9320" w:type="dxa"/>
          </w:tcPr>
          <w:p w14:paraId="2E6F77C1"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 xml:space="preserve">STC Program </w:t>
            </w:r>
            <w:r w:rsidRPr="00350027">
              <w:rPr>
                <w:rFonts w:asciiTheme="minorHAnsi" w:hAnsiTheme="minorHAnsi"/>
              </w:rPr>
              <w:t>shall initialise all unused interrupt vectors with a default Interrupt Service Routine to catch spurious interrupts and to reset the DSP.</w:t>
            </w:r>
          </w:p>
          <w:p w14:paraId="0551F890" w14:textId="77777777" w:rsidR="00C63E25" w:rsidRPr="00350027" w:rsidRDefault="00C63E25" w:rsidP="00F33256">
            <w:pPr>
              <w:rPr>
                <w:rFonts w:asciiTheme="minorHAnsi" w:hAnsiTheme="minorHAnsi"/>
              </w:rPr>
            </w:pPr>
            <w:r w:rsidRPr="00350027">
              <w:rPr>
                <w:rFonts w:asciiTheme="minorHAnsi" w:hAnsiTheme="minorHAnsi"/>
              </w:rPr>
              <w:t>Justification: Spurious interrupts must be handled in a controlled manner.</w:t>
            </w:r>
          </w:p>
          <w:p w14:paraId="34B970CC" w14:textId="77777777" w:rsidR="00C63E25" w:rsidRPr="00350027" w:rsidRDefault="00C63E25" w:rsidP="00F33256">
            <w:pPr>
              <w:rPr>
                <w:rFonts w:asciiTheme="minorHAnsi" w:hAnsiTheme="minorHAnsi"/>
                <w:i/>
                <w:iCs/>
              </w:rPr>
            </w:pPr>
          </w:p>
        </w:tc>
      </w:tr>
      <w:tr w:rsidR="00C63E25" w:rsidRPr="00350027" w14:paraId="7014C15F" w14:textId="77777777" w:rsidTr="00F33256">
        <w:tc>
          <w:tcPr>
            <w:tcW w:w="1559" w:type="dxa"/>
          </w:tcPr>
          <w:p w14:paraId="493EC9A8" w14:textId="77777777" w:rsidR="00C63E25" w:rsidRPr="00350027" w:rsidRDefault="00C63E25" w:rsidP="00F33256">
            <w:pPr>
              <w:rPr>
                <w:rFonts w:asciiTheme="minorHAnsi" w:hAnsiTheme="minorHAnsi"/>
                <w:i/>
                <w:iCs/>
              </w:rPr>
            </w:pPr>
          </w:p>
        </w:tc>
        <w:tc>
          <w:tcPr>
            <w:tcW w:w="9320" w:type="dxa"/>
          </w:tcPr>
          <w:p w14:paraId="08CB089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F9D9465" w14:textId="77777777" w:rsidTr="00F33256">
        <w:tc>
          <w:tcPr>
            <w:tcW w:w="1559" w:type="dxa"/>
          </w:tcPr>
          <w:p w14:paraId="674B4EC6" w14:textId="77777777" w:rsidR="00C63E25" w:rsidRPr="00350027" w:rsidRDefault="00C63E25" w:rsidP="00F33256">
            <w:pPr>
              <w:rPr>
                <w:rFonts w:asciiTheme="minorHAnsi" w:hAnsiTheme="minorHAnsi"/>
                <w:i/>
                <w:iCs/>
              </w:rPr>
            </w:pPr>
          </w:p>
        </w:tc>
        <w:tc>
          <w:tcPr>
            <w:tcW w:w="9320" w:type="dxa"/>
          </w:tcPr>
          <w:p w14:paraId="4F19E61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1B11675" w14:textId="77777777" w:rsidTr="00F33256">
        <w:tc>
          <w:tcPr>
            <w:tcW w:w="1559" w:type="dxa"/>
          </w:tcPr>
          <w:p w14:paraId="4B52A076" w14:textId="77777777" w:rsidR="00C63E25" w:rsidRPr="00350027" w:rsidRDefault="00C63E25" w:rsidP="00F33256">
            <w:pPr>
              <w:rPr>
                <w:rFonts w:asciiTheme="minorHAnsi" w:hAnsiTheme="minorHAnsi"/>
                <w:i/>
                <w:iCs/>
              </w:rPr>
            </w:pPr>
          </w:p>
        </w:tc>
        <w:tc>
          <w:tcPr>
            <w:tcW w:w="9320" w:type="dxa"/>
          </w:tcPr>
          <w:p w14:paraId="3BE2AA6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1B7277A" w14:textId="77777777" w:rsidR="00C63E25" w:rsidRPr="00350027" w:rsidRDefault="00C63E25" w:rsidP="00C63E25">
      <w:pPr>
        <w:rPr>
          <w:rFonts w:asciiTheme="minorHAnsi" w:hAnsiTheme="minorHAnsi"/>
        </w:rPr>
      </w:pPr>
    </w:p>
    <w:p w14:paraId="6A7223C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3229DDE" w14:textId="77777777" w:rsidTr="00F33256">
        <w:tc>
          <w:tcPr>
            <w:tcW w:w="1559" w:type="dxa"/>
          </w:tcPr>
          <w:p w14:paraId="37D44DF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MRJ_SCU_STC_SRS_1260</w:t>
            </w:r>
          </w:p>
        </w:tc>
        <w:tc>
          <w:tcPr>
            <w:tcW w:w="9320" w:type="dxa"/>
          </w:tcPr>
          <w:p w14:paraId="66BF5DB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insert a 65536 SYSCLKOUT cycles delay after writing to the PLLCR register in order for the PLL to complete the locking sequence.</w:t>
            </w:r>
          </w:p>
          <w:p w14:paraId="567AE150" w14:textId="77777777" w:rsidR="00C63E25" w:rsidRPr="00350027" w:rsidRDefault="00C63E25" w:rsidP="00F33256">
            <w:pPr>
              <w:rPr>
                <w:rFonts w:asciiTheme="minorHAnsi" w:hAnsiTheme="minorHAnsi"/>
                <w:i/>
                <w:iCs/>
              </w:rPr>
            </w:pPr>
          </w:p>
        </w:tc>
      </w:tr>
      <w:tr w:rsidR="00C63E25" w:rsidRPr="00350027" w14:paraId="1B714215" w14:textId="77777777" w:rsidTr="00F33256">
        <w:tc>
          <w:tcPr>
            <w:tcW w:w="1559" w:type="dxa"/>
          </w:tcPr>
          <w:p w14:paraId="220F2564" w14:textId="77777777" w:rsidR="00C63E25" w:rsidRPr="00350027" w:rsidRDefault="00C63E25" w:rsidP="00F33256">
            <w:pPr>
              <w:rPr>
                <w:rFonts w:asciiTheme="minorHAnsi" w:hAnsiTheme="minorHAnsi"/>
                <w:i/>
                <w:iCs/>
              </w:rPr>
            </w:pPr>
          </w:p>
        </w:tc>
        <w:tc>
          <w:tcPr>
            <w:tcW w:w="9320" w:type="dxa"/>
          </w:tcPr>
          <w:p w14:paraId="3A1A3BB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F29FE59" w14:textId="77777777" w:rsidTr="00F33256">
        <w:tc>
          <w:tcPr>
            <w:tcW w:w="1559" w:type="dxa"/>
          </w:tcPr>
          <w:p w14:paraId="6300E35D" w14:textId="77777777" w:rsidR="00C63E25" w:rsidRPr="00350027" w:rsidRDefault="00C63E25" w:rsidP="00F33256">
            <w:pPr>
              <w:rPr>
                <w:rFonts w:asciiTheme="minorHAnsi" w:hAnsiTheme="minorHAnsi"/>
                <w:i/>
                <w:iCs/>
              </w:rPr>
            </w:pPr>
          </w:p>
        </w:tc>
        <w:tc>
          <w:tcPr>
            <w:tcW w:w="9320" w:type="dxa"/>
          </w:tcPr>
          <w:p w14:paraId="341F48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62FEFB3" w14:textId="77777777" w:rsidTr="00F33256">
        <w:tc>
          <w:tcPr>
            <w:tcW w:w="1559" w:type="dxa"/>
          </w:tcPr>
          <w:p w14:paraId="790F6F20" w14:textId="77777777" w:rsidR="00C63E25" w:rsidRPr="00350027" w:rsidRDefault="00C63E25" w:rsidP="00F33256">
            <w:pPr>
              <w:rPr>
                <w:rFonts w:asciiTheme="minorHAnsi" w:hAnsiTheme="minorHAnsi"/>
                <w:i/>
                <w:iCs/>
              </w:rPr>
            </w:pPr>
          </w:p>
        </w:tc>
        <w:tc>
          <w:tcPr>
            <w:tcW w:w="9320" w:type="dxa"/>
          </w:tcPr>
          <w:p w14:paraId="602713D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80B7767" w14:textId="77777777" w:rsidR="00C63E25" w:rsidRPr="00350027" w:rsidRDefault="00C63E25" w:rsidP="00C63E25">
      <w:pPr>
        <w:rPr>
          <w:rFonts w:asciiTheme="minorHAnsi" w:hAnsiTheme="minorHAnsi"/>
        </w:rPr>
      </w:pPr>
    </w:p>
    <w:p w14:paraId="3AF067EF" w14:textId="77777777" w:rsidR="00C63E25" w:rsidRPr="00350027" w:rsidRDefault="00C63E25" w:rsidP="00C63E25">
      <w:pPr>
        <w:pStyle w:val="Heading3"/>
        <w:rPr>
          <w:rFonts w:asciiTheme="minorHAnsi" w:hAnsiTheme="minorHAnsi"/>
        </w:rPr>
      </w:pPr>
      <w:bookmarkStart w:id="4" w:name="_Toc464110924"/>
      <w:bookmarkStart w:id="5" w:name="_Hlk215651517"/>
      <w:r w:rsidRPr="00350027">
        <w:rPr>
          <w:rFonts w:asciiTheme="minorHAnsi" w:hAnsiTheme="minorHAnsi"/>
        </w:rPr>
        <w:t>Rigging Parameter Loading</w:t>
      </w:r>
      <w:bookmarkEnd w:id="4"/>
    </w:p>
    <w:p w14:paraId="33D01A89" w14:textId="77777777" w:rsidR="00C63E25" w:rsidRPr="00350027" w:rsidRDefault="00C63E25" w:rsidP="00C63E25">
      <w:pPr>
        <w:rPr>
          <w:rFonts w:asciiTheme="minorHAnsi" w:hAnsiTheme="minorHAnsi"/>
        </w:rPr>
      </w:pPr>
      <w:r w:rsidRPr="00350027">
        <w:rPr>
          <w:rFonts w:asciiTheme="minorHAnsi" w:hAnsiTheme="minorHAnsi"/>
        </w:rPr>
        <w:t xml:space="preserve">In order to read the rigging parameters from the Numonyx NVM device, the </w:t>
      </w:r>
      <w:r w:rsidRPr="00350027">
        <w:rPr>
          <w:rFonts w:asciiTheme="minorHAnsi" w:hAnsiTheme="minorHAnsi"/>
          <w:i/>
          <w:iCs/>
        </w:rPr>
        <w:t>STC Program</w:t>
      </w:r>
      <w:r w:rsidRPr="00350027">
        <w:rPr>
          <w:rFonts w:asciiTheme="minorHAnsi" w:hAnsiTheme="minorHAnsi"/>
        </w:rPr>
        <w:t xml:space="preserve"> will upon start-up configure the SPI control registers for SPI Master Mode Operation, 16-bit SPI Data Transmission/Reception and 2MHz SPI Clock output.</w:t>
      </w:r>
    </w:p>
    <w:p w14:paraId="5196C406" w14:textId="77777777" w:rsidR="00C63E25" w:rsidRPr="00350027" w:rsidRDefault="00C63E25" w:rsidP="00C63E25">
      <w:pPr>
        <w:rPr>
          <w:rFonts w:asciiTheme="minorHAnsi" w:hAnsiTheme="minorHAnsi"/>
        </w:rPr>
      </w:pPr>
      <w:r w:rsidRPr="00350027">
        <w:rPr>
          <w:rFonts w:asciiTheme="minorHAnsi" w:hAnsiTheme="minorHAnsi"/>
        </w:rPr>
        <w:t>Note: This is defined by MRJ_SCU_STC_SRS_525.</w:t>
      </w:r>
    </w:p>
    <w:p w14:paraId="1FEAF43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54"/>
      </w:tblGrid>
      <w:tr w:rsidR="00C63E25" w:rsidRPr="00350027" w14:paraId="2A32C396" w14:textId="77777777" w:rsidTr="00F33256">
        <w:tc>
          <w:tcPr>
            <w:tcW w:w="1559" w:type="dxa"/>
          </w:tcPr>
          <w:p w14:paraId="13A8D51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MRJ_SCU_STC_SRS_702</w:t>
            </w:r>
          </w:p>
        </w:tc>
        <w:tc>
          <w:tcPr>
            <w:tcW w:w="9320" w:type="dxa"/>
          </w:tcPr>
          <w:p w14:paraId="4F04137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following parameters from NVM sector 0 and store in RAM.</w:t>
            </w:r>
          </w:p>
          <w:p w14:paraId="6A6BD84E" w14:textId="77777777" w:rsidR="00C63E25" w:rsidRPr="00350027" w:rsidRDefault="00C63E25" w:rsidP="00F33256">
            <w:pPr>
              <w:rPr>
                <w:rFonts w:asciiTheme="minorHAnsi" w:hAnsiTheme="minorHAnsi"/>
              </w:rPr>
            </w:pPr>
          </w:p>
          <w:p w14:paraId="46560FE3" w14:textId="77777777" w:rsidR="00C63E25" w:rsidRPr="00350027" w:rsidRDefault="00C63E25" w:rsidP="00F33256">
            <w:pPr>
              <w:rPr>
                <w:rFonts w:asciiTheme="minorHAnsi" w:hAnsiTheme="minorHAnsi"/>
              </w:rPr>
            </w:pPr>
            <w:r w:rsidRPr="00350027">
              <w:rPr>
                <w:rFonts w:asciiTheme="minorHAnsi" w:hAnsiTheme="minorHAnsi"/>
              </w:rPr>
              <w:object w:dxaOrig="9442" w:dyaOrig="7735" w14:anchorId="7966AC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41.75pt;height:361.5pt" o:ole="">
                  <v:imagedata r:id="rId11" o:title=""/>
                </v:shape>
                <o:OLEObject Type="Embed" ProgID="Word.Document.8" ShapeID="_x0000_i1036" DrawAspect="Content" ObjectID="_1831033161" r:id="rId12"/>
              </w:object>
            </w:r>
          </w:p>
          <w:p w14:paraId="6EAC525A" w14:textId="77777777" w:rsidR="00C63E25" w:rsidRPr="00350027" w:rsidRDefault="00C63E25" w:rsidP="00F33256">
            <w:pPr>
              <w:rPr>
                <w:rFonts w:asciiTheme="minorHAnsi" w:hAnsiTheme="minorHAnsi"/>
              </w:rPr>
            </w:pPr>
            <w:r w:rsidRPr="00350027">
              <w:rPr>
                <w:rFonts w:asciiTheme="minorHAnsi" w:hAnsiTheme="minorHAnsi"/>
              </w:rPr>
              <w:t>Justification: Required to have the values in RAM in order to add the rigging offsets during fast run-time operation.</w:t>
            </w:r>
          </w:p>
          <w:p w14:paraId="63E02D32" w14:textId="77777777" w:rsidR="00C63E25" w:rsidRPr="00350027" w:rsidRDefault="00C63E25" w:rsidP="00F33256">
            <w:pPr>
              <w:rPr>
                <w:rFonts w:asciiTheme="minorHAnsi" w:hAnsiTheme="minorHAnsi"/>
                <w:i/>
                <w:iCs/>
              </w:rPr>
            </w:pPr>
          </w:p>
        </w:tc>
      </w:tr>
      <w:tr w:rsidR="00C63E25" w:rsidRPr="00350027" w14:paraId="65342AFB" w14:textId="77777777" w:rsidTr="00F33256">
        <w:tc>
          <w:tcPr>
            <w:tcW w:w="1559" w:type="dxa"/>
          </w:tcPr>
          <w:p w14:paraId="788624F6" w14:textId="77777777" w:rsidR="00C63E25" w:rsidRPr="00350027" w:rsidRDefault="00C63E25" w:rsidP="00F33256">
            <w:pPr>
              <w:rPr>
                <w:rFonts w:asciiTheme="minorHAnsi" w:hAnsiTheme="minorHAnsi"/>
                <w:i/>
                <w:iCs/>
              </w:rPr>
            </w:pPr>
          </w:p>
        </w:tc>
        <w:tc>
          <w:tcPr>
            <w:tcW w:w="9320" w:type="dxa"/>
          </w:tcPr>
          <w:p w14:paraId="4D44D88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B8297D9" w14:textId="77777777" w:rsidTr="00F33256">
        <w:tc>
          <w:tcPr>
            <w:tcW w:w="1559" w:type="dxa"/>
          </w:tcPr>
          <w:p w14:paraId="1D61BAE6" w14:textId="77777777" w:rsidR="00C63E25" w:rsidRPr="00350027" w:rsidRDefault="00C63E25" w:rsidP="00F33256">
            <w:pPr>
              <w:rPr>
                <w:rFonts w:asciiTheme="minorHAnsi" w:hAnsiTheme="minorHAnsi"/>
                <w:i/>
                <w:iCs/>
              </w:rPr>
            </w:pPr>
          </w:p>
        </w:tc>
        <w:tc>
          <w:tcPr>
            <w:tcW w:w="9320" w:type="dxa"/>
          </w:tcPr>
          <w:p w14:paraId="494BC9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EC81018" w14:textId="77777777" w:rsidTr="00F33256">
        <w:tc>
          <w:tcPr>
            <w:tcW w:w="1559" w:type="dxa"/>
          </w:tcPr>
          <w:p w14:paraId="5C085DC9" w14:textId="77777777" w:rsidR="00C63E25" w:rsidRPr="00350027" w:rsidRDefault="00C63E25" w:rsidP="00F33256">
            <w:pPr>
              <w:rPr>
                <w:rFonts w:asciiTheme="minorHAnsi" w:hAnsiTheme="minorHAnsi"/>
                <w:i/>
                <w:iCs/>
              </w:rPr>
            </w:pPr>
          </w:p>
        </w:tc>
        <w:tc>
          <w:tcPr>
            <w:tcW w:w="9320" w:type="dxa"/>
          </w:tcPr>
          <w:p w14:paraId="4802CE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C1E2795" w14:textId="77777777" w:rsidR="00C63E25" w:rsidRPr="00350027" w:rsidRDefault="00C63E25" w:rsidP="00C63E25">
      <w:pPr>
        <w:rPr>
          <w:rFonts w:asciiTheme="minorHAnsi" w:hAnsiTheme="minorHAnsi"/>
        </w:rPr>
      </w:pPr>
    </w:p>
    <w:p w14:paraId="3BE1682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15"/>
      </w:tblGrid>
      <w:tr w:rsidR="00C63E25" w:rsidRPr="00350027" w14:paraId="0F6A97D3" w14:textId="77777777" w:rsidTr="00F33256">
        <w:tc>
          <w:tcPr>
            <w:tcW w:w="1559" w:type="dxa"/>
          </w:tcPr>
          <w:p w14:paraId="5166798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MRJ_SCU_STC_SRS_709</w:t>
            </w:r>
          </w:p>
        </w:tc>
        <w:tc>
          <w:tcPr>
            <w:tcW w:w="9320" w:type="dxa"/>
          </w:tcPr>
          <w:p w14:paraId="6350776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following parameters from NVM sector 1 and store in RAM.</w:t>
            </w:r>
          </w:p>
          <w:p w14:paraId="2101519C" w14:textId="77777777" w:rsidR="00C63E25" w:rsidRPr="00350027" w:rsidRDefault="00C63E25" w:rsidP="00F33256">
            <w:pPr>
              <w:rPr>
                <w:rFonts w:asciiTheme="minorHAnsi" w:hAnsiTheme="minorHAnsi"/>
              </w:rPr>
            </w:pPr>
            <w:r w:rsidRPr="00350027">
              <w:rPr>
                <w:rFonts w:asciiTheme="minorHAnsi" w:hAnsiTheme="minorHAnsi"/>
              </w:rPr>
              <w:object w:dxaOrig="9442" w:dyaOrig="10011" w14:anchorId="72F116C7">
                <v:shape id="_x0000_i1037" type="#_x0000_t75" style="width:450pt;height:477pt" o:ole="">
                  <v:imagedata r:id="rId13" o:title=""/>
                </v:shape>
                <o:OLEObject Type="Embed" ProgID="Word.Document.8" ShapeID="_x0000_i1037" DrawAspect="Content" ObjectID="_1831033162" r:id="rId14"/>
              </w:object>
            </w:r>
          </w:p>
          <w:p w14:paraId="4AA48113" w14:textId="77777777" w:rsidR="00C63E25" w:rsidRPr="00350027" w:rsidRDefault="00C63E25" w:rsidP="00F33256">
            <w:pPr>
              <w:rPr>
                <w:rFonts w:asciiTheme="minorHAnsi" w:hAnsiTheme="minorHAnsi"/>
              </w:rPr>
            </w:pPr>
            <w:r w:rsidRPr="00350027">
              <w:rPr>
                <w:rFonts w:asciiTheme="minorHAnsi" w:hAnsiTheme="minorHAnsi"/>
              </w:rPr>
              <w:t>Justification: Required to have the values in RAM in order to perform fast rigging data integrity check.</w:t>
            </w:r>
          </w:p>
          <w:p w14:paraId="23F8809C" w14:textId="77777777" w:rsidR="00C63E25" w:rsidRPr="00350027" w:rsidRDefault="00C63E25" w:rsidP="00F33256">
            <w:pPr>
              <w:rPr>
                <w:rFonts w:asciiTheme="minorHAnsi" w:hAnsiTheme="minorHAnsi"/>
                <w:i/>
                <w:iCs/>
              </w:rPr>
            </w:pPr>
          </w:p>
        </w:tc>
      </w:tr>
      <w:tr w:rsidR="00C63E25" w:rsidRPr="00350027" w14:paraId="6BED2A47" w14:textId="77777777" w:rsidTr="00F33256">
        <w:tc>
          <w:tcPr>
            <w:tcW w:w="1559" w:type="dxa"/>
          </w:tcPr>
          <w:p w14:paraId="074F2125" w14:textId="77777777" w:rsidR="00C63E25" w:rsidRPr="00350027" w:rsidRDefault="00C63E25" w:rsidP="00F33256">
            <w:pPr>
              <w:rPr>
                <w:rFonts w:asciiTheme="minorHAnsi" w:hAnsiTheme="minorHAnsi"/>
                <w:i/>
                <w:iCs/>
              </w:rPr>
            </w:pPr>
          </w:p>
        </w:tc>
        <w:tc>
          <w:tcPr>
            <w:tcW w:w="9320" w:type="dxa"/>
          </w:tcPr>
          <w:p w14:paraId="01B731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17C67FB2" w14:textId="77777777" w:rsidTr="00F33256">
        <w:tc>
          <w:tcPr>
            <w:tcW w:w="1559" w:type="dxa"/>
          </w:tcPr>
          <w:p w14:paraId="047BC4CF" w14:textId="77777777" w:rsidR="00C63E25" w:rsidRPr="00350027" w:rsidRDefault="00C63E25" w:rsidP="00F33256">
            <w:pPr>
              <w:rPr>
                <w:rFonts w:asciiTheme="minorHAnsi" w:hAnsiTheme="minorHAnsi"/>
                <w:i/>
                <w:iCs/>
              </w:rPr>
            </w:pPr>
          </w:p>
        </w:tc>
        <w:tc>
          <w:tcPr>
            <w:tcW w:w="9320" w:type="dxa"/>
          </w:tcPr>
          <w:p w14:paraId="1B39E9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3D67C2D" w14:textId="77777777" w:rsidTr="00F33256">
        <w:tc>
          <w:tcPr>
            <w:tcW w:w="1559" w:type="dxa"/>
          </w:tcPr>
          <w:p w14:paraId="351D8E15" w14:textId="77777777" w:rsidR="00C63E25" w:rsidRPr="00350027" w:rsidRDefault="00C63E25" w:rsidP="00F33256">
            <w:pPr>
              <w:rPr>
                <w:rFonts w:asciiTheme="minorHAnsi" w:hAnsiTheme="minorHAnsi"/>
                <w:i/>
                <w:iCs/>
              </w:rPr>
            </w:pPr>
          </w:p>
        </w:tc>
        <w:tc>
          <w:tcPr>
            <w:tcW w:w="9320" w:type="dxa"/>
          </w:tcPr>
          <w:p w14:paraId="49E07A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666A8E9" w14:textId="77777777" w:rsidR="00C63E25" w:rsidRPr="00350027" w:rsidRDefault="00C63E25" w:rsidP="00C63E25">
      <w:pPr>
        <w:rPr>
          <w:rFonts w:asciiTheme="minorHAnsi" w:hAnsiTheme="minorHAnsi"/>
        </w:rPr>
      </w:pPr>
    </w:p>
    <w:p w14:paraId="7B6AAEF5"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satisfy each of MRJ_SCU_STC_SRS_702 and MRJ_SCU_STC_SRS_709 by performing a defined sequence as follows:</w:t>
      </w:r>
    </w:p>
    <w:p w14:paraId="46C6F5AC" w14:textId="77777777" w:rsidR="00C63E25" w:rsidRPr="00350027" w:rsidRDefault="00C63E25" w:rsidP="00C63E25">
      <w:pPr>
        <w:rPr>
          <w:rFonts w:asciiTheme="minorHAnsi" w:hAnsiTheme="minorHAnsi"/>
        </w:rPr>
      </w:pPr>
      <w:r w:rsidRPr="00350027">
        <w:rPr>
          <w:rFonts w:asciiTheme="minorHAnsi" w:hAnsiTheme="minorHAnsi"/>
        </w:rPr>
        <w:t xml:space="preserve">    1) Assert the NVM_SPI_Enable and McBSP_Enable (Chip Select Low) via GPIOs F9 and F10.  </w:t>
      </w:r>
    </w:p>
    <w:p w14:paraId="59CBAD50" w14:textId="77777777" w:rsidR="00C63E25" w:rsidRPr="00350027" w:rsidRDefault="00C63E25" w:rsidP="00C63E25">
      <w:pPr>
        <w:rPr>
          <w:rFonts w:asciiTheme="minorHAnsi" w:hAnsiTheme="minorHAnsi"/>
        </w:rPr>
      </w:pPr>
      <w:r w:rsidRPr="00350027">
        <w:rPr>
          <w:rFonts w:asciiTheme="minorHAnsi" w:hAnsiTheme="minorHAnsi"/>
        </w:rPr>
        <w:t xml:space="preserve">    2) Transmit READ command (Op Code 0x03) followed by Address bytes and dummy bytes to SPI Tx FIFO </w:t>
      </w:r>
    </w:p>
    <w:p w14:paraId="75C4AA21" w14:textId="77777777" w:rsidR="00C63E25" w:rsidRPr="00350027" w:rsidRDefault="00C63E25" w:rsidP="00C63E25">
      <w:pPr>
        <w:rPr>
          <w:rFonts w:asciiTheme="minorHAnsi" w:hAnsiTheme="minorHAnsi"/>
        </w:rPr>
      </w:pPr>
      <w:r w:rsidRPr="00350027">
        <w:rPr>
          <w:rFonts w:asciiTheme="minorHAnsi" w:hAnsiTheme="minorHAnsi"/>
        </w:rPr>
        <w:t xml:space="preserve">    3) Wait until DSP transmits data </w:t>
      </w:r>
    </w:p>
    <w:p w14:paraId="14BFAC8D" w14:textId="77777777" w:rsidR="00C63E25" w:rsidRPr="00350027" w:rsidRDefault="00C63E25" w:rsidP="00C63E25">
      <w:pPr>
        <w:rPr>
          <w:rFonts w:asciiTheme="minorHAnsi" w:hAnsiTheme="minorHAnsi"/>
        </w:rPr>
      </w:pPr>
      <w:r w:rsidRPr="00350027">
        <w:rPr>
          <w:rFonts w:asciiTheme="minorHAnsi" w:hAnsiTheme="minorHAnsi"/>
        </w:rPr>
        <w:t xml:space="preserve">    4) Deselect NVM_SPI_Enable (Chip Select High)</w:t>
      </w:r>
    </w:p>
    <w:p w14:paraId="184B5ABE" w14:textId="77777777" w:rsidR="00C63E25" w:rsidRPr="00350027" w:rsidRDefault="00C63E25" w:rsidP="00C63E25">
      <w:pPr>
        <w:rPr>
          <w:rFonts w:asciiTheme="minorHAnsi" w:hAnsiTheme="minorHAnsi"/>
        </w:rPr>
      </w:pPr>
      <w:r w:rsidRPr="00350027">
        <w:rPr>
          <w:rFonts w:asciiTheme="minorHAnsi" w:hAnsiTheme="minorHAnsi"/>
        </w:rPr>
        <w:t xml:space="preserve">    5) Read Data from SPI Rx FIFO</w:t>
      </w:r>
    </w:p>
    <w:p w14:paraId="1DE4E35F" w14:textId="77777777" w:rsidR="00C63E25" w:rsidRPr="00350027" w:rsidRDefault="00C63E25" w:rsidP="00C63E25">
      <w:pPr>
        <w:rPr>
          <w:rFonts w:asciiTheme="minorHAnsi" w:hAnsiTheme="minorHAnsi"/>
        </w:rPr>
      </w:pPr>
      <w:r w:rsidRPr="00350027">
        <w:rPr>
          <w:rFonts w:asciiTheme="minorHAnsi" w:hAnsiTheme="minorHAnsi"/>
        </w:rPr>
        <w:t xml:space="preserve">    6) Assert the NVM_SPI_Enable (Chip Select Low)</w:t>
      </w:r>
    </w:p>
    <w:p w14:paraId="70F37DC3" w14:textId="77777777" w:rsidR="00C63E25" w:rsidRPr="00350027" w:rsidRDefault="00C63E25" w:rsidP="00C63E25">
      <w:pPr>
        <w:rPr>
          <w:rFonts w:asciiTheme="minorHAnsi" w:hAnsiTheme="minorHAnsi"/>
        </w:rPr>
      </w:pPr>
      <w:r w:rsidRPr="00350027">
        <w:rPr>
          <w:rFonts w:asciiTheme="minorHAnsi" w:hAnsiTheme="minorHAnsi"/>
        </w:rPr>
        <w:t xml:space="preserve">    7) Transmit Deep Power_Down command (Op Code 0xB9) to SPI Tx FIFO </w:t>
      </w:r>
    </w:p>
    <w:p w14:paraId="482CA244" w14:textId="77777777" w:rsidR="00C63E25" w:rsidRPr="00350027" w:rsidRDefault="00C63E25" w:rsidP="00C63E25">
      <w:pPr>
        <w:rPr>
          <w:rFonts w:asciiTheme="minorHAnsi" w:hAnsiTheme="minorHAnsi"/>
        </w:rPr>
      </w:pPr>
      <w:r w:rsidRPr="00350027">
        <w:rPr>
          <w:rFonts w:asciiTheme="minorHAnsi" w:hAnsiTheme="minorHAnsi"/>
        </w:rPr>
        <w:t xml:space="preserve">    8) Wait until DSP transmits data </w:t>
      </w:r>
    </w:p>
    <w:p w14:paraId="7359F16D" w14:textId="77777777" w:rsidR="00C63E25" w:rsidRPr="00350027" w:rsidRDefault="00C63E25" w:rsidP="00C63E25">
      <w:pPr>
        <w:rPr>
          <w:rFonts w:asciiTheme="minorHAnsi" w:hAnsiTheme="minorHAnsi"/>
        </w:rPr>
      </w:pPr>
      <w:r w:rsidRPr="00350027">
        <w:rPr>
          <w:rFonts w:asciiTheme="minorHAnsi" w:hAnsiTheme="minorHAnsi"/>
        </w:rPr>
        <w:t xml:space="preserve">    9) Deselect NVM_SPI_Enable and McBSP_Enable (Chip Select High)</w:t>
      </w:r>
    </w:p>
    <w:p w14:paraId="5C8FE3E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323213" w14:textId="77777777" w:rsidTr="00F33256">
        <w:tc>
          <w:tcPr>
            <w:tcW w:w="1559" w:type="dxa"/>
          </w:tcPr>
          <w:p w14:paraId="1727C25B"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MRJ_SCU_STC_SRS_710</w:t>
            </w:r>
          </w:p>
        </w:tc>
        <w:tc>
          <w:tcPr>
            <w:tcW w:w="9320" w:type="dxa"/>
          </w:tcPr>
          <w:p w14:paraId="6B57ECEE" w14:textId="77777777" w:rsidR="00C63E25" w:rsidRPr="00350027" w:rsidRDefault="00C63E25" w:rsidP="00F33256">
            <w:pPr>
              <w:rPr>
                <w:rFonts w:asciiTheme="minorHAnsi" w:hAnsiTheme="minorHAnsi"/>
              </w:rPr>
            </w:pPr>
            <w:r w:rsidRPr="00350027">
              <w:rPr>
                <w:rFonts w:asciiTheme="minorHAnsi" w:hAnsiTheme="minorHAnsi"/>
              </w:rPr>
              <w:t>After reading rigging parameters from NVM, the STC Program shall check whether the parameters set read from sector 0 and stored in RAM match with the parameters set read from sector 1 and stored in RAM, and in case of mismatch repeat the reads from NVM and comparisons up to two times (i.e. up to three total read attempts, including the original read operation).</w:t>
            </w:r>
            <w:r w:rsidRPr="00350027">
              <w:rPr>
                <w:rFonts w:asciiTheme="minorHAnsi" w:hAnsiTheme="minorHAnsi"/>
              </w:rPr>
              <w:br/>
              <w:t>Justification: Repeating the read 2 times would add about 5ms to the start-up time, which is within the software budget.</w:t>
            </w:r>
          </w:p>
          <w:p w14:paraId="2729586E" w14:textId="77777777" w:rsidR="00C63E25" w:rsidRPr="00350027" w:rsidRDefault="00C63E25" w:rsidP="00F33256">
            <w:pPr>
              <w:rPr>
                <w:rFonts w:asciiTheme="minorHAnsi" w:hAnsiTheme="minorHAnsi"/>
                <w:i/>
                <w:iCs/>
              </w:rPr>
            </w:pPr>
          </w:p>
        </w:tc>
      </w:tr>
      <w:tr w:rsidR="00C63E25" w:rsidRPr="00350027" w14:paraId="739BFD94" w14:textId="77777777" w:rsidTr="00F33256">
        <w:tc>
          <w:tcPr>
            <w:tcW w:w="1559" w:type="dxa"/>
          </w:tcPr>
          <w:p w14:paraId="38B7F2FF" w14:textId="77777777" w:rsidR="00C63E25" w:rsidRPr="00350027" w:rsidRDefault="00C63E25" w:rsidP="00F33256">
            <w:pPr>
              <w:rPr>
                <w:rFonts w:asciiTheme="minorHAnsi" w:hAnsiTheme="minorHAnsi"/>
                <w:i/>
                <w:iCs/>
              </w:rPr>
            </w:pPr>
          </w:p>
        </w:tc>
        <w:tc>
          <w:tcPr>
            <w:tcW w:w="9320" w:type="dxa"/>
          </w:tcPr>
          <w:p w14:paraId="03F1F04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B7957FD" w14:textId="77777777" w:rsidTr="00F33256">
        <w:tc>
          <w:tcPr>
            <w:tcW w:w="1559" w:type="dxa"/>
          </w:tcPr>
          <w:p w14:paraId="425C0788" w14:textId="77777777" w:rsidR="00C63E25" w:rsidRPr="00350027" w:rsidRDefault="00C63E25" w:rsidP="00F33256">
            <w:pPr>
              <w:rPr>
                <w:rFonts w:asciiTheme="minorHAnsi" w:hAnsiTheme="minorHAnsi"/>
                <w:i/>
                <w:iCs/>
              </w:rPr>
            </w:pPr>
          </w:p>
        </w:tc>
        <w:tc>
          <w:tcPr>
            <w:tcW w:w="9320" w:type="dxa"/>
          </w:tcPr>
          <w:p w14:paraId="5F99D47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662593E" w14:textId="77777777" w:rsidTr="00F33256">
        <w:tc>
          <w:tcPr>
            <w:tcW w:w="1559" w:type="dxa"/>
          </w:tcPr>
          <w:p w14:paraId="69314E90" w14:textId="77777777" w:rsidR="00C63E25" w:rsidRPr="00350027" w:rsidRDefault="00C63E25" w:rsidP="00F33256">
            <w:pPr>
              <w:rPr>
                <w:rFonts w:asciiTheme="minorHAnsi" w:hAnsiTheme="minorHAnsi"/>
                <w:i/>
                <w:iCs/>
              </w:rPr>
            </w:pPr>
          </w:p>
        </w:tc>
        <w:tc>
          <w:tcPr>
            <w:tcW w:w="9320" w:type="dxa"/>
          </w:tcPr>
          <w:p w14:paraId="239FD95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06698D" w14:textId="77777777" w:rsidR="00C63E25" w:rsidRPr="00350027" w:rsidRDefault="00C63E25" w:rsidP="00C63E25">
      <w:pPr>
        <w:rPr>
          <w:rFonts w:asciiTheme="minorHAnsi" w:hAnsiTheme="minorHAnsi"/>
        </w:rPr>
      </w:pPr>
    </w:p>
    <w:p w14:paraId="7F0C31B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CF44AC6" w14:textId="77777777" w:rsidTr="00F33256">
        <w:tc>
          <w:tcPr>
            <w:tcW w:w="1559" w:type="dxa"/>
          </w:tcPr>
          <w:p w14:paraId="11DD38F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MRJ_SCU_STC_SRS_711</w:t>
            </w:r>
          </w:p>
        </w:tc>
        <w:tc>
          <w:tcPr>
            <w:tcW w:w="9320" w:type="dxa"/>
          </w:tcPr>
          <w:p w14:paraId="6EDF27C8" w14:textId="77777777" w:rsidR="00C63E25" w:rsidRPr="00350027" w:rsidRDefault="00C63E25" w:rsidP="00F33256">
            <w:pPr>
              <w:rPr>
                <w:rFonts w:asciiTheme="minorHAnsi" w:hAnsiTheme="minorHAnsi"/>
              </w:rPr>
            </w:pPr>
            <w:r w:rsidRPr="00350027">
              <w:rPr>
                <w:rFonts w:asciiTheme="minorHAnsi" w:hAnsiTheme="minorHAnsi"/>
              </w:rPr>
              <w:t xml:space="preserve">In case of a failure of the comparison of MRJ_SCU_STC_SRS_710 after the maximum amount of retries, the </w:t>
            </w:r>
            <w:r w:rsidRPr="00350027">
              <w:rPr>
                <w:rFonts w:asciiTheme="minorHAnsi" w:hAnsiTheme="minorHAnsi"/>
                <w:i/>
                <w:iCs/>
              </w:rPr>
              <w:t>STC Program</w:t>
            </w:r>
            <w:r w:rsidRPr="00350027">
              <w:rPr>
                <w:rFonts w:asciiTheme="minorHAnsi" w:hAnsiTheme="minorHAnsi"/>
              </w:rPr>
              <w:t xml:space="preserve"> shall set NVM Read Failure to TRUE,  and otherwise set NVM Read Failure to FALSE.</w:t>
            </w:r>
          </w:p>
          <w:p w14:paraId="02060B83" w14:textId="77777777" w:rsidR="00C63E25" w:rsidRPr="00350027" w:rsidRDefault="00C63E25" w:rsidP="00F33256">
            <w:pPr>
              <w:rPr>
                <w:rFonts w:asciiTheme="minorHAnsi" w:hAnsiTheme="minorHAnsi"/>
                <w:i/>
                <w:iCs/>
              </w:rPr>
            </w:pPr>
          </w:p>
        </w:tc>
      </w:tr>
      <w:tr w:rsidR="00C63E25" w:rsidRPr="00350027" w14:paraId="691EC716" w14:textId="77777777" w:rsidTr="00F33256">
        <w:tc>
          <w:tcPr>
            <w:tcW w:w="1559" w:type="dxa"/>
          </w:tcPr>
          <w:p w14:paraId="02E571E4" w14:textId="77777777" w:rsidR="00C63E25" w:rsidRPr="00350027" w:rsidRDefault="00C63E25" w:rsidP="00F33256">
            <w:pPr>
              <w:rPr>
                <w:rFonts w:asciiTheme="minorHAnsi" w:hAnsiTheme="minorHAnsi"/>
                <w:i/>
                <w:iCs/>
              </w:rPr>
            </w:pPr>
          </w:p>
        </w:tc>
        <w:tc>
          <w:tcPr>
            <w:tcW w:w="9320" w:type="dxa"/>
          </w:tcPr>
          <w:p w14:paraId="374EE7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183D77" w14:textId="77777777" w:rsidTr="00F33256">
        <w:tc>
          <w:tcPr>
            <w:tcW w:w="1559" w:type="dxa"/>
          </w:tcPr>
          <w:p w14:paraId="5CC88942" w14:textId="77777777" w:rsidR="00C63E25" w:rsidRPr="00350027" w:rsidRDefault="00C63E25" w:rsidP="00F33256">
            <w:pPr>
              <w:rPr>
                <w:rFonts w:asciiTheme="minorHAnsi" w:hAnsiTheme="minorHAnsi"/>
                <w:i/>
                <w:iCs/>
              </w:rPr>
            </w:pPr>
          </w:p>
        </w:tc>
        <w:tc>
          <w:tcPr>
            <w:tcW w:w="9320" w:type="dxa"/>
          </w:tcPr>
          <w:p w14:paraId="144682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DCDC982" w14:textId="77777777" w:rsidTr="00F33256">
        <w:tc>
          <w:tcPr>
            <w:tcW w:w="1559" w:type="dxa"/>
          </w:tcPr>
          <w:p w14:paraId="6CFAF9DC" w14:textId="77777777" w:rsidR="00C63E25" w:rsidRPr="00350027" w:rsidRDefault="00C63E25" w:rsidP="00F33256">
            <w:pPr>
              <w:rPr>
                <w:rFonts w:asciiTheme="minorHAnsi" w:hAnsiTheme="minorHAnsi"/>
                <w:i/>
                <w:iCs/>
              </w:rPr>
            </w:pPr>
          </w:p>
        </w:tc>
        <w:tc>
          <w:tcPr>
            <w:tcW w:w="9320" w:type="dxa"/>
          </w:tcPr>
          <w:p w14:paraId="7350620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5"/>
    </w:tbl>
    <w:p w14:paraId="0AB88321" w14:textId="77777777" w:rsidR="00C63E25" w:rsidRPr="00350027" w:rsidRDefault="00C63E25" w:rsidP="00C63E25">
      <w:pPr>
        <w:rPr>
          <w:rFonts w:asciiTheme="minorHAnsi" w:hAnsiTheme="minorHAnsi"/>
        </w:rPr>
      </w:pPr>
    </w:p>
    <w:p w14:paraId="638B490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C4A0A06" w14:textId="77777777" w:rsidTr="00F33256">
        <w:tc>
          <w:tcPr>
            <w:tcW w:w="1559" w:type="dxa"/>
          </w:tcPr>
          <w:p w14:paraId="717E5D2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MRJ_SCU_STC_SRS_1038</w:t>
            </w:r>
          </w:p>
        </w:tc>
        <w:tc>
          <w:tcPr>
            <w:tcW w:w="9320" w:type="dxa"/>
          </w:tcPr>
          <w:p w14:paraId="17C95EF1" w14:textId="77777777" w:rsidR="00C63E25" w:rsidRPr="00350027" w:rsidRDefault="00C63E25" w:rsidP="00F33256">
            <w:pPr>
              <w:rPr>
                <w:rFonts w:asciiTheme="minorHAnsi" w:hAnsiTheme="minorHAnsi"/>
              </w:rPr>
            </w:pPr>
            <w:r w:rsidRPr="00350027">
              <w:rPr>
                <w:rFonts w:asciiTheme="minorHAnsi" w:hAnsiTheme="minorHAnsi"/>
              </w:rPr>
              <w:t xml:space="preserve">If the read value of first 2 bytes of NVM Sector 0 and NVM Sector 1 are 0xFF then the </w:t>
            </w:r>
            <w:r w:rsidRPr="00350027">
              <w:rPr>
                <w:rFonts w:asciiTheme="minorHAnsi" w:hAnsiTheme="minorHAnsi"/>
                <w:i/>
                <w:iCs/>
              </w:rPr>
              <w:t>STC Program</w:t>
            </w:r>
            <w:r w:rsidRPr="00350027">
              <w:rPr>
                <w:rFonts w:asciiTheme="minorHAnsi" w:hAnsiTheme="minorHAnsi"/>
              </w:rPr>
              <w:t xml:space="preserve"> shall set the NVM Empty Flag to TRUE, and otherwise set the NVM Empty Flag to FALSE and validate the Rigging data as defined in requirements MRJ_SCU_STC_SRS_710,  MRJ_SCU_STC_SRS_711, MRJ_SCU_STC_SRS_1039, MRJ_SCU_STC_SRS_1041.</w:t>
            </w:r>
          </w:p>
          <w:p w14:paraId="234C0411" w14:textId="77777777" w:rsidR="00C63E25" w:rsidRPr="00350027" w:rsidRDefault="00C63E25" w:rsidP="00F33256">
            <w:pPr>
              <w:rPr>
                <w:rFonts w:asciiTheme="minorHAnsi" w:hAnsiTheme="minorHAnsi"/>
              </w:rPr>
            </w:pPr>
          </w:p>
          <w:p w14:paraId="3644C2B7" w14:textId="77777777" w:rsidR="00C63E25" w:rsidRPr="00350027" w:rsidRDefault="00C63E25" w:rsidP="00F33256">
            <w:pPr>
              <w:rPr>
                <w:rFonts w:asciiTheme="minorHAnsi" w:hAnsiTheme="minorHAnsi"/>
              </w:rPr>
            </w:pPr>
            <w:r w:rsidRPr="00350027">
              <w:rPr>
                <w:rFonts w:asciiTheme="minorHAnsi" w:hAnsiTheme="minorHAnsi"/>
              </w:rPr>
              <w:t>Justification: An NVM cell value of 0xFF at beginning of the sectors would indicate an erased NVM device. Hence SCU is not rigged, and a comparison of the two sectors would not be applicable as they don’t contain rigging values.</w:t>
            </w:r>
          </w:p>
          <w:p w14:paraId="06EEA559" w14:textId="77777777" w:rsidR="00C63E25" w:rsidRPr="00350027" w:rsidRDefault="00C63E25" w:rsidP="00F33256">
            <w:pPr>
              <w:rPr>
                <w:rFonts w:asciiTheme="minorHAnsi" w:hAnsiTheme="minorHAnsi"/>
                <w:i/>
                <w:iCs/>
              </w:rPr>
            </w:pPr>
          </w:p>
        </w:tc>
      </w:tr>
      <w:tr w:rsidR="00C63E25" w:rsidRPr="00350027" w14:paraId="69B172CD" w14:textId="77777777" w:rsidTr="00F33256">
        <w:tc>
          <w:tcPr>
            <w:tcW w:w="1559" w:type="dxa"/>
          </w:tcPr>
          <w:p w14:paraId="0F6F2E9F" w14:textId="77777777" w:rsidR="00C63E25" w:rsidRPr="00350027" w:rsidRDefault="00C63E25" w:rsidP="00F33256">
            <w:pPr>
              <w:rPr>
                <w:rFonts w:asciiTheme="minorHAnsi" w:hAnsiTheme="minorHAnsi"/>
                <w:i/>
                <w:iCs/>
              </w:rPr>
            </w:pPr>
          </w:p>
        </w:tc>
        <w:tc>
          <w:tcPr>
            <w:tcW w:w="9320" w:type="dxa"/>
          </w:tcPr>
          <w:p w14:paraId="375C443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5D415D0" w14:textId="77777777" w:rsidTr="00F33256">
        <w:tc>
          <w:tcPr>
            <w:tcW w:w="1559" w:type="dxa"/>
          </w:tcPr>
          <w:p w14:paraId="578E2299" w14:textId="77777777" w:rsidR="00C63E25" w:rsidRPr="00350027" w:rsidRDefault="00C63E25" w:rsidP="00F33256">
            <w:pPr>
              <w:rPr>
                <w:rFonts w:asciiTheme="minorHAnsi" w:hAnsiTheme="minorHAnsi"/>
                <w:i/>
                <w:iCs/>
              </w:rPr>
            </w:pPr>
          </w:p>
        </w:tc>
        <w:tc>
          <w:tcPr>
            <w:tcW w:w="9320" w:type="dxa"/>
          </w:tcPr>
          <w:p w14:paraId="02D238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70B508F" w14:textId="77777777" w:rsidTr="00F33256">
        <w:tc>
          <w:tcPr>
            <w:tcW w:w="1559" w:type="dxa"/>
          </w:tcPr>
          <w:p w14:paraId="4455C0C7" w14:textId="77777777" w:rsidR="00C63E25" w:rsidRPr="00350027" w:rsidRDefault="00C63E25" w:rsidP="00F33256">
            <w:pPr>
              <w:rPr>
                <w:rFonts w:asciiTheme="minorHAnsi" w:hAnsiTheme="minorHAnsi"/>
                <w:i/>
                <w:iCs/>
              </w:rPr>
            </w:pPr>
          </w:p>
        </w:tc>
        <w:tc>
          <w:tcPr>
            <w:tcW w:w="9320" w:type="dxa"/>
          </w:tcPr>
          <w:p w14:paraId="28D1789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1E376B" w14:textId="77777777" w:rsidR="00C63E25" w:rsidRPr="00350027" w:rsidRDefault="00C63E25" w:rsidP="00C63E25">
      <w:pPr>
        <w:rPr>
          <w:rFonts w:asciiTheme="minorHAnsi" w:hAnsiTheme="minorHAnsi"/>
        </w:rPr>
      </w:pPr>
    </w:p>
    <w:p w14:paraId="1A40E9E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DFF35EE" w14:textId="77777777" w:rsidTr="00F33256">
        <w:tc>
          <w:tcPr>
            <w:tcW w:w="1559" w:type="dxa"/>
          </w:tcPr>
          <w:p w14:paraId="475AEBB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MRJ_SCU_STC_SRS_1039</w:t>
            </w:r>
          </w:p>
        </w:tc>
        <w:tc>
          <w:tcPr>
            <w:tcW w:w="9320" w:type="dxa"/>
          </w:tcPr>
          <w:p w14:paraId="06116AF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a rigging offset in-range check for the 8 LRVDT sensors as follows:</w:t>
            </w:r>
          </w:p>
          <w:p w14:paraId="6540D134" w14:textId="77777777" w:rsidR="00C63E25" w:rsidRPr="00350027" w:rsidRDefault="00C63E25" w:rsidP="00F33256">
            <w:pPr>
              <w:rPr>
                <w:rFonts w:asciiTheme="minorHAnsi" w:hAnsiTheme="minorHAnsi"/>
              </w:rPr>
            </w:pPr>
          </w:p>
          <w:p w14:paraId="02A6AB6F" w14:textId="77777777" w:rsidR="00C63E25" w:rsidRPr="00350027" w:rsidRDefault="00C63E25" w:rsidP="00F33256">
            <w:pPr>
              <w:rPr>
                <w:rFonts w:asciiTheme="minorHAnsi" w:hAnsiTheme="minorHAnsi"/>
              </w:rPr>
            </w:pPr>
            <w:r w:rsidRPr="00350027">
              <w:rPr>
                <w:rFonts w:asciiTheme="minorHAnsi" w:hAnsiTheme="minorHAnsi"/>
              </w:rPr>
              <w:tab/>
              <w:t xml:space="preserve">IF NVM Read Failure = FALSE </w:t>
            </w:r>
          </w:p>
          <w:p w14:paraId="4F0B783F" w14:textId="77777777" w:rsidR="00C63E25" w:rsidRPr="00350027" w:rsidRDefault="00C63E25" w:rsidP="00F33256">
            <w:pPr>
              <w:rPr>
                <w:rFonts w:asciiTheme="minorHAnsi" w:hAnsiTheme="minorHAnsi"/>
              </w:rPr>
            </w:pPr>
            <w:r w:rsidRPr="00350027">
              <w:rPr>
                <w:rFonts w:asciiTheme="minorHAnsi" w:hAnsiTheme="minorHAnsi"/>
              </w:rPr>
              <w:t>THEN</w:t>
            </w:r>
          </w:p>
          <w:p w14:paraId="0610E834" w14:textId="77777777" w:rsidR="00C63E25" w:rsidRPr="00350027" w:rsidRDefault="00C63E25" w:rsidP="00F33256">
            <w:pPr>
              <w:rPr>
                <w:rFonts w:asciiTheme="minorHAnsi" w:hAnsiTheme="minorHAnsi"/>
              </w:rPr>
            </w:pPr>
          </w:p>
          <w:p w14:paraId="51A8B8CE" w14:textId="77777777" w:rsidR="00C63E25" w:rsidRPr="00350027" w:rsidRDefault="00C63E25" w:rsidP="00F33256">
            <w:pPr>
              <w:rPr>
                <w:rFonts w:asciiTheme="minorHAnsi" w:hAnsiTheme="minorHAnsi"/>
              </w:rPr>
            </w:pPr>
            <w:r w:rsidRPr="00350027">
              <w:rPr>
                <w:rFonts w:asciiTheme="minorHAnsi" w:hAnsiTheme="minorHAnsi"/>
              </w:rPr>
              <w:t>For Pilot_RVDT1_Ratiometric_Position_Offset, Pilot_RVDT2_Ratiometric_Position_Offset, RH_LVDT1_Ratiometric_Position_Offset, RH_LVDT2_Ratiometric_Position_Offset, LH_LVDT1_Ratiometric_Position_Offset, LH_LVDT2_Ratiometric_Position_Offset:</w:t>
            </w:r>
          </w:p>
          <w:p w14:paraId="50C68D3A" w14:textId="77777777" w:rsidR="00C63E25" w:rsidRPr="00350027" w:rsidRDefault="00C63E25" w:rsidP="00F33256">
            <w:pPr>
              <w:rPr>
                <w:rFonts w:asciiTheme="minorHAnsi" w:hAnsiTheme="minorHAnsi"/>
              </w:rPr>
            </w:pPr>
          </w:p>
          <w:p w14:paraId="6C24D477" w14:textId="77777777" w:rsidR="00C63E25" w:rsidRPr="00350027" w:rsidRDefault="00C63E25" w:rsidP="00F33256">
            <w:pPr>
              <w:rPr>
                <w:rFonts w:asciiTheme="minorHAnsi" w:hAnsiTheme="minorHAnsi"/>
              </w:rPr>
            </w:pPr>
            <w:r w:rsidRPr="00350027">
              <w:rPr>
                <w:rFonts w:asciiTheme="minorHAnsi" w:hAnsiTheme="minorHAnsi"/>
              </w:rPr>
              <w:t>IF Sensor Rigging Offset is outside Rigging Offset Range Limit</w:t>
            </w:r>
          </w:p>
          <w:p w14:paraId="5BF7D6BC" w14:textId="77777777" w:rsidR="00C63E25" w:rsidRPr="00350027" w:rsidRDefault="00C63E25" w:rsidP="00F33256">
            <w:pPr>
              <w:rPr>
                <w:rFonts w:asciiTheme="minorHAnsi" w:hAnsiTheme="minorHAnsi"/>
              </w:rPr>
            </w:pPr>
            <w:r w:rsidRPr="00350027">
              <w:rPr>
                <w:rFonts w:asciiTheme="minorHAnsi" w:hAnsiTheme="minorHAnsi"/>
              </w:rPr>
              <w:t>THEN</w:t>
            </w:r>
          </w:p>
          <w:p w14:paraId="4DF5CDBA" w14:textId="77777777" w:rsidR="00C63E25" w:rsidRPr="00350027" w:rsidRDefault="00C63E25" w:rsidP="00F33256">
            <w:pPr>
              <w:rPr>
                <w:rFonts w:asciiTheme="minorHAnsi" w:hAnsiTheme="minorHAnsi"/>
              </w:rPr>
            </w:pPr>
            <w:r w:rsidRPr="00350027">
              <w:rPr>
                <w:rFonts w:asciiTheme="minorHAnsi" w:hAnsiTheme="minorHAnsi"/>
              </w:rPr>
              <w:t xml:space="preserve">         In-Range Criterion Check = FAIL</w:t>
            </w:r>
          </w:p>
          <w:p w14:paraId="69E233D5" w14:textId="77777777" w:rsidR="00C63E25" w:rsidRPr="00350027" w:rsidRDefault="00C63E25" w:rsidP="00F33256">
            <w:pPr>
              <w:rPr>
                <w:rFonts w:asciiTheme="minorHAnsi" w:hAnsiTheme="minorHAnsi"/>
              </w:rPr>
            </w:pPr>
            <w:r w:rsidRPr="00350027">
              <w:rPr>
                <w:rFonts w:asciiTheme="minorHAnsi" w:hAnsiTheme="minorHAnsi"/>
              </w:rPr>
              <w:t>ELSE</w:t>
            </w:r>
          </w:p>
          <w:p w14:paraId="25EB555C" w14:textId="77777777" w:rsidR="00C63E25" w:rsidRPr="00350027" w:rsidRDefault="00C63E25" w:rsidP="00F33256">
            <w:pPr>
              <w:rPr>
                <w:rFonts w:asciiTheme="minorHAnsi" w:hAnsiTheme="minorHAnsi"/>
              </w:rPr>
            </w:pPr>
            <w:r w:rsidRPr="00350027">
              <w:rPr>
                <w:rFonts w:asciiTheme="minorHAnsi" w:hAnsiTheme="minorHAnsi"/>
              </w:rPr>
              <w:t xml:space="preserve">         In-Range Criterion Check = {No change}</w:t>
            </w:r>
          </w:p>
          <w:p w14:paraId="5036823D" w14:textId="77777777" w:rsidR="00C63E25" w:rsidRPr="00350027" w:rsidRDefault="00C63E25" w:rsidP="00F33256">
            <w:pPr>
              <w:rPr>
                <w:rFonts w:asciiTheme="minorHAnsi" w:hAnsiTheme="minorHAnsi"/>
              </w:rPr>
            </w:pPr>
            <w:r w:rsidRPr="00350027">
              <w:rPr>
                <w:rFonts w:asciiTheme="minorHAnsi" w:hAnsiTheme="minorHAnsi"/>
              </w:rPr>
              <w:t>END IF</w:t>
            </w:r>
          </w:p>
          <w:p w14:paraId="562F3381" w14:textId="77777777" w:rsidR="00C63E25" w:rsidRPr="00350027" w:rsidRDefault="00C63E25" w:rsidP="00F33256">
            <w:pPr>
              <w:rPr>
                <w:rFonts w:asciiTheme="minorHAnsi" w:hAnsiTheme="minorHAnsi"/>
              </w:rPr>
            </w:pPr>
          </w:p>
          <w:p w14:paraId="6BD7B16E" w14:textId="77777777" w:rsidR="00C63E25" w:rsidRPr="00350027" w:rsidRDefault="00C63E25" w:rsidP="00F33256">
            <w:pPr>
              <w:rPr>
                <w:rFonts w:asciiTheme="minorHAnsi" w:hAnsiTheme="minorHAnsi"/>
              </w:rPr>
            </w:pPr>
            <w:r w:rsidRPr="00350027">
              <w:rPr>
                <w:rFonts w:asciiTheme="minorHAnsi" w:hAnsiTheme="minorHAnsi"/>
              </w:rPr>
              <w:t>For Co-Pilot_RVDT1_Ratiometric_Position_Offset, Co-Pilot_RVDT2_Ratiometric_Position_Offset:</w:t>
            </w:r>
          </w:p>
          <w:p w14:paraId="4CBEB36F" w14:textId="77777777" w:rsidR="00C63E25" w:rsidRPr="00350027" w:rsidRDefault="00C63E25" w:rsidP="00F33256">
            <w:pPr>
              <w:rPr>
                <w:rFonts w:asciiTheme="minorHAnsi" w:hAnsiTheme="minorHAnsi"/>
              </w:rPr>
            </w:pPr>
          </w:p>
          <w:p w14:paraId="4AF68782" w14:textId="77777777" w:rsidR="00C63E25" w:rsidRPr="00350027" w:rsidRDefault="00C63E25" w:rsidP="00F33256">
            <w:pPr>
              <w:rPr>
                <w:rFonts w:asciiTheme="minorHAnsi" w:hAnsiTheme="minorHAnsi"/>
              </w:rPr>
            </w:pPr>
            <w:r w:rsidRPr="00350027">
              <w:rPr>
                <w:rFonts w:asciiTheme="minorHAnsi" w:hAnsiTheme="minorHAnsi"/>
              </w:rPr>
              <w:lastRenderedPageBreak/>
              <w:tab/>
              <w:t>IF Co_Pilot SHDL Fitted</w:t>
            </w:r>
          </w:p>
          <w:p w14:paraId="6EB96C6D" w14:textId="77777777" w:rsidR="00C63E25" w:rsidRPr="00350027" w:rsidRDefault="00C63E25" w:rsidP="00F33256">
            <w:pPr>
              <w:rPr>
                <w:rFonts w:asciiTheme="minorHAnsi" w:hAnsiTheme="minorHAnsi"/>
              </w:rPr>
            </w:pPr>
            <w:r w:rsidRPr="00350027">
              <w:rPr>
                <w:rFonts w:asciiTheme="minorHAnsi" w:hAnsiTheme="minorHAnsi"/>
              </w:rPr>
              <w:t>THEN</w:t>
            </w:r>
          </w:p>
          <w:p w14:paraId="5A818882" w14:textId="77777777" w:rsidR="00C63E25" w:rsidRPr="00350027" w:rsidRDefault="00C63E25" w:rsidP="00F33256">
            <w:pPr>
              <w:rPr>
                <w:rFonts w:asciiTheme="minorHAnsi" w:hAnsiTheme="minorHAnsi"/>
              </w:rPr>
            </w:pPr>
            <w:r w:rsidRPr="00350027">
              <w:rPr>
                <w:rFonts w:asciiTheme="minorHAnsi" w:hAnsiTheme="minorHAnsi"/>
              </w:rPr>
              <w:t>IF Sensor Rigging Offset is outside Rigging Offset Range Limit</w:t>
            </w:r>
          </w:p>
          <w:p w14:paraId="365EC742" w14:textId="77777777" w:rsidR="00C63E25" w:rsidRPr="00350027" w:rsidRDefault="00C63E25" w:rsidP="00F33256">
            <w:pPr>
              <w:rPr>
                <w:rFonts w:asciiTheme="minorHAnsi" w:hAnsiTheme="minorHAnsi"/>
              </w:rPr>
            </w:pPr>
            <w:r w:rsidRPr="00350027">
              <w:rPr>
                <w:rFonts w:asciiTheme="minorHAnsi" w:hAnsiTheme="minorHAnsi"/>
              </w:rPr>
              <w:t>THEN</w:t>
            </w:r>
          </w:p>
          <w:p w14:paraId="6D0EF542" w14:textId="77777777" w:rsidR="00C63E25" w:rsidRPr="00350027" w:rsidRDefault="00C63E25" w:rsidP="00F33256">
            <w:pPr>
              <w:rPr>
                <w:rFonts w:asciiTheme="minorHAnsi" w:hAnsiTheme="minorHAnsi"/>
              </w:rPr>
            </w:pPr>
            <w:r w:rsidRPr="00350027">
              <w:rPr>
                <w:rFonts w:asciiTheme="minorHAnsi" w:hAnsiTheme="minorHAnsi"/>
              </w:rPr>
              <w:t xml:space="preserve">         In-Range Criterion Check = FAIL</w:t>
            </w:r>
          </w:p>
          <w:p w14:paraId="71E3CD59" w14:textId="77777777" w:rsidR="00C63E25" w:rsidRPr="00350027" w:rsidRDefault="00C63E25" w:rsidP="00F33256">
            <w:pPr>
              <w:rPr>
                <w:rFonts w:asciiTheme="minorHAnsi" w:hAnsiTheme="minorHAnsi"/>
              </w:rPr>
            </w:pPr>
            <w:r w:rsidRPr="00350027">
              <w:rPr>
                <w:rFonts w:asciiTheme="minorHAnsi" w:hAnsiTheme="minorHAnsi"/>
              </w:rPr>
              <w:t>ELSE</w:t>
            </w:r>
          </w:p>
          <w:p w14:paraId="4B49D095" w14:textId="77777777" w:rsidR="00C63E25" w:rsidRPr="00350027" w:rsidRDefault="00C63E25" w:rsidP="00F33256">
            <w:pPr>
              <w:rPr>
                <w:rFonts w:asciiTheme="minorHAnsi" w:hAnsiTheme="minorHAnsi"/>
              </w:rPr>
            </w:pPr>
            <w:r w:rsidRPr="00350027">
              <w:rPr>
                <w:rFonts w:asciiTheme="minorHAnsi" w:hAnsiTheme="minorHAnsi"/>
              </w:rPr>
              <w:t xml:space="preserve">         In-Range Criterion Check = {No change}</w:t>
            </w:r>
          </w:p>
          <w:p w14:paraId="69D3CAB4" w14:textId="77777777" w:rsidR="00C63E25" w:rsidRPr="00350027" w:rsidRDefault="00C63E25" w:rsidP="00F33256">
            <w:pPr>
              <w:rPr>
                <w:rFonts w:asciiTheme="minorHAnsi" w:hAnsiTheme="minorHAnsi"/>
              </w:rPr>
            </w:pPr>
            <w:r w:rsidRPr="00350027">
              <w:rPr>
                <w:rFonts w:asciiTheme="minorHAnsi" w:hAnsiTheme="minorHAnsi"/>
              </w:rPr>
              <w:t>ENDIF</w:t>
            </w:r>
          </w:p>
          <w:p w14:paraId="7D144EC7" w14:textId="77777777" w:rsidR="00C63E25" w:rsidRPr="00350027" w:rsidRDefault="00C63E25" w:rsidP="00F33256">
            <w:pPr>
              <w:rPr>
                <w:rFonts w:asciiTheme="minorHAnsi" w:hAnsiTheme="minorHAnsi"/>
              </w:rPr>
            </w:pPr>
            <w:r w:rsidRPr="00350027">
              <w:rPr>
                <w:rFonts w:asciiTheme="minorHAnsi" w:hAnsiTheme="minorHAnsi"/>
              </w:rPr>
              <w:tab/>
            </w:r>
          </w:p>
          <w:p w14:paraId="0F1F1E02" w14:textId="77777777" w:rsidR="00C63E25" w:rsidRPr="00350027" w:rsidRDefault="00C63E25" w:rsidP="00F33256">
            <w:pPr>
              <w:rPr>
                <w:rFonts w:asciiTheme="minorHAnsi" w:hAnsiTheme="minorHAnsi"/>
              </w:rPr>
            </w:pPr>
            <w:r w:rsidRPr="00350027">
              <w:rPr>
                <w:rFonts w:asciiTheme="minorHAnsi" w:hAnsiTheme="minorHAnsi"/>
              </w:rPr>
              <w:tab/>
              <w:t>ELSE</w:t>
            </w:r>
          </w:p>
          <w:p w14:paraId="37CEF3FD" w14:textId="77777777" w:rsidR="00C63E25" w:rsidRPr="00350027" w:rsidRDefault="00C63E25" w:rsidP="00F33256">
            <w:pPr>
              <w:rPr>
                <w:rFonts w:asciiTheme="minorHAnsi" w:hAnsiTheme="minorHAnsi"/>
              </w:rPr>
            </w:pPr>
            <w:r w:rsidRPr="00350027">
              <w:rPr>
                <w:rFonts w:asciiTheme="minorHAnsi" w:hAnsiTheme="minorHAnsi"/>
              </w:rPr>
              <w:t>In-Range Criterion Check = {No change}</w:t>
            </w:r>
          </w:p>
          <w:p w14:paraId="197312C5" w14:textId="77777777" w:rsidR="00C63E25" w:rsidRPr="00350027" w:rsidRDefault="00C63E25" w:rsidP="00F33256">
            <w:pPr>
              <w:rPr>
                <w:rFonts w:asciiTheme="minorHAnsi" w:hAnsiTheme="minorHAnsi"/>
              </w:rPr>
            </w:pPr>
            <w:r w:rsidRPr="00350027">
              <w:rPr>
                <w:rFonts w:asciiTheme="minorHAnsi" w:hAnsiTheme="minorHAnsi"/>
              </w:rPr>
              <w:t>END IF</w:t>
            </w:r>
          </w:p>
          <w:p w14:paraId="6EA3CB95" w14:textId="77777777" w:rsidR="00C63E25" w:rsidRPr="00350027" w:rsidRDefault="00C63E25" w:rsidP="00F33256">
            <w:pPr>
              <w:rPr>
                <w:rFonts w:asciiTheme="minorHAnsi" w:hAnsiTheme="minorHAnsi"/>
              </w:rPr>
            </w:pPr>
          </w:p>
          <w:p w14:paraId="1CC5FFED" w14:textId="77777777" w:rsidR="00C63E25" w:rsidRPr="00350027" w:rsidRDefault="00C63E25" w:rsidP="00F33256">
            <w:pPr>
              <w:rPr>
                <w:rFonts w:asciiTheme="minorHAnsi" w:hAnsiTheme="minorHAnsi"/>
              </w:rPr>
            </w:pPr>
            <w:r w:rsidRPr="00350027">
              <w:rPr>
                <w:rFonts w:asciiTheme="minorHAnsi" w:hAnsiTheme="minorHAnsi"/>
              </w:rPr>
              <w:t>ELSE  {Rigging Offsets read from NVM Sectors 0 &amp; 1 do not match}</w:t>
            </w:r>
          </w:p>
          <w:p w14:paraId="72F7F70B" w14:textId="77777777" w:rsidR="00C63E25" w:rsidRPr="00350027" w:rsidRDefault="00C63E25" w:rsidP="00F33256">
            <w:pPr>
              <w:rPr>
                <w:rFonts w:asciiTheme="minorHAnsi" w:hAnsiTheme="minorHAnsi"/>
              </w:rPr>
            </w:pPr>
            <w:r w:rsidRPr="00350027">
              <w:rPr>
                <w:rFonts w:asciiTheme="minorHAnsi" w:hAnsiTheme="minorHAnsi"/>
              </w:rPr>
              <w:t>THEN</w:t>
            </w:r>
          </w:p>
          <w:p w14:paraId="2DCD59EF" w14:textId="77777777" w:rsidR="00C63E25" w:rsidRPr="00350027" w:rsidRDefault="00C63E25" w:rsidP="00F33256">
            <w:pPr>
              <w:rPr>
                <w:rFonts w:asciiTheme="minorHAnsi" w:hAnsiTheme="minorHAnsi"/>
              </w:rPr>
            </w:pPr>
          </w:p>
          <w:p w14:paraId="39FFDFE5" w14:textId="77777777" w:rsidR="00C63E25" w:rsidRPr="00350027" w:rsidRDefault="00C63E25" w:rsidP="00F33256">
            <w:pPr>
              <w:rPr>
                <w:rFonts w:asciiTheme="minorHAnsi" w:hAnsiTheme="minorHAnsi"/>
              </w:rPr>
            </w:pPr>
            <w:r w:rsidRPr="00350027">
              <w:rPr>
                <w:rFonts w:asciiTheme="minorHAnsi" w:hAnsiTheme="minorHAnsi"/>
              </w:rPr>
              <w:tab/>
              <w:t>In-Range Criterion Check = FAIL</w:t>
            </w:r>
          </w:p>
          <w:p w14:paraId="283D2544" w14:textId="77777777" w:rsidR="00C63E25" w:rsidRPr="00350027" w:rsidRDefault="00C63E25" w:rsidP="00F33256">
            <w:pPr>
              <w:rPr>
                <w:rFonts w:asciiTheme="minorHAnsi" w:hAnsiTheme="minorHAnsi"/>
              </w:rPr>
            </w:pPr>
          </w:p>
          <w:p w14:paraId="4CCB69B5" w14:textId="77777777" w:rsidR="00C63E25" w:rsidRPr="00350027" w:rsidRDefault="00C63E25" w:rsidP="00F33256">
            <w:pPr>
              <w:rPr>
                <w:rFonts w:asciiTheme="minorHAnsi" w:hAnsiTheme="minorHAnsi"/>
              </w:rPr>
            </w:pPr>
            <w:r w:rsidRPr="00350027">
              <w:rPr>
                <w:rFonts w:asciiTheme="minorHAnsi" w:hAnsiTheme="minorHAnsi"/>
              </w:rPr>
              <w:t>END IF</w:t>
            </w:r>
          </w:p>
          <w:p w14:paraId="32A333F3" w14:textId="77777777" w:rsidR="00C63E25" w:rsidRPr="00350027" w:rsidRDefault="00C63E25" w:rsidP="00F33256">
            <w:pPr>
              <w:rPr>
                <w:rFonts w:asciiTheme="minorHAnsi" w:hAnsiTheme="minorHAnsi"/>
              </w:rPr>
            </w:pPr>
          </w:p>
          <w:p w14:paraId="3A0CBA09"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1549AD0F" w14:textId="77777777" w:rsidR="00C63E25" w:rsidRPr="00350027" w:rsidRDefault="00C63E25" w:rsidP="00F33256">
            <w:pPr>
              <w:rPr>
                <w:rFonts w:asciiTheme="minorHAnsi" w:hAnsiTheme="minorHAnsi"/>
              </w:rPr>
            </w:pPr>
            <w:r w:rsidRPr="00350027">
              <w:rPr>
                <w:rFonts w:asciiTheme="minorHAnsi" w:hAnsiTheme="minorHAnsi"/>
              </w:rPr>
              <w:t>LVDT Rigging Offset Range Limit is ratiometric equivalent of -4 to +4 degrees.</w:t>
            </w:r>
          </w:p>
          <w:p w14:paraId="4680DE5B" w14:textId="77777777" w:rsidR="00C63E25" w:rsidRPr="00350027" w:rsidRDefault="00C63E25" w:rsidP="00F33256">
            <w:pPr>
              <w:rPr>
                <w:rFonts w:asciiTheme="minorHAnsi" w:hAnsiTheme="minorHAnsi"/>
              </w:rPr>
            </w:pPr>
            <w:r w:rsidRPr="00350027">
              <w:rPr>
                <w:rFonts w:asciiTheme="minorHAnsi" w:hAnsiTheme="minorHAnsi"/>
              </w:rPr>
              <w:t>RVDT Rigging Offset Range Limit is ratiometric equivalent of -4 to +4 degrees.</w:t>
            </w:r>
          </w:p>
          <w:p w14:paraId="58DF34F4" w14:textId="77777777" w:rsidR="00C63E25" w:rsidRPr="00350027" w:rsidRDefault="00C63E25" w:rsidP="00F33256">
            <w:pPr>
              <w:rPr>
                <w:rFonts w:asciiTheme="minorHAnsi" w:hAnsiTheme="minorHAnsi"/>
              </w:rPr>
            </w:pPr>
            <w:r w:rsidRPr="00350027">
              <w:rPr>
                <w:rFonts w:asciiTheme="minorHAnsi" w:hAnsiTheme="minorHAnsi"/>
              </w:rPr>
              <w:t>The ratio to degree mapping of LVDTs is specified in MRJ_SCU_STC_SRS_111.</w:t>
            </w:r>
          </w:p>
          <w:p w14:paraId="05FF6410" w14:textId="77777777" w:rsidR="00C63E25" w:rsidRPr="00350027" w:rsidRDefault="00C63E25" w:rsidP="00F33256">
            <w:pPr>
              <w:rPr>
                <w:rFonts w:asciiTheme="minorHAnsi" w:hAnsiTheme="minorHAnsi"/>
              </w:rPr>
            </w:pPr>
            <w:r w:rsidRPr="00350027">
              <w:rPr>
                <w:rFonts w:asciiTheme="minorHAnsi" w:hAnsiTheme="minorHAnsi"/>
              </w:rPr>
              <w:t>The ratio to degree mapping of RVDTs is specified in MRJ_SCU_STC_SRS_852 and MRJ_SCU_STC_SRS_84.</w:t>
            </w:r>
          </w:p>
          <w:p w14:paraId="31AE711C" w14:textId="77777777" w:rsidR="00C63E25" w:rsidRPr="00350027" w:rsidRDefault="00C63E25" w:rsidP="00F33256">
            <w:pPr>
              <w:rPr>
                <w:rFonts w:asciiTheme="minorHAnsi" w:hAnsiTheme="minorHAnsi"/>
              </w:rPr>
            </w:pPr>
            <w:r w:rsidRPr="00350027">
              <w:rPr>
                <w:rFonts w:asciiTheme="minorHAnsi" w:hAnsiTheme="minorHAnsi"/>
              </w:rPr>
              <w:t>Co_Pilot SHDL Fitted is specified in MRJ_SCU_STC_SRS_79.</w:t>
            </w:r>
          </w:p>
          <w:p w14:paraId="0C361AF6" w14:textId="77777777" w:rsidR="00C63E25" w:rsidRPr="00350027" w:rsidRDefault="00C63E25" w:rsidP="00F33256">
            <w:pPr>
              <w:rPr>
                <w:rFonts w:asciiTheme="minorHAnsi" w:hAnsiTheme="minorHAnsi"/>
              </w:rPr>
            </w:pPr>
            <w:r w:rsidRPr="00350027">
              <w:rPr>
                <w:rFonts w:asciiTheme="minorHAnsi" w:hAnsiTheme="minorHAnsi"/>
              </w:rPr>
              <w:t>In-Range Criterion Check initialised to PASS</w:t>
            </w:r>
          </w:p>
          <w:p w14:paraId="12B51667" w14:textId="77777777" w:rsidR="00C63E25" w:rsidRPr="00350027" w:rsidRDefault="00C63E25" w:rsidP="00F33256">
            <w:pPr>
              <w:rPr>
                <w:rFonts w:asciiTheme="minorHAnsi" w:hAnsiTheme="minorHAnsi"/>
              </w:rPr>
            </w:pPr>
            <w:r w:rsidRPr="00350027">
              <w:rPr>
                <w:rFonts w:asciiTheme="minorHAnsi" w:hAnsiTheme="minorHAnsi"/>
              </w:rPr>
              <w:t>NVM Read Failure is defined in MRJ_SCU_STC_SRS_711.</w:t>
            </w:r>
          </w:p>
          <w:p w14:paraId="48292863" w14:textId="77777777" w:rsidR="00C63E25" w:rsidRPr="00350027" w:rsidRDefault="00C63E25" w:rsidP="00F33256">
            <w:pPr>
              <w:rPr>
                <w:rFonts w:asciiTheme="minorHAnsi" w:hAnsiTheme="minorHAnsi"/>
                <w:i/>
                <w:iCs/>
              </w:rPr>
            </w:pPr>
          </w:p>
        </w:tc>
      </w:tr>
      <w:tr w:rsidR="00C63E25" w:rsidRPr="00350027" w14:paraId="341B4D80" w14:textId="77777777" w:rsidTr="00F33256">
        <w:tc>
          <w:tcPr>
            <w:tcW w:w="1559" w:type="dxa"/>
          </w:tcPr>
          <w:p w14:paraId="72C4CEBD" w14:textId="77777777" w:rsidR="00C63E25" w:rsidRPr="00350027" w:rsidRDefault="00C63E25" w:rsidP="00F33256">
            <w:pPr>
              <w:rPr>
                <w:rFonts w:asciiTheme="minorHAnsi" w:hAnsiTheme="minorHAnsi"/>
                <w:i/>
                <w:iCs/>
              </w:rPr>
            </w:pPr>
          </w:p>
        </w:tc>
        <w:tc>
          <w:tcPr>
            <w:tcW w:w="9320" w:type="dxa"/>
          </w:tcPr>
          <w:p w14:paraId="033C1C6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75B75E" w14:textId="77777777" w:rsidTr="00F33256">
        <w:tc>
          <w:tcPr>
            <w:tcW w:w="1559" w:type="dxa"/>
          </w:tcPr>
          <w:p w14:paraId="1679016B" w14:textId="77777777" w:rsidR="00C63E25" w:rsidRPr="00350027" w:rsidRDefault="00C63E25" w:rsidP="00F33256">
            <w:pPr>
              <w:rPr>
                <w:rFonts w:asciiTheme="minorHAnsi" w:hAnsiTheme="minorHAnsi"/>
                <w:i/>
                <w:iCs/>
              </w:rPr>
            </w:pPr>
          </w:p>
        </w:tc>
        <w:tc>
          <w:tcPr>
            <w:tcW w:w="9320" w:type="dxa"/>
          </w:tcPr>
          <w:p w14:paraId="3B382F2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3C89FBC" w14:textId="77777777" w:rsidTr="00F33256">
        <w:tc>
          <w:tcPr>
            <w:tcW w:w="1559" w:type="dxa"/>
          </w:tcPr>
          <w:p w14:paraId="400886F0" w14:textId="77777777" w:rsidR="00C63E25" w:rsidRPr="00350027" w:rsidRDefault="00C63E25" w:rsidP="00F33256">
            <w:pPr>
              <w:rPr>
                <w:rFonts w:asciiTheme="minorHAnsi" w:hAnsiTheme="minorHAnsi"/>
                <w:i/>
                <w:iCs/>
              </w:rPr>
            </w:pPr>
          </w:p>
        </w:tc>
        <w:tc>
          <w:tcPr>
            <w:tcW w:w="9320" w:type="dxa"/>
          </w:tcPr>
          <w:p w14:paraId="222D6D5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2A4D62D" w14:textId="77777777" w:rsidR="00C63E25" w:rsidRPr="00350027" w:rsidRDefault="00C63E25" w:rsidP="00C63E25">
      <w:pPr>
        <w:rPr>
          <w:rFonts w:asciiTheme="minorHAnsi" w:hAnsiTheme="minorHAnsi"/>
        </w:rPr>
      </w:pPr>
    </w:p>
    <w:p w14:paraId="08B93EE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C90B3AE" w14:textId="77777777" w:rsidTr="00F33256">
        <w:tc>
          <w:tcPr>
            <w:tcW w:w="1559" w:type="dxa"/>
          </w:tcPr>
          <w:p w14:paraId="45AE495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MRJ_SCU_STC_SRS_1041</w:t>
            </w:r>
          </w:p>
        </w:tc>
        <w:tc>
          <w:tcPr>
            <w:tcW w:w="9320" w:type="dxa"/>
          </w:tcPr>
          <w:p w14:paraId="4A401B8F" w14:textId="77777777" w:rsidR="00C63E25" w:rsidRPr="00350027" w:rsidRDefault="00C63E25" w:rsidP="00F33256">
            <w:pPr>
              <w:rPr>
                <w:rFonts w:asciiTheme="minorHAnsi" w:hAnsiTheme="minorHAnsi"/>
              </w:rPr>
            </w:pPr>
            <w:r w:rsidRPr="00350027">
              <w:rPr>
                <w:rFonts w:asciiTheme="minorHAnsi" w:hAnsiTheme="minorHAnsi"/>
              </w:rPr>
              <w:t>The S</w:t>
            </w:r>
            <w:r w:rsidRPr="00350027">
              <w:rPr>
                <w:rFonts w:asciiTheme="minorHAnsi" w:hAnsiTheme="minorHAnsi"/>
                <w:i/>
                <w:iCs/>
              </w:rPr>
              <w:t xml:space="preserve">TC Program </w:t>
            </w:r>
            <w:r w:rsidRPr="00350027">
              <w:rPr>
                <w:rFonts w:asciiTheme="minorHAnsi" w:hAnsiTheme="minorHAnsi"/>
              </w:rPr>
              <w:t>shall perform the following actions depending on the In-Range Criterion check result:</w:t>
            </w:r>
          </w:p>
          <w:p w14:paraId="186E17C4" w14:textId="77777777" w:rsidR="00C63E25" w:rsidRPr="00350027" w:rsidRDefault="00C63E25" w:rsidP="00F33256">
            <w:pPr>
              <w:rPr>
                <w:rFonts w:asciiTheme="minorHAnsi" w:hAnsiTheme="minorHAnsi"/>
              </w:rPr>
            </w:pPr>
          </w:p>
          <w:p w14:paraId="5292735F" w14:textId="77777777" w:rsidR="00C63E25" w:rsidRPr="00350027" w:rsidRDefault="00C63E25" w:rsidP="00F33256">
            <w:pPr>
              <w:rPr>
                <w:rFonts w:asciiTheme="minorHAnsi" w:hAnsiTheme="minorHAnsi"/>
              </w:rPr>
            </w:pPr>
            <w:r w:rsidRPr="00350027">
              <w:rPr>
                <w:rFonts w:asciiTheme="minorHAnsi" w:hAnsiTheme="minorHAnsi"/>
              </w:rPr>
              <w:t>IF the In-Range Criterion check is PASS AND</w:t>
            </w:r>
          </w:p>
          <w:p w14:paraId="5760F40E" w14:textId="77777777" w:rsidR="00C63E25" w:rsidRPr="00350027" w:rsidRDefault="00C63E25" w:rsidP="00F33256">
            <w:pPr>
              <w:rPr>
                <w:rFonts w:asciiTheme="minorHAnsi" w:hAnsiTheme="minorHAnsi"/>
              </w:rPr>
            </w:pPr>
            <w:r w:rsidRPr="00350027">
              <w:rPr>
                <w:rFonts w:asciiTheme="minorHAnsi" w:hAnsiTheme="minorHAnsi"/>
              </w:rPr>
              <w:t xml:space="preserve">     NVM Read Failure is FALSE AND</w:t>
            </w:r>
          </w:p>
          <w:p w14:paraId="3D7F902F" w14:textId="77777777" w:rsidR="00C63E25" w:rsidRPr="00350027" w:rsidRDefault="00C63E25" w:rsidP="00F33256">
            <w:pPr>
              <w:rPr>
                <w:rFonts w:asciiTheme="minorHAnsi" w:hAnsiTheme="minorHAnsi"/>
              </w:rPr>
            </w:pPr>
            <w:r w:rsidRPr="00350027">
              <w:rPr>
                <w:rFonts w:asciiTheme="minorHAnsi" w:hAnsiTheme="minorHAnsi"/>
              </w:rPr>
              <w:t xml:space="preserve">     NVM Empty Flag is FALSE</w:t>
            </w:r>
          </w:p>
          <w:p w14:paraId="61CB1F68" w14:textId="77777777" w:rsidR="00C63E25" w:rsidRPr="00350027" w:rsidRDefault="00C63E25" w:rsidP="00F33256">
            <w:pPr>
              <w:rPr>
                <w:rFonts w:asciiTheme="minorHAnsi" w:hAnsiTheme="minorHAnsi"/>
              </w:rPr>
            </w:pPr>
            <w:r w:rsidRPr="00350027">
              <w:rPr>
                <w:rFonts w:asciiTheme="minorHAnsi" w:hAnsiTheme="minorHAnsi"/>
              </w:rPr>
              <w:t>THEN</w:t>
            </w:r>
          </w:p>
          <w:p w14:paraId="4880CBCC" w14:textId="77777777" w:rsidR="00C63E25" w:rsidRPr="00350027" w:rsidRDefault="00C63E25" w:rsidP="00F33256">
            <w:pPr>
              <w:rPr>
                <w:rFonts w:asciiTheme="minorHAnsi" w:hAnsiTheme="minorHAnsi"/>
              </w:rPr>
            </w:pPr>
            <w:r w:rsidRPr="00350027">
              <w:rPr>
                <w:rFonts w:asciiTheme="minorHAnsi" w:hAnsiTheme="minorHAnsi"/>
              </w:rPr>
              <w:tab/>
              <w:t>Store the 8 ratiometric offset parameters into Ratiometric_Position_Offset[channel]</w:t>
            </w:r>
          </w:p>
          <w:p w14:paraId="101723FC" w14:textId="77777777" w:rsidR="00C63E25" w:rsidRPr="00350027" w:rsidRDefault="00C63E25" w:rsidP="00F33256">
            <w:pPr>
              <w:rPr>
                <w:rFonts w:asciiTheme="minorHAnsi" w:hAnsiTheme="minorHAnsi"/>
              </w:rPr>
            </w:pPr>
            <w:r w:rsidRPr="00350027">
              <w:rPr>
                <w:rFonts w:asciiTheme="minorHAnsi" w:hAnsiTheme="minorHAnsi"/>
              </w:rPr>
              <w:tab/>
              <w:t>Set RiggingNotPerformed to FALSE</w:t>
            </w:r>
          </w:p>
          <w:p w14:paraId="62CC29FA" w14:textId="77777777" w:rsidR="00C63E25" w:rsidRPr="00350027" w:rsidRDefault="00C63E25" w:rsidP="00F33256">
            <w:pPr>
              <w:rPr>
                <w:rFonts w:asciiTheme="minorHAnsi" w:hAnsiTheme="minorHAnsi"/>
              </w:rPr>
            </w:pPr>
            <w:r w:rsidRPr="00350027">
              <w:rPr>
                <w:rFonts w:asciiTheme="minorHAnsi" w:hAnsiTheme="minorHAnsi"/>
              </w:rPr>
              <w:tab/>
              <w:t>Set Bit 29 of ARINC Label 106 to indicate “Aircraft Rigged”.</w:t>
            </w:r>
          </w:p>
          <w:p w14:paraId="4D7334D6" w14:textId="77777777" w:rsidR="00C63E25" w:rsidRPr="00350027" w:rsidRDefault="00C63E25" w:rsidP="00F33256">
            <w:pPr>
              <w:rPr>
                <w:rFonts w:asciiTheme="minorHAnsi" w:hAnsiTheme="minorHAnsi"/>
              </w:rPr>
            </w:pPr>
            <w:r w:rsidRPr="00350027">
              <w:rPr>
                <w:rFonts w:asciiTheme="minorHAnsi" w:hAnsiTheme="minorHAnsi"/>
              </w:rPr>
              <w:t>ELSE</w:t>
            </w:r>
          </w:p>
          <w:p w14:paraId="57BEC77D" w14:textId="77777777" w:rsidR="00C63E25" w:rsidRPr="00350027" w:rsidRDefault="00C63E25" w:rsidP="00F33256">
            <w:pPr>
              <w:rPr>
                <w:rFonts w:asciiTheme="minorHAnsi" w:hAnsiTheme="minorHAnsi"/>
              </w:rPr>
            </w:pPr>
            <w:r w:rsidRPr="00350027">
              <w:rPr>
                <w:rFonts w:asciiTheme="minorHAnsi" w:hAnsiTheme="minorHAnsi"/>
              </w:rPr>
              <w:tab/>
              <w:t>store 0 into Ratiometric_Position_Offset[channel]</w:t>
            </w:r>
          </w:p>
          <w:p w14:paraId="4CF7E6C4" w14:textId="77777777" w:rsidR="00C63E25" w:rsidRPr="00350027" w:rsidRDefault="00C63E25" w:rsidP="00F33256">
            <w:pPr>
              <w:rPr>
                <w:rFonts w:asciiTheme="minorHAnsi" w:hAnsiTheme="minorHAnsi"/>
              </w:rPr>
            </w:pPr>
            <w:r w:rsidRPr="00350027">
              <w:rPr>
                <w:rFonts w:asciiTheme="minorHAnsi" w:hAnsiTheme="minorHAnsi"/>
              </w:rPr>
              <w:tab/>
              <w:t>Set RiggingNotPerformed to TRUE</w:t>
            </w:r>
          </w:p>
          <w:p w14:paraId="5D5CDDAB" w14:textId="77777777" w:rsidR="00C63E25" w:rsidRPr="00350027" w:rsidRDefault="00C63E25" w:rsidP="00F33256">
            <w:pPr>
              <w:rPr>
                <w:rFonts w:asciiTheme="minorHAnsi" w:hAnsiTheme="minorHAnsi"/>
              </w:rPr>
            </w:pPr>
            <w:r w:rsidRPr="00350027">
              <w:rPr>
                <w:rFonts w:asciiTheme="minorHAnsi" w:hAnsiTheme="minorHAnsi"/>
              </w:rPr>
              <w:tab/>
              <w:t>Clear Bit 29 of ARINC Label 106 to indicate “Aircraft Not Rigged”.</w:t>
            </w:r>
          </w:p>
          <w:p w14:paraId="4EB0DB9C" w14:textId="77777777" w:rsidR="00C63E25" w:rsidRPr="00350027" w:rsidRDefault="00C63E25" w:rsidP="00F33256">
            <w:pPr>
              <w:rPr>
                <w:rFonts w:asciiTheme="minorHAnsi" w:hAnsiTheme="minorHAnsi"/>
              </w:rPr>
            </w:pPr>
            <w:r w:rsidRPr="00350027">
              <w:rPr>
                <w:rFonts w:asciiTheme="minorHAnsi" w:hAnsiTheme="minorHAnsi"/>
              </w:rPr>
              <w:t>ENDIF</w:t>
            </w:r>
          </w:p>
          <w:p w14:paraId="71E5DE7D" w14:textId="77777777" w:rsidR="00C63E25" w:rsidRPr="00350027" w:rsidRDefault="00C63E25" w:rsidP="00F33256">
            <w:pPr>
              <w:rPr>
                <w:rFonts w:asciiTheme="minorHAnsi" w:hAnsiTheme="minorHAnsi"/>
              </w:rPr>
            </w:pPr>
          </w:p>
          <w:p w14:paraId="1A95540E" w14:textId="77777777" w:rsidR="00C63E25" w:rsidRPr="00350027" w:rsidRDefault="00C63E25" w:rsidP="00F33256">
            <w:pPr>
              <w:rPr>
                <w:rFonts w:asciiTheme="minorHAnsi" w:hAnsiTheme="minorHAnsi"/>
              </w:rPr>
            </w:pPr>
            <w:r w:rsidRPr="00350027">
              <w:rPr>
                <w:rFonts w:asciiTheme="minorHAnsi" w:hAnsiTheme="minorHAnsi"/>
              </w:rPr>
              <w:t>Where channel is in {Pilot_RVDT1, Pilot_RVDT2, Co-Pilot_RVDT1, Co-Pilot_RVDT2, RH_LVDT1, RH_LVDT2, LH_LVDT1, LH_LVDT2}</w:t>
            </w:r>
          </w:p>
          <w:p w14:paraId="6DC64D43" w14:textId="77777777" w:rsidR="00C63E25" w:rsidRPr="00350027" w:rsidRDefault="00C63E25" w:rsidP="00F33256">
            <w:pPr>
              <w:rPr>
                <w:rFonts w:asciiTheme="minorHAnsi" w:hAnsiTheme="minorHAnsi"/>
              </w:rPr>
            </w:pPr>
            <w:r w:rsidRPr="00350027">
              <w:rPr>
                <w:rFonts w:asciiTheme="minorHAnsi" w:hAnsiTheme="minorHAnsi"/>
              </w:rPr>
              <w:t>In-Range Criterion check is defined in MRJ_SCU_STC_SRS_1039</w:t>
            </w:r>
          </w:p>
          <w:p w14:paraId="6B8EFBAC" w14:textId="77777777" w:rsidR="00C63E25" w:rsidRPr="00350027" w:rsidRDefault="00C63E25" w:rsidP="00F33256">
            <w:pPr>
              <w:rPr>
                <w:rFonts w:asciiTheme="minorHAnsi" w:hAnsiTheme="minorHAnsi"/>
              </w:rPr>
            </w:pPr>
            <w:r w:rsidRPr="00350027">
              <w:rPr>
                <w:rFonts w:asciiTheme="minorHAnsi" w:hAnsiTheme="minorHAnsi"/>
              </w:rPr>
              <w:t>NVM Read Failure is defined in MRJ_SCU_STC_SRS_711</w:t>
            </w:r>
          </w:p>
          <w:p w14:paraId="6759EAE5" w14:textId="77777777" w:rsidR="00C63E25" w:rsidRPr="00350027" w:rsidRDefault="00C63E25" w:rsidP="00F33256">
            <w:pPr>
              <w:rPr>
                <w:rFonts w:asciiTheme="minorHAnsi" w:hAnsiTheme="minorHAnsi"/>
              </w:rPr>
            </w:pPr>
            <w:r w:rsidRPr="00350027">
              <w:rPr>
                <w:rFonts w:asciiTheme="minorHAnsi" w:hAnsiTheme="minorHAnsi"/>
              </w:rPr>
              <w:t>NVM Empty Flag is defined in MRJ_SCU_STC_SRS_1038</w:t>
            </w:r>
          </w:p>
          <w:p w14:paraId="7F95454E" w14:textId="77777777" w:rsidR="00C63E25" w:rsidRPr="00350027" w:rsidRDefault="00C63E25" w:rsidP="00F33256">
            <w:pPr>
              <w:rPr>
                <w:rFonts w:asciiTheme="minorHAnsi" w:hAnsiTheme="minorHAnsi"/>
                <w:i/>
                <w:iCs/>
              </w:rPr>
            </w:pPr>
          </w:p>
        </w:tc>
      </w:tr>
      <w:tr w:rsidR="00C63E25" w:rsidRPr="00350027" w14:paraId="7359B1B6" w14:textId="77777777" w:rsidTr="00F33256">
        <w:tc>
          <w:tcPr>
            <w:tcW w:w="1559" w:type="dxa"/>
          </w:tcPr>
          <w:p w14:paraId="7649D4E0" w14:textId="77777777" w:rsidR="00C63E25" w:rsidRPr="00350027" w:rsidRDefault="00C63E25" w:rsidP="00F33256">
            <w:pPr>
              <w:rPr>
                <w:rFonts w:asciiTheme="minorHAnsi" w:hAnsiTheme="minorHAnsi"/>
                <w:i/>
                <w:iCs/>
              </w:rPr>
            </w:pPr>
          </w:p>
        </w:tc>
        <w:tc>
          <w:tcPr>
            <w:tcW w:w="9320" w:type="dxa"/>
          </w:tcPr>
          <w:p w14:paraId="09789E3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54181C" w14:textId="77777777" w:rsidTr="00F33256">
        <w:tc>
          <w:tcPr>
            <w:tcW w:w="1559" w:type="dxa"/>
          </w:tcPr>
          <w:p w14:paraId="5303933E" w14:textId="77777777" w:rsidR="00C63E25" w:rsidRPr="00350027" w:rsidRDefault="00C63E25" w:rsidP="00F33256">
            <w:pPr>
              <w:rPr>
                <w:rFonts w:asciiTheme="minorHAnsi" w:hAnsiTheme="minorHAnsi"/>
                <w:i/>
                <w:iCs/>
              </w:rPr>
            </w:pPr>
          </w:p>
        </w:tc>
        <w:tc>
          <w:tcPr>
            <w:tcW w:w="9320" w:type="dxa"/>
          </w:tcPr>
          <w:p w14:paraId="4B34A2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072FBC1" w14:textId="77777777" w:rsidTr="00F33256">
        <w:tc>
          <w:tcPr>
            <w:tcW w:w="1559" w:type="dxa"/>
          </w:tcPr>
          <w:p w14:paraId="5E2DAFC7" w14:textId="77777777" w:rsidR="00C63E25" w:rsidRPr="00350027" w:rsidRDefault="00C63E25" w:rsidP="00F33256">
            <w:pPr>
              <w:rPr>
                <w:rFonts w:asciiTheme="minorHAnsi" w:hAnsiTheme="minorHAnsi"/>
                <w:i/>
                <w:iCs/>
              </w:rPr>
            </w:pPr>
          </w:p>
        </w:tc>
        <w:tc>
          <w:tcPr>
            <w:tcW w:w="9320" w:type="dxa"/>
          </w:tcPr>
          <w:p w14:paraId="19BD5B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30D0EA" w14:textId="77777777" w:rsidR="00C63E25" w:rsidRPr="00350027" w:rsidRDefault="00C63E25" w:rsidP="00C63E25">
      <w:pPr>
        <w:rPr>
          <w:rFonts w:asciiTheme="minorHAnsi" w:hAnsiTheme="minorHAnsi"/>
        </w:rPr>
      </w:pPr>
    </w:p>
    <w:p w14:paraId="39CB6485" w14:textId="77777777" w:rsidR="00C63E25" w:rsidRPr="00350027" w:rsidRDefault="00C63E25" w:rsidP="00C63E25">
      <w:pPr>
        <w:pStyle w:val="Heading3"/>
        <w:rPr>
          <w:rFonts w:asciiTheme="minorHAnsi" w:hAnsiTheme="minorHAnsi"/>
        </w:rPr>
      </w:pPr>
      <w:bookmarkStart w:id="6" w:name="_Toc464110925"/>
      <w:bookmarkStart w:id="7" w:name="_Hlk215651528"/>
      <w:r w:rsidRPr="00350027">
        <w:rPr>
          <w:rFonts w:asciiTheme="minorHAnsi" w:hAnsiTheme="minorHAnsi"/>
        </w:rPr>
        <w:t>RAM Initialisation Tasks</w:t>
      </w:r>
      <w:bookmarkEnd w:id="6"/>
    </w:p>
    <w:p w14:paraId="4ADC0F0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6638D87" w14:textId="77777777" w:rsidTr="00F33256">
        <w:tc>
          <w:tcPr>
            <w:tcW w:w="1559" w:type="dxa"/>
          </w:tcPr>
          <w:p w14:paraId="7739F2D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MRJ_SCU_STC_SRS_613</w:t>
            </w:r>
          </w:p>
        </w:tc>
        <w:tc>
          <w:tcPr>
            <w:tcW w:w="9320" w:type="dxa"/>
          </w:tcPr>
          <w:p w14:paraId="0525CD6B" w14:textId="77777777" w:rsidR="00C63E25" w:rsidRPr="00350027" w:rsidRDefault="00C63E25" w:rsidP="00F33256">
            <w:pPr>
              <w:rPr>
                <w:rFonts w:asciiTheme="minorHAnsi" w:hAnsiTheme="minorHAnsi"/>
              </w:rPr>
            </w:pPr>
            <w:r w:rsidRPr="00350027">
              <w:rPr>
                <w:rFonts w:asciiTheme="minorHAnsi" w:hAnsiTheme="minorHAnsi"/>
              </w:rPr>
              <w:t xml:space="preserve">Prior to entering runtime mode the </w:t>
            </w:r>
            <w:r w:rsidRPr="00350027">
              <w:rPr>
                <w:rFonts w:asciiTheme="minorHAnsi" w:hAnsiTheme="minorHAnsi"/>
                <w:i/>
                <w:iCs/>
              </w:rPr>
              <w:t>STC Program</w:t>
            </w:r>
            <w:r w:rsidRPr="00350027">
              <w:rPr>
                <w:rFonts w:asciiTheme="minorHAnsi" w:hAnsiTheme="minorHAnsi"/>
              </w:rPr>
              <w:t xml:space="preserve"> shall clear (0) the RAM area used for storing variables.</w:t>
            </w:r>
          </w:p>
          <w:p w14:paraId="1646350D" w14:textId="77777777" w:rsidR="00C63E25" w:rsidRPr="00350027" w:rsidRDefault="00C63E25" w:rsidP="00F33256">
            <w:pPr>
              <w:rPr>
                <w:rFonts w:asciiTheme="minorHAnsi" w:hAnsiTheme="minorHAnsi"/>
              </w:rPr>
            </w:pPr>
          </w:p>
          <w:p w14:paraId="1E6DE986" w14:textId="77777777" w:rsidR="00C63E25" w:rsidRPr="00350027" w:rsidRDefault="00C63E25" w:rsidP="00F33256">
            <w:pPr>
              <w:rPr>
                <w:rFonts w:asciiTheme="minorHAnsi" w:hAnsiTheme="minorHAnsi"/>
              </w:rPr>
            </w:pPr>
            <w:r w:rsidRPr="00350027">
              <w:rPr>
                <w:rFonts w:asciiTheme="minorHAnsi" w:hAnsiTheme="minorHAnsi"/>
              </w:rPr>
              <w:t>Justification: Good practice to avoid random un-initialised data.</w:t>
            </w:r>
          </w:p>
          <w:p w14:paraId="79A47D30" w14:textId="77777777" w:rsidR="00C63E25" w:rsidRPr="00350027" w:rsidRDefault="00C63E25" w:rsidP="00F33256">
            <w:pPr>
              <w:rPr>
                <w:rFonts w:asciiTheme="minorHAnsi" w:hAnsiTheme="minorHAnsi"/>
                <w:i/>
                <w:iCs/>
              </w:rPr>
            </w:pPr>
          </w:p>
        </w:tc>
      </w:tr>
      <w:tr w:rsidR="00C63E25" w:rsidRPr="00350027" w14:paraId="1AF08D52" w14:textId="77777777" w:rsidTr="00F33256">
        <w:tc>
          <w:tcPr>
            <w:tcW w:w="1559" w:type="dxa"/>
          </w:tcPr>
          <w:p w14:paraId="24394DE2" w14:textId="77777777" w:rsidR="00C63E25" w:rsidRPr="00350027" w:rsidRDefault="00C63E25" w:rsidP="00F33256">
            <w:pPr>
              <w:rPr>
                <w:rFonts w:asciiTheme="minorHAnsi" w:hAnsiTheme="minorHAnsi"/>
                <w:i/>
                <w:iCs/>
              </w:rPr>
            </w:pPr>
          </w:p>
        </w:tc>
        <w:tc>
          <w:tcPr>
            <w:tcW w:w="9320" w:type="dxa"/>
          </w:tcPr>
          <w:p w14:paraId="456DA8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4D37073B" w14:textId="77777777" w:rsidTr="00F33256">
        <w:tc>
          <w:tcPr>
            <w:tcW w:w="1559" w:type="dxa"/>
          </w:tcPr>
          <w:p w14:paraId="196A5104" w14:textId="77777777" w:rsidR="00C63E25" w:rsidRPr="00350027" w:rsidRDefault="00C63E25" w:rsidP="00F33256">
            <w:pPr>
              <w:rPr>
                <w:rFonts w:asciiTheme="minorHAnsi" w:hAnsiTheme="minorHAnsi"/>
                <w:i/>
                <w:iCs/>
              </w:rPr>
            </w:pPr>
          </w:p>
        </w:tc>
        <w:tc>
          <w:tcPr>
            <w:tcW w:w="9320" w:type="dxa"/>
          </w:tcPr>
          <w:p w14:paraId="1EB2D23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15D6F90" w14:textId="77777777" w:rsidTr="00F33256">
        <w:tc>
          <w:tcPr>
            <w:tcW w:w="1559" w:type="dxa"/>
          </w:tcPr>
          <w:p w14:paraId="531D4351" w14:textId="77777777" w:rsidR="00C63E25" w:rsidRPr="00350027" w:rsidRDefault="00C63E25" w:rsidP="00F33256">
            <w:pPr>
              <w:rPr>
                <w:rFonts w:asciiTheme="minorHAnsi" w:hAnsiTheme="minorHAnsi"/>
                <w:i/>
                <w:iCs/>
              </w:rPr>
            </w:pPr>
          </w:p>
        </w:tc>
        <w:tc>
          <w:tcPr>
            <w:tcW w:w="9320" w:type="dxa"/>
          </w:tcPr>
          <w:p w14:paraId="24AC4E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7"/>
    </w:tbl>
    <w:p w14:paraId="788D8C06" w14:textId="77777777" w:rsidR="00C63E25" w:rsidRPr="00350027" w:rsidRDefault="00C63E25" w:rsidP="00C63E25">
      <w:pPr>
        <w:rPr>
          <w:rFonts w:asciiTheme="minorHAnsi" w:hAnsiTheme="minorHAnsi"/>
        </w:rPr>
      </w:pPr>
    </w:p>
    <w:p w14:paraId="6941C28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22CA6A0" w14:textId="77777777" w:rsidTr="00F33256">
        <w:tc>
          <w:tcPr>
            <w:tcW w:w="1559" w:type="dxa"/>
          </w:tcPr>
          <w:p w14:paraId="1AD0C6A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MRJ_SCU_STC_SRS_611</w:t>
            </w:r>
          </w:p>
        </w:tc>
        <w:tc>
          <w:tcPr>
            <w:tcW w:w="9320" w:type="dxa"/>
          </w:tcPr>
          <w:p w14:paraId="5660E58E"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STC Program</w:t>
            </w:r>
            <w:r w:rsidRPr="00350027">
              <w:rPr>
                <w:rFonts w:asciiTheme="minorHAnsi" w:hAnsiTheme="minorHAnsi"/>
              </w:rPr>
              <w:t xml:space="preserve"> shall copy time-critical functions (linker section 'ramfuncs') from flash into RAM in order to increase the runtime performance.</w:t>
            </w:r>
          </w:p>
          <w:p w14:paraId="5E5354F9" w14:textId="77777777" w:rsidR="00C63E25" w:rsidRPr="00350027" w:rsidRDefault="00C63E25" w:rsidP="00F33256">
            <w:pPr>
              <w:rPr>
                <w:rFonts w:asciiTheme="minorHAnsi" w:hAnsiTheme="minorHAnsi"/>
              </w:rPr>
            </w:pPr>
          </w:p>
          <w:p w14:paraId="3DEFACDF" w14:textId="77777777" w:rsidR="00C63E25" w:rsidRPr="00350027" w:rsidRDefault="00C63E25" w:rsidP="00F33256">
            <w:pPr>
              <w:rPr>
                <w:rFonts w:asciiTheme="minorHAnsi" w:hAnsiTheme="minorHAnsi"/>
              </w:rPr>
            </w:pPr>
            <w:r w:rsidRPr="00350027">
              <w:rPr>
                <w:rFonts w:asciiTheme="minorHAnsi" w:hAnsiTheme="minorHAnsi"/>
              </w:rPr>
              <w:t>Justification: Performance increase.</w:t>
            </w:r>
          </w:p>
          <w:p w14:paraId="2EC7CDBD" w14:textId="77777777" w:rsidR="00C63E25" w:rsidRPr="00350027" w:rsidRDefault="00C63E25" w:rsidP="00F33256">
            <w:pPr>
              <w:rPr>
                <w:rFonts w:asciiTheme="minorHAnsi" w:hAnsiTheme="minorHAnsi"/>
                <w:i/>
                <w:iCs/>
              </w:rPr>
            </w:pPr>
          </w:p>
        </w:tc>
      </w:tr>
      <w:tr w:rsidR="00C63E25" w:rsidRPr="00350027" w14:paraId="1C512A25" w14:textId="77777777" w:rsidTr="00F33256">
        <w:tc>
          <w:tcPr>
            <w:tcW w:w="1559" w:type="dxa"/>
          </w:tcPr>
          <w:p w14:paraId="46010F3B" w14:textId="77777777" w:rsidR="00C63E25" w:rsidRPr="00350027" w:rsidRDefault="00C63E25" w:rsidP="00F33256">
            <w:pPr>
              <w:rPr>
                <w:rFonts w:asciiTheme="minorHAnsi" w:hAnsiTheme="minorHAnsi"/>
                <w:i/>
                <w:iCs/>
              </w:rPr>
            </w:pPr>
          </w:p>
        </w:tc>
        <w:tc>
          <w:tcPr>
            <w:tcW w:w="9320" w:type="dxa"/>
          </w:tcPr>
          <w:p w14:paraId="31B232B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1A5E7424" w14:textId="77777777" w:rsidTr="00F33256">
        <w:tc>
          <w:tcPr>
            <w:tcW w:w="1559" w:type="dxa"/>
          </w:tcPr>
          <w:p w14:paraId="70CA8ABB" w14:textId="77777777" w:rsidR="00C63E25" w:rsidRPr="00350027" w:rsidRDefault="00C63E25" w:rsidP="00F33256">
            <w:pPr>
              <w:rPr>
                <w:rFonts w:asciiTheme="minorHAnsi" w:hAnsiTheme="minorHAnsi"/>
                <w:i/>
                <w:iCs/>
              </w:rPr>
            </w:pPr>
          </w:p>
        </w:tc>
        <w:tc>
          <w:tcPr>
            <w:tcW w:w="9320" w:type="dxa"/>
          </w:tcPr>
          <w:p w14:paraId="25391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59DC6F82" w14:textId="77777777" w:rsidTr="00F33256">
        <w:tc>
          <w:tcPr>
            <w:tcW w:w="1559" w:type="dxa"/>
          </w:tcPr>
          <w:p w14:paraId="349A42A0" w14:textId="77777777" w:rsidR="00C63E25" w:rsidRPr="00350027" w:rsidRDefault="00C63E25" w:rsidP="00F33256">
            <w:pPr>
              <w:rPr>
                <w:rFonts w:asciiTheme="minorHAnsi" w:hAnsiTheme="minorHAnsi"/>
                <w:i/>
                <w:iCs/>
              </w:rPr>
            </w:pPr>
          </w:p>
        </w:tc>
        <w:tc>
          <w:tcPr>
            <w:tcW w:w="9320" w:type="dxa"/>
          </w:tcPr>
          <w:p w14:paraId="1CFABA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AEBACB" w14:textId="77777777" w:rsidR="00C63E25" w:rsidRPr="00350027" w:rsidRDefault="00C63E25" w:rsidP="00C63E25">
      <w:pPr>
        <w:rPr>
          <w:rFonts w:asciiTheme="minorHAnsi" w:hAnsiTheme="minorHAnsi"/>
        </w:rPr>
      </w:pPr>
    </w:p>
    <w:p w14:paraId="62410584" w14:textId="77777777" w:rsidR="00C63E25" w:rsidRPr="00350027" w:rsidRDefault="00C63E25" w:rsidP="00C63E25">
      <w:pPr>
        <w:pStyle w:val="Heading3"/>
        <w:rPr>
          <w:rFonts w:asciiTheme="minorHAnsi" w:hAnsiTheme="minorHAnsi"/>
        </w:rPr>
      </w:pPr>
      <w:bookmarkStart w:id="8" w:name="_Toc464110926"/>
      <w:r w:rsidRPr="00350027">
        <w:rPr>
          <w:rFonts w:asciiTheme="minorHAnsi" w:hAnsiTheme="minorHAnsi"/>
        </w:rPr>
        <w:t>Power-up Timing Constraints</w:t>
      </w:r>
      <w:bookmarkEnd w:id="8"/>
    </w:p>
    <w:p w14:paraId="737D77E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693E751" w14:textId="77777777" w:rsidTr="00F33256">
        <w:tc>
          <w:tcPr>
            <w:tcW w:w="1559" w:type="dxa"/>
          </w:tcPr>
          <w:p w14:paraId="2F6D1EA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MRJ_SCU_STC_SRS_526</w:t>
            </w:r>
          </w:p>
        </w:tc>
        <w:tc>
          <w:tcPr>
            <w:tcW w:w="9320" w:type="dxa"/>
          </w:tcPr>
          <w:p w14:paraId="083CADF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provide control and indication outputs within 940ms of the local power supply becoming available and the Control Lane reset signal to the Control Lane DSP being released.</w:t>
            </w:r>
          </w:p>
          <w:p w14:paraId="1AEB1F19" w14:textId="77777777" w:rsidR="00C63E25" w:rsidRPr="00350027" w:rsidRDefault="00C63E25" w:rsidP="00F33256">
            <w:pPr>
              <w:rPr>
                <w:rFonts w:asciiTheme="minorHAnsi" w:hAnsiTheme="minorHAnsi"/>
              </w:rPr>
            </w:pPr>
          </w:p>
          <w:p w14:paraId="4914BC4D" w14:textId="77777777" w:rsidR="00C63E25" w:rsidRPr="00350027" w:rsidRDefault="00C63E25" w:rsidP="00F33256">
            <w:pPr>
              <w:rPr>
                <w:rFonts w:asciiTheme="minorHAnsi" w:hAnsiTheme="minorHAnsi"/>
              </w:rPr>
            </w:pPr>
            <w:r w:rsidRPr="00350027">
              <w:rPr>
                <w:rFonts w:asciiTheme="minorHAnsi" w:hAnsiTheme="minorHAnsi"/>
              </w:rPr>
              <w:t>Note: Total start-up time for providing control and indication is 1000ms, of which 60ms are allocated to HW.</w:t>
            </w:r>
          </w:p>
          <w:p w14:paraId="3B88B4FB" w14:textId="77777777" w:rsidR="00C63E25" w:rsidRPr="00350027" w:rsidRDefault="00C63E25" w:rsidP="00F33256">
            <w:pPr>
              <w:rPr>
                <w:rFonts w:asciiTheme="minorHAnsi" w:hAnsiTheme="minorHAnsi"/>
                <w:i/>
                <w:iCs/>
              </w:rPr>
            </w:pPr>
          </w:p>
        </w:tc>
      </w:tr>
      <w:tr w:rsidR="00C63E25" w:rsidRPr="00350027" w14:paraId="6502940B" w14:textId="77777777" w:rsidTr="00F33256">
        <w:tc>
          <w:tcPr>
            <w:tcW w:w="1559" w:type="dxa"/>
          </w:tcPr>
          <w:p w14:paraId="731DB1A4" w14:textId="77777777" w:rsidR="00C63E25" w:rsidRPr="00350027" w:rsidRDefault="00C63E25" w:rsidP="00F33256">
            <w:pPr>
              <w:rPr>
                <w:rFonts w:asciiTheme="minorHAnsi" w:hAnsiTheme="minorHAnsi"/>
                <w:i/>
                <w:iCs/>
              </w:rPr>
            </w:pPr>
          </w:p>
        </w:tc>
        <w:tc>
          <w:tcPr>
            <w:tcW w:w="9320" w:type="dxa"/>
          </w:tcPr>
          <w:p w14:paraId="5534C8A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EDB55D" w14:textId="77777777" w:rsidTr="00F33256">
        <w:tc>
          <w:tcPr>
            <w:tcW w:w="1559" w:type="dxa"/>
          </w:tcPr>
          <w:p w14:paraId="2EF660FC" w14:textId="77777777" w:rsidR="00C63E25" w:rsidRPr="00350027" w:rsidRDefault="00C63E25" w:rsidP="00F33256">
            <w:pPr>
              <w:rPr>
                <w:rFonts w:asciiTheme="minorHAnsi" w:hAnsiTheme="minorHAnsi"/>
                <w:i/>
                <w:iCs/>
              </w:rPr>
            </w:pPr>
          </w:p>
        </w:tc>
        <w:tc>
          <w:tcPr>
            <w:tcW w:w="9320" w:type="dxa"/>
          </w:tcPr>
          <w:p w14:paraId="3CF3681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60194BB" w14:textId="77777777" w:rsidTr="00F33256">
        <w:tc>
          <w:tcPr>
            <w:tcW w:w="1559" w:type="dxa"/>
          </w:tcPr>
          <w:p w14:paraId="1A539DA9" w14:textId="77777777" w:rsidR="00C63E25" w:rsidRPr="00350027" w:rsidRDefault="00C63E25" w:rsidP="00F33256">
            <w:pPr>
              <w:rPr>
                <w:rFonts w:asciiTheme="minorHAnsi" w:hAnsiTheme="minorHAnsi"/>
                <w:i/>
                <w:iCs/>
              </w:rPr>
            </w:pPr>
          </w:p>
        </w:tc>
        <w:tc>
          <w:tcPr>
            <w:tcW w:w="9320" w:type="dxa"/>
          </w:tcPr>
          <w:p w14:paraId="14D40C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B3843B" w14:textId="77777777" w:rsidR="00C63E25" w:rsidRPr="00350027" w:rsidRDefault="00C63E25" w:rsidP="00C63E25">
      <w:pPr>
        <w:rPr>
          <w:rFonts w:asciiTheme="minorHAnsi" w:hAnsiTheme="minorHAnsi"/>
        </w:rPr>
      </w:pPr>
    </w:p>
    <w:p w14:paraId="72E48B0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757F3B3" w14:textId="77777777" w:rsidTr="00F33256">
        <w:tc>
          <w:tcPr>
            <w:tcW w:w="1559" w:type="dxa"/>
          </w:tcPr>
          <w:p w14:paraId="44B72D5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MRJ_SCU_STC_SRS_1147</w:t>
            </w:r>
          </w:p>
        </w:tc>
        <w:tc>
          <w:tcPr>
            <w:tcW w:w="9320" w:type="dxa"/>
          </w:tcPr>
          <w:p w14:paraId="4254391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enable its PWM outputs within 50ms after the release of software reset.</w:t>
            </w:r>
          </w:p>
          <w:p w14:paraId="341F7F00" w14:textId="77777777" w:rsidR="00C63E25" w:rsidRPr="00350027" w:rsidRDefault="00C63E25" w:rsidP="00F33256">
            <w:pPr>
              <w:rPr>
                <w:rFonts w:asciiTheme="minorHAnsi" w:hAnsiTheme="minorHAnsi"/>
                <w:i/>
                <w:iCs/>
              </w:rPr>
            </w:pPr>
          </w:p>
        </w:tc>
      </w:tr>
      <w:tr w:rsidR="00C63E25" w:rsidRPr="00350027" w14:paraId="0F43EB11" w14:textId="77777777" w:rsidTr="00F33256">
        <w:tc>
          <w:tcPr>
            <w:tcW w:w="1559" w:type="dxa"/>
          </w:tcPr>
          <w:p w14:paraId="442CE58E" w14:textId="77777777" w:rsidR="00C63E25" w:rsidRPr="00350027" w:rsidRDefault="00C63E25" w:rsidP="00F33256">
            <w:pPr>
              <w:rPr>
                <w:rFonts w:asciiTheme="minorHAnsi" w:hAnsiTheme="minorHAnsi"/>
                <w:i/>
                <w:iCs/>
              </w:rPr>
            </w:pPr>
          </w:p>
        </w:tc>
        <w:tc>
          <w:tcPr>
            <w:tcW w:w="9320" w:type="dxa"/>
          </w:tcPr>
          <w:p w14:paraId="096F56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8A8D667" w14:textId="77777777" w:rsidTr="00F33256">
        <w:tc>
          <w:tcPr>
            <w:tcW w:w="1559" w:type="dxa"/>
          </w:tcPr>
          <w:p w14:paraId="3B9D9835" w14:textId="77777777" w:rsidR="00C63E25" w:rsidRPr="00350027" w:rsidRDefault="00C63E25" w:rsidP="00F33256">
            <w:pPr>
              <w:rPr>
                <w:rFonts w:asciiTheme="minorHAnsi" w:hAnsiTheme="minorHAnsi"/>
                <w:i/>
                <w:iCs/>
              </w:rPr>
            </w:pPr>
          </w:p>
        </w:tc>
        <w:tc>
          <w:tcPr>
            <w:tcW w:w="9320" w:type="dxa"/>
          </w:tcPr>
          <w:p w14:paraId="27E509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8F1FFA8" w14:textId="77777777" w:rsidTr="00F33256">
        <w:tc>
          <w:tcPr>
            <w:tcW w:w="1559" w:type="dxa"/>
          </w:tcPr>
          <w:p w14:paraId="2035DB6D" w14:textId="77777777" w:rsidR="00C63E25" w:rsidRPr="00350027" w:rsidRDefault="00C63E25" w:rsidP="00F33256">
            <w:pPr>
              <w:rPr>
                <w:rFonts w:asciiTheme="minorHAnsi" w:hAnsiTheme="minorHAnsi"/>
                <w:i/>
                <w:iCs/>
              </w:rPr>
            </w:pPr>
          </w:p>
        </w:tc>
        <w:tc>
          <w:tcPr>
            <w:tcW w:w="9320" w:type="dxa"/>
          </w:tcPr>
          <w:p w14:paraId="4D2FAC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6E9A946" w14:textId="77777777" w:rsidR="00C63E25" w:rsidRPr="00350027" w:rsidRDefault="00C63E25" w:rsidP="00C63E25">
      <w:pPr>
        <w:rPr>
          <w:rFonts w:asciiTheme="minorHAnsi" w:hAnsiTheme="minorHAnsi"/>
        </w:rPr>
      </w:pPr>
    </w:p>
    <w:p w14:paraId="3D0FA2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4898650" w14:textId="77777777" w:rsidTr="00F33256">
        <w:tc>
          <w:tcPr>
            <w:tcW w:w="1559" w:type="dxa"/>
          </w:tcPr>
          <w:p w14:paraId="1BE240D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MRJ_SCU_STC_SRS_1182</w:t>
            </w:r>
          </w:p>
        </w:tc>
        <w:tc>
          <w:tcPr>
            <w:tcW w:w="9320" w:type="dxa"/>
          </w:tcPr>
          <w:p w14:paraId="51DE435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initiate P-BIT within 440ms of the local power supply becoming available and the Control Lane reset signal to the Control Lane DSP being released.</w:t>
            </w:r>
          </w:p>
          <w:p w14:paraId="56C9FBCE" w14:textId="77777777" w:rsidR="00C63E25" w:rsidRPr="00350027" w:rsidRDefault="00C63E25" w:rsidP="00F33256">
            <w:pPr>
              <w:rPr>
                <w:rFonts w:asciiTheme="minorHAnsi" w:hAnsiTheme="minorHAnsi"/>
              </w:rPr>
            </w:pPr>
          </w:p>
          <w:p w14:paraId="1DCDE534" w14:textId="77777777" w:rsidR="00C63E25" w:rsidRPr="00350027" w:rsidRDefault="00C63E25" w:rsidP="00F33256">
            <w:pPr>
              <w:rPr>
                <w:rFonts w:asciiTheme="minorHAnsi" w:hAnsiTheme="minorHAnsi"/>
              </w:rPr>
            </w:pPr>
            <w:r w:rsidRPr="00350027">
              <w:rPr>
                <w:rFonts w:asciiTheme="minorHAnsi" w:hAnsiTheme="minorHAnsi"/>
              </w:rPr>
              <w:t>Note: Total start-up time for initiating PBIT is 500ms, of which 60ms are allocated to HW.</w:t>
            </w:r>
          </w:p>
          <w:p w14:paraId="7EDECDC9" w14:textId="77777777" w:rsidR="00C63E25" w:rsidRPr="00350027" w:rsidRDefault="00C63E25" w:rsidP="00F33256">
            <w:pPr>
              <w:rPr>
                <w:rFonts w:asciiTheme="minorHAnsi" w:hAnsiTheme="minorHAnsi"/>
                <w:i/>
                <w:iCs/>
              </w:rPr>
            </w:pPr>
          </w:p>
        </w:tc>
      </w:tr>
      <w:tr w:rsidR="00C63E25" w:rsidRPr="00350027" w14:paraId="3A85DC67" w14:textId="77777777" w:rsidTr="00F33256">
        <w:tc>
          <w:tcPr>
            <w:tcW w:w="1559" w:type="dxa"/>
          </w:tcPr>
          <w:p w14:paraId="6AF29349" w14:textId="77777777" w:rsidR="00C63E25" w:rsidRPr="00350027" w:rsidRDefault="00C63E25" w:rsidP="00F33256">
            <w:pPr>
              <w:rPr>
                <w:rFonts w:asciiTheme="minorHAnsi" w:hAnsiTheme="minorHAnsi"/>
                <w:i/>
                <w:iCs/>
              </w:rPr>
            </w:pPr>
          </w:p>
        </w:tc>
        <w:tc>
          <w:tcPr>
            <w:tcW w:w="9320" w:type="dxa"/>
          </w:tcPr>
          <w:p w14:paraId="77094A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70DDB32" w14:textId="77777777" w:rsidTr="00F33256">
        <w:tc>
          <w:tcPr>
            <w:tcW w:w="1559" w:type="dxa"/>
          </w:tcPr>
          <w:p w14:paraId="3C6532DC" w14:textId="77777777" w:rsidR="00C63E25" w:rsidRPr="00350027" w:rsidRDefault="00C63E25" w:rsidP="00F33256">
            <w:pPr>
              <w:rPr>
                <w:rFonts w:asciiTheme="minorHAnsi" w:hAnsiTheme="minorHAnsi"/>
                <w:i/>
                <w:iCs/>
              </w:rPr>
            </w:pPr>
          </w:p>
        </w:tc>
        <w:tc>
          <w:tcPr>
            <w:tcW w:w="9320" w:type="dxa"/>
          </w:tcPr>
          <w:p w14:paraId="115CFA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23E5E1B" w14:textId="77777777" w:rsidTr="00F33256">
        <w:tc>
          <w:tcPr>
            <w:tcW w:w="1559" w:type="dxa"/>
          </w:tcPr>
          <w:p w14:paraId="299ECF67" w14:textId="77777777" w:rsidR="00C63E25" w:rsidRPr="00350027" w:rsidRDefault="00C63E25" w:rsidP="00F33256">
            <w:pPr>
              <w:rPr>
                <w:rFonts w:asciiTheme="minorHAnsi" w:hAnsiTheme="minorHAnsi"/>
                <w:i/>
                <w:iCs/>
              </w:rPr>
            </w:pPr>
          </w:p>
        </w:tc>
        <w:tc>
          <w:tcPr>
            <w:tcW w:w="9320" w:type="dxa"/>
          </w:tcPr>
          <w:p w14:paraId="4C876BC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ACD6C0" w14:textId="77777777" w:rsidR="00C63E25" w:rsidRPr="00350027" w:rsidRDefault="00C63E25" w:rsidP="00C63E25">
      <w:pPr>
        <w:rPr>
          <w:rFonts w:asciiTheme="minorHAnsi" w:hAnsiTheme="minorHAnsi"/>
        </w:rPr>
      </w:pPr>
    </w:p>
    <w:p w14:paraId="5AB74C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A21B497" w14:textId="77777777" w:rsidTr="00F33256">
        <w:tc>
          <w:tcPr>
            <w:tcW w:w="1559" w:type="dxa"/>
          </w:tcPr>
          <w:p w14:paraId="44F650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MRJ_SCU_STC_SRS_1256</w:t>
            </w:r>
          </w:p>
        </w:tc>
        <w:tc>
          <w:tcPr>
            <w:tcW w:w="9320" w:type="dxa"/>
          </w:tcPr>
          <w:p w14:paraId="38776EF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provide Interlane messages within 160ms of the Control Lane reset signal to the Control Lane DSP being released in order to avoid the Loss-of-Interlane fault during warm-starts.</w:t>
            </w:r>
          </w:p>
          <w:p w14:paraId="58E9A525" w14:textId="77777777" w:rsidR="00C63E25" w:rsidRPr="00350027" w:rsidRDefault="00C63E25" w:rsidP="00F33256">
            <w:pPr>
              <w:rPr>
                <w:rFonts w:asciiTheme="minorHAnsi" w:hAnsiTheme="minorHAnsi"/>
              </w:rPr>
            </w:pPr>
          </w:p>
          <w:p w14:paraId="16714FFD" w14:textId="77777777" w:rsidR="00C63E25" w:rsidRPr="00350027" w:rsidRDefault="00C63E25" w:rsidP="00F33256">
            <w:pPr>
              <w:rPr>
                <w:rFonts w:asciiTheme="minorHAnsi" w:hAnsiTheme="minorHAnsi"/>
              </w:rPr>
            </w:pPr>
            <w:r w:rsidRPr="00350027">
              <w:rPr>
                <w:rFonts w:asciiTheme="minorHAnsi" w:hAnsiTheme="minorHAnsi"/>
              </w:rPr>
              <w:t>Note: 40ms are reserved for the HW warm-start.</w:t>
            </w:r>
          </w:p>
          <w:p w14:paraId="141664B2" w14:textId="77777777" w:rsidR="00C63E25" w:rsidRPr="00350027" w:rsidRDefault="00C63E25" w:rsidP="00F33256">
            <w:pPr>
              <w:rPr>
                <w:rFonts w:asciiTheme="minorHAnsi" w:hAnsiTheme="minorHAnsi"/>
                <w:i/>
                <w:iCs/>
              </w:rPr>
            </w:pPr>
          </w:p>
        </w:tc>
      </w:tr>
      <w:tr w:rsidR="00C63E25" w:rsidRPr="00350027" w14:paraId="0B07C186" w14:textId="77777777" w:rsidTr="00F33256">
        <w:tc>
          <w:tcPr>
            <w:tcW w:w="1559" w:type="dxa"/>
          </w:tcPr>
          <w:p w14:paraId="3A19D9FA" w14:textId="77777777" w:rsidR="00C63E25" w:rsidRPr="00350027" w:rsidRDefault="00C63E25" w:rsidP="00F33256">
            <w:pPr>
              <w:rPr>
                <w:rFonts w:asciiTheme="minorHAnsi" w:hAnsiTheme="minorHAnsi"/>
                <w:i/>
                <w:iCs/>
              </w:rPr>
            </w:pPr>
          </w:p>
        </w:tc>
        <w:tc>
          <w:tcPr>
            <w:tcW w:w="9320" w:type="dxa"/>
          </w:tcPr>
          <w:p w14:paraId="0CCC0C7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AB60B0" w14:textId="77777777" w:rsidTr="00F33256">
        <w:tc>
          <w:tcPr>
            <w:tcW w:w="1559" w:type="dxa"/>
          </w:tcPr>
          <w:p w14:paraId="4397E84D" w14:textId="77777777" w:rsidR="00C63E25" w:rsidRPr="00350027" w:rsidRDefault="00C63E25" w:rsidP="00F33256">
            <w:pPr>
              <w:rPr>
                <w:rFonts w:asciiTheme="minorHAnsi" w:hAnsiTheme="minorHAnsi"/>
                <w:i/>
                <w:iCs/>
              </w:rPr>
            </w:pPr>
          </w:p>
        </w:tc>
        <w:tc>
          <w:tcPr>
            <w:tcW w:w="9320" w:type="dxa"/>
          </w:tcPr>
          <w:p w14:paraId="35B7BBC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73B751B" w14:textId="77777777" w:rsidTr="00F33256">
        <w:tc>
          <w:tcPr>
            <w:tcW w:w="1559" w:type="dxa"/>
          </w:tcPr>
          <w:p w14:paraId="1DA91DE6" w14:textId="77777777" w:rsidR="00C63E25" w:rsidRPr="00350027" w:rsidRDefault="00C63E25" w:rsidP="00F33256">
            <w:pPr>
              <w:rPr>
                <w:rFonts w:asciiTheme="minorHAnsi" w:hAnsiTheme="minorHAnsi"/>
                <w:i/>
                <w:iCs/>
              </w:rPr>
            </w:pPr>
          </w:p>
        </w:tc>
        <w:tc>
          <w:tcPr>
            <w:tcW w:w="9320" w:type="dxa"/>
          </w:tcPr>
          <w:p w14:paraId="7BECD1D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086FA3" w14:textId="77777777" w:rsidR="00C63E25" w:rsidRPr="00350027" w:rsidRDefault="00C63E25" w:rsidP="00C63E25">
      <w:pPr>
        <w:rPr>
          <w:rFonts w:asciiTheme="minorHAnsi" w:hAnsiTheme="minorHAnsi"/>
        </w:rPr>
      </w:pPr>
    </w:p>
    <w:p w14:paraId="11AFB076" w14:textId="77777777" w:rsidR="00C63E25" w:rsidRPr="00350027" w:rsidRDefault="00C63E25" w:rsidP="00C63E25">
      <w:pPr>
        <w:pStyle w:val="Heading3"/>
        <w:rPr>
          <w:rFonts w:asciiTheme="minorHAnsi" w:hAnsiTheme="minorHAnsi"/>
        </w:rPr>
      </w:pPr>
      <w:bookmarkStart w:id="9" w:name="_Toc464110927"/>
      <w:r w:rsidRPr="00350027">
        <w:rPr>
          <w:rFonts w:asciiTheme="minorHAnsi" w:hAnsiTheme="minorHAnsi"/>
        </w:rPr>
        <w:t>Power-up BIT</w:t>
      </w:r>
      <w:bookmarkEnd w:id="9"/>
    </w:p>
    <w:p w14:paraId="1C115618" w14:textId="77777777" w:rsidR="00C63E25" w:rsidRPr="00350027" w:rsidRDefault="00C63E25" w:rsidP="00C63E25">
      <w:pPr>
        <w:rPr>
          <w:rFonts w:asciiTheme="minorHAnsi" w:hAnsiTheme="minorHAnsi"/>
        </w:rPr>
      </w:pPr>
      <w:r w:rsidRPr="00350027">
        <w:rPr>
          <w:rFonts w:asciiTheme="minorHAnsi" w:hAnsiTheme="minorHAnsi"/>
        </w:rPr>
        <w:t>The time period for PBIT is defined as time from program reset to output of 1</w:t>
      </w:r>
      <w:r w:rsidRPr="00350027">
        <w:rPr>
          <w:rFonts w:asciiTheme="minorHAnsi" w:hAnsiTheme="minorHAnsi"/>
          <w:vertAlign w:val="superscript"/>
        </w:rPr>
        <w:t>st</w:t>
      </w:r>
      <w:r w:rsidRPr="00350027">
        <w:rPr>
          <w:rFonts w:asciiTheme="minorHAnsi" w:hAnsiTheme="minorHAnsi"/>
        </w:rPr>
        <w:t xml:space="preserve"> set of ARINC labels. The following PBIT functions are being performed in every control loop cycle prior to outputting ARINC labels, and hence are described in the CBIT section:</w:t>
      </w:r>
    </w:p>
    <w:p w14:paraId="6020852C"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Register Check as defined in MRJ_SCU_STC_SRS_507</w:t>
      </w:r>
    </w:p>
    <w:p w14:paraId="5AA1DA80"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ROM Test as defined in MRJ_SCU_STC_SRS_479 and MRJ_SCU_STC_SRS_614</w:t>
      </w:r>
    </w:p>
    <w:p w14:paraId="0E484176"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RAM Integrity Test as defined in MRJ_SCU_STC_SRS_306 and MRJ_SCU_STC_SRS_512</w:t>
      </w:r>
    </w:p>
    <w:p w14:paraId="050400FF"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Co_Pilot SHDL Operation 1 Health Monitor as defined in MRJ_SCU_STC_SRS_596</w:t>
      </w:r>
    </w:p>
    <w:p w14:paraId="05A6E1CD"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Co_Pilot SHDL Operation 2 Health Monitor as defined in MRJ_SCU_STC_SRS_597</w:t>
      </w:r>
    </w:p>
    <w:p w14:paraId="6E311A8F"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EHSV1 Monitor as defined in MRJ_SCU_STC_SRS_606</w:t>
      </w:r>
    </w:p>
    <w:p w14:paraId="6CD4DCC7" w14:textId="77777777" w:rsidR="00C63E25" w:rsidRPr="00350027" w:rsidRDefault="00C63E25" w:rsidP="00C63E25">
      <w:pPr>
        <w:ind w:left="360"/>
        <w:rPr>
          <w:rFonts w:asciiTheme="minorHAnsi" w:hAnsiTheme="minorHAnsi"/>
        </w:rPr>
      </w:pPr>
      <w:r w:rsidRPr="00350027">
        <w:rPr>
          <w:rFonts w:asciiTheme="minorHAnsi" w:hAnsiTheme="minorHAnsi" w:cs="Symbol"/>
        </w:rPr>
        <w:t></w:t>
      </w:r>
      <w:r w:rsidRPr="00350027">
        <w:rPr>
          <w:rFonts w:asciiTheme="minorHAnsi" w:hAnsiTheme="minorHAnsi" w:cs="Symbol"/>
        </w:rPr>
        <w:tab/>
      </w:r>
      <w:r w:rsidRPr="00350027">
        <w:rPr>
          <w:rFonts w:asciiTheme="minorHAnsi" w:hAnsiTheme="minorHAnsi"/>
        </w:rPr>
        <w:t>EHSV2 Monitor as defined in MRJ_SCU_STC_SRS_607</w:t>
      </w:r>
    </w:p>
    <w:p w14:paraId="3D26AFCF" w14:textId="77777777" w:rsidR="00C63E25" w:rsidRPr="00350027" w:rsidRDefault="00C63E25" w:rsidP="00C63E25">
      <w:pPr>
        <w:rPr>
          <w:rFonts w:asciiTheme="minorHAnsi" w:hAnsiTheme="minorHAnsi"/>
        </w:rPr>
      </w:pPr>
    </w:p>
    <w:p w14:paraId="1033793C" w14:textId="77777777" w:rsidR="00C63E25" w:rsidRPr="00350027" w:rsidRDefault="00C63E25" w:rsidP="00C63E25">
      <w:pPr>
        <w:ind w:left="360"/>
        <w:rPr>
          <w:rFonts w:asciiTheme="minorHAnsi" w:hAnsiTheme="minorHAnsi"/>
        </w:rPr>
      </w:pPr>
      <w:r w:rsidRPr="00350027">
        <w:rPr>
          <w:rFonts w:asciiTheme="minorHAnsi" w:hAnsiTheme="minorHAnsi"/>
          <w:noProof/>
          <w:lang w:eastAsia="en-GB"/>
        </w:rPr>
        <w:drawing>
          <wp:inline distT="0" distB="0" distL="0" distR="0" wp14:anchorId="2603D0F2" wp14:editId="7B73A91B">
            <wp:extent cx="5267325" cy="1647825"/>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1647825"/>
                    </a:xfrm>
                    <a:prstGeom prst="rect">
                      <a:avLst/>
                    </a:prstGeom>
                    <a:noFill/>
                    <a:ln>
                      <a:noFill/>
                    </a:ln>
                  </pic:spPr>
                </pic:pic>
              </a:graphicData>
            </a:graphic>
          </wp:inline>
        </w:drawing>
      </w:r>
    </w:p>
    <w:p w14:paraId="21BEAEE4" w14:textId="77777777" w:rsidR="00C63E25" w:rsidRPr="00350027" w:rsidRDefault="00C63E25" w:rsidP="00C63E25">
      <w:pPr>
        <w:ind w:left="360"/>
        <w:rPr>
          <w:rFonts w:asciiTheme="minorHAnsi" w:hAnsiTheme="minorHAnsi"/>
        </w:rPr>
      </w:pPr>
    </w:p>
    <w:p w14:paraId="2B482E3B"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6.1-1: PBIT Period</w:t>
      </w:r>
    </w:p>
    <w:p w14:paraId="0B225944" w14:textId="77777777" w:rsidR="00C63E25" w:rsidRPr="00350027" w:rsidRDefault="00C63E25" w:rsidP="00C63E25">
      <w:pPr>
        <w:rPr>
          <w:rFonts w:asciiTheme="minorHAnsi" w:hAnsiTheme="minorHAnsi"/>
        </w:rPr>
      </w:pPr>
    </w:p>
    <w:p w14:paraId="3FC73249" w14:textId="77777777" w:rsidR="00C63E25" w:rsidRPr="00350027" w:rsidRDefault="00C63E25" w:rsidP="00C63E25">
      <w:pPr>
        <w:rPr>
          <w:rFonts w:asciiTheme="minorHAnsi" w:hAnsiTheme="minorHAnsi"/>
        </w:rPr>
      </w:pPr>
    </w:p>
    <w:p w14:paraId="57E0F7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D4DA133" w14:textId="77777777" w:rsidTr="00F33256">
        <w:tc>
          <w:tcPr>
            <w:tcW w:w="1559" w:type="dxa"/>
          </w:tcPr>
          <w:p w14:paraId="6C7B5A0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MRJ_SCU_STC_SRS_1185</w:t>
            </w:r>
          </w:p>
        </w:tc>
        <w:tc>
          <w:tcPr>
            <w:tcW w:w="9320" w:type="dxa"/>
          </w:tcPr>
          <w:p w14:paraId="533A76D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Watchdog Test, Arithmetic Checksum Test and RAM Integrity Test before performing the Co-Pilot S-HDL Fitted test.</w:t>
            </w:r>
          </w:p>
          <w:p w14:paraId="04EE194F" w14:textId="77777777" w:rsidR="00C63E25" w:rsidRPr="00350027" w:rsidRDefault="00C63E25" w:rsidP="00F33256">
            <w:pPr>
              <w:rPr>
                <w:rFonts w:asciiTheme="minorHAnsi" w:hAnsiTheme="minorHAnsi"/>
                <w:i/>
                <w:iCs/>
              </w:rPr>
            </w:pPr>
          </w:p>
        </w:tc>
      </w:tr>
      <w:tr w:rsidR="00C63E25" w:rsidRPr="00350027" w14:paraId="542FF4F4" w14:textId="77777777" w:rsidTr="00F33256">
        <w:tc>
          <w:tcPr>
            <w:tcW w:w="1559" w:type="dxa"/>
          </w:tcPr>
          <w:p w14:paraId="662DEF87" w14:textId="77777777" w:rsidR="00C63E25" w:rsidRPr="00350027" w:rsidRDefault="00C63E25" w:rsidP="00F33256">
            <w:pPr>
              <w:rPr>
                <w:rFonts w:asciiTheme="minorHAnsi" w:hAnsiTheme="minorHAnsi"/>
                <w:i/>
                <w:iCs/>
              </w:rPr>
            </w:pPr>
          </w:p>
        </w:tc>
        <w:tc>
          <w:tcPr>
            <w:tcW w:w="9320" w:type="dxa"/>
          </w:tcPr>
          <w:p w14:paraId="0B4AEB4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4D67D0" w14:textId="77777777" w:rsidTr="00F33256">
        <w:tc>
          <w:tcPr>
            <w:tcW w:w="1559" w:type="dxa"/>
          </w:tcPr>
          <w:p w14:paraId="4ED51466" w14:textId="77777777" w:rsidR="00C63E25" w:rsidRPr="00350027" w:rsidRDefault="00C63E25" w:rsidP="00F33256">
            <w:pPr>
              <w:rPr>
                <w:rFonts w:asciiTheme="minorHAnsi" w:hAnsiTheme="minorHAnsi"/>
                <w:i/>
                <w:iCs/>
              </w:rPr>
            </w:pPr>
          </w:p>
        </w:tc>
        <w:tc>
          <w:tcPr>
            <w:tcW w:w="9320" w:type="dxa"/>
          </w:tcPr>
          <w:p w14:paraId="5F7C6C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65567C" w14:textId="77777777" w:rsidTr="00F33256">
        <w:tc>
          <w:tcPr>
            <w:tcW w:w="1559" w:type="dxa"/>
          </w:tcPr>
          <w:p w14:paraId="0B945C06" w14:textId="77777777" w:rsidR="00C63E25" w:rsidRPr="00350027" w:rsidRDefault="00C63E25" w:rsidP="00F33256">
            <w:pPr>
              <w:rPr>
                <w:rFonts w:asciiTheme="minorHAnsi" w:hAnsiTheme="minorHAnsi"/>
                <w:i/>
                <w:iCs/>
              </w:rPr>
            </w:pPr>
          </w:p>
        </w:tc>
        <w:tc>
          <w:tcPr>
            <w:tcW w:w="9320" w:type="dxa"/>
          </w:tcPr>
          <w:p w14:paraId="559B144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B3AE75" w14:textId="77777777" w:rsidR="00C63E25" w:rsidRPr="00350027" w:rsidRDefault="00C63E25" w:rsidP="00C63E25">
      <w:pPr>
        <w:rPr>
          <w:rFonts w:asciiTheme="minorHAnsi" w:hAnsiTheme="minorHAnsi"/>
        </w:rPr>
      </w:pPr>
    </w:p>
    <w:p w14:paraId="2B38AF6C" w14:textId="77777777" w:rsidR="00C63E25" w:rsidRPr="00350027" w:rsidRDefault="00C63E25" w:rsidP="00C63E25">
      <w:pPr>
        <w:pStyle w:val="Heading4"/>
        <w:rPr>
          <w:rFonts w:asciiTheme="minorHAnsi" w:hAnsiTheme="minorHAnsi"/>
        </w:rPr>
      </w:pPr>
      <w:r w:rsidRPr="00350027">
        <w:rPr>
          <w:rFonts w:asciiTheme="minorHAnsi" w:hAnsiTheme="minorHAnsi"/>
        </w:rPr>
        <w:t>RAM Integrity Test</w:t>
      </w:r>
    </w:p>
    <w:p w14:paraId="38AE91E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A88A13E" w14:textId="77777777" w:rsidTr="00F33256">
        <w:tc>
          <w:tcPr>
            <w:tcW w:w="1559" w:type="dxa"/>
          </w:tcPr>
          <w:p w14:paraId="1C1F682A"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MRJ_SCU_STC_SRS_306</w:t>
            </w:r>
          </w:p>
        </w:tc>
        <w:tc>
          <w:tcPr>
            <w:tcW w:w="9320" w:type="dxa"/>
          </w:tcPr>
          <w:p w14:paraId="7BEBDDA9" w14:textId="77777777" w:rsidR="00C63E25" w:rsidRPr="00350027" w:rsidRDefault="00C63E25" w:rsidP="00F33256">
            <w:pPr>
              <w:rPr>
                <w:rFonts w:asciiTheme="minorHAnsi" w:hAnsiTheme="minorHAnsi"/>
              </w:rPr>
            </w:pPr>
            <w:r w:rsidRPr="00350027">
              <w:rPr>
                <w:rFonts w:asciiTheme="minorHAnsi" w:hAnsiTheme="minorHAnsi"/>
              </w:rPr>
              <w:t xml:space="preserve">During start-up the </w:t>
            </w:r>
            <w:r w:rsidRPr="00350027">
              <w:rPr>
                <w:rFonts w:asciiTheme="minorHAnsi" w:hAnsiTheme="minorHAnsi"/>
                <w:i/>
                <w:iCs/>
              </w:rPr>
              <w:t>STC Program</w:t>
            </w:r>
            <w:r w:rsidRPr="00350027">
              <w:rPr>
                <w:rFonts w:asciiTheme="minorHAnsi" w:hAnsiTheme="minorHAnsi"/>
              </w:rPr>
              <w:t xml:space="preserve"> shall perform a check of the Static Random Access Memory (SRAM) used for data variables to verify its ability to store data by checking that logic 1's and 0's can be written and read back correctly from each bit in the used RAM area.</w:t>
            </w:r>
          </w:p>
          <w:p w14:paraId="22A38466" w14:textId="77777777" w:rsidR="00C63E25" w:rsidRPr="00350027" w:rsidRDefault="00C63E25" w:rsidP="00F33256">
            <w:pPr>
              <w:rPr>
                <w:rFonts w:asciiTheme="minorHAnsi" w:hAnsiTheme="minorHAnsi"/>
              </w:rPr>
            </w:pPr>
          </w:p>
          <w:p w14:paraId="761AF506" w14:textId="77777777" w:rsidR="00C63E25" w:rsidRPr="00350027" w:rsidRDefault="00C63E25" w:rsidP="00F33256">
            <w:pPr>
              <w:rPr>
                <w:rFonts w:asciiTheme="minorHAnsi" w:hAnsiTheme="minorHAnsi"/>
              </w:rPr>
            </w:pPr>
            <w:r w:rsidRPr="00350027">
              <w:rPr>
                <w:rFonts w:asciiTheme="minorHAnsi" w:hAnsiTheme="minorHAnsi"/>
              </w:rPr>
              <w:t>Note: the SRAM area used for RAM functions will be verified by comparison with the copy in flash memory, as described in the CBIT section.</w:t>
            </w:r>
          </w:p>
          <w:p w14:paraId="0336DB53" w14:textId="77777777" w:rsidR="00C63E25" w:rsidRPr="00350027" w:rsidRDefault="00C63E25" w:rsidP="00F33256">
            <w:pPr>
              <w:rPr>
                <w:rFonts w:asciiTheme="minorHAnsi" w:hAnsiTheme="minorHAnsi"/>
                <w:i/>
                <w:iCs/>
              </w:rPr>
            </w:pPr>
          </w:p>
        </w:tc>
      </w:tr>
      <w:tr w:rsidR="00C63E25" w:rsidRPr="00350027" w14:paraId="03634A01" w14:textId="77777777" w:rsidTr="00F33256">
        <w:tc>
          <w:tcPr>
            <w:tcW w:w="1559" w:type="dxa"/>
          </w:tcPr>
          <w:p w14:paraId="169EBA2B" w14:textId="77777777" w:rsidR="00C63E25" w:rsidRPr="00350027" w:rsidRDefault="00C63E25" w:rsidP="00F33256">
            <w:pPr>
              <w:rPr>
                <w:rFonts w:asciiTheme="minorHAnsi" w:hAnsiTheme="minorHAnsi"/>
                <w:i/>
                <w:iCs/>
              </w:rPr>
            </w:pPr>
          </w:p>
        </w:tc>
        <w:tc>
          <w:tcPr>
            <w:tcW w:w="9320" w:type="dxa"/>
          </w:tcPr>
          <w:p w14:paraId="6258CAA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6086C6B" w14:textId="77777777" w:rsidTr="00F33256">
        <w:tc>
          <w:tcPr>
            <w:tcW w:w="1559" w:type="dxa"/>
          </w:tcPr>
          <w:p w14:paraId="131AB9F8" w14:textId="77777777" w:rsidR="00C63E25" w:rsidRPr="00350027" w:rsidRDefault="00C63E25" w:rsidP="00F33256">
            <w:pPr>
              <w:rPr>
                <w:rFonts w:asciiTheme="minorHAnsi" w:hAnsiTheme="minorHAnsi"/>
                <w:i/>
                <w:iCs/>
              </w:rPr>
            </w:pPr>
          </w:p>
        </w:tc>
        <w:tc>
          <w:tcPr>
            <w:tcW w:w="9320" w:type="dxa"/>
          </w:tcPr>
          <w:p w14:paraId="035D1C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333663" w14:textId="77777777" w:rsidTr="00F33256">
        <w:tc>
          <w:tcPr>
            <w:tcW w:w="1559" w:type="dxa"/>
          </w:tcPr>
          <w:p w14:paraId="2C3409BB" w14:textId="77777777" w:rsidR="00C63E25" w:rsidRPr="00350027" w:rsidRDefault="00C63E25" w:rsidP="00F33256">
            <w:pPr>
              <w:rPr>
                <w:rFonts w:asciiTheme="minorHAnsi" w:hAnsiTheme="minorHAnsi"/>
                <w:i/>
                <w:iCs/>
              </w:rPr>
            </w:pPr>
          </w:p>
        </w:tc>
        <w:tc>
          <w:tcPr>
            <w:tcW w:w="9320" w:type="dxa"/>
          </w:tcPr>
          <w:p w14:paraId="6366220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7BA4C62" w14:textId="77777777" w:rsidR="00C63E25" w:rsidRPr="00350027" w:rsidRDefault="00C63E25" w:rsidP="00C63E25">
      <w:pPr>
        <w:rPr>
          <w:rFonts w:asciiTheme="minorHAnsi" w:hAnsiTheme="minorHAnsi"/>
        </w:rPr>
      </w:pPr>
    </w:p>
    <w:p w14:paraId="31110BF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BFE2851" w14:textId="77777777" w:rsidTr="00F33256">
        <w:tc>
          <w:tcPr>
            <w:tcW w:w="1559" w:type="dxa"/>
          </w:tcPr>
          <w:p w14:paraId="7604DDB1" w14:textId="77777777" w:rsidR="00C63E25" w:rsidRPr="00350027" w:rsidRDefault="00C63E25" w:rsidP="00F33256">
            <w:pPr>
              <w:rPr>
                <w:rFonts w:asciiTheme="minorHAnsi" w:hAnsiTheme="minorHAnsi"/>
                <w:sz w:val="18"/>
              </w:rPr>
            </w:pPr>
            <w:bookmarkStart w:id="10" w:name="_Hlk215651560"/>
            <w:r w:rsidRPr="00350027">
              <w:rPr>
                <w:rFonts w:asciiTheme="minorHAnsi" w:hAnsiTheme="minorHAnsi"/>
                <w:sz w:val="18"/>
              </w:rPr>
              <w:t>MRJ_SCU_STC_SRS_512</w:t>
            </w:r>
          </w:p>
        </w:tc>
        <w:tc>
          <w:tcPr>
            <w:tcW w:w="9320" w:type="dxa"/>
          </w:tcPr>
          <w:p w14:paraId="33B9BCC6" w14:textId="77777777" w:rsidR="00C63E25" w:rsidRPr="00350027" w:rsidRDefault="00C63E25" w:rsidP="00F33256">
            <w:pPr>
              <w:rPr>
                <w:rFonts w:asciiTheme="minorHAnsi" w:hAnsiTheme="minorHAnsi"/>
              </w:rPr>
            </w:pPr>
            <w:r w:rsidRPr="00350027">
              <w:rPr>
                <w:rFonts w:asciiTheme="minorHAnsi" w:hAnsiTheme="minorHAnsi"/>
              </w:rPr>
              <w:t xml:space="preserve">In case of a RAM check failure, the </w:t>
            </w:r>
            <w:r w:rsidRPr="00350027">
              <w:rPr>
                <w:rFonts w:asciiTheme="minorHAnsi" w:hAnsiTheme="minorHAnsi"/>
                <w:i/>
                <w:iCs/>
              </w:rPr>
              <w:t>STC Program</w:t>
            </w:r>
            <w:r w:rsidRPr="00350027">
              <w:rPr>
                <w:rFonts w:asciiTheme="minorHAnsi" w:hAnsiTheme="minorHAnsi"/>
              </w:rPr>
              <w:t xml:space="preserve"> shall not service the watchdog and let it expire, in order to reset the STC Program.</w:t>
            </w:r>
          </w:p>
          <w:p w14:paraId="778BB9F0" w14:textId="77777777" w:rsidR="00C63E25" w:rsidRPr="00350027" w:rsidRDefault="00C63E25" w:rsidP="00F33256">
            <w:pPr>
              <w:rPr>
                <w:rFonts w:asciiTheme="minorHAnsi" w:hAnsiTheme="minorHAnsi"/>
              </w:rPr>
            </w:pPr>
            <w:r w:rsidRPr="00350027">
              <w:rPr>
                <w:rFonts w:asciiTheme="minorHAnsi" w:hAnsiTheme="minorHAnsi"/>
              </w:rPr>
              <w:t>Note: This behaviour also complies with the Failsafe Level 1 condition of de-activating the SOV solenoid because the SOV is not yet activated at time of RAM check.</w:t>
            </w:r>
          </w:p>
          <w:p w14:paraId="46692D5D" w14:textId="77777777" w:rsidR="00C63E25" w:rsidRPr="00350027" w:rsidRDefault="00C63E25" w:rsidP="00F33256">
            <w:pPr>
              <w:rPr>
                <w:rFonts w:asciiTheme="minorHAnsi" w:hAnsiTheme="minorHAnsi"/>
                <w:i/>
                <w:iCs/>
              </w:rPr>
            </w:pPr>
          </w:p>
        </w:tc>
      </w:tr>
      <w:tr w:rsidR="00C63E25" w:rsidRPr="00350027" w14:paraId="61B8B835" w14:textId="77777777" w:rsidTr="00F33256">
        <w:tc>
          <w:tcPr>
            <w:tcW w:w="1559" w:type="dxa"/>
          </w:tcPr>
          <w:p w14:paraId="705D9BF7" w14:textId="77777777" w:rsidR="00C63E25" w:rsidRPr="00350027" w:rsidRDefault="00C63E25" w:rsidP="00F33256">
            <w:pPr>
              <w:rPr>
                <w:rFonts w:asciiTheme="minorHAnsi" w:hAnsiTheme="minorHAnsi"/>
                <w:i/>
                <w:iCs/>
              </w:rPr>
            </w:pPr>
          </w:p>
        </w:tc>
        <w:tc>
          <w:tcPr>
            <w:tcW w:w="9320" w:type="dxa"/>
          </w:tcPr>
          <w:p w14:paraId="52354C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5BC5D1" w14:textId="77777777" w:rsidTr="00F33256">
        <w:tc>
          <w:tcPr>
            <w:tcW w:w="1559" w:type="dxa"/>
          </w:tcPr>
          <w:p w14:paraId="067FC33E" w14:textId="77777777" w:rsidR="00C63E25" w:rsidRPr="00350027" w:rsidRDefault="00C63E25" w:rsidP="00F33256">
            <w:pPr>
              <w:rPr>
                <w:rFonts w:asciiTheme="minorHAnsi" w:hAnsiTheme="minorHAnsi"/>
                <w:i/>
                <w:iCs/>
              </w:rPr>
            </w:pPr>
          </w:p>
        </w:tc>
        <w:tc>
          <w:tcPr>
            <w:tcW w:w="9320" w:type="dxa"/>
          </w:tcPr>
          <w:p w14:paraId="6E71C9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F8684DE" w14:textId="77777777" w:rsidTr="00F33256">
        <w:tc>
          <w:tcPr>
            <w:tcW w:w="1559" w:type="dxa"/>
          </w:tcPr>
          <w:p w14:paraId="41C09235" w14:textId="77777777" w:rsidR="00C63E25" w:rsidRPr="00350027" w:rsidRDefault="00C63E25" w:rsidP="00F33256">
            <w:pPr>
              <w:rPr>
                <w:rFonts w:asciiTheme="minorHAnsi" w:hAnsiTheme="minorHAnsi"/>
                <w:i/>
                <w:iCs/>
              </w:rPr>
            </w:pPr>
          </w:p>
        </w:tc>
        <w:tc>
          <w:tcPr>
            <w:tcW w:w="9320" w:type="dxa"/>
          </w:tcPr>
          <w:p w14:paraId="13B5C65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10"/>
    </w:tbl>
    <w:p w14:paraId="26A41842" w14:textId="77777777" w:rsidR="00C63E25" w:rsidRPr="00350027" w:rsidRDefault="00C63E25" w:rsidP="00C63E25">
      <w:pPr>
        <w:rPr>
          <w:rFonts w:asciiTheme="minorHAnsi" w:hAnsiTheme="minorHAnsi"/>
        </w:rPr>
      </w:pPr>
    </w:p>
    <w:p w14:paraId="00436D21" w14:textId="77777777" w:rsidR="00C63E25" w:rsidRPr="00350027" w:rsidRDefault="00C63E25" w:rsidP="00C63E25">
      <w:pPr>
        <w:pStyle w:val="Heading4"/>
        <w:rPr>
          <w:rFonts w:asciiTheme="minorHAnsi" w:hAnsiTheme="minorHAnsi"/>
        </w:rPr>
      </w:pPr>
      <w:r w:rsidRPr="00350027">
        <w:rPr>
          <w:rFonts w:asciiTheme="minorHAnsi" w:hAnsiTheme="minorHAnsi"/>
        </w:rPr>
        <w:t>Watchdog Test and Service</w:t>
      </w:r>
    </w:p>
    <w:p w14:paraId="35BE339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621EC35" w14:textId="77777777" w:rsidTr="00F33256">
        <w:tc>
          <w:tcPr>
            <w:tcW w:w="1559" w:type="dxa"/>
          </w:tcPr>
          <w:p w14:paraId="5CCE5FA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MRJ_SCU_STC_SRS_691</w:t>
            </w:r>
          </w:p>
        </w:tc>
        <w:tc>
          <w:tcPr>
            <w:tcW w:w="9320" w:type="dxa"/>
          </w:tcPr>
          <w:p w14:paraId="7438878B" w14:textId="77777777" w:rsidR="00C63E25" w:rsidRPr="00350027" w:rsidRDefault="00C63E25" w:rsidP="00F33256">
            <w:pPr>
              <w:rPr>
                <w:rFonts w:asciiTheme="minorHAnsi" w:hAnsiTheme="minorHAnsi"/>
              </w:rPr>
            </w:pPr>
            <w:r w:rsidRPr="00350027">
              <w:rPr>
                <w:rFonts w:asciiTheme="minorHAnsi" w:hAnsiTheme="minorHAnsi"/>
              </w:rPr>
              <w:t xml:space="preserve">Prior to entering the C-environment, the </w:t>
            </w:r>
            <w:r w:rsidRPr="00350027">
              <w:rPr>
                <w:rFonts w:asciiTheme="minorHAnsi" w:hAnsiTheme="minorHAnsi"/>
                <w:i/>
                <w:iCs/>
              </w:rPr>
              <w:t>STC Program</w:t>
            </w:r>
            <w:r w:rsidRPr="00350027">
              <w:rPr>
                <w:rFonts w:asciiTheme="minorHAnsi" w:hAnsiTheme="minorHAnsi"/>
              </w:rPr>
              <w:t xml:space="preserve"> shall disable the DSP internal watchdog.</w:t>
            </w:r>
          </w:p>
          <w:p w14:paraId="37B4E5B2" w14:textId="77777777" w:rsidR="00C63E25" w:rsidRPr="00350027" w:rsidRDefault="00C63E25" w:rsidP="00F33256">
            <w:pPr>
              <w:rPr>
                <w:rFonts w:asciiTheme="minorHAnsi" w:hAnsiTheme="minorHAnsi"/>
              </w:rPr>
            </w:pPr>
          </w:p>
          <w:p w14:paraId="31DC9D6E" w14:textId="77777777" w:rsidR="00C63E25" w:rsidRPr="00350027" w:rsidRDefault="00C63E25" w:rsidP="00F33256">
            <w:pPr>
              <w:rPr>
                <w:rFonts w:asciiTheme="minorHAnsi" w:hAnsiTheme="minorHAnsi"/>
              </w:rPr>
            </w:pPr>
            <w:r w:rsidRPr="00350027">
              <w:rPr>
                <w:rFonts w:asciiTheme="minorHAnsi" w:hAnsiTheme="minorHAnsi"/>
              </w:rPr>
              <w:t>Note: Internal watchdog not used as STC utilises external watchdog device.</w:t>
            </w:r>
          </w:p>
          <w:p w14:paraId="77904E8A" w14:textId="77777777" w:rsidR="00C63E25" w:rsidRPr="00350027" w:rsidRDefault="00C63E25" w:rsidP="00F33256">
            <w:pPr>
              <w:rPr>
                <w:rFonts w:asciiTheme="minorHAnsi" w:hAnsiTheme="minorHAnsi"/>
                <w:i/>
                <w:iCs/>
              </w:rPr>
            </w:pPr>
          </w:p>
        </w:tc>
      </w:tr>
      <w:tr w:rsidR="00C63E25" w:rsidRPr="00350027" w14:paraId="1B68E9C1" w14:textId="77777777" w:rsidTr="00F33256">
        <w:tc>
          <w:tcPr>
            <w:tcW w:w="1559" w:type="dxa"/>
          </w:tcPr>
          <w:p w14:paraId="0E6F92A3" w14:textId="77777777" w:rsidR="00C63E25" w:rsidRPr="00350027" w:rsidRDefault="00C63E25" w:rsidP="00F33256">
            <w:pPr>
              <w:rPr>
                <w:rFonts w:asciiTheme="minorHAnsi" w:hAnsiTheme="minorHAnsi"/>
                <w:i/>
                <w:iCs/>
              </w:rPr>
            </w:pPr>
          </w:p>
        </w:tc>
        <w:tc>
          <w:tcPr>
            <w:tcW w:w="9320" w:type="dxa"/>
          </w:tcPr>
          <w:p w14:paraId="6959218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46BD30" w14:textId="77777777" w:rsidTr="00F33256">
        <w:tc>
          <w:tcPr>
            <w:tcW w:w="1559" w:type="dxa"/>
          </w:tcPr>
          <w:p w14:paraId="22DC4830" w14:textId="77777777" w:rsidR="00C63E25" w:rsidRPr="00350027" w:rsidRDefault="00C63E25" w:rsidP="00F33256">
            <w:pPr>
              <w:rPr>
                <w:rFonts w:asciiTheme="minorHAnsi" w:hAnsiTheme="minorHAnsi"/>
                <w:i/>
                <w:iCs/>
              </w:rPr>
            </w:pPr>
          </w:p>
        </w:tc>
        <w:tc>
          <w:tcPr>
            <w:tcW w:w="9320" w:type="dxa"/>
          </w:tcPr>
          <w:p w14:paraId="77CA205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CBB4E32" w14:textId="77777777" w:rsidTr="00F33256">
        <w:tc>
          <w:tcPr>
            <w:tcW w:w="1559" w:type="dxa"/>
          </w:tcPr>
          <w:p w14:paraId="54D4945B" w14:textId="77777777" w:rsidR="00C63E25" w:rsidRPr="00350027" w:rsidRDefault="00C63E25" w:rsidP="00F33256">
            <w:pPr>
              <w:rPr>
                <w:rFonts w:asciiTheme="minorHAnsi" w:hAnsiTheme="minorHAnsi"/>
                <w:i/>
                <w:iCs/>
              </w:rPr>
            </w:pPr>
          </w:p>
        </w:tc>
        <w:tc>
          <w:tcPr>
            <w:tcW w:w="9320" w:type="dxa"/>
          </w:tcPr>
          <w:p w14:paraId="7A4C508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B3C2B0" w14:textId="77777777" w:rsidR="00C63E25" w:rsidRPr="00350027" w:rsidRDefault="00C63E25" w:rsidP="00C63E25">
      <w:pPr>
        <w:rPr>
          <w:rFonts w:asciiTheme="minorHAnsi" w:hAnsiTheme="minorHAnsi"/>
        </w:rPr>
      </w:pPr>
    </w:p>
    <w:p w14:paraId="43408A5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749217" w14:textId="77777777" w:rsidTr="00F33256">
        <w:tc>
          <w:tcPr>
            <w:tcW w:w="1559" w:type="dxa"/>
          </w:tcPr>
          <w:p w14:paraId="1E08127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MRJ_SCU_STC_SRS_308</w:t>
            </w:r>
          </w:p>
        </w:tc>
        <w:tc>
          <w:tcPr>
            <w:tcW w:w="9320" w:type="dxa"/>
          </w:tcPr>
          <w:p w14:paraId="36B9E196" w14:textId="77777777" w:rsidR="00C63E25" w:rsidRPr="00350027" w:rsidRDefault="00C63E25" w:rsidP="00F33256">
            <w:pPr>
              <w:rPr>
                <w:rFonts w:asciiTheme="minorHAnsi" w:hAnsiTheme="minorHAnsi"/>
              </w:rPr>
            </w:pPr>
            <w:r w:rsidRPr="00350027">
              <w:rPr>
                <w:rFonts w:asciiTheme="minorHAnsi" w:hAnsiTheme="minorHAnsi"/>
              </w:rPr>
              <w:t xml:space="preserve">As part of the power up sequence, and prior to enabling periodic interrupts, the </w:t>
            </w:r>
            <w:r w:rsidRPr="00350027">
              <w:rPr>
                <w:rFonts w:asciiTheme="minorHAnsi" w:hAnsiTheme="minorHAnsi"/>
                <w:i/>
                <w:iCs/>
              </w:rPr>
              <w:t xml:space="preserve">STC Program </w:t>
            </w:r>
            <w:r w:rsidRPr="00350027">
              <w:rPr>
                <w:rFonts w:asciiTheme="minorHAnsi" w:hAnsiTheme="minorHAnsi"/>
              </w:rPr>
              <w:t xml:space="preserve">shall perform a watchdog test by deliberately allowing the watchdog to timeout thus causing a processor reset: </w:t>
            </w:r>
          </w:p>
          <w:p w14:paraId="140FF65C" w14:textId="77777777" w:rsidR="00C63E25" w:rsidRPr="00350027" w:rsidRDefault="00C63E25" w:rsidP="00F33256">
            <w:pPr>
              <w:rPr>
                <w:rFonts w:asciiTheme="minorHAnsi" w:hAnsiTheme="minorHAnsi"/>
              </w:rPr>
            </w:pPr>
            <w:r w:rsidRPr="00350027">
              <w:rPr>
                <w:rFonts w:asciiTheme="minorHAnsi" w:hAnsiTheme="minorHAnsi"/>
              </w:rPr>
              <w:t>IF Watchdog test during P-BIT causes reset THEN</w:t>
            </w:r>
          </w:p>
          <w:p w14:paraId="436AEA1C" w14:textId="77777777" w:rsidR="00C63E25" w:rsidRPr="00350027" w:rsidRDefault="00C63E25" w:rsidP="00F33256">
            <w:pPr>
              <w:rPr>
                <w:rFonts w:asciiTheme="minorHAnsi" w:hAnsiTheme="minorHAnsi"/>
              </w:rPr>
            </w:pPr>
            <w:r w:rsidRPr="00350027">
              <w:rPr>
                <w:rFonts w:asciiTheme="minorHAnsi" w:hAnsiTheme="minorHAnsi"/>
              </w:rPr>
              <w:t xml:space="preserve">     Watchdog Test = PASS</w:t>
            </w:r>
          </w:p>
          <w:p w14:paraId="77A400F8" w14:textId="77777777" w:rsidR="00C63E25" w:rsidRPr="00350027" w:rsidRDefault="00C63E25" w:rsidP="00F33256">
            <w:pPr>
              <w:rPr>
                <w:rFonts w:asciiTheme="minorHAnsi" w:hAnsiTheme="minorHAnsi"/>
              </w:rPr>
            </w:pPr>
            <w:r w:rsidRPr="00350027">
              <w:rPr>
                <w:rFonts w:asciiTheme="minorHAnsi" w:hAnsiTheme="minorHAnsi"/>
              </w:rPr>
              <w:t>ELSE (if Watchdog test times out after 7.1ms)</w:t>
            </w:r>
          </w:p>
          <w:p w14:paraId="69C63143" w14:textId="77777777" w:rsidR="00C63E25" w:rsidRPr="00350027" w:rsidRDefault="00C63E25" w:rsidP="00F33256">
            <w:pPr>
              <w:rPr>
                <w:rFonts w:asciiTheme="minorHAnsi" w:hAnsiTheme="minorHAnsi"/>
              </w:rPr>
            </w:pPr>
            <w:r w:rsidRPr="00350027">
              <w:rPr>
                <w:rFonts w:asciiTheme="minorHAnsi" w:hAnsiTheme="minorHAnsi"/>
              </w:rPr>
              <w:t xml:space="preserve">     Watchdog Test = FAIL</w:t>
            </w:r>
            <w:r w:rsidRPr="00350027">
              <w:rPr>
                <w:rFonts w:asciiTheme="minorHAnsi" w:hAnsiTheme="minorHAnsi"/>
              </w:rPr>
              <w:br/>
              <w:t xml:space="preserve">           (unrecoverable)</w:t>
            </w:r>
          </w:p>
          <w:p w14:paraId="735CCB40" w14:textId="77777777" w:rsidR="00C63E25" w:rsidRPr="00350027" w:rsidRDefault="00C63E25" w:rsidP="00F33256">
            <w:pPr>
              <w:rPr>
                <w:rFonts w:asciiTheme="minorHAnsi" w:hAnsiTheme="minorHAnsi"/>
              </w:rPr>
            </w:pPr>
            <w:r w:rsidRPr="00350027">
              <w:rPr>
                <w:rFonts w:asciiTheme="minorHAnsi" w:hAnsiTheme="minorHAnsi"/>
              </w:rPr>
              <w:t>ENDIF</w:t>
            </w:r>
          </w:p>
          <w:p w14:paraId="49EE5661" w14:textId="77777777" w:rsidR="00C63E25" w:rsidRPr="00350027" w:rsidRDefault="00C63E25" w:rsidP="00F33256">
            <w:pPr>
              <w:rPr>
                <w:rFonts w:asciiTheme="minorHAnsi" w:hAnsiTheme="minorHAnsi"/>
                <w:i/>
                <w:iCs/>
              </w:rPr>
            </w:pPr>
          </w:p>
        </w:tc>
      </w:tr>
      <w:tr w:rsidR="00C63E25" w:rsidRPr="00350027" w14:paraId="49295870" w14:textId="77777777" w:rsidTr="00F33256">
        <w:tc>
          <w:tcPr>
            <w:tcW w:w="1559" w:type="dxa"/>
          </w:tcPr>
          <w:p w14:paraId="2E1567CE" w14:textId="77777777" w:rsidR="00C63E25" w:rsidRPr="00350027" w:rsidRDefault="00C63E25" w:rsidP="00F33256">
            <w:pPr>
              <w:rPr>
                <w:rFonts w:asciiTheme="minorHAnsi" w:hAnsiTheme="minorHAnsi"/>
                <w:i/>
                <w:iCs/>
              </w:rPr>
            </w:pPr>
          </w:p>
        </w:tc>
        <w:tc>
          <w:tcPr>
            <w:tcW w:w="9320" w:type="dxa"/>
          </w:tcPr>
          <w:p w14:paraId="063C0F7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44E44E" w14:textId="77777777" w:rsidTr="00F33256">
        <w:tc>
          <w:tcPr>
            <w:tcW w:w="1559" w:type="dxa"/>
          </w:tcPr>
          <w:p w14:paraId="52329A3A" w14:textId="77777777" w:rsidR="00C63E25" w:rsidRPr="00350027" w:rsidRDefault="00C63E25" w:rsidP="00F33256">
            <w:pPr>
              <w:rPr>
                <w:rFonts w:asciiTheme="minorHAnsi" w:hAnsiTheme="minorHAnsi"/>
                <w:i/>
                <w:iCs/>
              </w:rPr>
            </w:pPr>
          </w:p>
        </w:tc>
        <w:tc>
          <w:tcPr>
            <w:tcW w:w="9320" w:type="dxa"/>
          </w:tcPr>
          <w:p w14:paraId="7A537F3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22661F" w14:textId="77777777" w:rsidTr="00F33256">
        <w:tc>
          <w:tcPr>
            <w:tcW w:w="1559" w:type="dxa"/>
          </w:tcPr>
          <w:p w14:paraId="1DF77781" w14:textId="77777777" w:rsidR="00C63E25" w:rsidRPr="00350027" w:rsidRDefault="00C63E25" w:rsidP="00F33256">
            <w:pPr>
              <w:rPr>
                <w:rFonts w:asciiTheme="minorHAnsi" w:hAnsiTheme="minorHAnsi"/>
                <w:i/>
                <w:iCs/>
              </w:rPr>
            </w:pPr>
          </w:p>
        </w:tc>
        <w:tc>
          <w:tcPr>
            <w:tcW w:w="9320" w:type="dxa"/>
          </w:tcPr>
          <w:p w14:paraId="39B04A6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B488E8" w14:textId="77777777" w:rsidR="00C63E25" w:rsidRPr="00350027" w:rsidRDefault="00C63E25" w:rsidP="00C63E25">
      <w:pPr>
        <w:rPr>
          <w:rFonts w:asciiTheme="minorHAnsi" w:hAnsiTheme="minorHAnsi"/>
        </w:rPr>
      </w:pPr>
    </w:p>
    <w:p w14:paraId="75F4F75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2B57535" w14:textId="77777777" w:rsidTr="00F33256">
        <w:tc>
          <w:tcPr>
            <w:tcW w:w="1559" w:type="dxa"/>
          </w:tcPr>
          <w:p w14:paraId="51C25E6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MRJ_SCU_STC_SRS_472</w:t>
            </w:r>
          </w:p>
        </w:tc>
        <w:tc>
          <w:tcPr>
            <w:tcW w:w="9320" w:type="dxa"/>
          </w:tcPr>
          <w:p w14:paraId="28ACC1D4" w14:textId="77777777" w:rsidR="00C63E25" w:rsidRPr="00350027" w:rsidRDefault="00C63E25" w:rsidP="00F33256">
            <w:pPr>
              <w:rPr>
                <w:rFonts w:asciiTheme="minorHAnsi" w:hAnsiTheme="minorHAnsi"/>
              </w:rPr>
            </w:pPr>
            <w:r w:rsidRPr="00350027">
              <w:rPr>
                <w:rFonts w:asciiTheme="minorHAnsi" w:hAnsiTheme="minorHAnsi"/>
              </w:rPr>
              <w:t>During start-up the Watchdog shall be serviced via GPIOB0 with a high pulse width of greater than 300ns and less than 3ms to avoid a Watchdog timeout, with the only exception being the watchdog test.</w:t>
            </w:r>
          </w:p>
          <w:p w14:paraId="0694BA23" w14:textId="77777777" w:rsidR="00C63E25" w:rsidRPr="00350027" w:rsidRDefault="00C63E25" w:rsidP="00F33256">
            <w:pPr>
              <w:rPr>
                <w:rFonts w:asciiTheme="minorHAnsi" w:hAnsiTheme="minorHAnsi"/>
                <w:i/>
                <w:iCs/>
              </w:rPr>
            </w:pPr>
          </w:p>
        </w:tc>
      </w:tr>
      <w:tr w:rsidR="00C63E25" w:rsidRPr="00350027" w14:paraId="2FC37001" w14:textId="77777777" w:rsidTr="00F33256">
        <w:tc>
          <w:tcPr>
            <w:tcW w:w="1559" w:type="dxa"/>
          </w:tcPr>
          <w:p w14:paraId="565E3756" w14:textId="77777777" w:rsidR="00C63E25" w:rsidRPr="00350027" w:rsidRDefault="00C63E25" w:rsidP="00F33256">
            <w:pPr>
              <w:rPr>
                <w:rFonts w:asciiTheme="minorHAnsi" w:hAnsiTheme="minorHAnsi"/>
                <w:i/>
                <w:iCs/>
              </w:rPr>
            </w:pPr>
          </w:p>
        </w:tc>
        <w:tc>
          <w:tcPr>
            <w:tcW w:w="9320" w:type="dxa"/>
          </w:tcPr>
          <w:p w14:paraId="777DCA3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33A24B" w14:textId="77777777" w:rsidTr="00F33256">
        <w:tc>
          <w:tcPr>
            <w:tcW w:w="1559" w:type="dxa"/>
          </w:tcPr>
          <w:p w14:paraId="77ACAFE6" w14:textId="77777777" w:rsidR="00C63E25" w:rsidRPr="00350027" w:rsidRDefault="00C63E25" w:rsidP="00F33256">
            <w:pPr>
              <w:rPr>
                <w:rFonts w:asciiTheme="minorHAnsi" w:hAnsiTheme="minorHAnsi"/>
                <w:i/>
                <w:iCs/>
              </w:rPr>
            </w:pPr>
          </w:p>
        </w:tc>
        <w:tc>
          <w:tcPr>
            <w:tcW w:w="9320" w:type="dxa"/>
          </w:tcPr>
          <w:p w14:paraId="36E50D1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5F8D9ED" w14:textId="77777777" w:rsidTr="00F33256">
        <w:tc>
          <w:tcPr>
            <w:tcW w:w="1559" w:type="dxa"/>
          </w:tcPr>
          <w:p w14:paraId="33E5CB8C" w14:textId="77777777" w:rsidR="00C63E25" w:rsidRPr="00350027" w:rsidRDefault="00C63E25" w:rsidP="00F33256">
            <w:pPr>
              <w:rPr>
                <w:rFonts w:asciiTheme="minorHAnsi" w:hAnsiTheme="minorHAnsi"/>
                <w:i/>
                <w:iCs/>
              </w:rPr>
            </w:pPr>
          </w:p>
        </w:tc>
        <w:tc>
          <w:tcPr>
            <w:tcW w:w="9320" w:type="dxa"/>
          </w:tcPr>
          <w:p w14:paraId="11BE8B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CD2B72" w14:textId="77777777" w:rsidR="00C63E25" w:rsidRPr="00350027" w:rsidRDefault="00C63E25" w:rsidP="00C63E25">
      <w:pPr>
        <w:rPr>
          <w:rFonts w:asciiTheme="minorHAnsi" w:hAnsiTheme="minorHAnsi"/>
        </w:rPr>
      </w:pPr>
    </w:p>
    <w:p w14:paraId="48087FCB"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Reset Counter</w:t>
      </w:r>
    </w:p>
    <w:p w14:paraId="091B5E4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1D7D21B" w14:textId="77777777" w:rsidTr="00F33256">
        <w:tc>
          <w:tcPr>
            <w:tcW w:w="1559" w:type="dxa"/>
          </w:tcPr>
          <w:p w14:paraId="79FB660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MRJ_SCU_STC_SRS_1006</w:t>
            </w:r>
          </w:p>
        </w:tc>
        <w:tc>
          <w:tcPr>
            <w:tcW w:w="9320" w:type="dxa"/>
          </w:tcPr>
          <w:p w14:paraId="3C8553B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whether a start-up is due to a Power On Reset (PoR) or a warm start (e.g. watchdog reset) by evaluating the discrete input signal on GPIO E1 defined in the Hardware/Software Interface Specification (HSIS) Ref. B4.</w:t>
            </w:r>
          </w:p>
          <w:p w14:paraId="61EA3A9F" w14:textId="77777777" w:rsidR="00C63E25" w:rsidRPr="00350027" w:rsidRDefault="00C63E25" w:rsidP="00F33256">
            <w:pPr>
              <w:rPr>
                <w:rFonts w:asciiTheme="minorHAnsi" w:hAnsiTheme="minorHAnsi"/>
                <w:i/>
                <w:iCs/>
              </w:rPr>
            </w:pPr>
          </w:p>
        </w:tc>
      </w:tr>
      <w:tr w:rsidR="00C63E25" w:rsidRPr="00350027" w14:paraId="6FA68BA2" w14:textId="77777777" w:rsidTr="00F33256">
        <w:tc>
          <w:tcPr>
            <w:tcW w:w="1559" w:type="dxa"/>
          </w:tcPr>
          <w:p w14:paraId="7FA448AC" w14:textId="77777777" w:rsidR="00C63E25" w:rsidRPr="00350027" w:rsidRDefault="00C63E25" w:rsidP="00F33256">
            <w:pPr>
              <w:rPr>
                <w:rFonts w:asciiTheme="minorHAnsi" w:hAnsiTheme="minorHAnsi"/>
                <w:i/>
                <w:iCs/>
              </w:rPr>
            </w:pPr>
          </w:p>
        </w:tc>
        <w:tc>
          <w:tcPr>
            <w:tcW w:w="9320" w:type="dxa"/>
          </w:tcPr>
          <w:p w14:paraId="5C84D9D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866C02" w14:textId="77777777" w:rsidTr="00F33256">
        <w:tc>
          <w:tcPr>
            <w:tcW w:w="1559" w:type="dxa"/>
          </w:tcPr>
          <w:p w14:paraId="6347C753" w14:textId="77777777" w:rsidR="00C63E25" w:rsidRPr="00350027" w:rsidRDefault="00C63E25" w:rsidP="00F33256">
            <w:pPr>
              <w:rPr>
                <w:rFonts w:asciiTheme="minorHAnsi" w:hAnsiTheme="minorHAnsi"/>
                <w:i/>
                <w:iCs/>
              </w:rPr>
            </w:pPr>
          </w:p>
        </w:tc>
        <w:tc>
          <w:tcPr>
            <w:tcW w:w="9320" w:type="dxa"/>
          </w:tcPr>
          <w:p w14:paraId="53B6B6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8F095F" w14:textId="77777777" w:rsidTr="00F33256">
        <w:tc>
          <w:tcPr>
            <w:tcW w:w="1559" w:type="dxa"/>
          </w:tcPr>
          <w:p w14:paraId="76EA5D51" w14:textId="77777777" w:rsidR="00C63E25" w:rsidRPr="00350027" w:rsidRDefault="00C63E25" w:rsidP="00F33256">
            <w:pPr>
              <w:rPr>
                <w:rFonts w:asciiTheme="minorHAnsi" w:hAnsiTheme="minorHAnsi"/>
                <w:i/>
                <w:iCs/>
              </w:rPr>
            </w:pPr>
          </w:p>
        </w:tc>
        <w:tc>
          <w:tcPr>
            <w:tcW w:w="9320" w:type="dxa"/>
          </w:tcPr>
          <w:p w14:paraId="180AEF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867823D" w14:textId="77777777" w:rsidR="00C63E25" w:rsidRPr="00350027" w:rsidRDefault="00C63E25" w:rsidP="00C63E25">
      <w:pPr>
        <w:rPr>
          <w:rFonts w:asciiTheme="minorHAnsi" w:hAnsiTheme="minorHAnsi"/>
        </w:rPr>
      </w:pPr>
    </w:p>
    <w:p w14:paraId="65FC3A6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98F6510" w14:textId="77777777" w:rsidTr="00F33256">
        <w:tc>
          <w:tcPr>
            <w:tcW w:w="1559" w:type="dxa"/>
          </w:tcPr>
          <w:p w14:paraId="1859258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MRJ_SCU_STC_SRS_476</w:t>
            </w:r>
          </w:p>
        </w:tc>
        <w:tc>
          <w:tcPr>
            <w:tcW w:w="9320" w:type="dxa"/>
          </w:tcPr>
          <w:p w14:paraId="2F01C16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maintain a counter for successive warm starts and not enter runtime mode when the counter equals or exceeds a threshold value of 10 before the next power cycle. Counter is set to 0 when last reset was a PoR</w:t>
            </w:r>
          </w:p>
          <w:p w14:paraId="71645A16" w14:textId="77777777" w:rsidR="00C63E25" w:rsidRPr="00350027" w:rsidRDefault="00C63E25" w:rsidP="00F33256">
            <w:pPr>
              <w:rPr>
                <w:rFonts w:asciiTheme="minorHAnsi" w:hAnsiTheme="minorHAnsi"/>
              </w:rPr>
            </w:pPr>
          </w:p>
          <w:p w14:paraId="31E0F282" w14:textId="77777777" w:rsidR="00C63E25" w:rsidRPr="00350027" w:rsidRDefault="00C63E25" w:rsidP="00F33256">
            <w:pPr>
              <w:rPr>
                <w:rFonts w:asciiTheme="minorHAnsi" w:hAnsiTheme="minorHAnsi"/>
              </w:rPr>
            </w:pPr>
            <w:r w:rsidRPr="00350027">
              <w:rPr>
                <w:rFonts w:asciiTheme="minorHAnsi" w:hAnsiTheme="minorHAnsi"/>
              </w:rPr>
              <w:t>Note: This enforces the Fault as Failsafe Level 1 and Non-recoverable and stops ARINC429 Data transmission.</w:t>
            </w:r>
          </w:p>
          <w:p w14:paraId="1DC42A17" w14:textId="77777777" w:rsidR="00C63E25" w:rsidRPr="00350027" w:rsidRDefault="00C63E25" w:rsidP="00F33256">
            <w:pPr>
              <w:rPr>
                <w:rFonts w:asciiTheme="minorHAnsi" w:hAnsiTheme="minorHAnsi"/>
                <w:i/>
                <w:iCs/>
              </w:rPr>
            </w:pPr>
          </w:p>
        </w:tc>
      </w:tr>
      <w:tr w:rsidR="00C63E25" w:rsidRPr="00350027" w14:paraId="25A01343" w14:textId="77777777" w:rsidTr="00F33256">
        <w:tc>
          <w:tcPr>
            <w:tcW w:w="1559" w:type="dxa"/>
          </w:tcPr>
          <w:p w14:paraId="5D24CCD6" w14:textId="77777777" w:rsidR="00C63E25" w:rsidRPr="00350027" w:rsidRDefault="00C63E25" w:rsidP="00F33256">
            <w:pPr>
              <w:rPr>
                <w:rFonts w:asciiTheme="minorHAnsi" w:hAnsiTheme="minorHAnsi"/>
                <w:i/>
                <w:iCs/>
              </w:rPr>
            </w:pPr>
          </w:p>
        </w:tc>
        <w:tc>
          <w:tcPr>
            <w:tcW w:w="9320" w:type="dxa"/>
          </w:tcPr>
          <w:p w14:paraId="67D3062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DA7656" w14:textId="77777777" w:rsidTr="00F33256">
        <w:tc>
          <w:tcPr>
            <w:tcW w:w="1559" w:type="dxa"/>
          </w:tcPr>
          <w:p w14:paraId="090FA5F1" w14:textId="77777777" w:rsidR="00C63E25" w:rsidRPr="00350027" w:rsidRDefault="00C63E25" w:rsidP="00F33256">
            <w:pPr>
              <w:rPr>
                <w:rFonts w:asciiTheme="minorHAnsi" w:hAnsiTheme="minorHAnsi"/>
                <w:i/>
                <w:iCs/>
              </w:rPr>
            </w:pPr>
          </w:p>
        </w:tc>
        <w:tc>
          <w:tcPr>
            <w:tcW w:w="9320" w:type="dxa"/>
          </w:tcPr>
          <w:p w14:paraId="385DD5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2ED0918" w14:textId="77777777" w:rsidTr="00F33256">
        <w:tc>
          <w:tcPr>
            <w:tcW w:w="1559" w:type="dxa"/>
          </w:tcPr>
          <w:p w14:paraId="11FA6EBA" w14:textId="77777777" w:rsidR="00C63E25" w:rsidRPr="00350027" w:rsidRDefault="00C63E25" w:rsidP="00F33256">
            <w:pPr>
              <w:rPr>
                <w:rFonts w:asciiTheme="minorHAnsi" w:hAnsiTheme="minorHAnsi"/>
                <w:i/>
                <w:iCs/>
              </w:rPr>
            </w:pPr>
          </w:p>
        </w:tc>
        <w:tc>
          <w:tcPr>
            <w:tcW w:w="9320" w:type="dxa"/>
          </w:tcPr>
          <w:p w14:paraId="4F7692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82AB45" w14:textId="77777777" w:rsidR="00C63E25" w:rsidRPr="00350027" w:rsidRDefault="00C63E25" w:rsidP="00C63E25">
      <w:pPr>
        <w:rPr>
          <w:rFonts w:asciiTheme="minorHAnsi" w:hAnsiTheme="minorHAnsi"/>
        </w:rPr>
      </w:pPr>
    </w:p>
    <w:p w14:paraId="71F14FD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C646D1E" w14:textId="77777777" w:rsidTr="00F33256">
        <w:tc>
          <w:tcPr>
            <w:tcW w:w="1559" w:type="dxa"/>
          </w:tcPr>
          <w:p w14:paraId="5190691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MRJ_SCU_STC_SRS_477</w:t>
            </w:r>
          </w:p>
        </w:tc>
        <w:tc>
          <w:tcPr>
            <w:tcW w:w="9320" w:type="dxa"/>
          </w:tcPr>
          <w:p w14:paraId="2C1C2837" w14:textId="77777777" w:rsidR="00C63E25" w:rsidRPr="00350027" w:rsidRDefault="00C63E25" w:rsidP="00F33256">
            <w:pPr>
              <w:rPr>
                <w:rFonts w:asciiTheme="minorHAnsi" w:hAnsiTheme="minorHAnsi"/>
              </w:rPr>
            </w:pPr>
            <w:r w:rsidRPr="00350027">
              <w:rPr>
                <w:rFonts w:asciiTheme="minorHAnsi" w:hAnsiTheme="minorHAnsi"/>
              </w:rPr>
              <w:t xml:space="preserve">If the reset counter has a value of at least ‘1’ then the </w:t>
            </w:r>
            <w:r w:rsidRPr="00350027">
              <w:rPr>
                <w:rFonts w:asciiTheme="minorHAnsi" w:hAnsiTheme="minorHAnsi"/>
                <w:i/>
                <w:iCs/>
              </w:rPr>
              <w:t>STC Program</w:t>
            </w:r>
            <w:r w:rsidRPr="00350027">
              <w:rPr>
                <w:rFonts w:asciiTheme="minorHAnsi" w:hAnsiTheme="minorHAnsi"/>
              </w:rPr>
              <w:t xml:space="preserve"> shall raise the Watchdog Life Lost Fault with Failsafe Level 3, this will indicate an unexpected warm start has occured.</w:t>
            </w:r>
          </w:p>
          <w:p w14:paraId="4F3F9ACC" w14:textId="77777777" w:rsidR="00C63E25" w:rsidRPr="00350027" w:rsidRDefault="00C63E25" w:rsidP="00F33256">
            <w:pPr>
              <w:rPr>
                <w:rFonts w:asciiTheme="minorHAnsi" w:hAnsiTheme="minorHAnsi"/>
              </w:rPr>
            </w:pPr>
          </w:p>
          <w:p w14:paraId="562275A0" w14:textId="77777777" w:rsidR="00C63E25" w:rsidRPr="00350027" w:rsidRDefault="00C63E25" w:rsidP="00F33256">
            <w:pPr>
              <w:rPr>
                <w:rFonts w:asciiTheme="minorHAnsi" w:hAnsiTheme="minorHAnsi"/>
              </w:rPr>
            </w:pPr>
            <w:r w:rsidRPr="00350027">
              <w:rPr>
                <w:rFonts w:asciiTheme="minorHAnsi" w:hAnsiTheme="minorHAnsi"/>
              </w:rPr>
              <w:t>Note: This has a lower priority than MRJ_SCU_STC_476.</w:t>
            </w:r>
          </w:p>
          <w:p w14:paraId="03075C16" w14:textId="77777777" w:rsidR="00C63E25" w:rsidRPr="00350027" w:rsidRDefault="00C63E25" w:rsidP="00F33256">
            <w:pPr>
              <w:rPr>
                <w:rFonts w:asciiTheme="minorHAnsi" w:hAnsiTheme="minorHAnsi"/>
                <w:i/>
                <w:iCs/>
              </w:rPr>
            </w:pPr>
          </w:p>
        </w:tc>
      </w:tr>
      <w:tr w:rsidR="00C63E25" w:rsidRPr="00350027" w14:paraId="480271B4" w14:textId="77777777" w:rsidTr="00F33256">
        <w:tc>
          <w:tcPr>
            <w:tcW w:w="1559" w:type="dxa"/>
          </w:tcPr>
          <w:p w14:paraId="43BAE96C" w14:textId="77777777" w:rsidR="00C63E25" w:rsidRPr="00350027" w:rsidRDefault="00C63E25" w:rsidP="00F33256">
            <w:pPr>
              <w:rPr>
                <w:rFonts w:asciiTheme="minorHAnsi" w:hAnsiTheme="minorHAnsi"/>
                <w:i/>
                <w:iCs/>
              </w:rPr>
            </w:pPr>
          </w:p>
        </w:tc>
        <w:tc>
          <w:tcPr>
            <w:tcW w:w="9320" w:type="dxa"/>
          </w:tcPr>
          <w:p w14:paraId="7499B6B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3C3A89" w14:textId="77777777" w:rsidTr="00F33256">
        <w:tc>
          <w:tcPr>
            <w:tcW w:w="1559" w:type="dxa"/>
          </w:tcPr>
          <w:p w14:paraId="20D0D24C" w14:textId="77777777" w:rsidR="00C63E25" w:rsidRPr="00350027" w:rsidRDefault="00C63E25" w:rsidP="00F33256">
            <w:pPr>
              <w:rPr>
                <w:rFonts w:asciiTheme="minorHAnsi" w:hAnsiTheme="minorHAnsi"/>
                <w:i/>
                <w:iCs/>
              </w:rPr>
            </w:pPr>
          </w:p>
        </w:tc>
        <w:tc>
          <w:tcPr>
            <w:tcW w:w="9320" w:type="dxa"/>
          </w:tcPr>
          <w:p w14:paraId="062061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C344306" w14:textId="77777777" w:rsidTr="00F33256">
        <w:tc>
          <w:tcPr>
            <w:tcW w:w="1559" w:type="dxa"/>
          </w:tcPr>
          <w:p w14:paraId="589E6F09" w14:textId="77777777" w:rsidR="00C63E25" w:rsidRPr="00350027" w:rsidRDefault="00C63E25" w:rsidP="00F33256">
            <w:pPr>
              <w:rPr>
                <w:rFonts w:asciiTheme="minorHAnsi" w:hAnsiTheme="minorHAnsi"/>
                <w:i/>
                <w:iCs/>
              </w:rPr>
            </w:pPr>
          </w:p>
        </w:tc>
        <w:tc>
          <w:tcPr>
            <w:tcW w:w="9320" w:type="dxa"/>
          </w:tcPr>
          <w:p w14:paraId="5116A13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BFC4148" w14:textId="77777777" w:rsidR="00C63E25" w:rsidRPr="00350027" w:rsidRDefault="00C63E25" w:rsidP="00C63E25">
      <w:pPr>
        <w:rPr>
          <w:rFonts w:asciiTheme="minorHAnsi" w:hAnsiTheme="minorHAnsi"/>
        </w:rPr>
      </w:pPr>
    </w:p>
    <w:p w14:paraId="076123A1"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4A07B01" w14:textId="77777777" w:rsidR="00C63E25" w:rsidRPr="00350027" w:rsidRDefault="00C63E25" w:rsidP="00C63E25">
      <w:pPr>
        <w:pStyle w:val="Heading4"/>
        <w:rPr>
          <w:rFonts w:asciiTheme="minorHAnsi" w:hAnsiTheme="minorHAnsi"/>
        </w:rPr>
      </w:pPr>
      <w:r w:rsidRPr="00350027">
        <w:rPr>
          <w:rFonts w:asciiTheme="minorHAnsi" w:hAnsiTheme="minorHAnsi"/>
        </w:rPr>
        <w:t>Arithmetic Checksum Test</w:t>
      </w:r>
    </w:p>
    <w:p w14:paraId="0B9BB2F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9D93478" w14:textId="77777777" w:rsidTr="00F33256">
        <w:tc>
          <w:tcPr>
            <w:tcW w:w="1559" w:type="dxa"/>
          </w:tcPr>
          <w:p w14:paraId="6F2CE91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MRJ_SCU_STC_SRS_1187</w:t>
            </w:r>
          </w:p>
        </w:tc>
        <w:tc>
          <w:tcPr>
            <w:tcW w:w="9320" w:type="dxa"/>
          </w:tcPr>
          <w:p w14:paraId="28F72F3D" w14:textId="77777777" w:rsidR="00C63E25" w:rsidRPr="00350027" w:rsidRDefault="00C63E25" w:rsidP="00F33256">
            <w:pPr>
              <w:rPr>
                <w:rFonts w:asciiTheme="minorHAnsi" w:hAnsiTheme="minorHAnsi"/>
              </w:rPr>
            </w:pPr>
            <w:r w:rsidRPr="00350027">
              <w:rPr>
                <w:rFonts w:asciiTheme="minorHAnsi" w:hAnsiTheme="minorHAnsi"/>
              </w:rPr>
              <w:t xml:space="preserve">As part of the power up sequence, and prior to enabling periodic interrupts, the </w:t>
            </w:r>
            <w:r w:rsidRPr="00350027">
              <w:rPr>
                <w:rFonts w:asciiTheme="minorHAnsi" w:hAnsiTheme="minorHAnsi"/>
                <w:i/>
                <w:iCs/>
              </w:rPr>
              <w:t xml:space="preserve">STC Program </w:t>
            </w:r>
            <w:r w:rsidRPr="00350027">
              <w:rPr>
                <w:rFonts w:asciiTheme="minorHAnsi" w:hAnsiTheme="minorHAnsi"/>
              </w:rPr>
              <w:t>shall perform a complete arithmetic checksum validation of the program image stored in FLASH, by comparing the generated value with the embedded checksum.</w:t>
            </w:r>
          </w:p>
          <w:p w14:paraId="2DDBF1D5" w14:textId="77777777" w:rsidR="00C63E25" w:rsidRPr="00350027" w:rsidRDefault="00C63E25" w:rsidP="00F33256">
            <w:pPr>
              <w:rPr>
                <w:rFonts w:asciiTheme="minorHAnsi" w:hAnsiTheme="minorHAnsi"/>
                <w:i/>
                <w:iCs/>
              </w:rPr>
            </w:pPr>
          </w:p>
        </w:tc>
      </w:tr>
      <w:tr w:rsidR="00C63E25" w:rsidRPr="00350027" w14:paraId="76773631" w14:textId="77777777" w:rsidTr="00F33256">
        <w:tc>
          <w:tcPr>
            <w:tcW w:w="1559" w:type="dxa"/>
          </w:tcPr>
          <w:p w14:paraId="4CBED35C" w14:textId="77777777" w:rsidR="00C63E25" w:rsidRPr="00350027" w:rsidRDefault="00C63E25" w:rsidP="00F33256">
            <w:pPr>
              <w:rPr>
                <w:rFonts w:asciiTheme="minorHAnsi" w:hAnsiTheme="minorHAnsi"/>
                <w:i/>
                <w:iCs/>
              </w:rPr>
            </w:pPr>
          </w:p>
        </w:tc>
        <w:tc>
          <w:tcPr>
            <w:tcW w:w="9320" w:type="dxa"/>
          </w:tcPr>
          <w:p w14:paraId="4FBF3C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C95224" w14:textId="77777777" w:rsidTr="00F33256">
        <w:tc>
          <w:tcPr>
            <w:tcW w:w="1559" w:type="dxa"/>
          </w:tcPr>
          <w:p w14:paraId="5666F8ED" w14:textId="77777777" w:rsidR="00C63E25" w:rsidRPr="00350027" w:rsidRDefault="00C63E25" w:rsidP="00F33256">
            <w:pPr>
              <w:rPr>
                <w:rFonts w:asciiTheme="minorHAnsi" w:hAnsiTheme="minorHAnsi"/>
                <w:i/>
                <w:iCs/>
              </w:rPr>
            </w:pPr>
          </w:p>
        </w:tc>
        <w:tc>
          <w:tcPr>
            <w:tcW w:w="9320" w:type="dxa"/>
          </w:tcPr>
          <w:p w14:paraId="476871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1DA5006" w14:textId="77777777" w:rsidTr="00F33256">
        <w:tc>
          <w:tcPr>
            <w:tcW w:w="1559" w:type="dxa"/>
          </w:tcPr>
          <w:p w14:paraId="2260DD50" w14:textId="77777777" w:rsidR="00C63E25" w:rsidRPr="00350027" w:rsidRDefault="00C63E25" w:rsidP="00F33256">
            <w:pPr>
              <w:rPr>
                <w:rFonts w:asciiTheme="minorHAnsi" w:hAnsiTheme="minorHAnsi"/>
                <w:i/>
                <w:iCs/>
              </w:rPr>
            </w:pPr>
          </w:p>
        </w:tc>
        <w:tc>
          <w:tcPr>
            <w:tcW w:w="9320" w:type="dxa"/>
          </w:tcPr>
          <w:p w14:paraId="7916FC4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F3CAA42" w14:textId="77777777" w:rsidR="00C63E25" w:rsidRPr="00350027" w:rsidRDefault="00C63E25" w:rsidP="00C63E25">
      <w:pPr>
        <w:rPr>
          <w:rFonts w:asciiTheme="minorHAnsi" w:hAnsiTheme="minorHAnsi"/>
        </w:rPr>
      </w:pPr>
    </w:p>
    <w:p w14:paraId="455C62AC" w14:textId="77777777" w:rsidR="00C63E25" w:rsidRPr="00350027" w:rsidRDefault="00C63E25" w:rsidP="00C63E25">
      <w:pPr>
        <w:pStyle w:val="Heading4"/>
        <w:rPr>
          <w:rFonts w:asciiTheme="minorHAnsi" w:hAnsiTheme="minorHAnsi"/>
        </w:rPr>
      </w:pPr>
      <w:r w:rsidRPr="00350027">
        <w:rPr>
          <w:rFonts w:asciiTheme="minorHAnsi" w:hAnsiTheme="minorHAnsi"/>
        </w:rPr>
        <w:t>Analog Supplies Check</w:t>
      </w:r>
    </w:p>
    <w:p w14:paraId="04422F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7DE1ED8" w14:textId="77777777" w:rsidTr="00F33256">
        <w:tc>
          <w:tcPr>
            <w:tcW w:w="1559" w:type="dxa"/>
          </w:tcPr>
          <w:p w14:paraId="7A34C5C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MRJ_SCU_STC_SRS_1258</w:t>
            </w:r>
          </w:p>
        </w:tc>
        <w:tc>
          <w:tcPr>
            <w:tcW w:w="9320" w:type="dxa"/>
          </w:tcPr>
          <w:p w14:paraId="5595203D" w14:textId="77777777" w:rsidR="00C63E25" w:rsidRPr="00350027" w:rsidRDefault="00C63E25" w:rsidP="00F33256">
            <w:pPr>
              <w:rPr>
                <w:rFonts w:asciiTheme="minorHAnsi" w:hAnsiTheme="minorHAnsi"/>
              </w:rPr>
            </w:pPr>
            <w:r w:rsidRPr="00350027">
              <w:rPr>
                <w:rFonts w:asciiTheme="minorHAnsi" w:hAnsiTheme="minorHAnsi"/>
              </w:rPr>
              <w:t xml:space="preserve">As part of the power up sequence, and as last task prior to enabling periodic interrupts, the </w:t>
            </w:r>
            <w:r w:rsidRPr="00350027">
              <w:rPr>
                <w:rFonts w:asciiTheme="minorHAnsi" w:hAnsiTheme="minorHAnsi"/>
                <w:i/>
                <w:iCs/>
              </w:rPr>
              <w:t xml:space="preserve">STC Program </w:t>
            </w:r>
            <w:r w:rsidRPr="00350027">
              <w:rPr>
                <w:rFonts w:asciiTheme="minorHAnsi" w:hAnsiTheme="minorHAnsi"/>
              </w:rPr>
              <w:t>shall perform the following Analog Supplies Check:</w:t>
            </w:r>
          </w:p>
          <w:p w14:paraId="5502AB30" w14:textId="77777777" w:rsidR="00C63E25" w:rsidRPr="00350027" w:rsidRDefault="00C63E25" w:rsidP="00F33256">
            <w:pPr>
              <w:rPr>
                <w:rFonts w:asciiTheme="minorHAnsi" w:hAnsiTheme="minorHAnsi"/>
              </w:rPr>
            </w:pPr>
            <w:r w:rsidRPr="00350027">
              <w:rPr>
                <w:rFonts w:asciiTheme="minorHAnsi" w:hAnsiTheme="minorHAnsi"/>
              </w:rPr>
              <w:t xml:space="preserve">   WHILE Debounced_ANALOG_SUPPLIES_OK = FALSE</w:t>
            </w:r>
            <w:r w:rsidRPr="00350027">
              <w:rPr>
                <w:rFonts w:asciiTheme="minorHAnsi" w:hAnsiTheme="minorHAnsi"/>
              </w:rPr>
              <w:br/>
              <w:t xml:space="preserve">   DO </w:t>
            </w:r>
            <w:r w:rsidRPr="00350027">
              <w:rPr>
                <w:rFonts w:asciiTheme="minorHAnsi" w:hAnsiTheme="minorHAnsi"/>
              </w:rPr>
              <w:br/>
              <w:t xml:space="preserve">        Service the watchdog as defined in MRJ_SCU_STC_SRS_309</w:t>
            </w:r>
          </w:p>
          <w:p w14:paraId="626E20E9" w14:textId="77777777" w:rsidR="00C63E25" w:rsidRPr="00350027" w:rsidRDefault="00C63E25" w:rsidP="00F33256">
            <w:pPr>
              <w:rPr>
                <w:rFonts w:asciiTheme="minorHAnsi" w:hAnsiTheme="minorHAnsi"/>
              </w:rPr>
            </w:pPr>
            <w:r w:rsidRPr="00350027">
              <w:rPr>
                <w:rFonts w:asciiTheme="minorHAnsi" w:hAnsiTheme="minorHAnsi"/>
              </w:rPr>
              <w:t xml:space="preserve">   END WHILE</w:t>
            </w:r>
          </w:p>
          <w:p w14:paraId="35F167A2" w14:textId="77777777" w:rsidR="00C63E25" w:rsidRPr="00350027" w:rsidRDefault="00C63E25" w:rsidP="00F33256">
            <w:pPr>
              <w:rPr>
                <w:rFonts w:asciiTheme="minorHAnsi" w:hAnsiTheme="minorHAnsi"/>
              </w:rPr>
            </w:pPr>
            <w:r w:rsidRPr="00350027">
              <w:rPr>
                <w:rFonts w:asciiTheme="minorHAnsi" w:hAnsiTheme="minorHAnsi"/>
              </w:rPr>
              <w:br/>
              <w:t>Where Debounced_ANALOG_SUPPLIES_OK is defined in MRJ_SCU_STC_SRS_124</w:t>
            </w:r>
          </w:p>
          <w:p w14:paraId="0921754A" w14:textId="77777777" w:rsidR="00C63E25" w:rsidRPr="00350027" w:rsidRDefault="00C63E25" w:rsidP="00F33256">
            <w:pPr>
              <w:rPr>
                <w:rFonts w:asciiTheme="minorHAnsi" w:hAnsiTheme="minorHAnsi"/>
              </w:rPr>
            </w:pPr>
          </w:p>
          <w:p w14:paraId="639D5DA4" w14:textId="77777777" w:rsidR="00C63E25" w:rsidRPr="00350027" w:rsidRDefault="00C63E25" w:rsidP="00F33256">
            <w:pPr>
              <w:rPr>
                <w:rFonts w:asciiTheme="minorHAnsi" w:hAnsiTheme="minorHAnsi"/>
              </w:rPr>
            </w:pPr>
            <w:r w:rsidRPr="00350027">
              <w:rPr>
                <w:rFonts w:asciiTheme="minorHAnsi" w:hAnsiTheme="minorHAnsi"/>
              </w:rPr>
              <w:t>Note: The objective of this requirement is to ensure the analogue supplies are present by the time the sensor settling timer starts. The PWM signal is being provided within the Interrupt Service Routine.</w:t>
            </w:r>
          </w:p>
          <w:p w14:paraId="271E3A8A" w14:textId="77777777" w:rsidR="00C63E25" w:rsidRPr="00350027" w:rsidRDefault="00C63E25" w:rsidP="00F33256">
            <w:pPr>
              <w:rPr>
                <w:rFonts w:asciiTheme="minorHAnsi" w:hAnsiTheme="minorHAnsi"/>
              </w:rPr>
            </w:pPr>
          </w:p>
          <w:p w14:paraId="4DB8916E" w14:textId="77777777" w:rsidR="00C63E25" w:rsidRPr="00350027" w:rsidRDefault="00C63E25" w:rsidP="00F33256">
            <w:pPr>
              <w:rPr>
                <w:rFonts w:asciiTheme="minorHAnsi" w:hAnsiTheme="minorHAnsi"/>
              </w:rPr>
            </w:pPr>
            <w:r w:rsidRPr="00350027">
              <w:rPr>
                <w:rFonts w:asciiTheme="minorHAnsi" w:hAnsiTheme="minorHAnsi"/>
              </w:rPr>
              <w:t>Note: Steering will still be disabled in the While loop because EHSV and SOV outputs will stay disabled until end of PBIT; refer to MRJ_SCU_STC_SRS_631 and MRJ_SCU_STC_SRS_1183.</w:t>
            </w:r>
          </w:p>
          <w:p w14:paraId="3CB005DF" w14:textId="77777777" w:rsidR="00C63E25" w:rsidRPr="00350027" w:rsidRDefault="00C63E25" w:rsidP="00F33256">
            <w:pPr>
              <w:rPr>
                <w:rFonts w:asciiTheme="minorHAnsi" w:hAnsiTheme="minorHAnsi"/>
                <w:i/>
                <w:iCs/>
              </w:rPr>
            </w:pPr>
          </w:p>
        </w:tc>
      </w:tr>
      <w:tr w:rsidR="00C63E25" w:rsidRPr="00350027" w14:paraId="05099132" w14:textId="77777777" w:rsidTr="00F33256">
        <w:tc>
          <w:tcPr>
            <w:tcW w:w="1559" w:type="dxa"/>
          </w:tcPr>
          <w:p w14:paraId="2F520E59" w14:textId="77777777" w:rsidR="00C63E25" w:rsidRPr="00350027" w:rsidRDefault="00C63E25" w:rsidP="00F33256">
            <w:pPr>
              <w:rPr>
                <w:rFonts w:asciiTheme="minorHAnsi" w:hAnsiTheme="minorHAnsi"/>
                <w:i/>
                <w:iCs/>
              </w:rPr>
            </w:pPr>
          </w:p>
        </w:tc>
        <w:tc>
          <w:tcPr>
            <w:tcW w:w="9320" w:type="dxa"/>
          </w:tcPr>
          <w:p w14:paraId="79FD49E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405D11" w14:textId="77777777" w:rsidTr="00F33256">
        <w:tc>
          <w:tcPr>
            <w:tcW w:w="1559" w:type="dxa"/>
          </w:tcPr>
          <w:p w14:paraId="5B13CFF4" w14:textId="77777777" w:rsidR="00C63E25" w:rsidRPr="00350027" w:rsidRDefault="00C63E25" w:rsidP="00F33256">
            <w:pPr>
              <w:rPr>
                <w:rFonts w:asciiTheme="minorHAnsi" w:hAnsiTheme="minorHAnsi"/>
                <w:i/>
                <w:iCs/>
              </w:rPr>
            </w:pPr>
          </w:p>
        </w:tc>
        <w:tc>
          <w:tcPr>
            <w:tcW w:w="9320" w:type="dxa"/>
          </w:tcPr>
          <w:p w14:paraId="221DA49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F6E492B" w14:textId="77777777" w:rsidTr="00F33256">
        <w:tc>
          <w:tcPr>
            <w:tcW w:w="1559" w:type="dxa"/>
          </w:tcPr>
          <w:p w14:paraId="4E3F4D0F" w14:textId="77777777" w:rsidR="00C63E25" w:rsidRPr="00350027" w:rsidRDefault="00C63E25" w:rsidP="00F33256">
            <w:pPr>
              <w:rPr>
                <w:rFonts w:asciiTheme="minorHAnsi" w:hAnsiTheme="minorHAnsi"/>
                <w:i/>
                <w:iCs/>
              </w:rPr>
            </w:pPr>
          </w:p>
        </w:tc>
        <w:tc>
          <w:tcPr>
            <w:tcW w:w="9320" w:type="dxa"/>
          </w:tcPr>
          <w:p w14:paraId="6D7C2A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F9E823" w14:textId="77777777" w:rsidR="00C63E25" w:rsidRPr="00350027" w:rsidRDefault="00C63E25" w:rsidP="00C63E25">
      <w:pPr>
        <w:rPr>
          <w:rFonts w:asciiTheme="minorHAnsi" w:hAnsiTheme="minorHAnsi"/>
        </w:rPr>
      </w:pPr>
    </w:p>
    <w:p w14:paraId="124B67AD" w14:textId="77777777" w:rsidR="00C63E25" w:rsidRPr="00350027" w:rsidRDefault="00C63E25" w:rsidP="00C63E25">
      <w:pPr>
        <w:pStyle w:val="Heading3"/>
        <w:rPr>
          <w:rFonts w:asciiTheme="minorHAnsi" w:hAnsiTheme="minorHAnsi"/>
        </w:rPr>
      </w:pPr>
      <w:bookmarkStart w:id="11" w:name="_Toc464110928"/>
      <w:r w:rsidRPr="00350027">
        <w:rPr>
          <w:rFonts w:asciiTheme="minorHAnsi" w:hAnsiTheme="minorHAnsi"/>
          <w:b w:val="0"/>
          <w:bCs w:val="0"/>
        </w:rPr>
        <w:t>Discrete Input Processing at Power-up</w:t>
      </w:r>
      <w:bookmarkEnd w:id="11"/>
    </w:p>
    <w:p w14:paraId="71D50CF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CBC2DC0" w14:textId="77777777" w:rsidTr="00F33256">
        <w:tc>
          <w:tcPr>
            <w:tcW w:w="1559" w:type="dxa"/>
          </w:tcPr>
          <w:p w14:paraId="155F7DF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MRJ_SCU_STC_SRS_1112</w:t>
            </w:r>
          </w:p>
        </w:tc>
        <w:tc>
          <w:tcPr>
            <w:tcW w:w="9320" w:type="dxa"/>
          </w:tcPr>
          <w:p w14:paraId="0B70D1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sample each of the Discrete Input signals defined in MRJ_SCU_STC_SRS_124 at the power up using the discrete input interface in accordance with the HW/SW Interface Specification.</w:t>
            </w:r>
          </w:p>
          <w:p w14:paraId="022730B0" w14:textId="77777777" w:rsidR="00C63E25" w:rsidRPr="00350027" w:rsidRDefault="00C63E25" w:rsidP="00F33256">
            <w:pPr>
              <w:rPr>
                <w:rFonts w:asciiTheme="minorHAnsi" w:hAnsiTheme="minorHAnsi"/>
              </w:rPr>
            </w:pPr>
          </w:p>
          <w:p w14:paraId="34837494" w14:textId="77777777" w:rsidR="00C63E25" w:rsidRPr="00350027" w:rsidRDefault="00C63E25" w:rsidP="00F33256">
            <w:pPr>
              <w:rPr>
                <w:rFonts w:asciiTheme="minorHAnsi" w:hAnsiTheme="minorHAnsi"/>
              </w:rPr>
            </w:pPr>
            <w:r w:rsidRPr="00350027">
              <w:rPr>
                <w:rFonts w:asciiTheme="minorHAnsi" w:hAnsiTheme="minorHAnsi"/>
              </w:rPr>
              <w:t xml:space="preserve">Note: The software debounce cycles for each of the discrete inputs are provided in the Table 6.5-5. </w:t>
            </w:r>
          </w:p>
          <w:p w14:paraId="321C24CA" w14:textId="77777777" w:rsidR="00C63E25" w:rsidRPr="00350027" w:rsidRDefault="00C63E25" w:rsidP="00F33256">
            <w:pPr>
              <w:rPr>
                <w:rFonts w:asciiTheme="minorHAnsi" w:hAnsiTheme="minorHAnsi"/>
                <w:i/>
                <w:iCs/>
              </w:rPr>
            </w:pPr>
          </w:p>
        </w:tc>
      </w:tr>
      <w:tr w:rsidR="00C63E25" w:rsidRPr="00350027" w14:paraId="4119C4C8" w14:textId="77777777" w:rsidTr="00F33256">
        <w:tc>
          <w:tcPr>
            <w:tcW w:w="1559" w:type="dxa"/>
          </w:tcPr>
          <w:p w14:paraId="5A340CD2" w14:textId="77777777" w:rsidR="00C63E25" w:rsidRPr="00350027" w:rsidRDefault="00C63E25" w:rsidP="00F33256">
            <w:pPr>
              <w:rPr>
                <w:rFonts w:asciiTheme="minorHAnsi" w:hAnsiTheme="minorHAnsi"/>
                <w:i/>
                <w:iCs/>
              </w:rPr>
            </w:pPr>
          </w:p>
        </w:tc>
        <w:tc>
          <w:tcPr>
            <w:tcW w:w="9320" w:type="dxa"/>
          </w:tcPr>
          <w:p w14:paraId="19DCA7B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A2564E8" w14:textId="77777777" w:rsidTr="00F33256">
        <w:tc>
          <w:tcPr>
            <w:tcW w:w="1559" w:type="dxa"/>
          </w:tcPr>
          <w:p w14:paraId="149F0F31" w14:textId="77777777" w:rsidR="00C63E25" w:rsidRPr="00350027" w:rsidRDefault="00C63E25" w:rsidP="00F33256">
            <w:pPr>
              <w:rPr>
                <w:rFonts w:asciiTheme="minorHAnsi" w:hAnsiTheme="minorHAnsi"/>
                <w:i/>
                <w:iCs/>
              </w:rPr>
            </w:pPr>
          </w:p>
        </w:tc>
        <w:tc>
          <w:tcPr>
            <w:tcW w:w="9320" w:type="dxa"/>
          </w:tcPr>
          <w:p w14:paraId="351678C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5028DBA" w14:textId="77777777" w:rsidTr="00F33256">
        <w:tc>
          <w:tcPr>
            <w:tcW w:w="1559" w:type="dxa"/>
          </w:tcPr>
          <w:p w14:paraId="479CEB9A" w14:textId="77777777" w:rsidR="00C63E25" w:rsidRPr="00350027" w:rsidRDefault="00C63E25" w:rsidP="00F33256">
            <w:pPr>
              <w:rPr>
                <w:rFonts w:asciiTheme="minorHAnsi" w:hAnsiTheme="minorHAnsi"/>
                <w:i/>
                <w:iCs/>
              </w:rPr>
            </w:pPr>
          </w:p>
        </w:tc>
        <w:tc>
          <w:tcPr>
            <w:tcW w:w="9320" w:type="dxa"/>
          </w:tcPr>
          <w:p w14:paraId="6A074C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E03EC91" w14:textId="77777777" w:rsidR="00C63E25" w:rsidRPr="00350027" w:rsidRDefault="00C63E25" w:rsidP="00C63E25">
      <w:pPr>
        <w:rPr>
          <w:rFonts w:asciiTheme="minorHAnsi" w:hAnsiTheme="minorHAnsi"/>
        </w:rPr>
      </w:pPr>
    </w:p>
    <w:p w14:paraId="379741E8" w14:textId="77777777" w:rsidR="00C63E25" w:rsidRPr="00350027" w:rsidRDefault="00C63E25" w:rsidP="00C63E25">
      <w:pPr>
        <w:pStyle w:val="Heading2"/>
        <w:rPr>
          <w:rFonts w:asciiTheme="minorHAnsi" w:hAnsiTheme="minorHAnsi"/>
        </w:rPr>
      </w:pPr>
      <w:bookmarkStart w:id="12" w:name="_Toc464110929"/>
      <w:r w:rsidRPr="00350027">
        <w:rPr>
          <w:rFonts w:asciiTheme="minorHAnsi" w:hAnsiTheme="minorHAnsi"/>
        </w:rPr>
        <w:t>Executive - Runtime Processing</w:t>
      </w:r>
      <w:bookmarkEnd w:id="12"/>
    </w:p>
    <w:p w14:paraId="40C822D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441CC3A" w14:textId="77777777" w:rsidTr="00F33256">
        <w:tc>
          <w:tcPr>
            <w:tcW w:w="1559" w:type="dxa"/>
          </w:tcPr>
          <w:p w14:paraId="58ED8FD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MRJ_SCU_STC_SRS_720</w:t>
            </w:r>
          </w:p>
        </w:tc>
        <w:tc>
          <w:tcPr>
            <w:tcW w:w="9320" w:type="dxa"/>
          </w:tcPr>
          <w:p w14:paraId="2CB3D6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calculate the processor idle time within each Major Cycle and track the smallest for the current power cycle in order to gain an indication of the worst case processor load.</w:t>
            </w:r>
          </w:p>
          <w:p w14:paraId="0A3E1983" w14:textId="77777777" w:rsidR="00C63E25" w:rsidRPr="00350027" w:rsidRDefault="00C63E25" w:rsidP="00F33256">
            <w:pPr>
              <w:rPr>
                <w:rFonts w:asciiTheme="minorHAnsi" w:hAnsiTheme="minorHAnsi"/>
              </w:rPr>
            </w:pPr>
            <w:r w:rsidRPr="00350027">
              <w:rPr>
                <w:rFonts w:asciiTheme="minorHAnsi" w:hAnsiTheme="minorHAnsi"/>
              </w:rPr>
              <w:t>Major cycle is defined in Table 6.2-1</w:t>
            </w:r>
          </w:p>
          <w:p w14:paraId="0B657875" w14:textId="77777777" w:rsidR="00C63E25" w:rsidRPr="00350027" w:rsidRDefault="00C63E25" w:rsidP="00F33256">
            <w:pPr>
              <w:rPr>
                <w:rFonts w:asciiTheme="minorHAnsi" w:hAnsiTheme="minorHAnsi"/>
              </w:rPr>
            </w:pPr>
            <w:r w:rsidRPr="00350027">
              <w:rPr>
                <w:rFonts w:asciiTheme="minorHAnsi" w:hAnsiTheme="minorHAnsi"/>
              </w:rPr>
              <w:t>Justification: UEC internal processor load figure of 70% used on other DAL-A projects.</w:t>
            </w:r>
          </w:p>
          <w:p w14:paraId="4ECAC704" w14:textId="77777777" w:rsidR="00C63E25" w:rsidRPr="00350027" w:rsidRDefault="00C63E25" w:rsidP="00F33256">
            <w:pPr>
              <w:rPr>
                <w:rFonts w:asciiTheme="minorHAnsi" w:hAnsiTheme="minorHAnsi"/>
                <w:i/>
                <w:iCs/>
              </w:rPr>
            </w:pPr>
          </w:p>
        </w:tc>
      </w:tr>
      <w:tr w:rsidR="00C63E25" w:rsidRPr="00350027" w14:paraId="1963D0DB" w14:textId="77777777" w:rsidTr="00F33256">
        <w:tc>
          <w:tcPr>
            <w:tcW w:w="1559" w:type="dxa"/>
          </w:tcPr>
          <w:p w14:paraId="7B44BCDC" w14:textId="77777777" w:rsidR="00C63E25" w:rsidRPr="00350027" w:rsidRDefault="00C63E25" w:rsidP="00F33256">
            <w:pPr>
              <w:rPr>
                <w:rFonts w:asciiTheme="minorHAnsi" w:hAnsiTheme="minorHAnsi"/>
                <w:i/>
                <w:iCs/>
              </w:rPr>
            </w:pPr>
          </w:p>
        </w:tc>
        <w:tc>
          <w:tcPr>
            <w:tcW w:w="9320" w:type="dxa"/>
          </w:tcPr>
          <w:p w14:paraId="170E446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62327A80" w14:textId="77777777" w:rsidTr="00F33256">
        <w:tc>
          <w:tcPr>
            <w:tcW w:w="1559" w:type="dxa"/>
          </w:tcPr>
          <w:p w14:paraId="2550316F" w14:textId="77777777" w:rsidR="00C63E25" w:rsidRPr="00350027" w:rsidRDefault="00C63E25" w:rsidP="00F33256">
            <w:pPr>
              <w:rPr>
                <w:rFonts w:asciiTheme="minorHAnsi" w:hAnsiTheme="minorHAnsi"/>
                <w:i/>
                <w:iCs/>
              </w:rPr>
            </w:pPr>
          </w:p>
        </w:tc>
        <w:tc>
          <w:tcPr>
            <w:tcW w:w="9320" w:type="dxa"/>
          </w:tcPr>
          <w:p w14:paraId="10853AE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C7517E0" w14:textId="77777777" w:rsidTr="00F33256">
        <w:tc>
          <w:tcPr>
            <w:tcW w:w="1559" w:type="dxa"/>
          </w:tcPr>
          <w:p w14:paraId="459269A0" w14:textId="77777777" w:rsidR="00C63E25" w:rsidRPr="00350027" w:rsidRDefault="00C63E25" w:rsidP="00F33256">
            <w:pPr>
              <w:rPr>
                <w:rFonts w:asciiTheme="minorHAnsi" w:hAnsiTheme="minorHAnsi"/>
                <w:i/>
                <w:iCs/>
              </w:rPr>
            </w:pPr>
          </w:p>
        </w:tc>
        <w:tc>
          <w:tcPr>
            <w:tcW w:w="9320" w:type="dxa"/>
          </w:tcPr>
          <w:p w14:paraId="1CEAF2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321E0AA" w14:textId="77777777" w:rsidR="00C63E25" w:rsidRPr="00350027" w:rsidRDefault="00C63E25" w:rsidP="00C63E25">
      <w:pPr>
        <w:rPr>
          <w:rFonts w:asciiTheme="minorHAnsi" w:hAnsiTheme="minorHAnsi"/>
        </w:rPr>
      </w:pPr>
    </w:p>
    <w:p w14:paraId="35B4B000" w14:textId="77777777" w:rsidR="00C63E25" w:rsidRPr="00350027" w:rsidRDefault="00C63E25" w:rsidP="00C63E25">
      <w:pPr>
        <w:pStyle w:val="Heading3"/>
        <w:rPr>
          <w:rFonts w:asciiTheme="minorHAnsi" w:hAnsiTheme="minorHAnsi"/>
        </w:rPr>
      </w:pPr>
      <w:bookmarkStart w:id="13" w:name="_Toc464110930"/>
      <w:r w:rsidRPr="00350027">
        <w:rPr>
          <w:rFonts w:asciiTheme="minorHAnsi" w:hAnsiTheme="minorHAnsi"/>
        </w:rPr>
        <w:t>Task Scheduling</w:t>
      </w:r>
      <w:bookmarkEnd w:id="13"/>
    </w:p>
    <w:p w14:paraId="6FD0CC7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65F8B04" w14:textId="77777777" w:rsidTr="00F33256">
        <w:tc>
          <w:tcPr>
            <w:tcW w:w="1559" w:type="dxa"/>
          </w:tcPr>
          <w:p w14:paraId="3840AA4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MRJ_SCU_STC_SRS_310</w:t>
            </w:r>
          </w:p>
        </w:tc>
        <w:tc>
          <w:tcPr>
            <w:tcW w:w="9320" w:type="dxa"/>
          </w:tcPr>
          <w:p w14:paraId="23D03BEF"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STC Program</w:t>
            </w:r>
            <w:r w:rsidRPr="00350027">
              <w:rPr>
                <w:rFonts w:asciiTheme="minorHAnsi" w:hAnsiTheme="minorHAnsi"/>
              </w:rPr>
              <w:t xml:space="preserve">  ADC sampling function shall be invoked by a single timer interrupt every 5µs.</w:t>
            </w:r>
          </w:p>
          <w:p w14:paraId="0697FBC5" w14:textId="77777777" w:rsidR="00C63E25" w:rsidRPr="00350027" w:rsidRDefault="00C63E25" w:rsidP="00F33256">
            <w:pPr>
              <w:rPr>
                <w:rFonts w:asciiTheme="minorHAnsi" w:hAnsiTheme="minorHAnsi"/>
              </w:rPr>
            </w:pPr>
          </w:p>
          <w:p w14:paraId="0FA27409" w14:textId="77777777" w:rsidR="00C63E25" w:rsidRPr="00350027" w:rsidRDefault="00C63E25" w:rsidP="00F33256">
            <w:pPr>
              <w:rPr>
                <w:rFonts w:asciiTheme="minorHAnsi" w:hAnsiTheme="minorHAnsi"/>
              </w:rPr>
            </w:pPr>
            <w:r w:rsidRPr="00350027">
              <w:rPr>
                <w:rFonts w:asciiTheme="minorHAnsi" w:hAnsiTheme="minorHAnsi"/>
              </w:rPr>
              <w:t>Justification: Required to reach 100kHz ADC sampling rate (2 x 5us because 8 ADC channels sampled at a time).</w:t>
            </w:r>
          </w:p>
          <w:p w14:paraId="664A2AF9" w14:textId="77777777" w:rsidR="00C63E25" w:rsidRPr="00350027" w:rsidRDefault="00C63E25" w:rsidP="00F33256">
            <w:pPr>
              <w:rPr>
                <w:rFonts w:asciiTheme="minorHAnsi" w:hAnsiTheme="minorHAnsi"/>
                <w:i/>
                <w:iCs/>
              </w:rPr>
            </w:pPr>
          </w:p>
        </w:tc>
      </w:tr>
      <w:tr w:rsidR="00C63E25" w:rsidRPr="00350027" w14:paraId="5D822C38" w14:textId="77777777" w:rsidTr="00F33256">
        <w:tc>
          <w:tcPr>
            <w:tcW w:w="1559" w:type="dxa"/>
          </w:tcPr>
          <w:p w14:paraId="5A64FC42" w14:textId="77777777" w:rsidR="00C63E25" w:rsidRPr="00350027" w:rsidRDefault="00C63E25" w:rsidP="00F33256">
            <w:pPr>
              <w:rPr>
                <w:rFonts w:asciiTheme="minorHAnsi" w:hAnsiTheme="minorHAnsi"/>
                <w:i/>
                <w:iCs/>
              </w:rPr>
            </w:pPr>
          </w:p>
        </w:tc>
        <w:tc>
          <w:tcPr>
            <w:tcW w:w="9320" w:type="dxa"/>
          </w:tcPr>
          <w:p w14:paraId="6F2E47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6266EEC6" w14:textId="77777777" w:rsidTr="00F33256">
        <w:tc>
          <w:tcPr>
            <w:tcW w:w="1559" w:type="dxa"/>
          </w:tcPr>
          <w:p w14:paraId="65E73A2E" w14:textId="77777777" w:rsidR="00C63E25" w:rsidRPr="00350027" w:rsidRDefault="00C63E25" w:rsidP="00F33256">
            <w:pPr>
              <w:rPr>
                <w:rFonts w:asciiTheme="minorHAnsi" w:hAnsiTheme="minorHAnsi"/>
                <w:i/>
                <w:iCs/>
              </w:rPr>
            </w:pPr>
          </w:p>
        </w:tc>
        <w:tc>
          <w:tcPr>
            <w:tcW w:w="9320" w:type="dxa"/>
          </w:tcPr>
          <w:p w14:paraId="72AFEEB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6C5FC068" w14:textId="77777777" w:rsidTr="00F33256">
        <w:tc>
          <w:tcPr>
            <w:tcW w:w="1559" w:type="dxa"/>
          </w:tcPr>
          <w:p w14:paraId="21E31698" w14:textId="77777777" w:rsidR="00C63E25" w:rsidRPr="00350027" w:rsidRDefault="00C63E25" w:rsidP="00F33256">
            <w:pPr>
              <w:rPr>
                <w:rFonts w:asciiTheme="minorHAnsi" w:hAnsiTheme="minorHAnsi"/>
                <w:i/>
                <w:iCs/>
              </w:rPr>
            </w:pPr>
          </w:p>
        </w:tc>
        <w:tc>
          <w:tcPr>
            <w:tcW w:w="9320" w:type="dxa"/>
          </w:tcPr>
          <w:p w14:paraId="1FE697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65370A" w14:textId="77777777" w:rsidR="00C63E25" w:rsidRPr="00350027" w:rsidRDefault="00C63E25" w:rsidP="00C63E25">
      <w:pPr>
        <w:rPr>
          <w:rFonts w:asciiTheme="minorHAnsi" w:hAnsiTheme="minorHAnsi"/>
        </w:rPr>
      </w:pPr>
    </w:p>
    <w:p w14:paraId="35FD4BC8" w14:textId="77777777" w:rsidR="00C63E25" w:rsidRPr="00350027" w:rsidRDefault="00C63E25" w:rsidP="00C63E25">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STC Program</w:t>
      </w:r>
      <w:r w:rsidRPr="00350027">
        <w:rPr>
          <w:rFonts w:asciiTheme="minorHAnsi" w:hAnsiTheme="minorHAnsi"/>
        </w:rPr>
        <w:t xml:space="preserve"> will implement a number of iteration rates, where faster iterations are achieved as multiples of slower iterations. </w:t>
      </w:r>
    </w:p>
    <w:p w14:paraId="515106A1" w14:textId="77777777" w:rsidR="00C63E25" w:rsidRPr="00350027" w:rsidRDefault="00C63E25" w:rsidP="00C63E25">
      <w:pPr>
        <w:rPr>
          <w:rFonts w:asciiTheme="minorHAnsi" w:hAnsiTheme="minorHAnsi"/>
        </w:rPr>
      </w:pPr>
      <w:r w:rsidRPr="00350027">
        <w:rPr>
          <w:rFonts w:asciiTheme="minorHAnsi" w:hAnsiTheme="minorHAnsi"/>
        </w:rPr>
        <w:lastRenderedPageBreak/>
        <w:t xml:space="preserve">The </w:t>
      </w:r>
      <w:r w:rsidRPr="00350027">
        <w:rPr>
          <w:rFonts w:asciiTheme="minorHAnsi" w:hAnsiTheme="minorHAnsi"/>
          <w:i/>
          <w:iCs/>
        </w:rPr>
        <w:t>STC Program</w:t>
      </w:r>
      <w:r w:rsidRPr="00350027">
        <w:rPr>
          <w:rFonts w:asciiTheme="minorHAnsi" w:hAnsiTheme="minorHAnsi"/>
        </w:rPr>
        <w:t xml:space="preserve"> will implement iterations rates as follows:</w:t>
      </w:r>
    </w:p>
    <w:p w14:paraId="2C783990" w14:textId="77777777" w:rsidR="00C63E25" w:rsidRPr="00350027" w:rsidRDefault="00C63E25" w:rsidP="00C63E25">
      <w:pPr>
        <w:rPr>
          <w:rFonts w:asciiTheme="minorHAnsi" w:hAnsiTheme="minorHAnsi"/>
        </w:rPr>
      </w:pPr>
    </w:p>
    <w:p w14:paraId="1B451272" w14:textId="77777777" w:rsidR="00C63E25" w:rsidRPr="00350027" w:rsidRDefault="00C63E25" w:rsidP="00C63E25">
      <w:pPr>
        <w:rPr>
          <w:rFonts w:asciiTheme="minorHAnsi" w:hAnsiTheme="minorHAnsi"/>
        </w:rPr>
      </w:pPr>
      <w:r w:rsidRPr="00350027">
        <w:rPr>
          <w:rFonts w:asciiTheme="minorHAnsi" w:hAnsiTheme="minorHAnsi"/>
        </w:rPr>
        <w:object w:dxaOrig="8511" w:dyaOrig="2280" w14:anchorId="1F2B5ECE">
          <v:shape id="_x0000_i1038" type="#_x0000_t75" style="width:425.25pt;height:114pt" o:ole="">
            <v:imagedata r:id="rId16" o:title=""/>
          </v:shape>
          <o:OLEObject Type="Embed" ProgID="Word.Document.8" ShapeID="_x0000_i1038" DrawAspect="Content" ObjectID="_1831033163" r:id="rId17"/>
        </w:object>
      </w:r>
    </w:p>
    <w:p w14:paraId="43E15DAE"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6.2-1 Iteration Rates</w:t>
      </w:r>
    </w:p>
    <w:p w14:paraId="37D3B3E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3588B3" w14:textId="77777777" w:rsidTr="00F33256">
        <w:tc>
          <w:tcPr>
            <w:tcW w:w="1559" w:type="dxa"/>
          </w:tcPr>
          <w:p w14:paraId="4FA8862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MRJ_SCU_STC_SRS_311</w:t>
            </w:r>
          </w:p>
        </w:tc>
        <w:tc>
          <w:tcPr>
            <w:tcW w:w="9320" w:type="dxa"/>
          </w:tcPr>
          <w:p w14:paraId="0F2F1741"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within the ADC cycle at an iteration rate given in Table 6.2-1:</w:t>
            </w:r>
          </w:p>
          <w:p w14:paraId="1C9BDBFA"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LVDT/RVDT signal sampling (ADC) defined in MRJ_SCU_STC_SRS_59.</w:t>
            </w:r>
          </w:p>
          <w:p w14:paraId="2252C49D" w14:textId="77777777" w:rsidR="00C63E25" w:rsidRPr="00350027" w:rsidRDefault="00C63E25" w:rsidP="00F33256">
            <w:pPr>
              <w:rPr>
                <w:rFonts w:asciiTheme="minorHAnsi" w:hAnsiTheme="minorHAnsi"/>
              </w:rPr>
            </w:pPr>
          </w:p>
          <w:p w14:paraId="5C4D76C0" w14:textId="77777777" w:rsidR="00C63E25" w:rsidRPr="00350027" w:rsidRDefault="00C63E25" w:rsidP="00F33256">
            <w:pPr>
              <w:rPr>
                <w:rFonts w:asciiTheme="minorHAnsi" w:hAnsiTheme="minorHAnsi"/>
              </w:rPr>
            </w:pPr>
            <w:r w:rsidRPr="00350027">
              <w:rPr>
                <w:rFonts w:asciiTheme="minorHAnsi" w:hAnsiTheme="minorHAnsi"/>
              </w:rPr>
              <w:t>Note: Entering the scheduler at 200kHz allows for sampling of 16 ADC channels in 2 steps of 8 channels each at 100kHz sampling rate.</w:t>
            </w:r>
          </w:p>
          <w:p w14:paraId="22D19B0A" w14:textId="77777777" w:rsidR="00C63E25" w:rsidRPr="00350027" w:rsidRDefault="00C63E25" w:rsidP="00F33256">
            <w:pPr>
              <w:rPr>
                <w:rFonts w:asciiTheme="minorHAnsi" w:hAnsiTheme="minorHAnsi"/>
                <w:i/>
                <w:iCs/>
              </w:rPr>
            </w:pPr>
          </w:p>
        </w:tc>
      </w:tr>
      <w:tr w:rsidR="00C63E25" w:rsidRPr="00350027" w14:paraId="2A2E37FE" w14:textId="77777777" w:rsidTr="00F33256">
        <w:tc>
          <w:tcPr>
            <w:tcW w:w="1559" w:type="dxa"/>
          </w:tcPr>
          <w:p w14:paraId="46CA3277" w14:textId="77777777" w:rsidR="00C63E25" w:rsidRPr="00350027" w:rsidRDefault="00C63E25" w:rsidP="00F33256">
            <w:pPr>
              <w:rPr>
                <w:rFonts w:asciiTheme="minorHAnsi" w:hAnsiTheme="minorHAnsi"/>
                <w:i/>
                <w:iCs/>
              </w:rPr>
            </w:pPr>
          </w:p>
        </w:tc>
        <w:tc>
          <w:tcPr>
            <w:tcW w:w="9320" w:type="dxa"/>
          </w:tcPr>
          <w:p w14:paraId="55FEC73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0718A93" w14:textId="77777777" w:rsidTr="00F33256">
        <w:tc>
          <w:tcPr>
            <w:tcW w:w="1559" w:type="dxa"/>
          </w:tcPr>
          <w:p w14:paraId="4A26D407" w14:textId="77777777" w:rsidR="00C63E25" w:rsidRPr="00350027" w:rsidRDefault="00C63E25" w:rsidP="00F33256">
            <w:pPr>
              <w:rPr>
                <w:rFonts w:asciiTheme="minorHAnsi" w:hAnsiTheme="minorHAnsi"/>
                <w:i/>
                <w:iCs/>
              </w:rPr>
            </w:pPr>
          </w:p>
        </w:tc>
        <w:tc>
          <w:tcPr>
            <w:tcW w:w="9320" w:type="dxa"/>
          </w:tcPr>
          <w:p w14:paraId="4EA0F8B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F41C643" w14:textId="77777777" w:rsidTr="00F33256">
        <w:tc>
          <w:tcPr>
            <w:tcW w:w="1559" w:type="dxa"/>
          </w:tcPr>
          <w:p w14:paraId="6EDDEEEF" w14:textId="77777777" w:rsidR="00C63E25" w:rsidRPr="00350027" w:rsidRDefault="00C63E25" w:rsidP="00F33256">
            <w:pPr>
              <w:rPr>
                <w:rFonts w:asciiTheme="minorHAnsi" w:hAnsiTheme="minorHAnsi"/>
                <w:i/>
                <w:iCs/>
              </w:rPr>
            </w:pPr>
          </w:p>
        </w:tc>
        <w:tc>
          <w:tcPr>
            <w:tcW w:w="9320" w:type="dxa"/>
          </w:tcPr>
          <w:p w14:paraId="5324363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95FB4BC" w14:textId="77777777" w:rsidR="00C63E25" w:rsidRPr="00350027" w:rsidRDefault="00C63E25" w:rsidP="00C63E25">
      <w:pPr>
        <w:rPr>
          <w:rFonts w:asciiTheme="minorHAnsi" w:hAnsiTheme="minorHAnsi"/>
        </w:rPr>
      </w:pPr>
    </w:p>
    <w:p w14:paraId="37A553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2C05E4E" w14:textId="77777777" w:rsidTr="00F33256">
        <w:tc>
          <w:tcPr>
            <w:tcW w:w="1559" w:type="dxa"/>
          </w:tcPr>
          <w:p w14:paraId="5C75F9F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MRJ_SCU_STC_SRS_474</w:t>
            </w:r>
          </w:p>
        </w:tc>
        <w:tc>
          <w:tcPr>
            <w:tcW w:w="9320" w:type="dxa"/>
          </w:tcPr>
          <w:p w14:paraId="350326D0"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in the Partial DFT cycle at the iteration rate given in Table 6.2-1:</w:t>
            </w:r>
          </w:p>
          <w:p w14:paraId="54F4C83C"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Each Partial DFT Calculation being the processing of 32 of the 256 samples defined in MRJ_SCU_STC_SRS_60</w:t>
            </w:r>
          </w:p>
          <w:p w14:paraId="4DB29B5C"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Toggling of Watchdog service output defined in MRJ_SCU_STC_SRS_309.</w:t>
            </w:r>
          </w:p>
          <w:p w14:paraId="57FEF209" w14:textId="77777777" w:rsidR="00C63E25" w:rsidRPr="00350027" w:rsidRDefault="00C63E25" w:rsidP="00F33256">
            <w:pPr>
              <w:rPr>
                <w:rFonts w:asciiTheme="minorHAnsi" w:hAnsiTheme="minorHAnsi"/>
              </w:rPr>
            </w:pPr>
          </w:p>
          <w:p w14:paraId="6A982666" w14:textId="77777777" w:rsidR="00C63E25" w:rsidRPr="00350027" w:rsidRDefault="00C63E25" w:rsidP="00F33256">
            <w:pPr>
              <w:rPr>
                <w:rFonts w:asciiTheme="minorHAnsi" w:hAnsiTheme="minorHAnsi"/>
              </w:rPr>
            </w:pPr>
            <w:r w:rsidRPr="00350027">
              <w:rPr>
                <w:rFonts w:asciiTheme="minorHAnsi" w:hAnsiTheme="minorHAnsi"/>
              </w:rPr>
              <w:t>Note: This enables the Partial DFT calculation to be performed on each set of 32 ADC samples for each Channel as they become available.</w:t>
            </w:r>
          </w:p>
          <w:p w14:paraId="6A05FCCE" w14:textId="77777777" w:rsidR="00C63E25" w:rsidRPr="00350027" w:rsidRDefault="00C63E25" w:rsidP="00F33256">
            <w:pPr>
              <w:rPr>
                <w:rFonts w:asciiTheme="minorHAnsi" w:hAnsiTheme="minorHAnsi"/>
                <w:i/>
                <w:iCs/>
              </w:rPr>
            </w:pPr>
          </w:p>
        </w:tc>
      </w:tr>
      <w:tr w:rsidR="00C63E25" w:rsidRPr="00350027" w14:paraId="381FF754" w14:textId="77777777" w:rsidTr="00F33256">
        <w:tc>
          <w:tcPr>
            <w:tcW w:w="1559" w:type="dxa"/>
          </w:tcPr>
          <w:p w14:paraId="28EE864B" w14:textId="77777777" w:rsidR="00C63E25" w:rsidRPr="00350027" w:rsidRDefault="00C63E25" w:rsidP="00F33256">
            <w:pPr>
              <w:rPr>
                <w:rFonts w:asciiTheme="minorHAnsi" w:hAnsiTheme="minorHAnsi"/>
                <w:i/>
                <w:iCs/>
              </w:rPr>
            </w:pPr>
          </w:p>
        </w:tc>
        <w:tc>
          <w:tcPr>
            <w:tcW w:w="9320" w:type="dxa"/>
          </w:tcPr>
          <w:p w14:paraId="61A2A85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4843037" w14:textId="77777777" w:rsidTr="00F33256">
        <w:tc>
          <w:tcPr>
            <w:tcW w:w="1559" w:type="dxa"/>
          </w:tcPr>
          <w:p w14:paraId="3D602B6E" w14:textId="77777777" w:rsidR="00C63E25" w:rsidRPr="00350027" w:rsidRDefault="00C63E25" w:rsidP="00F33256">
            <w:pPr>
              <w:rPr>
                <w:rFonts w:asciiTheme="minorHAnsi" w:hAnsiTheme="minorHAnsi"/>
                <w:i/>
                <w:iCs/>
              </w:rPr>
            </w:pPr>
          </w:p>
        </w:tc>
        <w:tc>
          <w:tcPr>
            <w:tcW w:w="9320" w:type="dxa"/>
          </w:tcPr>
          <w:p w14:paraId="2D6EF39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A7B2F29" w14:textId="77777777" w:rsidTr="00F33256">
        <w:tc>
          <w:tcPr>
            <w:tcW w:w="1559" w:type="dxa"/>
          </w:tcPr>
          <w:p w14:paraId="2E3A7C95" w14:textId="77777777" w:rsidR="00C63E25" w:rsidRPr="00350027" w:rsidRDefault="00C63E25" w:rsidP="00F33256">
            <w:pPr>
              <w:rPr>
                <w:rFonts w:asciiTheme="minorHAnsi" w:hAnsiTheme="minorHAnsi"/>
                <w:i/>
                <w:iCs/>
              </w:rPr>
            </w:pPr>
          </w:p>
        </w:tc>
        <w:tc>
          <w:tcPr>
            <w:tcW w:w="9320" w:type="dxa"/>
          </w:tcPr>
          <w:p w14:paraId="14CA28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2CCF449" w14:textId="77777777" w:rsidR="00C63E25" w:rsidRPr="00350027" w:rsidRDefault="00C63E25" w:rsidP="00C63E25">
      <w:pPr>
        <w:rPr>
          <w:rFonts w:asciiTheme="minorHAnsi" w:hAnsiTheme="minorHAnsi"/>
        </w:rPr>
      </w:pPr>
    </w:p>
    <w:p w14:paraId="1BC47D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E719682" w14:textId="77777777" w:rsidTr="00F33256">
        <w:tc>
          <w:tcPr>
            <w:tcW w:w="1559" w:type="dxa"/>
          </w:tcPr>
          <w:p w14:paraId="5C1AB67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MRJ_SCU_STC_SRS_789</w:t>
            </w:r>
          </w:p>
        </w:tc>
        <w:tc>
          <w:tcPr>
            <w:tcW w:w="9320" w:type="dxa"/>
          </w:tcPr>
          <w:p w14:paraId="07D65497"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in the DFT cycle at the iteration rate given in Table 6.2-1:</w:t>
            </w:r>
          </w:p>
          <w:p w14:paraId="4477CD2B"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ARINC Input Processing - polling of ARINC429 receive buffers defined in Section 6.5.3.</w:t>
            </w:r>
          </w:p>
          <w:p w14:paraId="4306B9D2"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ARINC Output Processing defined in Section 6.7.3.</w:t>
            </w:r>
          </w:p>
          <w:p w14:paraId="741386E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cs="Symbol"/>
              </w:rPr>
              <w:t></w:t>
            </w:r>
            <w:r w:rsidRPr="00350027">
              <w:rPr>
                <w:rFonts w:asciiTheme="minorHAnsi" w:hAnsiTheme="minorHAnsi"/>
              </w:rPr>
              <w:t xml:space="preserve">  DFT Calculation defined in MRJ_SCU_STC_SRS_60.</w:t>
            </w:r>
          </w:p>
          <w:p w14:paraId="2C2B2F0D"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Control the VSW (Va/Vb Switch)defined in MRJ_SCU_STC_SRS_62.</w:t>
            </w:r>
          </w:p>
          <w:p w14:paraId="0FB8C531" w14:textId="77777777" w:rsidR="00C63E25" w:rsidRPr="00350027" w:rsidRDefault="00C63E25" w:rsidP="00F33256">
            <w:pPr>
              <w:rPr>
                <w:rFonts w:asciiTheme="minorHAnsi" w:hAnsiTheme="minorHAnsi"/>
                <w:i/>
                <w:iCs/>
              </w:rPr>
            </w:pPr>
          </w:p>
        </w:tc>
      </w:tr>
      <w:tr w:rsidR="00C63E25" w:rsidRPr="00350027" w14:paraId="750DA15F" w14:textId="77777777" w:rsidTr="00F33256">
        <w:tc>
          <w:tcPr>
            <w:tcW w:w="1559" w:type="dxa"/>
          </w:tcPr>
          <w:p w14:paraId="26A7CB6D" w14:textId="77777777" w:rsidR="00C63E25" w:rsidRPr="00350027" w:rsidRDefault="00C63E25" w:rsidP="00F33256">
            <w:pPr>
              <w:rPr>
                <w:rFonts w:asciiTheme="minorHAnsi" w:hAnsiTheme="minorHAnsi"/>
                <w:i/>
                <w:iCs/>
              </w:rPr>
            </w:pPr>
          </w:p>
        </w:tc>
        <w:tc>
          <w:tcPr>
            <w:tcW w:w="9320" w:type="dxa"/>
          </w:tcPr>
          <w:p w14:paraId="0E33D2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38FEF07" w14:textId="77777777" w:rsidTr="00F33256">
        <w:tc>
          <w:tcPr>
            <w:tcW w:w="1559" w:type="dxa"/>
          </w:tcPr>
          <w:p w14:paraId="26F4AE40" w14:textId="77777777" w:rsidR="00C63E25" w:rsidRPr="00350027" w:rsidRDefault="00C63E25" w:rsidP="00F33256">
            <w:pPr>
              <w:rPr>
                <w:rFonts w:asciiTheme="minorHAnsi" w:hAnsiTheme="minorHAnsi"/>
                <w:i/>
                <w:iCs/>
              </w:rPr>
            </w:pPr>
          </w:p>
        </w:tc>
        <w:tc>
          <w:tcPr>
            <w:tcW w:w="9320" w:type="dxa"/>
          </w:tcPr>
          <w:p w14:paraId="13CDA7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D3F97A" w14:textId="77777777" w:rsidTr="00F33256">
        <w:tc>
          <w:tcPr>
            <w:tcW w:w="1559" w:type="dxa"/>
          </w:tcPr>
          <w:p w14:paraId="53D1B8EE" w14:textId="77777777" w:rsidR="00C63E25" w:rsidRPr="00350027" w:rsidRDefault="00C63E25" w:rsidP="00F33256">
            <w:pPr>
              <w:rPr>
                <w:rFonts w:asciiTheme="minorHAnsi" w:hAnsiTheme="minorHAnsi"/>
                <w:i/>
                <w:iCs/>
              </w:rPr>
            </w:pPr>
          </w:p>
        </w:tc>
        <w:tc>
          <w:tcPr>
            <w:tcW w:w="9320" w:type="dxa"/>
          </w:tcPr>
          <w:p w14:paraId="2FB0770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216894D" w14:textId="77777777" w:rsidR="00C63E25" w:rsidRPr="00350027" w:rsidRDefault="00C63E25" w:rsidP="00C63E25">
      <w:pPr>
        <w:rPr>
          <w:rFonts w:asciiTheme="minorHAnsi" w:hAnsiTheme="minorHAnsi"/>
        </w:rPr>
      </w:pPr>
    </w:p>
    <w:p w14:paraId="559E097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3E59C55" w14:textId="77777777" w:rsidTr="00F33256">
        <w:tc>
          <w:tcPr>
            <w:tcW w:w="1559" w:type="dxa"/>
          </w:tcPr>
          <w:p w14:paraId="2ADEFB4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MRJ_SCU_STC_SRS_475</w:t>
            </w:r>
          </w:p>
        </w:tc>
        <w:tc>
          <w:tcPr>
            <w:tcW w:w="9320" w:type="dxa"/>
          </w:tcPr>
          <w:p w14:paraId="475B41E4"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 the following functions within the Major cycle at an iteration rate given in Table 6.2-1:</w:t>
            </w:r>
          </w:p>
          <w:p w14:paraId="12FB92E9" w14:textId="77777777" w:rsidR="00C63E25" w:rsidRPr="00350027" w:rsidRDefault="00C63E25" w:rsidP="00F33256">
            <w:pPr>
              <w:rPr>
                <w:rFonts w:asciiTheme="minorHAnsi" w:hAnsiTheme="minorHAnsi"/>
              </w:rPr>
            </w:pPr>
            <w:r w:rsidRPr="00350027">
              <w:rPr>
                <w:rFonts w:asciiTheme="minorHAnsi" w:hAnsiTheme="minorHAnsi" w:cs="Symbol"/>
              </w:rPr>
              <w:lastRenderedPageBreak/>
              <w:tab/>
            </w:r>
            <w:r w:rsidRPr="00350027">
              <w:rPr>
                <w:rFonts w:asciiTheme="minorHAnsi" w:hAnsiTheme="minorHAnsi" w:cs="Symbol"/>
              </w:rPr>
              <w:t></w:t>
            </w:r>
            <w:r w:rsidRPr="00350027">
              <w:rPr>
                <w:rFonts w:asciiTheme="minorHAnsi" w:hAnsiTheme="minorHAnsi"/>
              </w:rPr>
              <w:t xml:space="preserve"> Calculation of the magnitude of the 3.225 kHz frequency component of the LVDT and RVDT interfaces defined in MRJ_SCU_STC_SRS_60.</w:t>
            </w:r>
          </w:p>
          <w:p w14:paraId="583FA845"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Ratiometric position calculation defined in MRJ_SCU_STC_SRS_65.</w:t>
            </w:r>
          </w:p>
          <w:p w14:paraId="1D273EAD"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Total magnitude calculation defined in MRJ_SCU_STC_SRS_736.</w:t>
            </w:r>
          </w:p>
          <w:p w14:paraId="059C4400"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SHDL Processing and Monitoring defined in Section 6.5.1.1.2.</w:t>
            </w:r>
          </w:p>
          <w:p w14:paraId="56E95C9C"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SACT Logical Level Processing and Monitoring defined in Section 6.5.1.1.3.</w:t>
            </w:r>
          </w:p>
          <w:p w14:paraId="5192B7BE"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Discrete Input Processing defined in Section 6.5.2.</w:t>
            </w:r>
          </w:p>
          <w:p w14:paraId="049FE38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cs="Symbol"/>
              </w:rPr>
              <w:t></w:t>
            </w:r>
            <w:r w:rsidRPr="00350027">
              <w:rPr>
                <w:rFonts w:asciiTheme="minorHAnsi" w:hAnsiTheme="minorHAnsi"/>
              </w:rPr>
              <w:t xml:space="preserve"> Analogue Rudder Input Processing defined in 6.5.4</w:t>
            </w:r>
          </w:p>
          <w:p w14:paraId="04E82396"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Steering Control Function defined in Section 6.6.</w:t>
            </w:r>
          </w:p>
          <w:p w14:paraId="58A9E2CB"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EHSV Output Control Function defined in Section 6.7.1.1.</w:t>
            </w:r>
          </w:p>
          <w:p w14:paraId="086E7385"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SOV Output Control Function defined in Section 6.7.2.1.</w:t>
            </w:r>
          </w:p>
          <w:p w14:paraId="10526CC4"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LVDT/RVDT Enable Control defined in Section 6.7.2.2.</w:t>
            </w:r>
          </w:p>
          <w:p w14:paraId="45235E90"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EHSV Enable Control defined in Section 6.7.2.3.</w:t>
            </w:r>
          </w:p>
          <w:p w14:paraId="78EF9F76"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Built-In-Test defined in section 6.3.6 Health Monitoring.</w:t>
            </w:r>
          </w:p>
          <w:p w14:paraId="1BC57A5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cs="Symbol"/>
              </w:rPr>
              <w:t></w:t>
            </w:r>
            <w:r w:rsidRPr="00350027">
              <w:rPr>
                <w:rFonts w:asciiTheme="minorHAnsi" w:hAnsiTheme="minorHAnsi"/>
              </w:rPr>
              <w:t xml:space="preserve"> ARINC Input Processing - decoding of received ARINC429 data (defined in Section 6.5.3).</w:t>
            </w:r>
          </w:p>
          <w:p w14:paraId="01F22010"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Failsafe Level determination as defined in Section 6.3.1.Failsafe Levels </w:t>
            </w:r>
          </w:p>
          <w:p w14:paraId="40C4C6DA"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Validate Rigging data as defined in Section 6.3.7 Rigging record and data Check</w:t>
            </w:r>
          </w:p>
          <w:p w14:paraId="580D6626"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SCS Rigging as defined in Section 6.15</w:t>
            </w:r>
          </w:p>
          <w:p w14:paraId="15149F31" w14:textId="77777777" w:rsidR="00C63E25" w:rsidRPr="00350027" w:rsidRDefault="00C63E25" w:rsidP="00F33256">
            <w:pPr>
              <w:rPr>
                <w:rFonts w:asciiTheme="minorHAnsi" w:hAnsiTheme="minorHAnsi"/>
              </w:rPr>
            </w:pPr>
          </w:p>
          <w:p w14:paraId="532BD70B" w14:textId="77777777" w:rsidR="00C63E25" w:rsidRPr="00350027" w:rsidRDefault="00C63E25" w:rsidP="00F33256">
            <w:pPr>
              <w:rPr>
                <w:rFonts w:asciiTheme="minorHAnsi" w:hAnsiTheme="minorHAnsi"/>
                <w:i/>
                <w:iCs/>
              </w:rPr>
            </w:pPr>
          </w:p>
        </w:tc>
      </w:tr>
      <w:tr w:rsidR="00C63E25" w:rsidRPr="00350027" w14:paraId="42F8B5D6" w14:textId="77777777" w:rsidTr="00F33256">
        <w:tc>
          <w:tcPr>
            <w:tcW w:w="1559" w:type="dxa"/>
          </w:tcPr>
          <w:p w14:paraId="2AAB52D4" w14:textId="77777777" w:rsidR="00C63E25" w:rsidRPr="00350027" w:rsidRDefault="00C63E25" w:rsidP="00F33256">
            <w:pPr>
              <w:rPr>
                <w:rFonts w:asciiTheme="minorHAnsi" w:hAnsiTheme="minorHAnsi"/>
                <w:i/>
                <w:iCs/>
              </w:rPr>
            </w:pPr>
          </w:p>
        </w:tc>
        <w:tc>
          <w:tcPr>
            <w:tcW w:w="9320" w:type="dxa"/>
          </w:tcPr>
          <w:p w14:paraId="099562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1DA0A3D" w14:textId="77777777" w:rsidTr="00F33256">
        <w:tc>
          <w:tcPr>
            <w:tcW w:w="1559" w:type="dxa"/>
          </w:tcPr>
          <w:p w14:paraId="5A64A4CA" w14:textId="77777777" w:rsidR="00C63E25" w:rsidRPr="00350027" w:rsidRDefault="00C63E25" w:rsidP="00F33256">
            <w:pPr>
              <w:rPr>
                <w:rFonts w:asciiTheme="minorHAnsi" w:hAnsiTheme="minorHAnsi"/>
                <w:i/>
                <w:iCs/>
              </w:rPr>
            </w:pPr>
          </w:p>
        </w:tc>
        <w:tc>
          <w:tcPr>
            <w:tcW w:w="9320" w:type="dxa"/>
          </w:tcPr>
          <w:p w14:paraId="6212AF4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080FAE" w14:textId="77777777" w:rsidTr="00F33256">
        <w:tc>
          <w:tcPr>
            <w:tcW w:w="1559" w:type="dxa"/>
          </w:tcPr>
          <w:p w14:paraId="24C76D6D" w14:textId="77777777" w:rsidR="00C63E25" w:rsidRPr="00350027" w:rsidRDefault="00C63E25" w:rsidP="00F33256">
            <w:pPr>
              <w:rPr>
                <w:rFonts w:asciiTheme="minorHAnsi" w:hAnsiTheme="minorHAnsi"/>
                <w:i/>
                <w:iCs/>
              </w:rPr>
            </w:pPr>
          </w:p>
        </w:tc>
        <w:tc>
          <w:tcPr>
            <w:tcW w:w="9320" w:type="dxa"/>
          </w:tcPr>
          <w:p w14:paraId="11BDA8F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4E5B08" w14:textId="77777777" w:rsidR="00C63E25" w:rsidRPr="00350027" w:rsidRDefault="00C63E25" w:rsidP="00C63E25">
      <w:pPr>
        <w:rPr>
          <w:rFonts w:asciiTheme="minorHAnsi" w:hAnsiTheme="minorHAnsi"/>
        </w:rPr>
      </w:pPr>
    </w:p>
    <w:p w14:paraId="3D070D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515DF16" w14:textId="77777777" w:rsidTr="00F33256">
        <w:tc>
          <w:tcPr>
            <w:tcW w:w="1559" w:type="dxa"/>
          </w:tcPr>
          <w:p w14:paraId="528CD9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MRJ_SCU_STC_SRS_314</w:t>
            </w:r>
          </w:p>
        </w:tc>
        <w:tc>
          <w:tcPr>
            <w:tcW w:w="9320" w:type="dxa"/>
          </w:tcPr>
          <w:p w14:paraId="007D4646"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schedule the following functions from within the Major cycle at the Iteration rate given in Table 6.2-1:</w:t>
            </w:r>
          </w:p>
          <w:p w14:paraId="60FD9696"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Internal Interlane Interface Communication defined in Section 6.8. </w:t>
            </w:r>
          </w:p>
          <w:p w14:paraId="7B86EA4E"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Engineering Access Function defined in Section 8.10.</w:t>
            </w:r>
          </w:p>
          <w:p w14:paraId="01D7BAA2" w14:textId="77777777" w:rsidR="00C63E25" w:rsidRPr="00350027" w:rsidRDefault="00C63E25" w:rsidP="00F33256">
            <w:pPr>
              <w:rPr>
                <w:rFonts w:asciiTheme="minorHAnsi" w:hAnsiTheme="minorHAnsi"/>
              </w:rPr>
            </w:pPr>
          </w:p>
          <w:p w14:paraId="4C1F9BE9" w14:textId="77777777" w:rsidR="00C63E25" w:rsidRPr="00350027" w:rsidRDefault="00C63E25" w:rsidP="00F33256">
            <w:pPr>
              <w:rPr>
                <w:rFonts w:asciiTheme="minorHAnsi" w:hAnsiTheme="minorHAnsi"/>
              </w:rPr>
            </w:pPr>
            <w:r w:rsidRPr="00350027">
              <w:rPr>
                <w:rFonts w:asciiTheme="minorHAnsi" w:hAnsiTheme="minorHAnsi"/>
              </w:rPr>
              <w:t xml:space="preserve">Note: the complete functionality of these activities will be spread over several Major cycles. </w:t>
            </w:r>
          </w:p>
          <w:p w14:paraId="73AD294A" w14:textId="77777777" w:rsidR="00C63E25" w:rsidRPr="00350027" w:rsidRDefault="00C63E25" w:rsidP="00F33256">
            <w:pPr>
              <w:rPr>
                <w:rFonts w:asciiTheme="minorHAnsi" w:hAnsiTheme="minorHAnsi"/>
                <w:i/>
                <w:iCs/>
              </w:rPr>
            </w:pPr>
          </w:p>
        </w:tc>
      </w:tr>
      <w:tr w:rsidR="00C63E25" w:rsidRPr="00350027" w14:paraId="7E51198E" w14:textId="77777777" w:rsidTr="00F33256">
        <w:tc>
          <w:tcPr>
            <w:tcW w:w="1559" w:type="dxa"/>
          </w:tcPr>
          <w:p w14:paraId="431C3BB7" w14:textId="77777777" w:rsidR="00C63E25" w:rsidRPr="00350027" w:rsidRDefault="00C63E25" w:rsidP="00F33256">
            <w:pPr>
              <w:rPr>
                <w:rFonts w:asciiTheme="minorHAnsi" w:hAnsiTheme="minorHAnsi"/>
                <w:i/>
                <w:iCs/>
              </w:rPr>
            </w:pPr>
          </w:p>
        </w:tc>
        <w:tc>
          <w:tcPr>
            <w:tcW w:w="9320" w:type="dxa"/>
          </w:tcPr>
          <w:p w14:paraId="2D2BA47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DA0A9E" w14:textId="77777777" w:rsidTr="00F33256">
        <w:tc>
          <w:tcPr>
            <w:tcW w:w="1559" w:type="dxa"/>
          </w:tcPr>
          <w:p w14:paraId="084E62DC" w14:textId="77777777" w:rsidR="00C63E25" w:rsidRPr="00350027" w:rsidRDefault="00C63E25" w:rsidP="00F33256">
            <w:pPr>
              <w:rPr>
                <w:rFonts w:asciiTheme="minorHAnsi" w:hAnsiTheme="minorHAnsi"/>
                <w:i/>
                <w:iCs/>
              </w:rPr>
            </w:pPr>
          </w:p>
        </w:tc>
        <w:tc>
          <w:tcPr>
            <w:tcW w:w="9320" w:type="dxa"/>
          </w:tcPr>
          <w:p w14:paraId="4233589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DB35F6F" w14:textId="77777777" w:rsidTr="00F33256">
        <w:tc>
          <w:tcPr>
            <w:tcW w:w="1559" w:type="dxa"/>
          </w:tcPr>
          <w:p w14:paraId="35D63BF8" w14:textId="77777777" w:rsidR="00C63E25" w:rsidRPr="00350027" w:rsidRDefault="00C63E25" w:rsidP="00F33256">
            <w:pPr>
              <w:rPr>
                <w:rFonts w:asciiTheme="minorHAnsi" w:hAnsiTheme="minorHAnsi"/>
                <w:i/>
                <w:iCs/>
              </w:rPr>
            </w:pPr>
          </w:p>
        </w:tc>
        <w:tc>
          <w:tcPr>
            <w:tcW w:w="9320" w:type="dxa"/>
          </w:tcPr>
          <w:p w14:paraId="76C77A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61048F" w14:textId="77777777" w:rsidR="00C63E25" w:rsidRPr="00350027" w:rsidRDefault="00C63E25" w:rsidP="00C63E25">
      <w:pPr>
        <w:rPr>
          <w:rFonts w:asciiTheme="minorHAnsi" w:hAnsiTheme="minorHAnsi"/>
        </w:rPr>
      </w:pPr>
    </w:p>
    <w:p w14:paraId="35F8B69E" w14:textId="77777777" w:rsidR="00C63E25" w:rsidRPr="00350027" w:rsidRDefault="00C63E25" w:rsidP="00C63E25">
      <w:pPr>
        <w:pStyle w:val="Heading2"/>
        <w:rPr>
          <w:rFonts w:asciiTheme="minorHAnsi" w:hAnsiTheme="minorHAnsi"/>
        </w:rPr>
      </w:pPr>
      <w:bookmarkStart w:id="14" w:name="_Toc464110931"/>
      <w:r w:rsidRPr="00350027">
        <w:rPr>
          <w:rFonts w:asciiTheme="minorHAnsi" w:hAnsiTheme="minorHAnsi"/>
        </w:rPr>
        <w:t>Continuous Built-In-Test</w:t>
      </w:r>
      <w:bookmarkEnd w:id="14"/>
    </w:p>
    <w:p w14:paraId="2182AEFB" w14:textId="77777777" w:rsidR="00C63E25" w:rsidRPr="00350027" w:rsidRDefault="00C63E25" w:rsidP="00C63E25">
      <w:pPr>
        <w:rPr>
          <w:rFonts w:asciiTheme="minorHAnsi" w:hAnsiTheme="minorHAnsi"/>
        </w:rPr>
      </w:pPr>
      <w:r w:rsidRPr="00350027">
        <w:rPr>
          <w:rFonts w:asciiTheme="minorHAnsi" w:hAnsiTheme="minorHAnsi"/>
        </w:rPr>
        <w:t>Note: In the specification of the following Monitors</w:t>
      </w:r>
    </w:p>
    <w:p w14:paraId="2D7F9605" w14:textId="77777777" w:rsidR="00C63E25" w:rsidRPr="00350027" w:rsidRDefault="00C63E25" w:rsidP="00C63E25">
      <w:pPr>
        <w:rPr>
          <w:rFonts w:asciiTheme="minorHAnsi" w:hAnsiTheme="minorHAnsi"/>
        </w:rPr>
      </w:pPr>
    </w:p>
    <w:p w14:paraId="12AB188F" w14:textId="77777777" w:rsidR="00C63E25" w:rsidRPr="00350027" w:rsidRDefault="00C63E25" w:rsidP="00C63E25">
      <w:pPr>
        <w:rPr>
          <w:rFonts w:asciiTheme="minorHAnsi" w:hAnsiTheme="minorHAnsi"/>
        </w:rPr>
      </w:pPr>
      <w:r w:rsidRPr="00350027">
        <w:rPr>
          <w:rFonts w:asciiTheme="minorHAnsi" w:hAnsiTheme="minorHAnsi"/>
          <w:b/>
          <w:bCs/>
        </w:rPr>
        <w:t xml:space="preserve">TRUE </w:t>
      </w:r>
      <w:r w:rsidRPr="00350027">
        <w:rPr>
          <w:rFonts w:asciiTheme="minorHAnsi" w:hAnsiTheme="minorHAnsi"/>
        </w:rPr>
        <w:t>has been used to indicate a Failure condition identified by the Monitor indicating Unhealthy or Invalid status.</w:t>
      </w:r>
    </w:p>
    <w:p w14:paraId="48D9D827" w14:textId="77777777" w:rsidR="00C63E25" w:rsidRPr="00350027" w:rsidRDefault="00C63E25" w:rsidP="00C63E25">
      <w:pPr>
        <w:rPr>
          <w:rFonts w:asciiTheme="minorHAnsi" w:hAnsiTheme="minorHAnsi"/>
        </w:rPr>
      </w:pPr>
      <w:r w:rsidRPr="00350027">
        <w:rPr>
          <w:rFonts w:asciiTheme="minorHAnsi" w:hAnsiTheme="minorHAnsi"/>
          <w:b/>
          <w:bCs/>
        </w:rPr>
        <w:t xml:space="preserve">FALSE </w:t>
      </w:r>
      <w:r w:rsidRPr="00350027">
        <w:rPr>
          <w:rFonts w:asciiTheme="minorHAnsi" w:hAnsiTheme="minorHAnsi"/>
        </w:rPr>
        <w:t>has been used to indicate there is no Failure condition identified by the Monitor indicating Healthy or Valid status.</w:t>
      </w:r>
    </w:p>
    <w:p w14:paraId="68461E7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101D981" w14:textId="77777777" w:rsidTr="00F33256">
        <w:tc>
          <w:tcPr>
            <w:tcW w:w="1559" w:type="dxa"/>
          </w:tcPr>
          <w:p w14:paraId="650BB4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MRJ_SCU_STC_SRS_574</w:t>
            </w:r>
          </w:p>
        </w:tc>
        <w:tc>
          <w:tcPr>
            <w:tcW w:w="9320" w:type="dxa"/>
          </w:tcPr>
          <w:p w14:paraId="0D114F4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report the status of the Control Lane Monitors to the SMB Program via the Internal Interlane Interface as defined in MRJ_SCU_STC_SRS_641.</w:t>
            </w:r>
          </w:p>
          <w:p w14:paraId="6C1B5E69" w14:textId="77777777" w:rsidR="00C63E25" w:rsidRPr="00350027" w:rsidRDefault="00C63E25" w:rsidP="00F33256">
            <w:pPr>
              <w:rPr>
                <w:rFonts w:asciiTheme="minorHAnsi" w:hAnsiTheme="minorHAnsi"/>
                <w:i/>
                <w:iCs/>
              </w:rPr>
            </w:pPr>
          </w:p>
        </w:tc>
      </w:tr>
      <w:tr w:rsidR="00C63E25" w:rsidRPr="00350027" w14:paraId="28838140" w14:textId="77777777" w:rsidTr="00F33256">
        <w:tc>
          <w:tcPr>
            <w:tcW w:w="1559" w:type="dxa"/>
          </w:tcPr>
          <w:p w14:paraId="6F021156" w14:textId="77777777" w:rsidR="00C63E25" w:rsidRPr="00350027" w:rsidRDefault="00C63E25" w:rsidP="00F33256">
            <w:pPr>
              <w:rPr>
                <w:rFonts w:asciiTheme="minorHAnsi" w:hAnsiTheme="minorHAnsi"/>
                <w:i/>
                <w:iCs/>
              </w:rPr>
            </w:pPr>
          </w:p>
        </w:tc>
        <w:tc>
          <w:tcPr>
            <w:tcW w:w="9320" w:type="dxa"/>
          </w:tcPr>
          <w:p w14:paraId="3D600A9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7EA4B30" w14:textId="77777777" w:rsidTr="00F33256">
        <w:tc>
          <w:tcPr>
            <w:tcW w:w="1559" w:type="dxa"/>
          </w:tcPr>
          <w:p w14:paraId="58023CC8" w14:textId="77777777" w:rsidR="00C63E25" w:rsidRPr="00350027" w:rsidRDefault="00C63E25" w:rsidP="00F33256">
            <w:pPr>
              <w:rPr>
                <w:rFonts w:asciiTheme="minorHAnsi" w:hAnsiTheme="minorHAnsi"/>
                <w:i/>
                <w:iCs/>
              </w:rPr>
            </w:pPr>
          </w:p>
        </w:tc>
        <w:tc>
          <w:tcPr>
            <w:tcW w:w="9320" w:type="dxa"/>
          </w:tcPr>
          <w:p w14:paraId="68E297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32C4EA" w14:textId="77777777" w:rsidTr="00F33256">
        <w:tc>
          <w:tcPr>
            <w:tcW w:w="1559" w:type="dxa"/>
          </w:tcPr>
          <w:p w14:paraId="52535B36" w14:textId="77777777" w:rsidR="00C63E25" w:rsidRPr="00350027" w:rsidRDefault="00C63E25" w:rsidP="00F33256">
            <w:pPr>
              <w:rPr>
                <w:rFonts w:asciiTheme="minorHAnsi" w:hAnsiTheme="minorHAnsi"/>
                <w:i/>
                <w:iCs/>
              </w:rPr>
            </w:pPr>
          </w:p>
        </w:tc>
        <w:tc>
          <w:tcPr>
            <w:tcW w:w="9320" w:type="dxa"/>
          </w:tcPr>
          <w:p w14:paraId="62DEFA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9B8F4CF" w14:textId="77777777" w:rsidR="00C63E25" w:rsidRPr="00350027" w:rsidRDefault="00C63E25" w:rsidP="00C63E25">
      <w:pPr>
        <w:rPr>
          <w:rFonts w:asciiTheme="minorHAnsi" w:hAnsiTheme="minorHAnsi"/>
        </w:rPr>
      </w:pPr>
    </w:p>
    <w:p w14:paraId="4794A50E" w14:textId="77777777" w:rsidR="00C63E25" w:rsidRPr="00350027" w:rsidRDefault="00C63E25" w:rsidP="00C63E25">
      <w:pPr>
        <w:pStyle w:val="Heading3"/>
        <w:rPr>
          <w:rFonts w:asciiTheme="minorHAnsi" w:hAnsiTheme="minorHAnsi"/>
        </w:rPr>
      </w:pPr>
      <w:bookmarkStart w:id="15" w:name="_Toc464110932"/>
      <w:r w:rsidRPr="00350027">
        <w:rPr>
          <w:rFonts w:asciiTheme="minorHAnsi" w:hAnsiTheme="minorHAnsi"/>
        </w:rPr>
        <w:lastRenderedPageBreak/>
        <w:t>Failsafe Levels</w:t>
      </w:r>
      <w:bookmarkEnd w:id="15"/>
      <w:r w:rsidRPr="00350027">
        <w:rPr>
          <w:rFonts w:asciiTheme="minorHAnsi" w:hAnsiTheme="minorHAnsi"/>
        </w:rPr>
        <w:t xml:space="preserve"> </w:t>
      </w:r>
    </w:p>
    <w:p w14:paraId="2C8CEDAB" w14:textId="77777777" w:rsidR="00C63E25" w:rsidRPr="00350027" w:rsidRDefault="00C63E25" w:rsidP="00C63E25">
      <w:pPr>
        <w:rPr>
          <w:rFonts w:asciiTheme="minorHAnsi" w:hAnsiTheme="minorHAnsi"/>
        </w:rPr>
      </w:pPr>
      <w:r w:rsidRPr="00350027">
        <w:rPr>
          <w:rFonts w:asciiTheme="minorHAnsi" w:hAnsiTheme="minorHAnsi"/>
        </w:rPr>
        <w:t>Each BIT function is allocated a "Failsafe Level", the "Failsafe Level" have the following meanings:</w:t>
      </w:r>
    </w:p>
    <w:p w14:paraId="35867BF5"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Failsafe Level 1 - The SCU de-activates the SOV solenoid to shut off steering control such that the SCS reverts to Free Castor</w:t>
      </w:r>
    </w:p>
    <w:p w14:paraId="034E40BF"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Failsafe Level 2 - The SCU nullifies the failed part and continues steering control. The SCS will lose minor function but can still perform steering control</w:t>
      </w:r>
    </w:p>
    <w:p w14:paraId="6C169196"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Failsafe Level 3 - The SCU nullifies the failed part by using alternate data and continues steering control.  The SCS will lose redundancy, but can still perform steering control.</w:t>
      </w:r>
    </w:p>
    <w:p w14:paraId="38DC1C29"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1</w:t>
      </w:r>
    </w:p>
    <w:p w14:paraId="6F311441" w14:textId="77777777" w:rsidR="00C63E25" w:rsidRPr="00350027" w:rsidRDefault="00C63E25" w:rsidP="00C63E25">
      <w:pPr>
        <w:rPr>
          <w:rFonts w:asciiTheme="minorHAnsi" w:hAnsiTheme="minorHAnsi"/>
        </w:rPr>
      </w:pPr>
      <w:r w:rsidRPr="00350027">
        <w:rPr>
          <w:rFonts w:asciiTheme="minorHAnsi" w:hAnsiTheme="minorHAnsi"/>
        </w:rPr>
        <w:t xml:space="preserve">In case of Failsafe Level 1 faults as described below in this section, the </w:t>
      </w:r>
      <w:r w:rsidRPr="00350027">
        <w:rPr>
          <w:rFonts w:asciiTheme="minorHAnsi" w:hAnsiTheme="minorHAnsi"/>
          <w:i/>
          <w:iCs/>
        </w:rPr>
        <w:t>STC Program</w:t>
      </w:r>
      <w:r w:rsidRPr="00350027">
        <w:rPr>
          <w:rFonts w:asciiTheme="minorHAnsi" w:hAnsiTheme="minorHAnsi"/>
        </w:rPr>
        <w:t xml:space="preserve"> will de-activate the SOV solenoid to shut off the steering control such that the SCS reverts to Free Castor (see MRJ_SCU_STC_SRS_194, MRJ_SCU_STC_SRS_195).</w:t>
      </w:r>
    </w:p>
    <w:p w14:paraId="48E2E6C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4F2671" w14:textId="77777777" w:rsidTr="00F33256">
        <w:tc>
          <w:tcPr>
            <w:tcW w:w="1559" w:type="dxa"/>
          </w:tcPr>
          <w:p w14:paraId="43BBCF6F" w14:textId="77777777" w:rsidR="00C63E25" w:rsidRPr="00350027" w:rsidRDefault="00C63E25" w:rsidP="00F33256">
            <w:pPr>
              <w:rPr>
                <w:rFonts w:asciiTheme="minorHAnsi" w:hAnsiTheme="minorHAnsi"/>
                <w:sz w:val="18"/>
              </w:rPr>
            </w:pPr>
            <w:bookmarkStart w:id="16" w:name="_Hlk215651648"/>
            <w:r w:rsidRPr="00350027">
              <w:rPr>
                <w:rFonts w:asciiTheme="minorHAnsi" w:hAnsiTheme="minorHAnsi"/>
                <w:sz w:val="18"/>
              </w:rPr>
              <w:t>MRJ_SCU_STC_SRS_585</w:t>
            </w:r>
          </w:p>
        </w:tc>
        <w:tc>
          <w:tcPr>
            <w:tcW w:w="9320" w:type="dxa"/>
          </w:tcPr>
          <w:p w14:paraId="1711B43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enter and remain in Failsafe Level 1 when a failure is reported by any one of the following Monitors:</w:t>
            </w:r>
          </w:p>
          <w:p w14:paraId="1D3A4744" w14:textId="77777777" w:rsidR="00C63E25" w:rsidRPr="00350027" w:rsidRDefault="00C63E25" w:rsidP="00F33256">
            <w:pPr>
              <w:rPr>
                <w:rFonts w:asciiTheme="minorHAnsi" w:hAnsiTheme="minorHAnsi"/>
              </w:rPr>
            </w:pPr>
            <w:r w:rsidRPr="00350027">
              <w:rPr>
                <w:rFonts w:asciiTheme="minorHAnsi" w:hAnsiTheme="minorHAnsi"/>
              </w:rPr>
              <w:t xml:space="preserve">            LVDT Double Loss Monitor defined in MRJ_SCU_STC_SRS_1245,</w:t>
            </w:r>
          </w:p>
          <w:p w14:paraId="5FCCCD86" w14:textId="77777777" w:rsidR="00C63E25" w:rsidRPr="00350027" w:rsidRDefault="00C63E25" w:rsidP="00F33256">
            <w:pPr>
              <w:rPr>
                <w:rFonts w:asciiTheme="minorHAnsi" w:hAnsiTheme="minorHAnsi"/>
              </w:rPr>
            </w:pPr>
            <w:r w:rsidRPr="00350027">
              <w:rPr>
                <w:rFonts w:asciiTheme="minorHAnsi" w:hAnsiTheme="minorHAnsi"/>
              </w:rPr>
              <w:t xml:space="preserve">            ASA Jump Monitor Status defined in MRJ_SCU_STC_SRS_1247,</w:t>
            </w:r>
          </w:p>
          <w:p w14:paraId="4EF57501" w14:textId="77777777" w:rsidR="00C63E25" w:rsidRPr="00350027" w:rsidRDefault="00C63E25" w:rsidP="00F33256">
            <w:pPr>
              <w:rPr>
                <w:rFonts w:asciiTheme="minorHAnsi" w:hAnsiTheme="minorHAnsi"/>
              </w:rPr>
            </w:pPr>
            <w:r w:rsidRPr="00350027">
              <w:rPr>
                <w:rFonts w:asciiTheme="minorHAnsi" w:hAnsiTheme="minorHAnsi"/>
              </w:rPr>
              <w:t xml:space="preserve">            LVDT No Angle Found Fault defined in MRJ_SCU_STC_SRS_1240, </w:t>
            </w:r>
          </w:p>
          <w:p w14:paraId="399693B6" w14:textId="77777777" w:rsidR="00C63E25" w:rsidRPr="00350027" w:rsidRDefault="00C63E25" w:rsidP="00F33256">
            <w:pPr>
              <w:rPr>
                <w:rFonts w:asciiTheme="minorHAnsi" w:hAnsiTheme="minorHAnsi"/>
              </w:rPr>
            </w:pPr>
            <w:r w:rsidRPr="00350027">
              <w:rPr>
                <w:rFonts w:asciiTheme="minorHAnsi" w:hAnsiTheme="minorHAnsi"/>
              </w:rPr>
              <w:tab/>
              <w:t>EHSV1 and EHSV2 Monitor defined in MRJ_SCU_STC_SRS_605,</w:t>
            </w:r>
          </w:p>
          <w:p w14:paraId="60AD799E" w14:textId="77777777" w:rsidR="00C63E25" w:rsidRPr="00350027" w:rsidRDefault="00C63E25" w:rsidP="00F33256">
            <w:pPr>
              <w:rPr>
                <w:rFonts w:asciiTheme="minorHAnsi" w:hAnsiTheme="minorHAnsi"/>
              </w:rPr>
            </w:pPr>
            <w:r w:rsidRPr="00350027">
              <w:rPr>
                <w:rFonts w:asciiTheme="minorHAnsi" w:hAnsiTheme="minorHAnsi"/>
              </w:rPr>
              <w:tab/>
              <w:t>Target Input Monitor is defined in MRJ_SCU_STC_SRS_608,</w:t>
            </w:r>
          </w:p>
          <w:p w14:paraId="7A1F8DB1" w14:textId="77777777" w:rsidR="00C63E25" w:rsidRPr="00350027" w:rsidRDefault="00C63E25" w:rsidP="00F33256">
            <w:pPr>
              <w:rPr>
                <w:rFonts w:asciiTheme="minorHAnsi" w:hAnsiTheme="minorHAnsi"/>
              </w:rPr>
            </w:pPr>
            <w:r w:rsidRPr="00350027">
              <w:rPr>
                <w:rFonts w:asciiTheme="minorHAnsi" w:hAnsiTheme="minorHAnsi"/>
              </w:rPr>
              <w:tab/>
              <w:t>Over Angle Monitor defined in MRJ_SCU_STC_SRS_1212,</w:t>
            </w:r>
          </w:p>
          <w:p w14:paraId="278BC3B3" w14:textId="77777777" w:rsidR="00C63E25" w:rsidRPr="00350027" w:rsidRDefault="00C63E25" w:rsidP="00F33256">
            <w:pPr>
              <w:rPr>
                <w:rFonts w:asciiTheme="minorHAnsi" w:hAnsiTheme="minorHAnsi"/>
              </w:rPr>
            </w:pPr>
            <w:r w:rsidRPr="00350027">
              <w:rPr>
                <w:rFonts w:asciiTheme="minorHAnsi" w:hAnsiTheme="minorHAnsi"/>
              </w:rPr>
              <w:tab/>
              <w:t>Steering Angle Monitor defined in MRJ_SCU_STC_SRS_1214,</w:t>
            </w:r>
          </w:p>
          <w:p w14:paraId="37DF825E" w14:textId="77777777" w:rsidR="00C63E25" w:rsidRPr="00350027" w:rsidRDefault="00C63E25" w:rsidP="00F33256">
            <w:pPr>
              <w:rPr>
                <w:rFonts w:asciiTheme="minorHAnsi" w:hAnsiTheme="minorHAnsi"/>
              </w:rPr>
            </w:pPr>
            <w:r w:rsidRPr="00350027">
              <w:rPr>
                <w:rFonts w:asciiTheme="minorHAnsi" w:hAnsiTheme="minorHAnsi"/>
              </w:rPr>
              <w:tab/>
              <w:t>Watchdog Test Monitor defined in MRJ_SCU_STC_SRS_308,</w:t>
            </w:r>
          </w:p>
          <w:p w14:paraId="14992FE9" w14:textId="77777777" w:rsidR="00C63E25" w:rsidRPr="00350027" w:rsidRDefault="00C63E25" w:rsidP="00F33256">
            <w:pPr>
              <w:rPr>
                <w:rFonts w:asciiTheme="minorHAnsi" w:hAnsiTheme="minorHAnsi"/>
              </w:rPr>
            </w:pPr>
            <w:r w:rsidRPr="00350027">
              <w:rPr>
                <w:rFonts w:asciiTheme="minorHAnsi" w:hAnsiTheme="minorHAnsi"/>
              </w:rPr>
              <w:tab/>
              <w:t>Watchdog Maximum Reset Count Monitor defined in MRJ_SCU_STC_SRS_476,</w:t>
            </w:r>
          </w:p>
          <w:p w14:paraId="53CFB65D" w14:textId="77777777" w:rsidR="00C63E25" w:rsidRPr="00350027" w:rsidRDefault="00C63E25" w:rsidP="00F33256">
            <w:pPr>
              <w:rPr>
                <w:rFonts w:asciiTheme="minorHAnsi" w:hAnsiTheme="minorHAnsi"/>
              </w:rPr>
            </w:pPr>
            <w:r w:rsidRPr="00350027">
              <w:rPr>
                <w:rFonts w:asciiTheme="minorHAnsi" w:hAnsiTheme="minorHAnsi"/>
              </w:rPr>
              <w:tab/>
              <w:t>ROM Test defined in MRJ_SCU_STC_SRS_478, MRJ_SCU_STC_SRS_479 and MRJ_SCU_STC_SRS_614</w:t>
            </w:r>
          </w:p>
          <w:p w14:paraId="6293FAE1" w14:textId="77777777" w:rsidR="00C63E25" w:rsidRPr="00350027" w:rsidRDefault="00C63E25" w:rsidP="00F33256">
            <w:pPr>
              <w:rPr>
                <w:rFonts w:asciiTheme="minorHAnsi" w:hAnsiTheme="minorHAnsi"/>
              </w:rPr>
            </w:pPr>
            <w:r w:rsidRPr="00350027">
              <w:rPr>
                <w:rFonts w:asciiTheme="minorHAnsi" w:hAnsiTheme="minorHAnsi"/>
              </w:rPr>
              <w:tab/>
              <w:t>RAM Integrity test defined in MRJ_SCU_STC_SRS_306 and MRJ_SCU_STC_SRS_512</w:t>
            </w:r>
          </w:p>
          <w:p w14:paraId="620C758F" w14:textId="77777777" w:rsidR="00C63E25" w:rsidRPr="00350027" w:rsidRDefault="00C63E25" w:rsidP="00F33256">
            <w:pPr>
              <w:rPr>
                <w:rFonts w:asciiTheme="minorHAnsi" w:hAnsiTheme="minorHAnsi"/>
              </w:rPr>
            </w:pPr>
            <w:r w:rsidRPr="00350027">
              <w:rPr>
                <w:rFonts w:asciiTheme="minorHAnsi" w:hAnsiTheme="minorHAnsi"/>
              </w:rPr>
              <w:tab/>
              <w:t>Rigging record and data Check defined in MRJ_SCU_STC_SRS_1043</w:t>
            </w:r>
          </w:p>
          <w:p w14:paraId="1306D767" w14:textId="77777777" w:rsidR="00C63E25" w:rsidRPr="00350027" w:rsidRDefault="00C63E25" w:rsidP="00F33256">
            <w:pPr>
              <w:rPr>
                <w:rFonts w:asciiTheme="minorHAnsi" w:hAnsiTheme="minorHAnsi"/>
              </w:rPr>
            </w:pPr>
            <w:r w:rsidRPr="00350027">
              <w:rPr>
                <w:rFonts w:asciiTheme="minorHAnsi" w:hAnsiTheme="minorHAnsi"/>
              </w:rPr>
              <w:tab/>
            </w:r>
          </w:p>
          <w:p w14:paraId="088245D7" w14:textId="77777777" w:rsidR="00C63E25" w:rsidRPr="00350027" w:rsidRDefault="00C63E25" w:rsidP="00F33256">
            <w:pPr>
              <w:rPr>
                <w:rFonts w:asciiTheme="minorHAnsi" w:hAnsiTheme="minorHAnsi"/>
              </w:rPr>
            </w:pPr>
            <w:r w:rsidRPr="00350027">
              <w:rPr>
                <w:rFonts w:asciiTheme="minorHAnsi" w:hAnsiTheme="minorHAnsi"/>
              </w:rPr>
              <w:t>Note1: Each of these individual Monitors is defined as non-recoverable, therefore ensuring the STC Program cannot leave Failsafe level 1 after any one of these has been reported.</w:t>
            </w:r>
          </w:p>
          <w:p w14:paraId="08BDFE29" w14:textId="77777777" w:rsidR="00C63E25" w:rsidRPr="00350027" w:rsidRDefault="00C63E25" w:rsidP="00F33256">
            <w:pPr>
              <w:rPr>
                <w:rFonts w:asciiTheme="minorHAnsi" w:hAnsiTheme="minorHAnsi"/>
              </w:rPr>
            </w:pPr>
          </w:p>
          <w:p w14:paraId="7BCC0F15" w14:textId="77777777" w:rsidR="00C63E25" w:rsidRPr="00350027" w:rsidRDefault="00C63E25" w:rsidP="00F33256">
            <w:pPr>
              <w:rPr>
                <w:rFonts w:asciiTheme="minorHAnsi" w:hAnsiTheme="minorHAnsi"/>
              </w:rPr>
            </w:pPr>
            <w:r w:rsidRPr="00350027">
              <w:rPr>
                <w:rFonts w:asciiTheme="minorHAnsi" w:hAnsiTheme="minorHAnsi"/>
              </w:rPr>
              <w:t>Note2:The ROM Test and Ram Test are classified as a recoverable Monitors in the Supplier Equipment Specification (Ref : B2) however this is only after a reset of the Control Lane.</w:t>
            </w:r>
          </w:p>
          <w:p w14:paraId="5E6B8E91" w14:textId="77777777" w:rsidR="00C63E25" w:rsidRPr="00350027" w:rsidRDefault="00C63E25" w:rsidP="00F33256">
            <w:pPr>
              <w:rPr>
                <w:rFonts w:asciiTheme="minorHAnsi" w:hAnsiTheme="minorHAnsi"/>
              </w:rPr>
            </w:pPr>
          </w:p>
          <w:p w14:paraId="5F4926EB" w14:textId="77777777" w:rsidR="00C63E25" w:rsidRPr="00350027" w:rsidRDefault="00C63E25" w:rsidP="00F33256">
            <w:pPr>
              <w:rPr>
                <w:rFonts w:asciiTheme="minorHAnsi" w:hAnsiTheme="minorHAnsi"/>
              </w:rPr>
            </w:pPr>
            <w:r w:rsidRPr="00350027">
              <w:rPr>
                <w:rFonts w:asciiTheme="minorHAnsi" w:hAnsiTheme="minorHAnsi"/>
              </w:rPr>
              <w:t xml:space="preserve">Note3: Some of the above fault conditions result in procesor resets which eventually end up with the processor stopping entry into a run-time mode. The SCU, as a whole, then behaves as if it is in Failsafe Level 1 because, firstly, the affected processor disables the SOV and secondly, the other processor will be in Failsafe Level 1 because of Loss of Interlane Communications. </w:t>
            </w:r>
          </w:p>
          <w:p w14:paraId="1466E1D6" w14:textId="77777777" w:rsidR="00C63E25" w:rsidRPr="00350027" w:rsidRDefault="00C63E25" w:rsidP="00F33256">
            <w:pPr>
              <w:rPr>
                <w:rFonts w:asciiTheme="minorHAnsi" w:hAnsiTheme="minorHAnsi"/>
              </w:rPr>
            </w:pPr>
          </w:p>
          <w:p w14:paraId="49F287C3" w14:textId="77777777" w:rsidR="00C63E25" w:rsidRPr="00350027" w:rsidRDefault="00C63E25" w:rsidP="00F33256">
            <w:pPr>
              <w:rPr>
                <w:rFonts w:asciiTheme="minorHAnsi" w:hAnsiTheme="minorHAnsi"/>
                <w:i/>
                <w:iCs/>
              </w:rPr>
            </w:pPr>
          </w:p>
        </w:tc>
      </w:tr>
      <w:tr w:rsidR="00C63E25" w:rsidRPr="00350027" w14:paraId="1F364798" w14:textId="77777777" w:rsidTr="00F33256">
        <w:tc>
          <w:tcPr>
            <w:tcW w:w="1559" w:type="dxa"/>
          </w:tcPr>
          <w:p w14:paraId="0F82BEC1" w14:textId="77777777" w:rsidR="00C63E25" w:rsidRPr="00350027" w:rsidRDefault="00C63E25" w:rsidP="00F33256">
            <w:pPr>
              <w:rPr>
                <w:rFonts w:asciiTheme="minorHAnsi" w:hAnsiTheme="minorHAnsi"/>
                <w:i/>
                <w:iCs/>
              </w:rPr>
            </w:pPr>
          </w:p>
        </w:tc>
        <w:tc>
          <w:tcPr>
            <w:tcW w:w="9320" w:type="dxa"/>
          </w:tcPr>
          <w:p w14:paraId="25DCB5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E2CF7AF" w14:textId="77777777" w:rsidTr="00F33256">
        <w:tc>
          <w:tcPr>
            <w:tcW w:w="1559" w:type="dxa"/>
          </w:tcPr>
          <w:p w14:paraId="006563D2" w14:textId="77777777" w:rsidR="00C63E25" w:rsidRPr="00350027" w:rsidRDefault="00C63E25" w:rsidP="00F33256">
            <w:pPr>
              <w:rPr>
                <w:rFonts w:asciiTheme="minorHAnsi" w:hAnsiTheme="minorHAnsi"/>
                <w:i/>
                <w:iCs/>
              </w:rPr>
            </w:pPr>
          </w:p>
        </w:tc>
        <w:tc>
          <w:tcPr>
            <w:tcW w:w="9320" w:type="dxa"/>
          </w:tcPr>
          <w:p w14:paraId="4CB31B5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0ACAE45" w14:textId="77777777" w:rsidTr="00F33256">
        <w:tc>
          <w:tcPr>
            <w:tcW w:w="1559" w:type="dxa"/>
          </w:tcPr>
          <w:p w14:paraId="6E26A7F9" w14:textId="77777777" w:rsidR="00C63E25" w:rsidRPr="00350027" w:rsidRDefault="00C63E25" w:rsidP="00F33256">
            <w:pPr>
              <w:rPr>
                <w:rFonts w:asciiTheme="minorHAnsi" w:hAnsiTheme="minorHAnsi"/>
                <w:i/>
                <w:iCs/>
              </w:rPr>
            </w:pPr>
          </w:p>
        </w:tc>
        <w:tc>
          <w:tcPr>
            <w:tcW w:w="9320" w:type="dxa"/>
          </w:tcPr>
          <w:p w14:paraId="5C06EC8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16"/>
    </w:tbl>
    <w:p w14:paraId="4BA63B86" w14:textId="77777777" w:rsidR="00C63E25" w:rsidRPr="00350027" w:rsidRDefault="00C63E25" w:rsidP="00C63E25">
      <w:pPr>
        <w:rPr>
          <w:rFonts w:asciiTheme="minorHAnsi" w:hAnsiTheme="minorHAnsi"/>
        </w:rPr>
      </w:pPr>
    </w:p>
    <w:p w14:paraId="43464ED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3306C2A" w14:textId="77777777" w:rsidTr="00F33256">
        <w:tc>
          <w:tcPr>
            <w:tcW w:w="1559" w:type="dxa"/>
          </w:tcPr>
          <w:p w14:paraId="7B4B225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MRJ_SCU_STC_SRS_843</w:t>
            </w:r>
          </w:p>
        </w:tc>
        <w:tc>
          <w:tcPr>
            <w:tcW w:w="9320" w:type="dxa"/>
          </w:tcPr>
          <w:p w14:paraId="0C7118B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be in Failsafe Level 1 if an Airspeed cannot be determined in MRJ_SCU_STC_SRS_146.</w:t>
            </w:r>
          </w:p>
          <w:p w14:paraId="69CE8F87" w14:textId="77777777" w:rsidR="00C63E25" w:rsidRPr="00350027" w:rsidRDefault="00C63E25" w:rsidP="00F33256">
            <w:pPr>
              <w:rPr>
                <w:rFonts w:asciiTheme="minorHAnsi" w:hAnsiTheme="minorHAnsi"/>
              </w:rPr>
            </w:pPr>
            <w:r w:rsidRPr="00350027">
              <w:rPr>
                <w:rFonts w:asciiTheme="minorHAnsi" w:hAnsiTheme="minorHAnsi"/>
              </w:rPr>
              <w:t>Note: This monitor is recoverable.</w:t>
            </w:r>
          </w:p>
          <w:p w14:paraId="346526D4" w14:textId="77777777" w:rsidR="00C63E25" w:rsidRPr="00350027" w:rsidRDefault="00C63E25" w:rsidP="00F33256">
            <w:pPr>
              <w:rPr>
                <w:rFonts w:asciiTheme="minorHAnsi" w:hAnsiTheme="minorHAnsi"/>
              </w:rPr>
            </w:pPr>
          </w:p>
          <w:p w14:paraId="278F655D" w14:textId="77777777" w:rsidR="00C63E25" w:rsidRPr="00350027" w:rsidRDefault="00C63E25" w:rsidP="00F33256">
            <w:pPr>
              <w:rPr>
                <w:rFonts w:asciiTheme="minorHAnsi" w:hAnsiTheme="minorHAnsi"/>
                <w:i/>
                <w:iCs/>
              </w:rPr>
            </w:pPr>
          </w:p>
        </w:tc>
      </w:tr>
      <w:tr w:rsidR="00C63E25" w:rsidRPr="00350027" w14:paraId="1B442998" w14:textId="77777777" w:rsidTr="00F33256">
        <w:tc>
          <w:tcPr>
            <w:tcW w:w="1559" w:type="dxa"/>
          </w:tcPr>
          <w:p w14:paraId="33B256C2" w14:textId="77777777" w:rsidR="00C63E25" w:rsidRPr="00350027" w:rsidRDefault="00C63E25" w:rsidP="00F33256">
            <w:pPr>
              <w:rPr>
                <w:rFonts w:asciiTheme="minorHAnsi" w:hAnsiTheme="minorHAnsi"/>
                <w:i/>
                <w:iCs/>
              </w:rPr>
            </w:pPr>
          </w:p>
        </w:tc>
        <w:tc>
          <w:tcPr>
            <w:tcW w:w="9320" w:type="dxa"/>
          </w:tcPr>
          <w:p w14:paraId="5BB71F9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9AC2410" w14:textId="77777777" w:rsidTr="00F33256">
        <w:tc>
          <w:tcPr>
            <w:tcW w:w="1559" w:type="dxa"/>
          </w:tcPr>
          <w:p w14:paraId="20FC6D1C" w14:textId="77777777" w:rsidR="00C63E25" w:rsidRPr="00350027" w:rsidRDefault="00C63E25" w:rsidP="00F33256">
            <w:pPr>
              <w:rPr>
                <w:rFonts w:asciiTheme="minorHAnsi" w:hAnsiTheme="minorHAnsi"/>
                <w:i/>
                <w:iCs/>
              </w:rPr>
            </w:pPr>
          </w:p>
        </w:tc>
        <w:tc>
          <w:tcPr>
            <w:tcW w:w="9320" w:type="dxa"/>
          </w:tcPr>
          <w:p w14:paraId="0EF28A3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9C40D0D" w14:textId="77777777" w:rsidTr="00F33256">
        <w:tc>
          <w:tcPr>
            <w:tcW w:w="1559" w:type="dxa"/>
          </w:tcPr>
          <w:p w14:paraId="2BF03E60" w14:textId="77777777" w:rsidR="00C63E25" w:rsidRPr="00350027" w:rsidRDefault="00C63E25" w:rsidP="00F33256">
            <w:pPr>
              <w:rPr>
                <w:rFonts w:asciiTheme="minorHAnsi" w:hAnsiTheme="minorHAnsi"/>
                <w:i/>
                <w:iCs/>
              </w:rPr>
            </w:pPr>
          </w:p>
        </w:tc>
        <w:tc>
          <w:tcPr>
            <w:tcW w:w="9320" w:type="dxa"/>
          </w:tcPr>
          <w:p w14:paraId="3A95A41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355C48" w14:textId="77777777" w:rsidR="00C63E25" w:rsidRPr="00350027" w:rsidRDefault="00C63E25" w:rsidP="00C63E25">
      <w:pPr>
        <w:rPr>
          <w:rFonts w:asciiTheme="minorHAnsi" w:hAnsiTheme="minorHAnsi"/>
        </w:rPr>
      </w:pPr>
    </w:p>
    <w:p w14:paraId="4721DE3E"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2</w:t>
      </w:r>
    </w:p>
    <w:p w14:paraId="7957D12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BAC58C0" w14:textId="77777777" w:rsidTr="00F33256">
        <w:tc>
          <w:tcPr>
            <w:tcW w:w="1559" w:type="dxa"/>
          </w:tcPr>
          <w:p w14:paraId="3900B7B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MRJ_SCU_STC_SRS_809</w:t>
            </w:r>
          </w:p>
        </w:tc>
        <w:tc>
          <w:tcPr>
            <w:tcW w:w="9320" w:type="dxa"/>
          </w:tcPr>
          <w:p w14:paraId="6B93BD0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enter Failsafe Level 2, if not in Failsafe Level 1, and remain at Failsafe Level 2 or higher, when a failure is reported by any one of the following Monitors:</w:t>
            </w:r>
          </w:p>
          <w:p w14:paraId="1DC739BE" w14:textId="77777777" w:rsidR="00C63E25" w:rsidRPr="00350027" w:rsidRDefault="00C63E25" w:rsidP="00F33256">
            <w:pPr>
              <w:rPr>
                <w:rFonts w:asciiTheme="minorHAnsi" w:hAnsiTheme="minorHAnsi"/>
              </w:rPr>
            </w:pPr>
            <w:r w:rsidRPr="00350027">
              <w:rPr>
                <w:rFonts w:asciiTheme="minorHAnsi" w:hAnsiTheme="minorHAnsi"/>
              </w:rPr>
              <w:tab/>
              <w:t>Pilot SHDL Operation 1 and 2 Health Monitor defined in MRJ_SCU_STC_SRS_595,</w:t>
            </w:r>
          </w:p>
          <w:p w14:paraId="7EFEE817" w14:textId="77777777" w:rsidR="00C63E25" w:rsidRPr="00350027" w:rsidRDefault="00C63E25" w:rsidP="00F33256">
            <w:pPr>
              <w:rPr>
                <w:rFonts w:asciiTheme="minorHAnsi" w:hAnsiTheme="minorHAnsi"/>
              </w:rPr>
            </w:pPr>
            <w:r w:rsidRPr="00350027">
              <w:rPr>
                <w:rFonts w:asciiTheme="minorHAnsi" w:hAnsiTheme="minorHAnsi"/>
              </w:rPr>
              <w:tab/>
              <w:t>Pilot SHDL Operation 1 and 2 Reasonableness Check Monitor defined in MRJ_SCU_STC_SRS_599,</w:t>
            </w:r>
          </w:p>
          <w:p w14:paraId="141AB1CB" w14:textId="77777777" w:rsidR="00C63E25" w:rsidRPr="00350027" w:rsidRDefault="00C63E25" w:rsidP="00F33256">
            <w:pPr>
              <w:rPr>
                <w:rFonts w:asciiTheme="minorHAnsi" w:hAnsiTheme="minorHAnsi"/>
              </w:rPr>
            </w:pPr>
            <w:r w:rsidRPr="00350027">
              <w:rPr>
                <w:rFonts w:asciiTheme="minorHAnsi" w:hAnsiTheme="minorHAnsi"/>
              </w:rPr>
              <w:tab/>
              <w:t>Co_Pilot SHDL Operation 1 and 2 Health Monitor defined in MRJ_SCU_STC_SRS_598,</w:t>
            </w:r>
          </w:p>
          <w:p w14:paraId="5F2380E7" w14:textId="77777777" w:rsidR="00C63E25" w:rsidRPr="00350027" w:rsidRDefault="00C63E25" w:rsidP="00F33256">
            <w:pPr>
              <w:rPr>
                <w:rFonts w:asciiTheme="minorHAnsi" w:hAnsiTheme="minorHAnsi"/>
              </w:rPr>
            </w:pPr>
            <w:r w:rsidRPr="00350027">
              <w:rPr>
                <w:rFonts w:asciiTheme="minorHAnsi" w:hAnsiTheme="minorHAnsi"/>
              </w:rPr>
              <w:tab/>
              <w:t>Co_Pilot SHDL Operation 1 and 2 Reasonableness Check Monitor defined in MRJ_SCU_STC_SRS_600</w:t>
            </w:r>
          </w:p>
          <w:p w14:paraId="7014F4AF" w14:textId="77777777" w:rsidR="00C63E25" w:rsidRPr="00350027" w:rsidRDefault="00C63E25" w:rsidP="00F33256">
            <w:pPr>
              <w:rPr>
                <w:rFonts w:asciiTheme="minorHAnsi" w:hAnsiTheme="minorHAnsi"/>
              </w:rPr>
            </w:pPr>
            <w:r w:rsidRPr="00350027">
              <w:rPr>
                <w:rFonts w:asciiTheme="minorHAnsi" w:hAnsiTheme="minorHAnsi"/>
              </w:rPr>
              <w:tab/>
              <w:t>SOV Status Monitor defined in MRJ_SCU_STC_SRS_1197.</w:t>
            </w:r>
          </w:p>
          <w:p w14:paraId="6EFBC473" w14:textId="77777777" w:rsidR="00C63E25" w:rsidRPr="00350027" w:rsidRDefault="00C63E25" w:rsidP="00F33256">
            <w:pPr>
              <w:rPr>
                <w:rFonts w:asciiTheme="minorHAnsi" w:hAnsiTheme="minorHAnsi"/>
                <w:i/>
                <w:iCs/>
              </w:rPr>
            </w:pPr>
          </w:p>
        </w:tc>
      </w:tr>
      <w:tr w:rsidR="00C63E25" w:rsidRPr="00350027" w14:paraId="07C5CE8A" w14:textId="77777777" w:rsidTr="00F33256">
        <w:tc>
          <w:tcPr>
            <w:tcW w:w="1559" w:type="dxa"/>
          </w:tcPr>
          <w:p w14:paraId="2DD5AA06" w14:textId="77777777" w:rsidR="00C63E25" w:rsidRPr="00350027" w:rsidRDefault="00C63E25" w:rsidP="00F33256">
            <w:pPr>
              <w:rPr>
                <w:rFonts w:asciiTheme="minorHAnsi" w:hAnsiTheme="minorHAnsi"/>
                <w:i/>
                <w:iCs/>
              </w:rPr>
            </w:pPr>
          </w:p>
        </w:tc>
        <w:tc>
          <w:tcPr>
            <w:tcW w:w="9320" w:type="dxa"/>
          </w:tcPr>
          <w:p w14:paraId="78E86DB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798E4AD" w14:textId="77777777" w:rsidTr="00F33256">
        <w:tc>
          <w:tcPr>
            <w:tcW w:w="1559" w:type="dxa"/>
          </w:tcPr>
          <w:p w14:paraId="4A913B81" w14:textId="77777777" w:rsidR="00C63E25" w:rsidRPr="00350027" w:rsidRDefault="00C63E25" w:rsidP="00F33256">
            <w:pPr>
              <w:rPr>
                <w:rFonts w:asciiTheme="minorHAnsi" w:hAnsiTheme="minorHAnsi"/>
                <w:i/>
                <w:iCs/>
              </w:rPr>
            </w:pPr>
          </w:p>
        </w:tc>
        <w:tc>
          <w:tcPr>
            <w:tcW w:w="9320" w:type="dxa"/>
          </w:tcPr>
          <w:p w14:paraId="40A4A6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7709790" w14:textId="77777777" w:rsidTr="00F33256">
        <w:tc>
          <w:tcPr>
            <w:tcW w:w="1559" w:type="dxa"/>
          </w:tcPr>
          <w:p w14:paraId="0F897C32" w14:textId="77777777" w:rsidR="00C63E25" w:rsidRPr="00350027" w:rsidRDefault="00C63E25" w:rsidP="00F33256">
            <w:pPr>
              <w:rPr>
                <w:rFonts w:asciiTheme="minorHAnsi" w:hAnsiTheme="minorHAnsi"/>
                <w:i/>
                <w:iCs/>
              </w:rPr>
            </w:pPr>
          </w:p>
        </w:tc>
        <w:tc>
          <w:tcPr>
            <w:tcW w:w="9320" w:type="dxa"/>
          </w:tcPr>
          <w:p w14:paraId="286E383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733E83" w14:textId="77777777" w:rsidR="00C63E25" w:rsidRPr="00350027" w:rsidRDefault="00C63E25" w:rsidP="00C63E25">
      <w:pPr>
        <w:rPr>
          <w:rFonts w:asciiTheme="minorHAnsi" w:hAnsiTheme="minorHAnsi"/>
        </w:rPr>
      </w:pPr>
    </w:p>
    <w:p w14:paraId="51320134" w14:textId="77777777" w:rsidR="00C63E25" w:rsidRPr="00350027" w:rsidRDefault="00C63E25" w:rsidP="00C63E25">
      <w:pPr>
        <w:rPr>
          <w:rFonts w:asciiTheme="minorHAnsi" w:hAnsiTheme="minorHAnsi"/>
        </w:rPr>
      </w:pPr>
      <w:r w:rsidRPr="00350027">
        <w:rPr>
          <w:rFonts w:asciiTheme="minorHAnsi" w:hAnsiTheme="minorHAnsi"/>
        </w:rPr>
        <w:t xml:space="preserve">Note: There are no failures in the </w:t>
      </w:r>
      <w:r w:rsidRPr="00350027">
        <w:rPr>
          <w:rFonts w:asciiTheme="minorHAnsi" w:hAnsiTheme="minorHAnsi"/>
          <w:i/>
          <w:iCs/>
        </w:rPr>
        <w:t>STC Program</w:t>
      </w:r>
      <w:r w:rsidRPr="00350027">
        <w:rPr>
          <w:rFonts w:asciiTheme="minorHAnsi" w:hAnsiTheme="minorHAnsi"/>
        </w:rPr>
        <w:t xml:space="preserve"> that are recoverable Failsafe Level 2 faults.</w:t>
      </w:r>
    </w:p>
    <w:p w14:paraId="06650B06"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3</w:t>
      </w:r>
    </w:p>
    <w:p w14:paraId="6D64A49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A7E0C57" w14:textId="77777777" w:rsidTr="00F33256">
        <w:tc>
          <w:tcPr>
            <w:tcW w:w="1559" w:type="dxa"/>
          </w:tcPr>
          <w:p w14:paraId="490A42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MRJ_SCU_STC_SRS_700</w:t>
            </w:r>
          </w:p>
        </w:tc>
        <w:tc>
          <w:tcPr>
            <w:tcW w:w="9320" w:type="dxa"/>
          </w:tcPr>
          <w:p w14:paraId="2998357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enter Failsafe Level 3, if not in Failsafe Level 1 or Failsafe Level 2, and remain at Failsafe Level 3 or higher, when a failure is reported by any one of the following Monitors:</w:t>
            </w:r>
          </w:p>
          <w:p w14:paraId="4F4826FE" w14:textId="77777777" w:rsidR="00C63E25" w:rsidRPr="00350027" w:rsidRDefault="00C63E25" w:rsidP="00F33256">
            <w:pPr>
              <w:rPr>
                <w:rFonts w:asciiTheme="minorHAnsi" w:hAnsiTheme="minorHAnsi"/>
              </w:rPr>
            </w:pPr>
            <w:r w:rsidRPr="00350027">
              <w:rPr>
                <w:rFonts w:asciiTheme="minorHAnsi" w:hAnsiTheme="minorHAnsi"/>
              </w:rPr>
              <w:tab/>
              <w:t>RH LVDT1 Health Monitor defined in MRJ_SCU_STC_SRS_67,</w:t>
            </w:r>
          </w:p>
          <w:p w14:paraId="1E0CB56B" w14:textId="77777777" w:rsidR="00C63E25" w:rsidRPr="00350027" w:rsidRDefault="00C63E25" w:rsidP="00F33256">
            <w:pPr>
              <w:rPr>
                <w:rFonts w:asciiTheme="minorHAnsi" w:hAnsiTheme="minorHAnsi"/>
              </w:rPr>
            </w:pPr>
            <w:r w:rsidRPr="00350027">
              <w:rPr>
                <w:rFonts w:asciiTheme="minorHAnsi" w:hAnsiTheme="minorHAnsi"/>
              </w:rPr>
              <w:tab/>
              <w:t>RH LVDT2 Health Monitor defined in MRJ_SCU_STC_SRS_566,</w:t>
            </w:r>
          </w:p>
          <w:p w14:paraId="689886DC" w14:textId="77777777" w:rsidR="00C63E25" w:rsidRPr="00350027" w:rsidRDefault="00C63E25" w:rsidP="00F33256">
            <w:pPr>
              <w:rPr>
                <w:rFonts w:asciiTheme="minorHAnsi" w:hAnsiTheme="minorHAnsi"/>
              </w:rPr>
            </w:pPr>
            <w:r w:rsidRPr="00350027">
              <w:rPr>
                <w:rFonts w:asciiTheme="minorHAnsi" w:hAnsiTheme="minorHAnsi"/>
              </w:rPr>
              <w:tab/>
              <w:t>LH LVDT1 Health Monitor defined in MRJ_SCU_STC_SRS_567,</w:t>
            </w:r>
          </w:p>
          <w:p w14:paraId="3E7AA094" w14:textId="77777777" w:rsidR="00C63E25" w:rsidRPr="00350027" w:rsidRDefault="00C63E25" w:rsidP="00F33256">
            <w:pPr>
              <w:rPr>
                <w:rFonts w:asciiTheme="minorHAnsi" w:hAnsiTheme="minorHAnsi"/>
              </w:rPr>
            </w:pPr>
            <w:r w:rsidRPr="00350027">
              <w:rPr>
                <w:rFonts w:asciiTheme="minorHAnsi" w:hAnsiTheme="minorHAnsi"/>
              </w:rPr>
              <w:tab/>
              <w:t>LH LVDT2 Health Monitor defined in MRJ_SCU_STC_SRS_568,</w:t>
            </w:r>
          </w:p>
          <w:p w14:paraId="016F34DF" w14:textId="77777777" w:rsidR="00C63E25" w:rsidRPr="00350027" w:rsidRDefault="00C63E25" w:rsidP="00F33256">
            <w:pPr>
              <w:rPr>
                <w:rFonts w:asciiTheme="minorHAnsi" w:hAnsiTheme="minorHAnsi"/>
              </w:rPr>
            </w:pPr>
            <w:r w:rsidRPr="00350027">
              <w:rPr>
                <w:rFonts w:asciiTheme="minorHAnsi" w:hAnsiTheme="minorHAnsi"/>
              </w:rPr>
              <w:t xml:space="preserve">            RH LVDT1 and RH LVDT2 Reasonableness Monitor defined in MRJ_SCU_STC_SRS_572,</w:t>
            </w:r>
          </w:p>
          <w:p w14:paraId="224C0018" w14:textId="77777777" w:rsidR="00C63E25" w:rsidRPr="00350027" w:rsidRDefault="00C63E25" w:rsidP="00F33256">
            <w:pPr>
              <w:rPr>
                <w:rFonts w:asciiTheme="minorHAnsi" w:hAnsiTheme="minorHAnsi"/>
              </w:rPr>
            </w:pPr>
            <w:r w:rsidRPr="00350027">
              <w:rPr>
                <w:rFonts w:asciiTheme="minorHAnsi" w:hAnsiTheme="minorHAnsi"/>
              </w:rPr>
              <w:t xml:space="preserve">            LH LVDT1 and LH LVDT2 Reasonableness Monitor defined in MRJ_SCU_STC_SRS_591,</w:t>
            </w:r>
          </w:p>
          <w:p w14:paraId="58AC4B38" w14:textId="77777777" w:rsidR="00C63E25" w:rsidRPr="00350027" w:rsidRDefault="00C63E25" w:rsidP="00F33256">
            <w:pPr>
              <w:rPr>
                <w:rFonts w:asciiTheme="minorHAnsi" w:hAnsiTheme="minorHAnsi"/>
              </w:rPr>
            </w:pPr>
            <w:r w:rsidRPr="00350027">
              <w:rPr>
                <w:rFonts w:asciiTheme="minorHAnsi" w:hAnsiTheme="minorHAnsi"/>
              </w:rPr>
              <w:tab/>
              <w:t>Pilot SHDL Operation 1 Health Monitor defined in MRJ_SCU_STC_SRS_592,</w:t>
            </w:r>
          </w:p>
          <w:p w14:paraId="64CE9904" w14:textId="77777777" w:rsidR="00C63E25" w:rsidRPr="00350027" w:rsidRDefault="00C63E25" w:rsidP="00F33256">
            <w:pPr>
              <w:rPr>
                <w:rFonts w:asciiTheme="minorHAnsi" w:hAnsiTheme="minorHAnsi"/>
              </w:rPr>
            </w:pPr>
            <w:r w:rsidRPr="00350027">
              <w:rPr>
                <w:rFonts w:asciiTheme="minorHAnsi" w:hAnsiTheme="minorHAnsi"/>
              </w:rPr>
              <w:tab/>
              <w:t>Pilot SHDL Operation 2 Health Monitor defined in MRJ_SCU_STC_SRS_593,</w:t>
            </w:r>
          </w:p>
          <w:p w14:paraId="64D125BD" w14:textId="77777777" w:rsidR="00C63E25" w:rsidRPr="00350027" w:rsidRDefault="00C63E25" w:rsidP="00F33256">
            <w:pPr>
              <w:rPr>
                <w:rFonts w:asciiTheme="minorHAnsi" w:hAnsiTheme="minorHAnsi"/>
              </w:rPr>
            </w:pPr>
            <w:r w:rsidRPr="00350027">
              <w:rPr>
                <w:rFonts w:asciiTheme="minorHAnsi" w:hAnsiTheme="minorHAnsi"/>
              </w:rPr>
              <w:tab/>
              <w:t>Co_Pilot SHDL Operation 1 Health Monitor defined in MRJ_SCU_STC_SRS_596,</w:t>
            </w:r>
          </w:p>
          <w:p w14:paraId="46A1A418" w14:textId="77777777" w:rsidR="00C63E25" w:rsidRPr="00350027" w:rsidRDefault="00C63E25" w:rsidP="00F33256">
            <w:pPr>
              <w:rPr>
                <w:rFonts w:asciiTheme="minorHAnsi" w:hAnsiTheme="minorHAnsi"/>
              </w:rPr>
            </w:pPr>
            <w:r w:rsidRPr="00350027">
              <w:rPr>
                <w:rFonts w:asciiTheme="minorHAnsi" w:hAnsiTheme="minorHAnsi"/>
              </w:rPr>
              <w:tab/>
              <w:t>Co_Pilot SHDL Operation 2 Health Monitor defined in MRJ_SCU_STC_SRS_597,</w:t>
            </w:r>
          </w:p>
          <w:p w14:paraId="4220FDCB" w14:textId="77777777" w:rsidR="00C63E25" w:rsidRPr="00350027" w:rsidRDefault="00C63E25" w:rsidP="00F33256">
            <w:pPr>
              <w:rPr>
                <w:rFonts w:asciiTheme="minorHAnsi" w:hAnsiTheme="minorHAnsi"/>
              </w:rPr>
            </w:pPr>
            <w:r w:rsidRPr="00350027">
              <w:rPr>
                <w:rFonts w:asciiTheme="minorHAnsi" w:hAnsiTheme="minorHAnsi"/>
              </w:rPr>
              <w:tab/>
              <w:t>Pilot SHDL Switch Reasonableness Check Monitor defined in MRJ_SCU_STC_SRS_575,</w:t>
            </w:r>
          </w:p>
          <w:p w14:paraId="06B51CC2" w14:textId="77777777" w:rsidR="00C63E25" w:rsidRPr="00350027" w:rsidRDefault="00C63E25" w:rsidP="00F33256">
            <w:pPr>
              <w:rPr>
                <w:rFonts w:asciiTheme="minorHAnsi" w:hAnsiTheme="minorHAnsi"/>
              </w:rPr>
            </w:pPr>
            <w:r w:rsidRPr="00350027">
              <w:rPr>
                <w:rFonts w:asciiTheme="minorHAnsi" w:hAnsiTheme="minorHAnsi"/>
              </w:rPr>
              <w:tab/>
              <w:t>Co_Pilot SHDL Switch Reasonableness Check Monitor defined in MRJ_SCU_STC_SRS_601,</w:t>
            </w:r>
          </w:p>
          <w:p w14:paraId="6D1CE0F1" w14:textId="77777777" w:rsidR="00C63E25" w:rsidRPr="00350027" w:rsidRDefault="00C63E25" w:rsidP="00F33256">
            <w:pPr>
              <w:rPr>
                <w:rFonts w:asciiTheme="minorHAnsi" w:hAnsiTheme="minorHAnsi"/>
              </w:rPr>
            </w:pPr>
            <w:r w:rsidRPr="00350027">
              <w:rPr>
                <w:rFonts w:asciiTheme="minorHAnsi" w:hAnsiTheme="minorHAnsi"/>
              </w:rPr>
              <w:tab/>
              <w:t>Towing Switch Reasonableness Check Monitor defined in MRJ_SCU_STC_SRS_603</w:t>
            </w:r>
          </w:p>
          <w:p w14:paraId="07EE6CAC" w14:textId="77777777" w:rsidR="00C63E25" w:rsidRPr="00350027" w:rsidRDefault="00C63E25" w:rsidP="00F33256">
            <w:pPr>
              <w:rPr>
                <w:rFonts w:asciiTheme="minorHAnsi" w:hAnsiTheme="minorHAnsi"/>
              </w:rPr>
            </w:pPr>
            <w:r w:rsidRPr="00350027">
              <w:rPr>
                <w:rFonts w:asciiTheme="minorHAnsi" w:hAnsiTheme="minorHAnsi"/>
              </w:rPr>
              <w:tab/>
              <w:t>EHSV1 Monitor defined in MRJ_SCU_STC_SRS_606,</w:t>
            </w:r>
          </w:p>
          <w:p w14:paraId="60CBC458" w14:textId="77777777" w:rsidR="00C63E25" w:rsidRPr="00350027" w:rsidRDefault="00C63E25" w:rsidP="00F33256">
            <w:pPr>
              <w:rPr>
                <w:rFonts w:asciiTheme="minorHAnsi" w:hAnsiTheme="minorHAnsi"/>
              </w:rPr>
            </w:pPr>
            <w:r w:rsidRPr="00350027">
              <w:rPr>
                <w:rFonts w:asciiTheme="minorHAnsi" w:hAnsiTheme="minorHAnsi"/>
              </w:rPr>
              <w:tab/>
              <w:t>EHSV2 Monitor defined in MRJ_SCU_STC_SRS_607,</w:t>
            </w:r>
          </w:p>
          <w:p w14:paraId="04385736" w14:textId="77777777" w:rsidR="00C63E25" w:rsidRPr="00350027" w:rsidRDefault="00C63E25" w:rsidP="00F33256">
            <w:pPr>
              <w:rPr>
                <w:rFonts w:asciiTheme="minorHAnsi" w:hAnsiTheme="minorHAnsi"/>
              </w:rPr>
            </w:pPr>
            <w:r w:rsidRPr="00350027">
              <w:rPr>
                <w:rFonts w:asciiTheme="minorHAnsi" w:hAnsiTheme="minorHAnsi"/>
              </w:rPr>
              <w:tab/>
              <w:t>Watchdog Life Lost Fault defined in MRJ_SCU_STC_SRS_477,</w:t>
            </w:r>
          </w:p>
          <w:p w14:paraId="00767409" w14:textId="77777777" w:rsidR="00C63E25" w:rsidRPr="00350027" w:rsidRDefault="00C63E25" w:rsidP="00F33256">
            <w:pPr>
              <w:rPr>
                <w:rFonts w:asciiTheme="minorHAnsi" w:hAnsiTheme="minorHAnsi"/>
              </w:rPr>
            </w:pPr>
            <w:r w:rsidRPr="00350027">
              <w:rPr>
                <w:rFonts w:asciiTheme="minorHAnsi" w:hAnsiTheme="minorHAnsi"/>
              </w:rPr>
              <w:tab/>
              <w:t>Cross Compare Check Monitor is defined in MRJ_SCU_STC_SRS_629,</w:t>
            </w:r>
          </w:p>
          <w:p w14:paraId="5B4E2056" w14:textId="77777777" w:rsidR="00C63E25" w:rsidRPr="00350027" w:rsidRDefault="00C63E25" w:rsidP="00F33256">
            <w:pPr>
              <w:rPr>
                <w:rFonts w:asciiTheme="minorHAnsi" w:hAnsiTheme="minorHAnsi"/>
              </w:rPr>
            </w:pPr>
            <w:r w:rsidRPr="00350027">
              <w:rPr>
                <w:rFonts w:asciiTheme="minorHAnsi" w:hAnsiTheme="minorHAnsi"/>
              </w:rPr>
              <w:tab/>
              <w:t>RiggingNotPerformed defined in MRJ_SCU_STC_SRS_1041,</w:t>
            </w:r>
          </w:p>
          <w:p w14:paraId="5F3B5D61" w14:textId="77777777" w:rsidR="00C63E25" w:rsidRPr="00350027" w:rsidRDefault="00C63E25" w:rsidP="00F33256">
            <w:pPr>
              <w:rPr>
                <w:rFonts w:asciiTheme="minorHAnsi" w:hAnsiTheme="minorHAnsi"/>
              </w:rPr>
            </w:pPr>
            <w:r w:rsidRPr="00350027">
              <w:rPr>
                <w:rFonts w:asciiTheme="minorHAnsi" w:hAnsiTheme="minorHAnsi"/>
              </w:rPr>
              <w:tab/>
              <w:t>AircraftSerNumNoSync defined in MRJ_SCU_STC_SRS_1044.</w:t>
            </w:r>
          </w:p>
          <w:p w14:paraId="037A4B40" w14:textId="77777777" w:rsidR="00C63E25" w:rsidRPr="00350027" w:rsidRDefault="00C63E25" w:rsidP="00F33256">
            <w:pPr>
              <w:rPr>
                <w:rFonts w:asciiTheme="minorHAnsi" w:hAnsiTheme="minorHAnsi"/>
              </w:rPr>
            </w:pPr>
          </w:p>
          <w:p w14:paraId="05A59724" w14:textId="77777777" w:rsidR="00C63E25" w:rsidRPr="00350027" w:rsidRDefault="00C63E25" w:rsidP="00F33256">
            <w:pPr>
              <w:rPr>
                <w:rFonts w:asciiTheme="minorHAnsi" w:hAnsiTheme="minorHAnsi"/>
              </w:rPr>
            </w:pPr>
            <w:r w:rsidRPr="00350027">
              <w:rPr>
                <w:rFonts w:asciiTheme="minorHAnsi" w:hAnsiTheme="minorHAnsi"/>
              </w:rPr>
              <w:t>Notes: Each of these individual Monitors is defined as non-recoverable, therefore ensuring the STC Program cannot revert to Failsafe level lower than 3 after any one of these has been reported.</w:t>
            </w:r>
          </w:p>
          <w:p w14:paraId="3CA3FF18" w14:textId="77777777" w:rsidR="00C63E25" w:rsidRPr="00350027" w:rsidRDefault="00C63E25" w:rsidP="00F33256">
            <w:pPr>
              <w:rPr>
                <w:rFonts w:asciiTheme="minorHAnsi" w:hAnsiTheme="minorHAnsi"/>
                <w:i/>
                <w:iCs/>
              </w:rPr>
            </w:pPr>
          </w:p>
        </w:tc>
      </w:tr>
      <w:tr w:rsidR="00C63E25" w:rsidRPr="00350027" w14:paraId="1EB0B653" w14:textId="77777777" w:rsidTr="00F33256">
        <w:tc>
          <w:tcPr>
            <w:tcW w:w="1559" w:type="dxa"/>
          </w:tcPr>
          <w:p w14:paraId="50AC5087" w14:textId="77777777" w:rsidR="00C63E25" w:rsidRPr="00350027" w:rsidRDefault="00C63E25" w:rsidP="00F33256">
            <w:pPr>
              <w:rPr>
                <w:rFonts w:asciiTheme="minorHAnsi" w:hAnsiTheme="minorHAnsi"/>
                <w:i/>
                <w:iCs/>
              </w:rPr>
            </w:pPr>
          </w:p>
        </w:tc>
        <w:tc>
          <w:tcPr>
            <w:tcW w:w="9320" w:type="dxa"/>
          </w:tcPr>
          <w:p w14:paraId="7D9A2CA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B27AB82" w14:textId="77777777" w:rsidTr="00F33256">
        <w:tc>
          <w:tcPr>
            <w:tcW w:w="1559" w:type="dxa"/>
          </w:tcPr>
          <w:p w14:paraId="7C4F6118" w14:textId="77777777" w:rsidR="00C63E25" w:rsidRPr="00350027" w:rsidRDefault="00C63E25" w:rsidP="00F33256">
            <w:pPr>
              <w:rPr>
                <w:rFonts w:asciiTheme="minorHAnsi" w:hAnsiTheme="minorHAnsi"/>
                <w:i/>
                <w:iCs/>
              </w:rPr>
            </w:pPr>
          </w:p>
        </w:tc>
        <w:tc>
          <w:tcPr>
            <w:tcW w:w="9320" w:type="dxa"/>
          </w:tcPr>
          <w:p w14:paraId="0C4CD8D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1C017E8" w14:textId="77777777" w:rsidTr="00F33256">
        <w:tc>
          <w:tcPr>
            <w:tcW w:w="1559" w:type="dxa"/>
          </w:tcPr>
          <w:p w14:paraId="3BEBA0A6" w14:textId="77777777" w:rsidR="00C63E25" w:rsidRPr="00350027" w:rsidRDefault="00C63E25" w:rsidP="00F33256">
            <w:pPr>
              <w:rPr>
                <w:rFonts w:asciiTheme="minorHAnsi" w:hAnsiTheme="minorHAnsi"/>
                <w:i/>
                <w:iCs/>
              </w:rPr>
            </w:pPr>
          </w:p>
        </w:tc>
        <w:tc>
          <w:tcPr>
            <w:tcW w:w="9320" w:type="dxa"/>
          </w:tcPr>
          <w:p w14:paraId="597ED50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62045B" w14:textId="77777777" w:rsidR="00C63E25" w:rsidRPr="00350027" w:rsidRDefault="00C63E25" w:rsidP="00C63E25">
      <w:pPr>
        <w:rPr>
          <w:rFonts w:asciiTheme="minorHAnsi" w:hAnsiTheme="minorHAnsi"/>
        </w:rPr>
      </w:pPr>
    </w:p>
    <w:p w14:paraId="584E18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4E0EF3" w14:textId="77777777" w:rsidTr="00F33256">
        <w:tc>
          <w:tcPr>
            <w:tcW w:w="1559" w:type="dxa"/>
          </w:tcPr>
          <w:p w14:paraId="4712F4C2"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MRJ_SCU_STC_SRS_699</w:t>
            </w:r>
          </w:p>
        </w:tc>
        <w:tc>
          <w:tcPr>
            <w:tcW w:w="9320" w:type="dxa"/>
          </w:tcPr>
          <w:p w14:paraId="3D44996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be in Failsafe Level 3, if not in Failsafe Level 1 or Failsafe Level 2, while a failure is reported by any one of the following Monitors:</w:t>
            </w:r>
          </w:p>
          <w:p w14:paraId="0BBD1574" w14:textId="77777777" w:rsidR="00C63E25" w:rsidRPr="00350027" w:rsidRDefault="00C63E25" w:rsidP="00F33256">
            <w:pPr>
              <w:rPr>
                <w:rFonts w:asciiTheme="minorHAnsi" w:hAnsiTheme="minorHAnsi"/>
              </w:rPr>
            </w:pPr>
            <w:r w:rsidRPr="00350027">
              <w:rPr>
                <w:rFonts w:asciiTheme="minorHAnsi" w:hAnsiTheme="minorHAnsi"/>
              </w:rPr>
              <w:t xml:space="preserve">            NVM Read failure defined in and MRJ_SCU_STC_SRS_711</w:t>
            </w:r>
          </w:p>
          <w:p w14:paraId="6FECB63D" w14:textId="77777777" w:rsidR="00C63E25" w:rsidRPr="00350027" w:rsidRDefault="00C63E25" w:rsidP="00F33256">
            <w:pPr>
              <w:rPr>
                <w:rFonts w:asciiTheme="minorHAnsi" w:hAnsiTheme="minorHAnsi"/>
              </w:rPr>
            </w:pPr>
            <w:r w:rsidRPr="00350027">
              <w:rPr>
                <w:rFonts w:asciiTheme="minorHAnsi" w:hAnsiTheme="minorHAnsi"/>
              </w:rPr>
              <w:t xml:space="preserve">            NVM Write failure defined in and MRJ_SCU_STC_SRS_1130</w:t>
            </w:r>
          </w:p>
          <w:p w14:paraId="67183DB7" w14:textId="77777777" w:rsidR="00C63E25" w:rsidRPr="00350027" w:rsidRDefault="00C63E25" w:rsidP="00F33256">
            <w:pPr>
              <w:rPr>
                <w:rFonts w:asciiTheme="minorHAnsi" w:hAnsiTheme="minorHAnsi"/>
              </w:rPr>
            </w:pPr>
            <w:r w:rsidRPr="00350027">
              <w:rPr>
                <w:rFonts w:asciiTheme="minorHAnsi" w:hAnsiTheme="minorHAnsi"/>
              </w:rPr>
              <w:tab/>
              <w:t>Loss of Interlane Communication is defined in MRJ_SCU_STC_SRS_915.</w:t>
            </w:r>
          </w:p>
          <w:p w14:paraId="2804838D" w14:textId="77777777" w:rsidR="00C63E25" w:rsidRPr="00350027" w:rsidRDefault="00C63E25" w:rsidP="00F33256">
            <w:pPr>
              <w:rPr>
                <w:rFonts w:asciiTheme="minorHAnsi" w:hAnsiTheme="minorHAnsi"/>
              </w:rPr>
            </w:pPr>
          </w:p>
          <w:p w14:paraId="50378B8B" w14:textId="77777777" w:rsidR="00C63E25" w:rsidRPr="00350027" w:rsidRDefault="00C63E25" w:rsidP="00F33256">
            <w:pPr>
              <w:rPr>
                <w:rFonts w:asciiTheme="minorHAnsi" w:hAnsiTheme="minorHAnsi"/>
              </w:rPr>
            </w:pPr>
            <w:r w:rsidRPr="00350027">
              <w:rPr>
                <w:rFonts w:asciiTheme="minorHAnsi" w:hAnsiTheme="minorHAnsi"/>
              </w:rPr>
              <w:t>Note: These Monitors are recoverable.</w:t>
            </w:r>
          </w:p>
          <w:p w14:paraId="7DF12CBB" w14:textId="77777777" w:rsidR="00C63E25" w:rsidRPr="00350027" w:rsidRDefault="00C63E25" w:rsidP="00F33256">
            <w:pPr>
              <w:rPr>
                <w:rFonts w:asciiTheme="minorHAnsi" w:hAnsiTheme="minorHAnsi"/>
                <w:i/>
                <w:iCs/>
              </w:rPr>
            </w:pPr>
          </w:p>
        </w:tc>
      </w:tr>
      <w:tr w:rsidR="00C63E25" w:rsidRPr="00350027" w14:paraId="08BE04BE" w14:textId="77777777" w:rsidTr="00F33256">
        <w:tc>
          <w:tcPr>
            <w:tcW w:w="1559" w:type="dxa"/>
          </w:tcPr>
          <w:p w14:paraId="55A0546C" w14:textId="77777777" w:rsidR="00C63E25" w:rsidRPr="00350027" w:rsidRDefault="00C63E25" w:rsidP="00F33256">
            <w:pPr>
              <w:rPr>
                <w:rFonts w:asciiTheme="minorHAnsi" w:hAnsiTheme="minorHAnsi"/>
                <w:i/>
                <w:iCs/>
              </w:rPr>
            </w:pPr>
          </w:p>
        </w:tc>
        <w:tc>
          <w:tcPr>
            <w:tcW w:w="9320" w:type="dxa"/>
          </w:tcPr>
          <w:p w14:paraId="02D38C6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877AA53" w14:textId="77777777" w:rsidTr="00F33256">
        <w:tc>
          <w:tcPr>
            <w:tcW w:w="1559" w:type="dxa"/>
          </w:tcPr>
          <w:p w14:paraId="7CC89EC6" w14:textId="77777777" w:rsidR="00C63E25" w:rsidRPr="00350027" w:rsidRDefault="00C63E25" w:rsidP="00F33256">
            <w:pPr>
              <w:rPr>
                <w:rFonts w:asciiTheme="minorHAnsi" w:hAnsiTheme="minorHAnsi"/>
                <w:i/>
                <w:iCs/>
              </w:rPr>
            </w:pPr>
          </w:p>
        </w:tc>
        <w:tc>
          <w:tcPr>
            <w:tcW w:w="9320" w:type="dxa"/>
          </w:tcPr>
          <w:p w14:paraId="37801A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30B658" w14:textId="77777777" w:rsidTr="00F33256">
        <w:tc>
          <w:tcPr>
            <w:tcW w:w="1559" w:type="dxa"/>
          </w:tcPr>
          <w:p w14:paraId="31CE046D" w14:textId="77777777" w:rsidR="00C63E25" w:rsidRPr="00350027" w:rsidRDefault="00C63E25" w:rsidP="00F33256">
            <w:pPr>
              <w:rPr>
                <w:rFonts w:asciiTheme="minorHAnsi" w:hAnsiTheme="minorHAnsi"/>
                <w:i/>
                <w:iCs/>
              </w:rPr>
            </w:pPr>
          </w:p>
        </w:tc>
        <w:tc>
          <w:tcPr>
            <w:tcW w:w="9320" w:type="dxa"/>
          </w:tcPr>
          <w:p w14:paraId="478C8E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D04315" w14:textId="77777777" w:rsidR="00C63E25" w:rsidRPr="00350027" w:rsidRDefault="00C63E25" w:rsidP="00C63E25">
      <w:pPr>
        <w:rPr>
          <w:rFonts w:asciiTheme="minorHAnsi" w:hAnsiTheme="minorHAnsi"/>
        </w:rPr>
      </w:pPr>
    </w:p>
    <w:p w14:paraId="61AA52DF" w14:textId="77777777" w:rsidR="00C63E25" w:rsidRPr="00350027" w:rsidRDefault="00C63E25" w:rsidP="00C63E25">
      <w:pPr>
        <w:pStyle w:val="Heading4"/>
        <w:rPr>
          <w:rFonts w:asciiTheme="minorHAnsi" w:hAnsiTheme="minorHAnsi"/>
        </w:rPr>
      </w:pPr>
      <w:r w:rsidRPr="00350027">
        <w:rPr>
          <w:rFonts w:asciiTheme="minorHAnsi" w:hAnsiTheme="minorHAnsi"/>
        </w:rPr>
        <w:t>Failsafe Level None</w:t>
      </w:r>
    </w:p>
    <w:p w14:paraId="5E3A1179"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 determine and report the following Monitors, although they have no direct input into the Failsafe Level determination calculation.</w:t>
      </w:r>
    </w:p>
    <w:p w14:paraId="74BD2E56" w14:textId="77777777" w:rsidR="00C63E25" w:rsidRPr="00350027" w:rsidRDefault="00C63E25" w:rsidP="00C63E25">
      <w:pPr>
        <w:rPr>
          <w:rFonts w:asciiTheme="minorHAnsi" w:hAnsiTheme="minorHAnsi"/>
        </w:rPr>
      </w:pPr>
      <w:r w:rsidRPr="00350027">
        <w:rPr>
          <w:rFonts w:asciiTheme="minorHAnsi" w:hAnsiTheme="minorHAnsi"/>
        </w:rPr>
        <w:tab/>
      </w:r>
    </w:p>
    <w:p w14:paraId="18A7A237" w14:textId="77777777" w:rsidR="00C63E25" w:rsidRPr="00350027" w:rsidRDefault="00C63E25" w:rsidP="00C63E25">
      <w:pPr>
        <w:rPr>
          <w:rFonts w:asciiTheme="minorHAnsi" w:hAnsiTheme="minorHAnsi"/>
        </w:rPr>
      </w:pPr>
      <w:r w:rsidRPr="00350027">
        <w:rPr>
          <w:rFonts w:asciiTheme="minorHAnsi" w:hAnsiTheme="minorHAnsi"/>
        </w:rPr>
        <w:t>ACE1B_Label 136 Monitor (Rudder Pedal Data) as defined in MRJ_SCU_STC_SRS_828,</w:t>
      </w:r>
    </w:p>
    <w:p w14:paraId="7206CCF4" w14:textId="77777777" w:rsidR="00C63E25" w:rsidRPr="00350027" w:rsidRDefault="00C63E25" w:rsidP="00C63E25">
      <w:pPr>
        <w:rPr>
          <w:rFonts w:asciiTheme="minorHAnsi" w:hAnsiTheme="minorHAnsi"/>
        </w:rPr>
      </w:pPr>
      <w:r w:rsidRPr="00350027">
        <w:rPr>
          <w:rFonts w:asciiTheme="minorHAnsi" w:hAnsiTheme="minorHAnsi"/>
        </w:rPr>
        <w:t>ACE2B_Label 136 Monitor (Rudder Pedal Data) as defined in MRJ_SCU_STC_SRS_830,</w:t>
      </w:r>
    </w:p>
    <w:p w14:paraId="09F19698" w14:textId="77777777" w:rsidR="00C63E25" w:rsidRPr="00350027" w:rsidRDefault="00C63E25" w:rsidP="00C63E25">
      <w:pPr>
        <w:rPr>
          <w:rFonts w:asciiTheme="minorHAnsi" w:hAnsiTheme="minorHAnsi"/>
        </w:rPr>
      </w:pPr>
      <w:r w:rsidRPr="00350027">
        <w:rPr>
          <w:rFonts w:asciiTheme="minorHAnsi" w:hAnsiTheme="minorHAnsi"/>
        </w:rPr>
        <w:t>ACE1B Reasonableness Check Monitor as defined in MRJ_SCU_STC_SRS_832,</w:t>
      </w:r>
    </w:p>
    <w:p w14:paraId="142AF2B4" w14:textId="77777777" w:rsidR="00C63E25" w:rsidRPr="00350027" w:rsidRDefault="00C63E25" w:rsidP="00C63E25">
      <w:pPr>
        <w:rPr>
          <w:rFonts w:asciiTheme="minorHAnsi" w:hAnsiTheme="minorHAnsi"/>
        </w:rPr>
      </w:pPr>
      <w:r w:rsidRPr="00350027">
        <w:rPr>
          <w:rFonts w:asciiTheme="minorHAnsi" w:hAnsiTheme="minorHAnsi"/>
        </w:rPr>
        <w:t>ACE2B Reasonableness Check Monitor as defined in MRJ_SCU_STC_SRS_832,</w:t>
      </w:r>
    </w:p>
    <w:p w14:paraId="4EADA0AE" w14:textId="77777777" w:rsidR="00C63E25" w:rsidRPr="00350027" w:rsidRDefault="00C63E25" w:rsidP="00C63E25">
      <w:pPr>
        <w:rPr>
          <w:rFonts w:asciiTheme="minorHAnsi" w:hAnsiTheme="minorHAnsi"/>
        </w:rPr>
      </w:pPr>
      <w:r w:rsidRPr="00350027">
        <w:rPr>
          <w:rFonts w:asciiTheme="minorHAnsi" w:hAnsiTheme="minorHAnsi"/>
        </w:rPr>
        <w:t>ACE1B Label 136 and ACE2B Label 136 Reasonableness Check Monitor as defined in MRJ_SCU_STC_SRS_838.</w:t>
      </w:r>
    </w:p>
    <w:p w14:paraId="75FA2360" w14:textId="77777777" w:rsidR="00C63E25" w:rsidRPr="00350027" w:rsidRDefault="00C63E25" w:rsidP="00C63E25">
      <w:pPr>
        <w:rPr>
          <w:rFonts w:asciiTheme="minorHAnsi" w:hAnsiTheme="minorHAnsi"/>
        </w:rPr>
      </w:pPr>
    </w:p>
    <w:p w14:paraId="182C16DC" w14:textId="77777777" w:rsidR="00C63E25" w:rsidRPr="00350027" w:rsidRDefault="00C63E25" w:rsidP="00C63E25">
      <w:pPr>
        <w:rPr>
          <w:rFonts w:asciiTheme="minorHAnsi" w:hAnsiTheme="minorHAnsi"/>
        </w:rPr>
      </w:pPr>
      <w:r w:rsidRPr="00350027">
        <w:rPr>
          <w:rFonts w:asciiTheme="minorHAnsi" w:hAnsiTheme="minorHAnsi"/>
        </w:rPr>
        <w:t>Note: These Monitors are recoverable.</w:t>
      </w:r>
    </w:p>
    <w:p w14:paraId="6E75A87F" w14:textId="77777777" w:rsidR="00C63E25" w:rsidRPr="00350027" w:rsidRDefault="00C63E25" w:rsidP="00C63E25">
      <w:pPr>
        <w:pStyle w:val="Heading3"/>
        <w:rPr>
          <w:rFonts w:asciiTheme="minorHAnsi" w:hAnsiTheme="minorHAnsi"/>
        </w:rPr>
      </w:pPr>
      <w:bookmarkStart w:id="17" w:name="_Toc464110933"/>
      <w:bookmarkStart w:id="18" w:name="_Hlk215651694"/>
      <w:r w:rsidRPr="00350027">
        <w:rPr>
          <w:rFonts w:asciiTheme="minorHAnsi" w:hAnsiTheme="minorHAnsi"/>
        </w:rPr>
        <w:t>Watchdog Service</w:t>
      </w:r>
      <w:bookmarkEnd w:id="17"/>
    </w:p>
    <w:p w14:paraId="32CE01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3A2018" w14:textId="77777777" w:rsidTr="00F33256">
        <w:tc>
          <w:tcPr>
            <w:tcW w:w="1559" w:type="dxa"/>
          </w:tcPr>
          <w:p w14:paraId="2413E56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MRJ_SCU_STC_SRS_309</w:t>
            </w:r>
          </w:p>
        </w:tc>
        <w:tc>
          <w:tcPr>
            <w:tcW w:w="9320" w:type="dxa"/>
          </w:tcPr>
          <w:p w14:paraId="2A5537E7" w14:textId="77777777" w:rsidR="00C63E25" w:rsidRPr="00350027" w:rsidRDefault="00C63E25" w:rsidP="00F33256">
            <w:pPr>
              <w:rPr>
                <w:rFonts w:asciiTheme="minorHAnsi" w:hAnsiTheme="minorHAnsi"/>
              </w:rPr>
            </w:pPr>
            <w:r w:rsidRPr="00350027">
              <w:rPr>
                <w:rFonts w:asciiTheme="minorHAnsi" w:hAnsiTheme="minorHAnsi"/>
              </w:rPr>
              <w:t>The STC program shall service the Watchdog Timer (WDT) via GPIOB0 to avoid a Watchdog timeout during its finite life cycle with a high pulse width of greater than 300 ns and less than 3 ms.</w:t>
            </w:r>
          </w:p>
          <w:p w14:paraId="224E6054" w14:textId="77777777" w:rsidR="00C63E25" w:rsidRPr="00350027" w:rsidRDefault="00C63E25" w:rsidP="00F33256">
            <w:pPr>
              <w:rPr>
                <w:rFonts w:asciiTheme="minorHAnsi" w:hAnsiTheme="minorHAnsi"/>
              </w:rPr>
            </w:pPr>
            <w:r w:rsidRPr="00350027">
              <w:rPr>
                <w:rFonts w:asciiTheme="minorHAnsi" w:hAnsiTheme="minorHAnsi"/>
              </w:rPr>
              <w:t>Note: Error conditions which require a watchdog reset as defined in MRJ_SCU_STC_SRS_313 overrule this requirement.</w:t>
            </w:r>
          </w:p>
          <w:p w14:paraId="33D22DF7" w14:textId="77777777" w:rsidR="00C63E25" w:rsidRPr="00350027" w:rsidRDefault="00C63E25" w:rsidP="00F33256">
            <w:pPr>
              <w:rPr>
                <w:rFonts w:asciiTheme="minorHAnsi" w:hAnsiTheme="minorHAnsi"/>
                <w:i/>
                <w:iCs/>
              </w:rPr>
            </w:pPr>
          </w:p>
        </w:tc>
      </w:tr>
      <w:tr w:rsidR="00C63E25" w:rsidRPr="00350027" w14:paraId="6BDA5F9F" w14:textId="77777777" w:rsidTr="00F33256">
        <w:tc>
          <w:tcPr>
            <w:tcW w:w="1559" w:type="dxa"/>
          </w:tcPr>
          <w:p w14:paraId="4DEDF782" w14:textId="77777777" w:rsidR="00C63E25" w:rsidRPr="00350027" w:rsidRDefault="00C63E25" w:rsidP="00F33256">
            <w:pPr>
              <w:rPr>
                <w:rFonts w:asciiTheme="minorHAnsi" w:hAnsiTheme="minorHAnsi"/>
                <w:i/>
                <w:iCs/>
              </w:rPr>
            </w:pPr>
          </w:p>
        </w:tc>
        <w:tc>
          <w:tcPr>
            <w:tcW w:w="9320" w:type="dxa"/>
          </w:tcPr>
          <w:p w14:paraId="3D3D184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C64AE0A" w14:textId="77777777" w:rsidTr="00F33256">
        <w:tc>
          <w:tcPr>
            <w:tcW w:w="1559" w:type="dxa"/>
          </w:tcPr>
          <w:p w14:paraId="33933732" w14:textId="77777777" w:rsidR="00C63E25" w:rsidRPr="00350027" w:rsidRDefault="00C63E25" w:rsidP="00F33256">
            <w:pPr>
              <w:rPr>
                <w:rFonts w:asciiTheme="minorHAnsi" w:hAnsiTheme="minorHAnsi"/>
                <w:i/>
                <w:iCs/>
              </w:rPr>
            </w:pPr>
          </w:p>
        </w:tc>
        <w:tc>
          <w:tcPr>
            <w:tcW w:w="9320" w:type="dxa"/>
          </w:tcPr>
          <w:p w14:paraId="31B94A5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0C4E2B6" w14:textId="77777777" w:rsidTr="00F33256">
        <w:tc>
          <w:tcPr>
            <w:tcW w:w="1559" w:type="dxa"/>
          </w:tcPr>
          <w:p w14:paraId="2D757A58" w14:textId="77777777" w:rsidR="00C63E25" w:rsidRPr="00350027" w:rsidRDefault="00C63E25" w:rsidP="00F33256">
            <w:pPr>
              <w:rPr>
                <w:rFonts w:asciiTheme="minorHAnsi" w:hAnsiTheme="minorHAnsi"/>
                <w:i/>
                <w:iCs/>
              </w:rPr>
            </w:pPr>
          </w:p>
        </w:tc>
        <w:tc>
          <w:tcPr>
            <w:tcW w:w="9320" w:type="dxa"/>
          </w:tcPr>
          <w:p w14:paraId="0EE34B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18"/>
    </w:tbl>
    <w:p w14:paraId="5C3A37C8" w14:textId="77777777" w:rsidR="00C63E25" w:rsidRPr="00350027" w:rsidRDefault="00C63E25" w:rsidP="00C63E25">
      <w:pPr>
        <w:rPr>
          <w:rFonts w:asciiTheme="minorHAnsi" w:hAnsiTheme="minorHAnsi"/>
        </w:rPr>
      </w:pPr>
    </w:p>
    <w:p w14:paraId="407AE16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F67AD86" w14:textId="77777777" w:rsidTr="00F33256">
        <w:tc>
          <w:tcPr>
            <w:tcW w:w="1559" w:type="dxa"/>
          </w:tcPr>
          <w:p w14:paraId="4526F0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MRJ_SCU_STC_SRS_313</w:t>
            </w:r>
          </w:p>
        </w:tc>
        <w:tc>
          <w:tcPr>
            <w:tcW w:w="9320" w:type="dxa"/>
          </w:tcPr>
          <w:p w14:paraId="01E1AF8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disable interrupts and force a watchdog reset if any of the following error conditions occurred:</w:t>
            </w:r>
          </w:p>
          <w:p w14:paraId="4A16CD04"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Thread is detected to have overrun as defined in MRJ_SCU_STC_SRS_312.</w:t>
            </w:r>
          </w:p>
          <w:p w14:paraId="67C3F489"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Register Configuration is detected to be corrupted as defined in MRJ_SCU_STC_SRS_507 and MRJ_SCU_STC_SRS_1189.</w:t>
            </w:r>
          </w:p>
          <w:p w14:paraId="638913B1"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32-Bit CRC failure detected as defined in MRJ_SCU_STC_SRS_478.</w:t>
            </w:r>
          </w:p>
          <w:p w14:paraId="1CC56B08"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Arithmetic Checksum failure detected as defined in MRJ_SCU_STC_SRS_479.</w:t>
            </w:r>
          </w:p>
          <w:p w14:paraId="5CA7E3CD"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rPr>
              <w:t xml:space="preserve"> Rigging record and data Check defined in MRJ_SCU_STC_SRS_1043</w:t>
            </w:r>
          </w:p>
          <w:p w14:paraId="2FDB1DC5" w14:textId="77777777" w:rsidR="00C63E25" w:rsidRPr="00350027" w:rsidRDefault="00C63E25" w:rsidP="00F33256">
            <w:pPr>
              <w:rPr>
                <w:rFonts w:asciiTheme="minorHAnsi" w:hAnsiTheme="minorHAnsi"/>
              </w:rPr>
            </w:pPr>
            <w:r w:rsidRPr="00350027">
              <w:rPr>
                <w:rFonts w:asciiTheme="minorHAnsi" w:hAnsiTheme="minorHAnsi" w:cs="Symbol"/>
              </w:rPr>
              <w:tab/>
            </w:r>
            <w:r w:rsidRPr="00350027">
              <w:rPr>
                <w:rFonts w:asciiTheme="minorHAnsi" w:hAnsiTheme="minorHAnsi" w:cs="Symbol"/>
              </w:rPr>
              <w:t></w:t>
            </w:r>
            <w:r w:rsidRPr="00350027">
              <w:rPr>
                <w:rFonts w:asciiTheme="minorHAnsi" w:hAnsiTheme="minorHAnsi"/>
              </w:rPr>
              <w:t xml:space="preserve"> RAM Code Check failure detected as defined in MRJ_SCU_STC_SRS_614.</w:t>
            </w:r>
          </w:p>
          <w:p w14:paraId="0411D06F" w14:textId="77777777" w:rsidR="00C63E25" w:rsidRPr="00350027" w:rsidRDefault="00C63E25" w:rsidP="00F33256">
            <w:pPr>
              <w:rPr>
                <w:rFonts w:asciiTheme="minorHAnsi" w:hAnsiTheme="minorHAnsi"/>
              </w:rPr>
            </w:pPr>
            <w:r w:rsidRPr="00350027">
              <w:rPr>
                <w:rFonts w:asciiTheme="minorHAnsi" w:hAnsiTheme="minorHAnsi" w:cs="Symbol"/>
              </w:rPr>
              <w:t></w:t>
            </w:r>
            <w:r w:rsidRPr="00350027">
              <w:rPr>
                <w:rFonts w:asciiTheme="minorHAnsi" w:hAnsiTheme="minorHAnsi" w:cs="Symbol"/>
              </w:rPr>
              <w:t></w:t>
            </w:r>
            <w:r w:rsidRPr="00350027">
              <w:rPr>
                <w:rFonts w:asciiTheme="minorHAnsi" w:hAnsiTheme="minorHAnsi"/>
              </w:rPr>
              <w:t>Internal Power Supply Monitor detected as defined in MRJ_SCU_STC_SRS_1168</w:t>
            </w:r>
          </w:p>
          <w:p w14:paraId="3A75D8D7" w14:textId="77777777" w:rsidR="00C63E25" w:rsidRPr="00350027" w:rsidRDefault="00C63E25" w:rsidP="00F33256">
            <w:pPr>
              <w:rPr>
                <w:rFonts w:asciiTheme="minorHAnsi" w:hAnsiTheme="minorHAnsi"/>
              </w:rPr>
            </w:pPr>
            <w:r w:rsidRPr="00350027">
              <w:rPr>
                <w:rFonts w:asciiTheme="minorHAnsi" w:hAnsiTheme="minorHAnsi"/>
              </w:rPr>
              <w:t>Note: This action prevents servicing of the ARINC 429 devices and hence stops ARINC 429 bus transmissions.</w:t>
            </w:r>
          </w:p>
          <w:p w14:paraId="560C7184" w14:textId="77777777" w:rsidR="00C63E25" w:rsidRPr="00350027" w:rsidRDefault="00C63E25" w:rsidP="00F33256">
            <w:pPr>
              <w:rPr>
                <w:rFonts w:asciiTheme="minorHAnsi" w:hAnsiTheme="minorHAnsi"/>
              </w:rPr>
            </w:pPr>
          </w:p>
          <w:p w14:paraId="366BC4BF" w14:textId="77777777" w:rsidR="00C63E25" w:rsidRPr="00350027" w:rsidRDefault="00C63E25" w:rsidP="00F33256">
            <w:pPr>
              <w:rPr>
                <w:rFonts w:asciiTheme="minorHAnsi" w:hAnsiTheme="minorHAnsi"/>
                <w:i/>
                <w:iCs/>
              </w:rPr>
            </w:pPr>
          </w:p>
        </w:tc>
      </w:tr>
      <w:tr w:rsidR="00C63E25" w:rsidRPr="00350027" w14:paraId="3E882E8B" w14:textId="77777777" w:rsidTr="00F33256">
        <w:tc>
          <w:tcPr>
            <w:tcW w:w="1559" w:type="dxa"/>
          </w:tcPr>
          <w:p w14:paraId="2778DB3A" w14:textId="77777777" w:rsidR="00C63E25" w:rsidRPr="00350027" w:rsidRDefault="00C63E25" w:rsidP="00F33256">
            <w:pPr>
              <w:rPr>
                <w:rFonts w:asciiTheme="minorHAnsi" w:hAnsiTheme="minorHAnsi"/>
                <w:i/>
                <w:iCs/>
              </w:rPr>
            </w:pPr>
          </w:p>
        </w:tc>
        <w:tc>
          <w:tcPr>
            <w:tcW w:w="9320" w:type="dxa"/>
          </w:tcPr>
          <w:p w14:paraId="627F08F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271387" w14:textId="77777777" w:rsidTr="00F33256">
        <w:tc>
          <w:tcPr>
            <w:tcW w:w="1559" w:type="dxa"/>
          </w:tcPr>
          <w:p w14:paraId="096E6E87" w14:textId="77777777" w:rsidR="00C63E25" w:rsidRPr="00350027" w:rsidRDefault="00C63E25" w:rsidP="00F33256">
            <w:pPr>
              <w:rPr>
                <w:rFonts w:asciiTheme="minorHAnsi" w:hAnsiTheme="minorHAnsi"/>
                <w:i/>
                <w:iCs/>
              </w:rPr>
            </w:pPr>
          </w:p>
        </w:tc>
        <w:tc>
          <w:tcPr>
            <w:tcW w:w="9320" w:type="dxa"/>
          </w:tcPr>
          <w:p w14:paraId="6C92F75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4BF5CB" w14:textId="77777777" w:rsidTr="00F33256">
        <w:tc>
          <w:tcPr>
            <w:tcW w:w="1559" w:type="dxa"/>
          </w:tcPr>
          <w:p w14:paraId="3F24FCEE" w14:textId="77777777" w:rsidR="00C63E25" w:rsidRPr="00350027" w:rsidRDefault="00C63E25" w:rsidP="00F33256">
            <w:pPr>
              <w:rPr>
                <w:rFonts w:asciiTheme="minorHAnsi" w:hAnsiTheme="minorHAnsi"/>
                <w:i/>
                <w:iCs/>
              </w:rPr>
            </w:pPr>
          </w:p>
        </w:tc>
        <w:tc>
          <w:tcPr>
            <w:tcW w:w="9320" w:type="dxa"/>
          </w:tcPr>
          <w:p w14:paraId="09081CF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2119DA" w14:textId="77777777" w:rsidR="00C63E25" w:rsidRPr="00350027" w:rsidRDefault="00C63E25" w:rsidP="00C63E25">
      <w:pPr>
        <w:rPr>
          <w:rFonts w:asciiTheme="minorHAnsi" w:hAnsiTheme="minorHAnsi"/>
        </w:rPr>
      </w:pPr>
    </w:p>
    <w:p w14:paraId="08E9A76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E4FE9F" w14:textId="77777777" w:rsidTr="00F33256">
        <w:tc>
          <w:tcPr>
            <w:tcW w:w="1559" w:type="dxa"/>
          </w:tcPr>
          <w:p w14:paraId="06C6C5E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MRJ_SCU_STC_SRS_734</w:t>
            </w:r>
          </w:p>
        </w:tc>
        <w:tc>
          <w:tcPr>
            <w:tcW w:w="9320" w:type="dxa"/>
          </w:tcPr>
          <w:p w14:paraId="12A3C37B" w14:textId="77777777" w:rsidR="00C63E25" w:rsidRPr="00350027" w:rsidRDefault="00C63E25" w:rsidP="00F33256">
            <w:pPr>
              <w:rPr>
                <w:rFonts w:asciiTheme="minorHAnsi" w:hAnsiTheme="minorHAnsi"/>
              </w:rPr>
            </w:pPr>
            <w:r w:rsidRPr="00350027">
              <w:rPr>
                <w:rFonts w:asciiTheme="minorHAnsi" w:hAnsiTheme="minorHAnsi"/>
              </w:rPr>
              <w:t xml:space="preserve">Prior to forcing a watchdog reset, the </w:t>
            </w:r>
            <w:r w:rsidRPr="00350027">
              <w:rPr>
                <w:rFonts w:asciiTheme="minorHAnsi" w:hAnsiTheme="minorHAnsi"/>
                <w:i/>
                <w:iCs/>
              </w:rPr>
              <w:t>STC Program</w:t>
            </w:r>
            <w:r w:rsidRPr="00350027">
              <w:rPr>
                <w:rFonts w:asciiTheme="minorHAnsi" w:hAnsiTheme="minorHAnsi"/>
              </w:rPr>
              <w:t xml:space="preserve"> shall set the GPIO outputs to default states as defined in the HW/SW interface specification [ref B4].</w:t>
            </w:r>
          </w:p>
          <w:p w14:paraId="2F8F09DF" w14:textId="77777777" w:rsidR="00C63E25" w:rsidRPr="00350027" w:rsidRDefault="00C63E25" w:rsidP="00F33256">
            <w:pPr>
              <w:rPr>
                <w:rFonts w:asciiTheme="minorHAnsi" w:hAnsiTheme="minorHAnsi"/>
              </w:rPr>
            </w:pPr>
          </w:p>
          <w:p w14:paraId="1D7A6EBB" w14:textId="77777777" w:rsidR="00C63E25" w:rsidRPr="00350027" w:rsidRDefault="00C63E25" w:rsidP="00F33256">
            <w:pPr>
              <w:rPr>
                <w:rFonts w:asciiTheme="minorHAnsi" w:hAnsiTheme="minorHAnsi"/>
              </w:rPr>
            </w:pPr>
            <w:r w:rsidRPr="00350027">
              <w:rPr>
                <w:rFonts w:asciiTheme="minorHAnsi" w:hAnsiTheme="minorHAnsi"/>
              </w:rPr>
              <w:t>Justification: Setting the GPIOs to default states ensures system is in safe condition until the reset and re-initialisation of GPIOs occurs.</w:t>
            </w:r>
          </w:p>
          <w:p w14:paraId="7CF6B0AE" w14:textId="77777777" w:rsidR="00C63E25" w:rsidRPr="00350027" w:rsidRDefault="00C63E25" w:rsidP="00F33256">
            <w:pPr>
              <w:rPr>
                <w:rFonts w:asciiTheme="minorHAnsi" w:hAnsiTheme="minorHAnsi"/>
                <w:i/>
                <w:iCs/>
              </w:rPr>
            </w:pPr>
          </w:p>
        </w:tc>
      </w:tr>
      <w:tr w:rsidR="00C63E25" w:rsidRPr="00350027" w14:paraId="3EE17996" w14:textId="77777777" w:rsidTr="00F33256">
        <w:tc>
          <w:tcPr>
            <w:tcW w:w="1559" w:type="dxa"/>
          </w:tcPr>
          <w:p w14:paraId="5208D388" w14:textId="77777777" w:rsidR="00C63E25" w:rsidRPr="00350027" w:rsidRDefault="00C63E25" w:rsidP="00F33256">
            <w:pPr>
              <w:rPr>
                <w:rFonts w:asciiTheme="minorHAnsi" w:hAnsiTheme="minorHAnsi"/>
                <w:i/>
                <w:iCs/>
              </w:rPr>
            </w:pPr>
          </w:p>
        </w:tc>
        <w:tc>
          <w:tcPr>
            <w:tcW w:w="9320" w:type="dxa"/>
          </w:tcPr>
          <w:p w14:paraId="37A7E3F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043EB6B2" w14:textId="77777777" w:rsidTr="00F33256">
        <w:tc>
          <w:tcPr>
            <w:tcW w:w="1559" w:type="dxa"/>
          </w:tcPr>
          <w:p w14:paraId="6B0236D2" w14:textId="77777777" w:rsidR="00C63E25" w:rsidRPr="00350027" w:rsidRDefault="00C63E25" w:rsidP="00F33256">
            <w:pPr>
              <w:rPr>
                <w:rFonts w:asciiTheme="minorHAnsi" w:hAnsiTheme="minorHAnsi"/>
                <w:i/>
                <w:iCs/>
              </w:rPr>
            </w:pPr>
          </w:p>
        </w:tc>
        <w:tc>
          <w:tcPr>
            <w:tcW w:w="9320" w:type="dxa"/>
          </w:tcPr>
          <w:p w14:paraId="4EFE137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1BC0716" w14:textId="77777777" w:rsidTr="00F33256">
        <w:tc>
          <w:tcPr>
            <w:tcW w:w="1559" w:type="dxa"/>
          </w:tcPr>
          <w:p w14:paraId="74F3900B" w14:textId="77777777" w:rsidR="00C63E25" w:rsidRPr="00350027" w:rsidRDefault="00C63E25" w:rsidP="00F33256">
            <w:pPr>
              <w:rPr>
                <w:rFonts w:asciiTheme="minorHAnsi" w:hAnsiTheme="minorHAnsi"/>
                <w:i/>
                <w:iCs/>
              </w:rPr>
            </w:pPr>
          </w:p>
        </w:tc>
        <w:tc>
          <w:tcPr>
            <w:tcW w:w="9320" w:type="dxa"/>
          </w:tcPr>
          <w:p w14:paraId="3EE9FDD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6892A3" w14:textId="77777777" w:rsidR="00C63E25" w:rsidRPr="00350027" w:rsidRDefault="00C63E25" w:rsidP="00C63E25">
      <w:pPr>
        <w:rPr>
          <w:rFonts w:asciiTheme="minorHAnsi" w:hAnsiTheme="minorHAnsi"/>
        </w:rPr>
      </w:pPr>
    </w:p>
    <w:p w14:paraId="67CE412B" w14:textId="77777777" w:rsidR="00C63E25" w:rsidRPr="00350027" w:rsidRDefault="00C63E25" w:rsidP="00C63E25">
      <w:pPr>
        <w:pStyle w:val="Heading3"/>
        <w:rPr>
          <w:rFonts w:asciiTheme="minorHAnsi" w:hAnsiTheme="minorHAnsi"/>
        </w:rPr>
      </w:pPr>
      <w:bookmarkStart w:id="19" w:name="_Toc464110934"/>
      <w:r w:rsidRPr="00350027">
        <w:rPr>
          <w:rFonts w:asciiTheme="minorHAnsi" w:hAnsiTheme="minorHAnsi"/>
        </w:rPr>
        <w:t>Runtime Integrity Check</w:t>
      </w:r>
      <w:bookmarkEnd w:id="19"/>
    </w:p>
    <w:p w14:paraId="6EA6F3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B85C93A" w14:textId="77777777" w:rsidTr="00F33256">
        <w:tc>
          <w:tcPr>
            <w:tcW w:w="1559" w:type="dxa"/>
          </w:tcPr>
          <w:p w14:paraId="15CBD60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MRJ_SCU_STC_SRS_312</w:t>
            </w:r>
          </w:p>
        </w:tc>
        <w:tc>
          <w:tcPr>
            <w:tcW w:w="9320" w:type="dxa"/>
          </w:tcPr>
          <w:p w14:paraId="47DF55F6" w14:textId="77777777" w:rsidR="00C63E25" w:rsidRPr="00350027" w:rsidRDefault="00C63E25" w:rsidP="00F33256">
            <w:pPr>
              <w:rPr>
                <w:rFonts w:asciiTheme="minorHAnsi" w:hAnsiTheme="minorHAnsi"/>
              </w:rPr>
            </w:pPr>
            <w:r w:rsidRPr="00350027">
              <w:rPr>
                <w:rFonts w:asciiTheme="minorHAnsi" w:hAnsiTheme="minorHAnsi"/>
              </w:rPr>
              <w:t xml:space="preserve">After successful completion of power up processing as defined in Section 6.1, the </w:t>
            </w:r>
            <w:r w:rsidRPr="00350027">
              <w:rPr>
                <w:rFonts w:asciiTheme="minorHAnsi" w:hAnsiTheme="minorHAnsi"/>
                <w:i/>
                <w:iCs/>
              </w:rPr>
              <w:t xml:space="preserve">STC Program </w:t>
            </w:r>
            <w:r w:rsidRPr="00350027">
              <w:rPr>
                <w:rFonts w:asciiTheme="minorHAnsi" w:hAnsiTheme="minorHAnsi"/>
              </w:rPr>
              <w:t>shall perform</w:t>
            </w:r>
            <w:r w:rsidRPr="00350027">
              <w:rPr>
                <w:rFonts w:asciiTheme="minorHAnsi" w:hAnsiTheme="minorHAnsi"/>
                <w:b/>
                <w:bCs/>
              </w:rPr>
              <w:t xml:space="preserve"> </w:t>
            </w:r>
            <w:r w:rsidRPr="00350027">
              <w:rPr>
                <w:rFonts w:asciiTheme="minorHAnsi" w:hAnsiTheme="minorHAnsi"/>
              </w:rPr>
              <w:t>runtime checks to ensure that processing threads from the previous processing cycle have completed before being scheduled in.</w:t>
            </w:r>
          </w:p>
          <w:p w14:paraId="5DF1A2C5" w14:textId="77777777" w:rsidR="00C63E25" w:rsidRPr="00350027" w:rsidRDefault="00C63E25" w:rsidP="00F33256">
            <w:pPr>
              <w:rPr>
                <w:rFonts w:asciiTheme="minorHAnsi" w:hAnsiTheme="minorHAnsi"/>
              </w:rPr>
            </w:pPr>
          </w:p>
          <w:p w14:paraId="19FE48B2" w14:textId="77777777" w:rsidR="00C63E25" w:rsidRPr="00350027" w:rsidRDefault="00C63E25" w:rsidP="00F33256">
            <w:pPr>
              <w:rPr>
                <w:rFonts w:asciiTheme="minorHAnsi" w:hAnsiTheme="minorHAnsi"/>
              </w:rPr>
            </w:pPr>
          </w:p>
          <w:p w14:paraId="4B378212" w14:textId="77777777" w:rsidR="00C63E25" w:rsidRPr="00350027" w:rsidRDefault="00C63E25" w:rsidP="00F33256">
            <w:pPr>
              <w:rPr>
                <w:rFonts w:asciiTheme="minorHAnsi" w:hAnsiTheme="minorHAnsi"/>
                <w:i/>
                <w:iCs/>
              </w:rPr>
            </w:pPr>
          </w:p>
        </w:tc>
      </w:tr>
      <w:tr w:rsidR="00C63E25" w:rsidRPr="00350027" w14:paraId="3E0CCB33" w14:textId="77777777" w:rsidTr="00F33256">
        <w:tc>
          <w:tcPr>
            <w:tcW w:w="1559" w:type="dxa"/>
          </w:tcPr>
          <w:p w14:paraId="468583FF" w14:textId="77777777" w:rsidR="00C63E25" w:rsidRPr="00350027" w:rsidRDefault="00C63E25" w:rsidP="00F33256">
            <w:pPr>
              <w:rPr>
                <w:rFonts w:asciiTheme="minorHAnsi" w:hAnsiTheme="minorHAnsi"/>
                <w:i/>
                <w:iCs/>
              </w:rPr>
            </w:pPr>
          </w:p>
        </w:tc>
        <w:tc>
          <w:tcPr>
            <w:tcW w:w="9320" w:type="dxa"/>
          </w:tcPr>
          <w:p w14:paraId="0B25A3E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E8BBD97" w14:textId="77777777" w:rsidTr="00F33256">
        <w:tc>
          <w:tcPr>
            <w:tcW w:w="1559" w:type="dxa"/>
          </w:tcPr>
          <w:p w14:paraId="0BDC42EA" w14:textId="77777777" w:rsidR="00C63E25" w:rsidRPr="00350027" w:rsidRDefault="00C63E25" w:rsidP="00F33256">
            <w:pPr>
              <w:rPr>
                <w:rFonts w:asciiTheme="minorHAnsi" w:hAnsiTheme="minorHAnsi"/>
                <w:i/>
                <w:iCs/>
              </w:rPr>
            </w:pPr>
          </w:p>
        </w:tc>
        <w:tc>
          <w:tcPr>
            <w:tcW w:w="9320" w:type="dxa"/>
          </w:tcPr>
          <w:p w14:paraId="1BFFC7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6C5241C" w14:textId="77777777" w:rsidTr="00F33256">
        <w:tc>
          <w:tcPr>
            <w:tcW w:w="1559" w:type="dxa"/>
          </w:tcPr>
          <w:p w14:paraId="11F50D72" w14:textId="77777777" w:rsidR="00C63E25" w:rsidRPr="00350027" w:rsidRDefault="00C63E25" w:rsidP="00F33256">
            <w:pPr>
              <w:rPr>
                <w:rFonts w:asciiTheme="minorHAnsi" w:hAnsiTheme="minorHAnsi"/>
                <w:i/>
                <w:iCs/>
              </w:rPr>
            </w:pPr>
          </w:p>
        </w:tc>
        <w:tc>
          <w:tcPr>
            <w:tcW w:w="9320" w:type="dxa"/>
          </w:tcPr>
          <w:p w14:paraId="01117B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406F1DC" w14:textId="77777777" w:rsidR="00C63E25" w:rsidRPr="00350027" w:rsidRDefault="00C63E25" w:rsidP="00C63E25">
      <w:pPr>
        <w:rPr>
          <w:rFonts w:asciiTheme="minorHAnsi" w:hAnsiTheme="minorHAnsi"/>
        </w:rPr>
      </w:pPr>
    </w:p>
    <w:p w14:paraId="39793FEE" w14:textId="77777777" w:rsidR="00C63E25" w:rsidRPr="00350027" w:rsidRDefault="00C63E25" w:rsidP="00C63E25">
      <w:pPr>
        <w:pStyle w:val="Heading3"/>
        <w:rPr>
          <w:rFonts w:asciiTheme="minorHAnsi" w:hAnsiTheme="minorHAnsi"/>
        </w:rPr>
      </w:pPr>
      <w:bookmarkStart w:id="20" w:name="_Toc464110935"/>
      <w:bookmarkStart w:id="21" w:name="_Hlk215651715"/>
      <w:r w:rsidRPr="00350027">
        <w:rPr>
          <w:rFonts w:asciiTheme="minorHAnsi" w:hAnsiTheme="minorHAnsi"/>
        </w:rPr>
        <w:t>Register Check</w:t>
      </w:r>
      <w:bookmarkEnd w:id="20"/>
    </w:p>
    <w:p w14:paraId="7B9655B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83"/>
      </w:tblGrid>
      <w:tr w:rsidR="00C63E25" w:rsidRPr="00350027" w14:paraId="4814F49A" w14:textId="77777777" w:rsidTr="00F33256">
        <w:tc>
          <w:tcPr>
            <w:tcW w:w="1559" w:type="dxa"/>
          </w:tcPr>
          <w:p w14:paraId="5163B50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MRJ_SCU_STC_SRS_507</w:t>
            </w:r>
          </w:p>
        </w:tc>
        <w:tc>
          <w:tcPr>
            <w:tcW w:w="9320" w:type="dxa"/>
          </w:tcPr>
          <w:p w14:paraId="7923F20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periodically compare the contents of its processor configuration registers with the values set at initialisation; and react to a mismatch as follows:</w:t>
            </w:r>
          </w:p>
          <w:p w14:paraId="7309E53D" w14:textId="77777777" w:rsidR="00C63E25" w:rsidRPr="00350027" w:rsidRDefault="00C63E25" w:rsidP="00F33256">
            <w:pPr>
              <w:rPr>
                <w:rFonts w:asciiTheme="minorHAnsi" w:hAnsiTheme="minorHAnsi"/>
              </w:rPr>
            </w:pPr>
          </w:p>
          <w:p w14:paraId="5DAC5390" w14:textId="77777777" w:rsidR="00C63E25" w:rsidRPr="00350027" w:rsidRDefault="00C63E25" w:rsidP="00F33256">
            <w:pPr>
              <w:rPr>
                <w:rFonts w:asciiTheme="minorHAnsi" w:hAnsiTheme="minorHAnsi"/>
              </w:rPr>
            </w:pPr>
            <w:r w:rsidRPr="00350027">
              <w:rPr>
                <w:rFonts w:asciiTheme="minorHAnsi" w:hAnsiTheme="minorHAnsi"/>
              </w:rPr>
              <w:t xml:space="preserve">IF </w:t>
            </w:r>
            <w:r w:rsidRPr="00350027">
              <w:rPr>
                <w:rFonts w:asciiTheme="minorHAnsi" w:hAnsiTheme="minorHAnsi"/>
              </w:rPr>
              <w:tab/>
              <w:t>for any register listed in Table “Register Check Mask Values” the following condition is met:</w:t>
            </w:r>
          </w:p>
          <w:p w14:paraId="370EA5A3" w14:textId="77777777" w:rsidR="00C63E25" w:rsidRPr="00350027" w:rsidRDefault="00C63E25" w:rsidP="00F33256">
            <w:pPr>
              <w:rPr>
                <w:rFonts w:asciiTheme="minorHAnsi" w:hAnsiTheme="minorHAnsi"/>
              </w:rPr>
            </w:pPr>
            <w:r w:rsidRPr="00350027">
              <w:rPr>
                <w:rFonts w:asciiTheme="minorHAnsi" w:hAnsiTheme="minorHAnsi"/>
              </w:rPr>
              <w:tab/>
              <w:t>(Initial Value bitwise-AND Mask)  &lt;&gt;  (Current Value bitwise-AND Mask)</w:t>
            </w:r>
          </w:p>
          <w:p w14:paraId="47F52E63" w14:textId="77777777" w:rsidR="00C63E25" w:rsidRPr="00350027" w:rsidRDefault="00C63E25" w:rsidP="00F33256">
            <w:pPr>
              <w:rPr>
                <w:rFonts w:asciiTheme="minorHAnsi" w:hAnsiTheme="minorHAnsi"/>
              </w:rPr>
            </w:pPr>
            <w:r w:rsidRPr="00350027">
              <w:rPr>
                <w:rFonts w:asciiTheme="minorHAnsi" w:hAnsiTheme="minorHAnsi"/>
              </w:rPr>
              <w:t>THEN</w:t>
            </w:r>
          </w:p>
          <w:p w14:paraId="24017371" w14:textId="77777777" w:rsidR="00C63E25" w:rsidRPr="00350027" w:rsidRDefault="00C63E25" w:rsidP="00F33256">
            <w:pPr>
              <w:rPr>
                <w:rFonts w:asciiTheme="minorHAnsi" w:hAnsiTheme="minorHAnsi"/>
              </w:rPr>
            </w:pPr>
            <w:r w:rsidRPr="00350027">
              <w:rPr>
                <w:rFonts w:asciiTheme="minorHAnsi" w:hAnsiTheme="minorHAnsi"/>
              </w:rPr>
              <w:tab/>
              <w:t>Disable interrupts and force a watchdog reset</w:t>
            </w:r>
          </w:p>
          <w:p w14:paraId="66B689F8" w14:textId="77777777" w:rsidR="00C63E25" w:rsidRPr="00350027" w:rsidRDefault="00C63E25" w:rsidP="00F33256">
            <w:pPr>
              <w:rPr>
                <w:rFonts w:asciiTheme="minorHAnsi" w:hAnsiTheme="minorHAnsi"/>
              </w:rPr>
            </w:pPr>
            <w:r w:rsidRPr="00350027">
              <w:rPr>
                <w:rFonts w:asciiTheme="minorHAnsi" w:hAnsiTheme="minorHAnsi"/>
              </w:rPr>
              <w:t>ELSE</w:t>
            </w:r>
          </w:p>
          <w:p w14:paraId="03D7D9B9" w14:textId="77777777" w:rsidR="00C63E25" w:rsidRPr="00350027" w:rsidRDefault="00C63E25" w:rsidP="00F33256">
            <w:pPr>
              <w:rPr>
                <w:rFonts w:asciiTheme="minorHAnsi" w:hAnsiTheme="minorHAnsi"/>
              </w:rPr>
            </w:pPr>
            <w:r w:rsidRPr="00350027">
              <w:rPr>
                <w:rFonts w:asciiTheme="minorHAnsi" w:hAnsiTheme="minorHAnsi"/>
              </w:rPr>
              <w:tab/>
              <w:t>No action</w:t>
            </w:r>
          </w:p>
          <w:p w14:paraId="0AC82D88" w14:textId="77777777" w:rsidR="00C63E25" w:rsidRPr="00350027" w:rsidRDefault="00C63E25" w:rsidP="00F33256">
            <w:pPr>
              <w:rPr>
                <w:rFonts w:asciiTheme="minorHAnsi" w:hAnsiTheme="minorHAnsi"/>
              </w:rPr>
            </w:pPr>
            <w:r w:rsidRPr="00350027">
              <w:rPr>
                <w:rFonts w:asciiTheme="minorHAnsi" w:hAnsiTheme="minorHAnsi"/>
              </w:rPr>
              <w:t>ENDIF</w:t>
            </w:r>
          </w:p>
          <w:p w14:paraId="3C876B09" w14:textId="77777777" w:rsidR="00C63E25" w:rsidRPr="00350027" w:rsidRDefault="00C63E25" w:rsidP="00F33256">
            <w:pPr>
              <w:rPr>
                <w:rFonts w:asciiTheme="minorHAnsi" w:hAnsiTheme="minorHAnsi"/>
              </w:rPr>
            </w:pPr>
          </w:p>
          <w:p w14:paraId="32220DB0" w14:textId="77777777" w:rsidR="00C63E25" w:rsidRPr="00350027" w:rsidRDefault="00C63E25" w:rsidP="00F33256">
            <w:pPr>
              <w:rPr>
                <w:rFonts w:asciiTheme="minorHAnsi" w:hAnsiTheme="minorHAnsi"/>
              </w:rPr>
            </w:pPr>
            <w:r w:rsidRPr="00350027">
              <w:rPr>
                <w:rFonts w:asciiTheme="minorHAnsi" w:hAnsiTheme="minorHAnsi"/>
              </w:rPr>
              <w:t>where:</w:t>
            </w:r>
          </w:p>
          <w:p w14:paraId="5F73F579" w14:textId="77777777" w:rsidR="00C63E25" w:rsidRPr="00350027" w:rsidRDefault="00C63E25" w:rsidP="00F33256">
            <w:pPr>
              <w:rPr>
                <w:rFonts w:asciiTheme="minorHAnsi" w:hAnsiTheme="minorHAnsi"/>
              </w:rPr>
            </w:pPr>
            <w:r w:rsidRPr="00350027">
              <w:rPr>
                <w:rFonts w:asciiTheme="minorHAnsi" w:hAnsiTheme="minorHAnsi"/>
              </w:rPr>
              <w:t>the period for reading the configuration registers is every major cycle  (MRJ_SCU_STC_SRS_786);</w:t>
            </w:r>
          </w:p>
          <w:p w14:paraId="7E9D094E" w14:textId="77777777" w:rsidR="00C63E25" w:rsidRPr="00350027" w:rsidRDefault="00C63E25" w:rsidP="00F33256">
            <w:pPr>
              <w:rPr>
                <w:rFonts w:asciiTheme="minorHAnsi" w:hAnsiTheme="minorHAnsi"/>
              </w:rPr>
            </w:pPr>
            <w:r w:rsidRPr="00350027">
              <w:rPr>
                <w:rFonts w:asciiTheme="minorHAnsi" w:hAnsiTheme="minorHAnsi"/>
              </w:rPr>
              <w:t>the Initial Value is set at initialisation as specified in Section "Register Initialisation" (MRJ_SCU_STC_SRS_463);</w:t>
            </w:r>
          </w:p>
          <w:p w14:paraId="697AFA2E" w14:textId="77777777" w:rsidR="00C63E25" w:rsidRPr="00350027" w:rsidRDefault="00C63E25" w:rsidP="00F33256">
            <w:pPr>
              <w:rPr>
                <w:rFonts w:asciiTheme="minorHAnsi" w:hAnsiTheme="minorHAnsi"/>
              </w:rPr>
            </w:pPr>
            <w:r w:rsidRPr="00350027">
              <w:rPr>
                <w:rFonts w:asciiTheme="minorHAnsi" w:hAnsiTheme="minorHAnsi"/>
              </w:rPr>
              <w:t>Mask is as specified in Table “Register Check Mask Values”;</w:t>
            </w:r>
          </w:p>
          <w:p w14:paraId="2DDCB8DD" w14:textId="77777777" w:rsidR="00C63E25" w:rsidRPr="00350027" w:rsidRDefault="00C63E25" w:rsidP="00F33256">
            <w:pPr>
              <w:rPr>
                <w:rFonts w:asciiTheme="minorHAnsi" w:hAnsiTheme="minorHAnsi"/>
              </w:rPr>
            </w:pPr>
            <w:r w:rsidRPr="00350027">
              <w:rPr>
                <w:rFonts w:asciiTheme="minorHAnsi" w:hAnsiTheme="minorHAnsi"/>
              </w:rPr>
              <w:t>Current Value is the value of the register read in the processing cycle in which the check is being performed.</w:t>
            </w:r>
          </w:p>
          <w:p w14:paraId="07ACBD52" w14:textId="77777777" w:rsidR="00C63E25" w:rsidRPr="00350027" w:rsidRDefault="00C63E25" w:rsidP="00F33256">
            <w:pPr>
              <w:rPr>
                <w:rFonts w:asciiTheme="minorHAnsi" w:hAnsiTheme="minorHAnsi"/>
              </w:rPr>
            </w:pPr>
          </w:p>
          <w:p w14:paraId="08E7ADC3" w14:textId="77777777" w:rsidR="00C63E25" w:rsidRPr="00350027" w:rsidRDefault="00C63E25" w:rsidP="00F33256">
            <w:pPr>
              <w:rPr>
                <w:rFonts w:asciiTheme="minorHAnsi" w:hAnsiTheme="minorHAnsi"/>
                <w:b/>
                <w:bCs/>
              </w:rPr>
            </w:pPr>
            <w:r w:rsidRPr="00350027">
              <w:rPr>
                <w:rFonts w:asciiTheme="minorHAnsi" w:hAnsiTheme="minorHAnsi"/>
                <w:b/>
                <w:bCs/>
              </w:rPr>
              <w:t>Table - Register Check Mask Values</w:t>
            </w:r>
          </w:p>
          <w:p w14:paraId="3B01C371" w14:textId="77777777" w:rsidR="00C63E25" w:rsidRPr="00350027" w:rsidRDefault="00C63E25" w:rsidP="00F33256">
            <w:pPr>
              <w:rPr>
                <w:rFonts w:asciiTheme="minorHAnsi" w:hAnsiTheme="minorHAnsi"/>
              </w:rPr>
            </w:pPr>
            <w:r w:rsidRPr="00350027">
              <w:rPr>
                <w:rFonts w:asciiTheme="minorHAnsi" w:hAnsiTheme="minorHAnsi"/>
                <w:b/>
                <w:bCs/>
              </w:rPr>
              <w:object w:dxaOrig="8866" w:dyaOrig="11760" w14:anchorId="5DE0D130">
                <v:shape id="_x0000_i1039" type="#_x0000_t75" style="width:443.25pt;height:588pt" o:ole="">
                  <v:imagedata r:id="rId18" o:title=""/>
                </v:shape>
                <o:OLEObject Type="Embed" ProgID="Word.Document.8" ShapeID="_x0000_i1039" DrawAspect="Content" ObjectID="_1831033164" r:id="rId19"/>
              </w:object>
            </w:r>
          </w:p>
          <w:p w14:paraId="4DB3A955" w14:textId="77777777" w:rsidR="00C63E25" w:rsidRPr="00350027" w:rsidRDefault="00C63E25" w:rsidP="00F33256">
            <w:pPr>
              <w:rPr>
                <w:rFonts w:asciiTheme="minorHAnsi" w:hAnsiTheme="minorHAnsi"/>
              </w:rPr>
            </w:pPr>
            <w:r w:rsidRPr="00350027">
              <w:rPr>
                <w:rFonts w:asciiTheme="minorHAnsi" w:hAnsiTheme="minorHAnsi"/>
              </w:rPr>
              <w:object w:dxaOrig="8866" w:dyaOrig="10206" w14:anchorId="14C5FBCD">
                <v:shape id="_x0000_i1040" type="#_x0000_t75" style="width:443.25pt;height:510pt" o:ole="">
                  <v:imagedata r:id="rId20" o:title=""/>
                </v:shape>
                <o:OLEObject Type="Embed" ProgID="Word.Document.8" ShapeID="_x0000_i1040" DrawAspect="Content" ObjectID="_1831033165" r:id="rId21"/>
              </w:object>
            </w:r>
          </w:p>
          <w:p w14:paraId="0073EF36" w14:textId="77777777" w:rsidR="00C63E25" w:rsidRPr="00350027" w:rsidRDefault="00C63E25" w:rsidP="00F33256">
            <w:pPr>
              <w:rPr>
                <w:rFonts w:asciiTheme="minorHAnsi" w:hAnsiTheme="minorHAnsi"/>
              </w:rPr>
            </w:pPr>
            <w:r w:rsidRPr="00350027">
              <w:rPr>
                <w:rFonts w:asciiTheme="minorHAnsi" w:hAnsiTheme="minorHAnsi"/>
              </w:rPr>
              <w:object w:dxaOrig="8866" w:dyaOrig="7726" w14:anchorId="0A59A764">
                <v:shape id="_x0000_i1041" type="#_x0000_t75" style="width:443.25pt;height:387pt" o:ole="">
                  <v:imagedata r:id="rId22" o:title=""/>
                </v:shape>
                <o:OLEObject Type="Embed" ProgID="Word.Document.8" ShapeID="_x0000_i1041" DrawAspect="Content" ObjectID="_1831033166" r:id="rId23"/>
              </w:object>
            </w:r>
          </w:p>
          <w:p w14:paraId="7AAC891C" w14:textId="77777777" w:rsidR="00C63E25" w:rsidRPr="00350027" w:rsidRDefault="00C63E25" w:rsidP="00F33256">
            <w:pPr>
              <w:rPr>
                <w:rFonts w:asciiTheme="minorHAnsi" w:hAnsiTheme="minorHAnsi"/>
                <w:i/>
                <w:iCs/>
              </w:rPr>
            </w:pPr>
          </w:p>
        </w:tc>
      </w:tr>
      <w:tr w:rsidR="00C63E25" w:rsidRPr="00350027" w14:paraId="604D2C22" w14:textId="77777777" w:rsidTr="00F33256">
        <w:tc>
          <w:tcPr>
            <w:tcW w:w="1559" w:type="dxa"/>
          </w:tcPr>
          <w:p w14:paraId="66F89FDE" w14:textId="77777777" w:rsidR="00C63E25" w:rsidRPr="00350027" w:rsidRDefault="00C63E25" w:rsidP="00F33256">
            <w:pPr>
              <w:rPr>
                <w:rFonts w:asciiTheme="minorHAnsi" w:hAnsiTheme="minorHAnsi"/>
                <w:i/>
                <w:iCs/>
              </w:rPr>
            </w:pPr>
          </w:p>
        </w:tc>
        <w:tc>
          <w:tcPr>
            <w:tcW w:w="9320" w:type="dxa"/>
          </w:tcPr>
          <w:p w14:paraId="6B1A056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881463" w14:textId="77777777" w:rsidTr="00F33256">
        <w:tc>
          <w:tcPr>
            <w:tcW w:w="1559" w:type="dxa"/>
          </w:tcPr>
          <w:p w14:paraId="0BA302B9" w14:textId="77777777" w:rsidR="00C63E25" w:rsidRPr="00350027" w:rsidRDefault="00C63E25" w:rsidP="00F33256">
            <w:pPr>
              <w:rPr>
                <w:rFonts w:asciiTheme="minorHAnsi" w:hAnsiTheme="minorHAnsi"/>
                <w:i/>
                <w:iCs/>
              </w:rPr>
            </w:pPr>
          </w:p>
        </w:tc>
        <w:tc>
          <w:tcPr>
            <w:tcW w:w="9320" w:type="dxa"/>
          </w:tcPr>
          <w:p w14:paraId="07AC3C0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DE5D07A" w14:textId="77777777" w:rsidTr="00F33256">
        <w:tc>
          <w:tcPr>
            <w:tcW w:w="1559" w:type="dxa"/>
          </w:tcPr>
          <w:p w14:paraId="0083021F" w14:textId="77777777" w:rsidR="00C63E25" w:rsidRPr="00350027" w:rsidRDefault="00C63E25" w:rsidP="00F33256">
            <w:pPr>
              <w:rPr>
                <w:rFonts w:asciiTheme="minorHAnsi" w:hAnsiTheme="minorHAnsi"/>
                <w:i/>
                <w:iCs/>
              </w:rPr>
            </w:pPr>
          </w:p>
        </w:tc>
        <w:tc>
          <w:tcPr>
            <w:tcW w:w="9320" w:type="dxa"/>
          </w:tcPr>
          <w:p w14:paraId="3CF4FEF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bookmarkEnd w:id="21"/>
    </w:tbl>
    <w:p w14:paraId="147BA49A" w14:textId="77777777" w:rsidR="00C63E25" w:rsidRPr="00350027" w:rsidRDefault="00C63E25" w:rsidP="00C63E25">
      <w:pPr>
        <w:rPr>
          <w:rFonts w:asciiTheme="minorHAnsi" w:hAnsiTheme="minorHAnsi"/>
        </w:rPr>
      </w:pPr>
    </w:p>
    <w:p w14:paraId="666657F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B4992C3" w14:textId="77777777" w:rsidTr="00F33256">
        <w:tc>
          <w:tcPr>
            <w:tcW w:w="1559" w:type="dxa"/>
          </w:tcPr>
          <w:p w14:paraId="7F49D5D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MRJ_SCU_STC_SRS_1189</w:t>
            </w:r>
          </w:p>
        </w:tc>
        <w:tc>
          <w:tcPr>
            <w:tcW w:w="9320" w:type="dxa"/>
          </w:tcPr>
          <w:p w14:paraId="4E9E09B3" w14:textId="77777777" w:rsidR="00C63E25" w:rsidRPr="00350027" w:rsidRDefault="00C63E25" w:rsidP="00F33256">
            <w:pPr>
              <w:rPr>
                <w:rFonts w:asciiTheme="minorHAnsi" w:hAnsiTheme="minorHAnsi"/>
              </w:rPr>
            </w:pPr>
            <w:r w:rsidRPr="00350027">
              <w:rPr>
                <w:rFonts w:asciiTheme="minorHAnsi" w:hAnsiTheme="minorHAnsi"/>
              </w:rPr>
              <w:t xml:space="preserve">During Runtime processing, the </w:t>
            </w:r>
            <w:r w:rsidRPr="00350027">
              <w:rPr>
                <w:rFonts w:asciiTheme="minorHAnsi" w:hAnsiTheme="minorHAnsi"/>
                <w:i/>
                <w:iCs/>
              </w:rPr>
              <w:t>STC Program</w:t>
            </w:r>
            <w:r w:rsidRPr="00350027">
              <w:rPr>
                <w:rFonts w:asciiTheme="minorHAnsi" w:hAnsiTheme="minorHAnsi"/>
              </w:rPr>
              <w:t xml:space="preserve"> shall verify the ARINC devices DEI-1085 control register configuration within every 100ms to confirm that the register configuration has not been corrupted.</w:t>
            </w:r>
          </w:p>
          <w:p w14:paraId="1FE6FB76" w14:textId="77777777" w:rsidR="00C63E25" w:rsidRPr="00350027" w:rsidRDefault="00C63E25" w:rsidP="00F33256">
            <w:pPr>
              <w:rPr>
                <w:rFonts w:asciiTheme="minorHAnsi" w:hAnsiTheme="minorHAnsi"/>
                <w:i/>
                <w:iCs/>
              </w:rPr>
            </w:pPr>
          </w:p>
        </w:tc>
      </w:tr>
      <w:tr w:rsidR="00C63E25" w:rsidRPr="00350027" w14:paraId="625EA60A" w14:textId="77777777" w:rsidTr="00F33256">
        <w:tc>
          <w:tcPr>
            <w:tcW w:w="1559" w:type="dxa"/>
          </w:tcPr>
          <w:p w14:paraId="50904C2F" w14:textId="77777777" w:rsidR="00C63E25" w:rsidRPr="00350027" w:rsidRDefault="00C63E25" w:rsidP="00F33256">
            <w:pPr>
              <w:rPr>
                <w:rFonts w:asciiTheme="minorHAnsi" w:hAnsiTheme="minorHAnsi"/>
                <w:i/>
                <w:iCs/>
              </w:rPr>
            </w:pPr>
          </w:p>
        </w:tc>
        <w:tc>
          <w:tcPr>
            <w:tcW w:w="9320" w:type="dxa"/>
          </w:tcPr>
          <w:p w14:paraId="4AC77EF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FCD425" w14:textId="77777777" w:rsidTr="00F33256">
        <w:tc>
          <w:tcPr>
            <w:tcW w:w="1559" w:type="dxa"/>
          </w:tcPr>
          <w:p w14:paraId="6414C571" w14:textId="77777777" w:rsidR="00C63E25" w:rsidRPr="00350027" w:rsidRDefault="00C63E25" w:rsidP="00F33256">
            <w:pPr>
              <w:rPr>
                <w:rFonts w:asciiTheme="minorHAnsi" w:hAnsiTheme="minorHAnsi"/>
                <w:i/>
                <w:iCs/>
              </w:rPr>
            </w:pPr>
          </w:p>
        </w:tc>
        <w:tc>
          <w:tcPr>
            <w:tcW w:w="9320" w:type="dxa"/>
          </w:tcPr>
          <w:p w14:paraId="0BE76A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C7E6699" w14:textId="77777777" w:rsidTr="00F33256">
        <w:tc>
          <w:tcPr>
            <w:tcW w:w="1559" w:type="dxa"/>
          </w:tcPr>
          <w:p w14:paraId="49635A12" w14:textId="77777777" w:rsidR="00C63E25" w:rsidRPr="00350027" w:rsidRDefault="00C63E25" w:rsidP="00F33256">
            <w:pPr>
              <w:rPr>
                <w:rFonts w:asciiTheme="minorHAnsi" w:hAnsiTheme="minorHAnsi"/>
                <w:i/>
                <w:iCs/>
              </w:rPr>
            </w:pPr>
          </w:p>
        </w:tc>
        <w:tc>
          <w:tcPr>
            <w:tcW w:w="9320" w:type="dxa"/>
          </w:tcPr>
          <w:p w14:paraId="03833B1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32F0D7" w14:textId="77777777" w:rsidR="00C63E25" w:rsidRPr="00350027" w:rsidRDefault="00C63E25" w:rsidP="00C63E25">
      <w:pPr>
        <w:rPr>
          <w:rFonts w:asciiTheme="minorHAnsi" w:hAnsiTheme="minorHAnsi"/>
        </w:rPr>
      </w:pPr>
    </w:p>
    <w:p w14:paraId="554E7292" w14:textId="77777777" w:rsidR="00C63E25" w:rsidRPr="00350027" w:rsidRDefault="00C63E25" w:rsidP="00C63E25">
      <w:pPr>
        <w:pStyle w:val="Heading3"/>
        <w:rPr>
          <w:rFonts w:asciiTheme="minorHAnsi" w:hAnsiTheme="minorHAnsi"/>
        </w:rPr>
      </w:pPr>
      <w:bookmarkStart w:id="22" w:name="_Toc464110936"/>
      <w:r w:rsidRPr="00350027">
        <w:rPr>
          <w:rFonts w:asciiTheme="minorHAnsi" w:hAnsiTheme="minorHAnsi"/>
        </w:rPr>
        <w:t>ROM Test</w:t>
      </w:r>
      <w:bookmarkEnd w:id="22"/>
    </w:p>
    <w:p w14:paraId="3D8E3EA7" w14:textId="77777777" w:rsidR="00C63E25" w:rsidRPr="00350027" w:rsidRDefault="00C63E25" w:rsidP="00C63E25">
      <w:pPr>
        <w:pStyle w:val="Heading4"/>
        <w:rPr>
          <w:rFonts w:asciiTheme="minorHAnsi" w:hAnsiTheme="minorHAnsi"/>
        </w:rPr>
      </w:pPr>
      <w:r w:rsidRPr="00350027">
        <w:rPr>
          <w:rFonts w:asciiTheme="minorHAnsi" w:hAnsiTheme="minorHAnsi"/>
        </w:rPr>
        <w:t>32-Bit CRC Failure</w:t>
      </w:r>
    </w:p>
    <w:p w14:paraId="150670ED"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verify the program image stored in FLASH by checking the resulting 32-bit CRC and arithmetic checksum values against the values generated and stored in the image during the Configuration Management (CM) release process.</w:t>
      </w:r>
    </w:p>
    <w:p w14:paraId="3326E8E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575873A" w14:textId="77777777" w:rsidTr="00F33256">
        <w:tc>
          <w:tcPr>
            <w:tcW w:w="1559" w:type="dxa"/>
          </w:tcPr>
          <w:p w14:paraId="76C281B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MRJ_SCU_STC_SRS_478</w:t>
            </w:r>
          </w:p>
        </w:tc>
        <w:tc>
          <w:tcPr>
            <w:tcW w:w="9320" w:type="dxa"/>
          </w:tcPr>
          <w:p w14:paraId="1EF85853" w14:textId="77777777" w:rsidR="00C63E25" w:rsidRPr="00350027" w:rsidRDefault="00C63E25" w:rsidP="00F33256">
            <w:pPr>
              <w:rPr>
                <w:rFonts w:asciiTheme="minorHAnsi" w:hAnsiTheme="minorHAnsi"/>
              </w:rPr>
            </w:pPr>
            <w:r w:rsidRPr="00350027">
              <w:rPr>
                <w:rFonts w:asciiTheme="minorHAnsi" w:hAnsiTheme="minorHAnsi"/>
              </w:rPr>
              <w:t xml:space="preserve">During Run Time processing, the </w:t>
            </w:r>
            <w:r w:rsidRPr="00350027">
              <w:rPr>
                <w:rFonts w:asciiTheme="minorHAnsi" w:hAnsiTheme="minorHAnsi"/>
                <w:i/>
                <w:iCs/>
              </w:rPr>
              <w:t>STC Program</w:t>
            </w:r>
            <w:r w:rsidRPr="00350027">
              <w:rPr>
                <w:rFonts w:asciiTheme="minorHAnsi" w:hAnsiTheme="minorHAnsi"/>
              </w:rPr>
              <w:t xml:space="preserve"> shall perform a complete 32-bit CRC validation of the program image stored in FLASH at least once every 20 seconds by comparing the generated value with the embedded checksum value.</w:t>
            </w:r>
          </w:p>
          <w:p w14:paraId="38613D32" w14:textId="77777777" w:rsidR="00C63E25" w:rsidRPr="00350027" w:rsidRDefault="00C63E25" w:rsidP="00F33256">
            <w:pPr>
              <w:rPr>
                <w:rFonts w:asciiTheme="minorHAnsi" w:hAnsiTheme="minorHAnsi"/>
                <w:i/>
                <w:iCs/>
              </w:rPr>
            </w:pPr>
          </w:p>
        </w:tc>
      </w:tr>
      <w:tr w:rsidR="00C63E25" w:rsidRPr="00350027" w14:paraId="2FD28973" w14:textId="77777777" w:rsidTr="00F33256">
        <w:tc>
          <w:tcPr>
            <w:tcW w:w="1559" w:type="dxa"/>
          </w:tcPr>
          <w:p w14:paraId="08D16A4E" w14:textId="77777777" w:rsidR="00C63E25" w:rsidRPr="00350027" w:rsidRDefault="00C63E25" w:rsidP="00F33256">
            <w:pPr>
              <w:rPr>
                <w:rFonts w:asciiTheme="minorHAnsi" w:hAnsiTheme="minorHAnsi"/>
                <w:i/>
                <w:iCs/>
              </w:rPr>
            </w:pPr>
          </w:p>
        </w:tc>
        <w:tc>
          <w:tcPr>
            <w:tcW w:w="9320" w:type="dxa"/>
          </w:tcPr>
          <w:p w14:paraId="64E7E89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5CBE29" w14:textId="77777777" w:rsidTr="00F33256">
        <w:tc>
          <w:tcPr>
            <w:tcW w:w="1559" w:type="dxa"/>
          </w:tcPr>
          <w:p w14:paraId="3AEFDB24" w14:textId="77777777" w:rsidR="00C63E25" w:rsidRPr="00350027" w:rsidRDefault="00C63E25" w:rsidP="00F33256">
            <w:pPr>
              <w:rPr>
                <w:rFonts w:asciiTheme="minorHAnsi" w:hAnsiTheme="minorHAnsi"/>
                <w:i/>
                <w:iCs/>
              </w:rPr>
            </w:pPr>
          </w:p>
        </w:tc>
        <w:tc>
          <w:tcPr>
            <w:tcW w:w="9320" w:type="dxa"/>
          </w:tcPr>
          <w:p w14:paraId="1EB6D02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2535A0" w14:textId="77777777" w:rsidTr="00F33256">
        <w:tc>
          <w:tcPr>
            <w:tcW w:w="1559" w:type="dxa"/>
          </w:tcPr>
          <w:p w14:paraId="0EF8221C" w14:textId="77777777" w:rsidR="00C63E25" w:rsidRPr="00350027" w:rsidRDefault="00C63E25" w:rsidP="00F33256">
            <w:pPr>
              <w:rPr>
                <w:rFonts w:asciiTheme="minorHAnsi" w:hAnsiTheme="minorHAnsi"/>
                <w:i/>
                <w:iCs/>
              </w:rPr>
            </w:pPr>
          </w:p>
        </w:tc>
        <w:tc>
          <w:tcPr>
            <w:tcW w:w="9320" w:type="dxa"/>
          </w:tcPr>
          <w:p w14:paraId="60413F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8702C2" w14:textId="77777777" w:rsidR="00C63E25" w:rsidRPr="00350027" w:rsidRDefault="00C63E25" w:rsidP="00C63E25">
      <w:pPr>
        <w:rPr>
          <w:rFonts w:asciiTheme="minorHAnsi" w:hAnsiTheme="minorHAnsi"/>
        </w:rPr>
      </w:pPr>
    </w:p>
    <w:p w14:paraId="5E8198D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C1C8253" w14:textId="77777777" w:rsidTr="00F33256">
        <w:tc>
          <w:tcPr>
            <w:tcW w:w="1559" w:type="dxa"/>
          </w:tcPr>
          <w:p w14:paraId="2CD0DA6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MRJ_SCU_STC_SRS_802</w:t>
            </w:r>
          </w:p>
        </w:tc>
        <w:tc>
          <w:tcPr>
            <w:tcW w:w="9320" w:type="dxa"/>
          </w:tcPr>
          <w:p w14:paraId="63567B2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satisfy MRJ_SCU_STC_SRS_478 by applying the following algorithm:</w:t>
            </w:r>
          </w:p>
          <w:p w14:paraId="07BF5EB0" w14:textId="77777777" w:rsidR="00C63E25" w:rsidRPr="00350027" w:rsidRDefault="00C63E25" w:rsidP="00F33256">
            <w:pPr>
              <w:rPr>
                <w:rFonts w:asciiTheme="minorHAnsi" w:hAnsiTheme="minorHAnsi"/>
              </w:rPr>
            </w:pPr>
          </w:p>
          <w:p w14:paraId="53A03F68" w14:textId="77777777" w:rsidR="00C63E25" w:rsidRPr="00350027" w:rsidRDefault="00C63E25" w:rsidP="00F33256">
            <w:pPr>
              <w:rPr>
                <w:rFonts w:asciiTheme="minorHAnsi" w:hAnsiTheme="minorHAnsi"/>
              </w:rPr>
            </w:pPr>
            <w:r w:rsidRPr="00350027">
              <w:rPr>
                <w:rFonts w:asciiTheme="minorHAnsi" w:hAnsiTheme="minorHAnsi"/>
              </w:rPr>
              <w:t>The Seed value is 0x746D7361.</w:t>
            </w:r>
          </w:p>
          <w:p w14:paraId="45AD5ED5" w14:textId="77777777" w:rsidR="00C63E25" w:rsidRPr="00350027" w:rsidRDefault="00C63E25" w:rsidP="00F33256">
            <w:pPr>
              <w:rPr>
                <w:rFonts w:asciiTheme="minorHAnsi" w:hAnsiTheme="minorHAnsi"/>
              </w:rPr>
            </w:pPr>
            <w:r w:rsidRPr="00350027">
              <w:rPr>
                <w:rFonts w:asciiTheme="minorHAnsi" w:hAnsiTheme="minorHAnsi"/>
              </w:rPr>
              <w:t xml:space="preserve">      The CRC is initialised to the seed.</w:t>
            </w:r>
          </w:p>
          <w:p w14:paraId="271BFA5B" w14:textId="77777777" w:rsidR="00C63E25" w:rsidRPr="00350027" w:rsidRDefault="00C63E25" w:rsidP="00F33256">
            <w:pPr>
              <w:rPr>
                <w:rFonts w:asciiTheme="minorHAnsi" w:hAnsiTheme="minorHAnsi"/>
              </w:rPr>
            </w:pPr>
            <w:r w:rsidRPr="00350027">
              <w:rPr>
                <w:rFonts w:asciiTheme="minorHAnsi" w:hAnsiTheme="minorHAnsi"/>
              </w:rPr>
              <w:t xml:space="preserve">      Set Starting Address to beginning of program image to be checked. </w:t>
            </w:r>
          </w:p>
          <w:p w14:paraId="77603AE4" w14:textId="77777777" w:rsidR="00C63E25" w:rsidRPr="00350027" w:rsidRDefault="00C63E25" w:rsidP="00F33256">
            <w:pPr>
              <w:rPr>
                <w:rFonts w:asciiTheme="minorHAnsi" w:hAnsiTheme="minorHAnsi"/>
              </w:rPr>
            </w:pPr>
            <w:r w:rsidRPr="00350027">
              <w:rPr>
                <w:rFonts w:asciiTheme="minorHAnsi" w:hAnsiTheme="minorHAnsi"/>
              </w:rPr>
              <w:t>Set Length to the number of 32-bit memory locations to perform the CRC algorithm.</w:t>
            </w:r>
          </w:p>
          <w:p w14:paraId="41C021C2" w14:textId="77777777" w:rsidR="00C63E25" w:rsidRPr="00350027" w:rsidRDefault="00C63E25" w:rsidP="00F33256">
            <w:pPr>
              <w:rPr>
                <w:rFonts w:asciiTheme="minorHAnsi" w:hAnsiTheme="minorHAnsi"/>
              </w:rPr>
            </w:pPr>
          </w:p>
          <w:p w14:paraId="02DBDCBB" w14:textId="77777777" w:rsidR="00C63E25" w:rsidRPr="00350027" w:rsidRDefault="00C63E25" w:rsidP="00F33256">
            <w:pPr>
              <w:rPr>
                <w:rFonts w:asciiTheme="minorHAnsi" w:hAnsiTheme="minorHAnsi"/>
              </w:rPr>
            </w:pPr>
            <w:r w:rsidRPr="00350027">
              <w:rPr>
                <w:rFonts w:asciiTheme="minorHAnsi" w:hAnsiTheme="minorHAnsi"/>
              </w:rPr>
              <w:t>Perform the following loop Length times:</w:t>
            </w:r>
          </w:p>
          <w:p w14:paraId="47AFAFD3" w14:textId="77777777" w:rsidR="00C63E25" w:rsidRPr="00350027" w:rsidRDefault="00C63E25" w:rsidP="00F33256">
            <w:pPr>
              <w:rPr>
                <w:rFonts w:asciiTheme="minorHAnsi" w:hAnsiTheme="minorHAnsi"/>
              </w:rPr>
            </w:pPr>
          </w:p>
          <w:p w14:paraId="39F90CD8" w14:textId="77777777" w:rsidR="00C63E25" w:rsidRPr="00350027" w:rsidRDefault="00C63E25" w:rsidP="00F33256">
            <w:pPr>
              <w:rPr>
                <w:rFonts w:asciiTheme="minorHAnsi" w:hAnsiTheme="minorHAnsi"/>
              </w:rPr>
            </w:pPr>
            <w:r w:rsidRPr="00350027">
              <w:rPr>
                <w:rFonts w:asciiTheme="minorHAnsi" w:hAnsiTheme="minorHAnsi"/>
              </w:rPr>
              <w:t xml:space="preserve">    Loop</w:t>
            </w:r>
          </w:p>
          <w:p w14:paraId="226E871F" w14:textId="77777777" w:rsidR="00C63E25" w:rsidRPr="00350027" w:rsidRDefault="00C63E25" w:rsidP="00F33256">
            <w:pPr>
              <w:rPr>
                <w:rFonts w:asciiTheme="minorHAnsi" w:hAnsiTheme="minorHAnsi"/>
              </w:rPr>
            </w:pPr>
            <w:r w:rsidRPr="00350027">
              <w:rPr>
                <w:rFonts w:asciiTheme="minorHAnsi" w:hAnsiTheme="minorHAnsi"/>
              </w:rPr>
              <w:t xml:space="preserve">       At Starting Address take in turn the 2</w:t>
            </w:r>
            <w:r w:rsidRPr="00350027">
              <w:rPr>
                <w:rFonts w:asciiTheme="minorHAnsi" w:hAnsiTheme="minorHAnsi"/>
                <w:vertAlign w:val="superscript"/>
              </w:rPr>
              <w:t>nd</w:t>
            </w:r>
            <w:r w:rsidRPr="00350027">
              <w:rPr>
                <w:rFonts w:asciiTheme="minorHAnsi" w:hAnsiTheme="minorHAnsi"/>
              </w:rPr>
              <w:t xml:space="preserve"> byte, 1</w:t>
            </w:r>
            <w:r w:rsidRPr="00350027">
              <w:rPr>
                <w:rFonts w:asciiTheme="minorHAnsi" w:hAnsiTheme="minorHAnsi"/>
                <w:vertAlign w:val="superscript"/>
              </w:rPr>
              <w:t>st</w:t>
            </w:r>
            <w:r w:rsidRPr="00350027">
              <w:rPr>
                <w:rFonts w:asciiTheme="minorHAnsi" w:hAnsiTheme="minorHAnsi"/>
              </w:rPr>
              <w:t xml:space="preserve"> byte, 4</w:t>
            </w:r>
            <w:r w:rsidRPr="00350027">
              <w:rPr>
                <w:rFonts w:asciiTheme="minorHAnsi" w:hAnsiTheme="minorHAnsi"/>
                <w:vertAlign w:val="superscript"/>
              </w:rPr>
              <w:t>th</w:t>
            </w:r>
            <w:r w:rsidRPr="00350027">
              <w:rPr>
                <w:rFonts w:asciiTheme="minorHAnsi" w:hAnsiTheme="minorHAnsi"/>
              </w:rPr>
              <w:t xml:space="preserve"> byte and 3</w:t>
            </w:r>
            <w:r w:rsidRPr="00350027">
              <w:rPr>
                <w:rFonts w:asciiTheme="minorHAnsi" w:hAnsiTheme="minorHAnsi"/>
                <w:vertAlign w:val="superscript"/>
              </w:rPr>
              <w:t>rd</w:t>
            </w:r>
            <w:r w:rsidRPr="00350027">
              <w:rPr>
                <w:rFonts w:asciiTheme="minorHAnsi" w:hAnsiTheme="minorHAnsi"/>
              </w:rPr>
              <w:t xml:space="preserve"> byte </w:t>
            </w:r>
          </w:p>
          <w:p w14:paraId="05428323" w14:textId="77777777" w:rsidR="00C63E25" w:rsidRPr="00350027" w:rsidRDefault="00C63E25" w:rsidP="00F33256">
            <w:pPr>
              <w:rPr>
                <w:rFonts w:asciiTheme="minorHAnsi" w:hAnsiTheme="minorHAnsi"/>
              </w:rPr>
            </w:pPr>
            <w:r w:rsidRPr="00350027">
              <w:rPr>
                <w:rFonts w:asciiTheme="minorHAnsi" w:hAnsiTheme="minorHAnsi"/>
              </w:rPr>
              <w:t xml:space="preserve">       and perform the following:</w:t>
            </w:r>
          </w:p>
          <w:p w14:paraId="63AD8525" w14:textId="77777777" w:rsidR="00C63E25" w:rsidRPr="00350027" w:rsidRDefault="00C63E25" w:rsidP="00F33256">
            <w:pPr>
              <w:rPr>
                <w:rFonts w:asciiTheme="minorHAnsi" w:hAnsiTheme="minorHAnsi"/>
              </w:rPr>
            </w:pPr>
            <w:r w:rsidRPr="00350027">
              <w:rPr>
                <w:rFonts w:asciiTheme="minorHAnsi" w:hAnsiTheme="minorHAnsi"/>
              </w:rPr>
              <w:t xml:space="preserve">      Read the current 8-bit data byte</w:t>
            </w:r>
          </w:p>
          <w:p w14:paraId="12D9B576" w14:textId="77777777" w:rsidR="00C63E25" w:rsidRPr="00350027" w:rsidRDefault="00C63E25" w:rsidP="00F33256">
            <w:pPr>
              <w:rPr>
                <w:rFonts w:asciiTheme="minorHAnsi" w:hAnsiTheme="minorHAnsi"/>
              </w:rPr>
            </w:pPr>
            <w:r w:rsidRPr="00350027">
              <w:rPr>
                <w:rFonts w:asciiTheme="minorHAnsi" w:hAnsiTheme="minorHAnsi"/>
              </w:rPr>
              <w:t xml:space="preserve">      CRC = (CRC right shifted by 8 bits) </w:t>
            </w:r>
            <w:r w:rsidRPr="00350027">
              <w:rPr>
                <w:rFonts w:asciiTheme="minorHAnsi" w:hAnsiTheme="minorHAnsi"/>
                <w:i/>
                <w:iCs/>
              </w:rPr>
              <w:t>XOR</w:t>
            </w:r>
            <w:r w:rsidRPr="00350027">
              <w:rPr>
                <w:rFonts w:asciiTheme="minorHAnsi" w:hAnsiTheme="minorHAnsi"/>
              </w:rPr>
              <w:t xml:space="preserve"> CRC_Table([CRC </w:t>
            </w:r>
            <w:r w:rsidRPr="00350027">
              <w:rPr>
                <w:rFonts w:asciiTheme="minorHAnsi" w:hAnsiTheme="minorHAnsi"/>
                <w:i/>
                <w:iCs/>
              </w:rPr>
              <w:t>XOR</w:t>
            </w:r>
            <w:r w:rsidRPr="00350027">
              <w:rPr>
                <w:rFonts w:asciiTheme="minorHAnsi" w:hAnsiTheme="minorHAnsi"/>
              </w:rPr>
              <w:t xml:space="preserve"> current 8-bit data byte]   </w:t>
            </w:r>
          </w:p>
          <w:p w14:paraId="45131B4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i/>
                <w:iCs/>
              </w:rPr>
              <w:t>AND</w:t>
            </w:r>
            <w:r w:rsidRPr="00350027">
              <w:rPr>
                <w:rFonts w:asciiTheme="minorHAnsi" w:hAnsiTheme="minorHAnsi"/>
              </w:rPr>
              <w:t xml:space="preserve"> 0x000000FF)</w:t>
            </w:r>
          </w:p>
          <w:p w14:paraId="0909469D" w14:textId="77777777" w:rsidR="00C63E25" w:rsidRPr="00350027" w:rsidRDefault="00C63E25" w:rsidP="00F33256">
            <w:pPr>
              <w:rPr>
                <w:rFonts w:asciiTheme="minorHAnsi" w:hAnsiTheme="minorHAnsi"/>
              </w:rPr>
            </w:pPr>
          </w:p>
          <w:p w14:paraId="43E698C7" w14:textId="77777777" w:rsidR="00C63E25" w:rsidRPr="00350027" w:rsidRDefault="00C63E25" w:rsidP="00F33256">
            <w:pPr>
              <w:rPr>
                <w:rFonts w:asciiTheme="minorHAnsi" w:hAnsiTheme="minorHAnsi"/>
              </w:rPr>
            </w:pPr>
            <w:r w:rsidRPr="00350027">
              <w:rPr>
                <w:rFonts w:asciiTheme="minorHAnsi" w:hAnsiTheme="minorHAnsi"/>
              </w:rPr>
              <w:t xml:space="preserve">              Increment Starting Address to next 32-bit data in program image to be checked.</w:t>
            </w:r>
          </w:p>
          <w:p w14:paraId="007FD66D" w14:textId="77777777" w:rsidR="00C63E25" w:rsidRPr="00350027" w:rsidRDefault="00C63E25" w:rsidP="00F33256">
            <w:pPr>
              <w:rPr>
                <w:rFonts w:asciiTheme="minorHAnsi" w:hAnsiTheme="minorHAnsi"/>
              </w:rPr>
            </w:pPr>
            <w:r w:rsidRPr="00350027">
              <w:rPr>
                <w:rFonts w:asciiTheme="minorHAnsi" w:hAnsiTheme="minorHAnsi"/>
              </w:rPr>
              <w:t xml:space="preserve">          End Loop</w:t>
            </w:r>
          </w:p>
          <w:p w14:paraId="4351B5B1" w14:textId="77777777" w:rsidR="00C63E25" w:rsidRPr="00350027" w:rsidRDefault="00C63E25" w:rsidP="00F33256">
            <w:pPr>
              <w:rPr>
                <w:rFonts w:asciiTheme="minorHAnsi" w:hAnsiTheme="minorHAnsi"/>
              </w:rPr>
            </w:pPr>
          </w:p>
          <w:p w14:paraId="30B41395" w14:textId="77777777" w:rsidR="00C63E25" w:rsidRPr="00350027" w:rsidRDefault="00C63E25" w:rsidP="00F33256">
            <w:pPr>
              <w:rPr>
                <w:rFonts w:asciiTheme="minorHAnsi" w:hAnsiTheme="minorHAnsi"/>
              </w:rPr>
            </w:pPr>
            <w:r w:rsidRPr="00350027">
              <w:rPr>
                <w:rFonts w:asciiTheme="minorHAnsi" w:hAnsiTheme="minorHAnsi"/>
              </w:rPr>
              <w:t>Where The CRC_Table is given in MRJ_SCU_STC_SRS_688</w:t>
            </w:r>
          </w:p>
          <w:p w14:paraId="075FF6A0" w14:textId="77777777" w:rsidR="00C63E25" w:rsidRPr="00350027" w:rsidRDefault="00C63E25" w:rsidP="00F33256">
            <w:pPr>
              <w:rPr>
                <w:rFonts w:asciiTheme="minorHAnsi" w:hAnsiTheme="minorHAnsi"/>
              </w:rPr>
            </w:pPr>
          </w:p>
          <w:p w14:paraId="07851425" w14:textId="77777777" w:rsidR="00C63E25" w:rsidRPr="00350027" w:rsidRDefault="00C63E25" w:rsidP="00F33256">
            <w:pPr>
              <w:rPr>
                <w:rFonts w:asciiTheme="minorHAnsi" w:hAnsiTheme="minorHAnsi"/>
              </w:rPr>
            </w:pPr>
            <w:r w:rsidRPr="00350027">
              <w:rPr>
                <w:rFonts w:asciiTheme="minorHAnsi" w:hAnsiTheme="minorHAnsi"/>
              </w:rPr>
              <w:t>Justification: Recommended 32-bit CRC algorithm as applied on other DAL-A projects.</w:t>
            </w:r>
          </w:p>
          <w:p w14:paraId="176295E0" w14:textId="77777777" w:rsidR="00C63E25" w:rsidRPr="00350027" w:rsidRDefault="00C63E25" w:rsidP="00F33256">
            <w:pPr>
              <w:rPr>
                <w:rFonts w:asciiTheme="minorHAnsi" w:hAnsiTheme="minorHAnsi"/>
                <w:i/>
                <w:iCs/>
              </w:rPr>
            </w:pPr>
          </w:p>
        </w:tc>
      </w:tr>
      <w:tr w:rsidR="00C63E25" w:rsidRPr="00350027" w14:paraId="424295E9" w14:textId="77777777" w:rsidTr="00F33256">
        <w:tc>
          <w:tcPr>
            <w:tcW w:w="1559" w:type="dxa"/>
          </w:tcPr>
          <w:p w14:paraId="2CC07CBA" w14:textId="77777777" w:rsidR="00C63E25" w:rsidRPr="00350027" w:rsidRDefault="00C63E25" w:rsidP="00F33256">
            <w:pPr>
              <w:rPr>
                <w:rFonts w:asciiTheme="minorHAnsi" w:hAnsiTheme="minorHAnsi"/>
                <w:i/>
                <w:iCs/>
              </w:rPr>
            </w:pPr>
          </w:p>
        </w:tc>
        <w:tc>
          <w:tcPr>
            <w:tcW w:w="9320" w:type="dxa"/>
          </w:tcPr>
          <w:p w14:paraId="6F7DA57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269553A" w14:textId="77777777" w:rsidTr="00F33256">
        <w:tc>
          <w:tcPr>
            <w:tcW w:w="1559" w:type="dxa"/>
          </w:tcPr>
          <w:p w14:paraId="0F7DDBE5" w14:textId="77777777" w:rsidR="00C63E25" w:rsidRPr="00350027" w:rsidRDefault="00C63E25" w:rsidP="00F33256">
            <w:pPr>
              <w:rPr>
                <w:rFonts w:asciiTheme="minorHAnsi" w:hAnsiTheme="minorHAnsi"/>
                <w:i/>
                <w:iCs/>
              </w:rPr>
            </w:pPr>
          </w:p>
        </w:tc>
        <w:tc>
          <w:tcPr>
            <w:tcW w:w="9320" w:type="dxa"/>
          </w:tcPr>
          <w:p w14:paraId="6A69A8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6C9704C6" w14:textId="77777777" w:rsidTr="00F33256">
        <w:tc>
          <w:tcPr>
            <w:tcW w:w="1559" w:type="dxa"/>
          </w:tcPr>
          <w:p w14:paraId="4DF77D11" w14:textId="77777777" w:rsidR="00C63E25" w:rsidRPr="00350027" w:rsidRDefault="00C63E25" w:rsidP="00F33256">
            <w:pPr>
              <w:rPr>
                <w:rFonts w:asciiTheme="minorHAnsi" w:hAnsiTheme="minorHAnsi"/>
                <w:i/>
                <w:iCs/>
              </w:rPr>
            </w:pPr>
          </w:p>
        </w:tc>
        <w:tc>
          <w:tcPr>
            <w:tcW w:w="9320" w:type="dxa"/>
          </w:tcPr>
          <w:p w14:paraId="2A85DDB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9F1D95" w14:textId="77777777" w:rsidR="00C63E25" w:rsidRPr="00350027" w:rsidRDefault="00C63E25" w:rsidP="00C63E25">
      <w:pPr>
        <w:rPr>
          <w:rFonts w:asciiTheme="minorHAnsi" w:hAnsiTheme="minorHAnsi"/>
        </w:rPr>
      </w:pPr>
    </w:p>
    <w:p w14:paraId="0B3ECE80" w14:textId="77777777" w:rsidR="00C63E25" w:rsidRPr="00350027" w:rsidRDefault="00C63E25" w:rsidP="00C63E25">
      <w:pPr>
        <w:pStyle w:val="Heading4"/>
        <w:rPr>
          <w:rFonts w:asciiTheme="minorHAnsi" w:hAnsiTheme="minorHAnsi"/>
        </w:rPr>
      </w:pPr>
      <w:r w:rsidRPr="00350027">
        <w:rPr>
          <w:rFonts w:asciiTheme="minorHAnsi" w:hAnsiTheme="minorHAnsi"/>
        </w:rPr>
        <w:t>Arithmetic Checksum</w:t>
      </w:r>
    </w:p>
    <w:p w14:paraId="0384B13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D6860BC" w14:textId="77777777" w:rsidTr="00F33256">
        <w:tc>
          <w:tcPr>
            <w:tcW w:w="1559" w:type="dxa"/>
          </w:tcPr>
          <w:p w14:paraId="14900F2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MRJ_SCU_STC_SRS_479</w:t>
            </w:r>
          </w:p>
        </w:tc>
        <w:tc>
          <w:tcPr>
            <w:tcW w:w="9320" w:type="dxa"/>
          </w:tcPr>
          <w:p w14:paraId="75A15800" w14:textId="77777777" w:rsidR="00C63E25" w:rsidRPr="00350027" w:rsidRDefault="00C63E25" w:rsidP="00F33256">
            <w:pPr>
              <w:rPr>
                <w:rFonts w:asciiTheme="minorHAnsi" w:hAnsiTheme="minorHAnsi"/>
              </w:rPr>
            </w:pPr>
            <w:r w:rsidRPr="00350027">
              <w:rPr>
                <w:rFonts w:asciiTheme="minorHAnsi" w:hAnsiTheme="minorHAnsi"/>
              </w:rPr>
              <w:t xml:space="preserve">During Run Time processing, the </w:t>
            </w:r>
            <w:r w:rsidRPr="00350027">
              <w:rPr>
                <w:rFonts w:asciiTheme="minorHAnsi" w:hAnsiTheme="minorHAnsi"/>
                <w:i/>
                <w:iCs/>
              </w:rPr>
              <w:t>STC Program</w:t>
            </w:r>
            <w:r w:rsidRPr="00350027">
              <w:rPr>
                <w:rFonts w:asciiTheme="minorHAnsi" w:hAnsiTheme="minorHAnsi"/>
              </w:rPr>
              <w:t xml:space="preserve"> shall perform a complete arithmetic checksum validation of the program image stored in FLASH at least every 30ms, by comparing the generated value with the embedded checksum.</w:t>
            </w:r>
          </w:p>
          <w:p w14:paraId="49B9F13C" w14:textId="77777777" w:rsidR="00C63E25" w:rsidRPr="00350027" w:rsidRDefault="00C63E25" w:rsidP="00F33256">
            <w:pPr>
              <w:rPr>
                <w:rFonts w:asciiTheme="minorHAnsi" w:hAnsiTheme="minorHAnsi"/>
                <w:i/>
                <w:iCs/>
              </w:rPr>
            </w:pPr>
          </w:p>
        </w:tc>
      </w:tr>
      <w:tr w:rsidR="00C63E25" w:rsidRPr="00350027" w14:paraId="42B4FFFB" w14:textId="77777777" w:rsidTr="00F33256">
        <w:tc>
          <w:tcPr>
            <w:tcW w:w="1559" w:type="dxa"/>
          </w:tcPr>
          <w:p w14:paraId="2854199D" w14:textId="77777777" w:rsidR="00C63E25" w:rsidRPr="00350027" w:rsidRDefault="00C63E25" w:rsidP="00F33256">
            <w:pPr>
              <w:rPr>
                <w:rFonts w:asciiTheme="minorHAnsi" w:hAnsiTheme="minorHAnsi"/>
                <w:i/>
                <w:iCs/>
              </w:rPr>
            </w:pPr>
          </w:p>
        </w:tc>
        <w:tc>
          <w:tcPr>
            <w:tcW w:w="9320" w:type="dxa"/>
          </w:tcPr>
          <w:p w14:paraId="3D6765B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82F2DE" w14:textId="77777777" w:rsidTr="00F33256">
        <w:tc>
          <w:tcPr>
            <w:tcW w:w="1559" w:type="dxa"/>
          </w:tcPr>
          <w:p w14:paraId="34CD215E" w14:textId="77777777" w:rsidR="00C63E25" w:rsidRPr="00350027" w:rsidRDefault="00C63E25" w:rsidP="00F33256">
            <w:pPr>
              <w:rPr>
                <w:rFonts w:asciiTheme="minorHAnsi" w:hAnsiTheme="minorHAnsi"/>
                <w:i/>
                <w:iCs/>
              </w:rPr>
            </w:pPr>
          </w:p>
        </w:tc>
        <w:tc>
          <w:tcPr>
            <w:tcW w:w="9320" w:type="dxa"/>
          </w:tcPr>
          <w:p w14:paraId="3C85DD2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B98D122" w14:textId="77777777" w:rsidTr="00F33256">
        <w:tc>
          <w:tcPr>
            <w:tcW w:w="1559" w:type="dxa"/>
          </w:tcPr>
          <w:p w14:paraId="18AC2197" w14:textId="77777777" w:rsidR="00C63E25" w:rsidRPr="00350027" w:rsidRDefault="00C63E25" w:rsidP="00F33256">
            <w:pPr>
              <w:rPr>
                <w:rFonts w:asciiTheme="minorHAnsi" w:hAnsiTheme="minorHAnsi"/>
                <w:i/>
                <w:iCs/>
              </w:rPr>
            </w:pPr>
          </w:p>
        </w:tc>
        <w:tc>
          <w:tcPr>
            <w:tcW w:w="9320" w:type="dxa"/>
          </w:tcPr>
          <w:p w14:paraId="1E9169E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9BD5C0" w14:textId="77777777" w:rsidR="00C63E25" w:rsidRPr="00350027" w:rsidRDefault="00C63E25" w:rsidP="00C63E25">
      <w:pPr>
        <w:rPr>
          <w:rFonts w:asciiTheme="minorHAnsi" w:hAnsiTheme="minorHAnsi"/>
        </w:rPr>
      </w:pPr>
    </w:p>
    <w:p w14:paraId="3563FCC5" w14:textId="77777777" w:rsidR="00C63E25" w:rsidRPr="00350027" w:rsidRDefault="00C63E25" w:rsidP="00C63E25">
      <w:pPr>
        <w:pStyle w:val="Heading4"/>
        <w:rPr>
          <w:rFonts w:asciiTheme="minorHAnsi" w:hAnsiTheme="minorHAnsi"/>
        </w:rPr>
      </w:pPr>
      <w:r w:rsidRPr="00350027">
        <w:rPr>
          <w:rFonts w:asciiTheme="minorHAnsi" w:hAnsiTheme="minorHAnsi"/>
        </w:rPr>
        <w:t>RAM Code Check</w:t>
      </w:r>
    </w:p>
    <w:p w14:paraId="57E4D91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CA21C09" w14:textId="77777777" w:rsidTr="00F33256">
        <w:tc>
          <w:tcPr>
            <w:tcW w:w="1559" w:type="dxa"/>
          </w:tcPr>
          <w:p w14:paraId="016A660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MRJ_SCU_STC_SRS_614</w:t>
            </w:r>
          </w:p>
        </w:tc>
        <w:tc>
          <w:tcPr>
            <w:tcW w:w="9320" w:type="dxa"/>
          </w:tcPr>
          <w:p w14:paraId="69D83C35"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w:t>
            </w:r>
            <w:r w:rsidRPr="00350027">
              <w:rPr>
                <w:rFonts w:asciiTheme="minorHAnsi" w:hAnsiTheme="minorHAnsi"/>
                <w:b/>
                <w:bCs/>
              </w:rPr>
              <w:t xml:space="preserve"> </w:t>
            </w:r>
            <w:r w:rsidRPr="00350027">
              <w:rPr>
                <w:rFonts w:asciiTheme="minorHAnsi" w:hAnsiTheme="minorHAnsi"/>
              </w:rPr>
              <w:t>compare any code copies located in RAM with their code image located in flash memory at least every 100ms to confirm that the software has not been corrupted.</w:t>
            </w:r>
          </w:p>
          <w:p w14:paraId="278AA329" w14:textId="77777777" w:rsidR="00C63E25" w:rsidRPr="00350027" w:rsidRDefault="00C63E25" w:rsidP="00F33256">
            <w:pPr>
              <w:rPr>
                <w:rFonts w:asciiTheme="minorHAnsi" w:hAnsiTheme="minorHAnsi"/>
                <w:i/>
                <w:iCs/>
              </w:rPr>
            </w:pPr>
          </w:p>
        </w:tc>
      </w:tr>
      <w:tr w:rsidR="00C63E25" w:rsidRPr="00350027" w14:paraId="7E07B2B8" w14:textId="77777777" w:rsidTr="00F33256">
        <w:tc>
          <w:tcPr>
            <w:tcW w:w="1559" w:type="dxa"/>
          </w:tcPr>
          <w:p w14:paraId="421A4B54" w14:textId="77777777" w:rsidR="00C63E25" w:rsidRPr="00350027" w:rsidRDefault="00C63E25" w:rsidP="00F33256">
            <w:pPr>
              <w:rPr>
                <w:rFonts w:asciiTheme="minorHAnsi" w:hAnsiTheme="minorHAnsi"/>
                <w:i/>
                <w:iCs/>
              </w:rPr>
            </w:pPr>
          </w:p>
        </w:tc>
        <w:tc>
          <w:tcPr>
            <w:tcW w:w="9320" w:type="dxa"/>
          </w:tcPr>
          <w:p w14:paraId="05C8A8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53192A1" w14:textId="77777777" w:rsidTr="00F33256">
        <w:tc>
          <w:tcPr>
            <w:tcW w:w="1559" w:type="dxa"/>
          </w:tcPr>
          <w:p w14:paraId="0860419F" w14:textId="77777777" w:rsidR="00C63E25" w:rsidRPr="00350027" w:rsidRDefault="00C63E25" w:rsidP="00F33256">
            <w:pPr>
              <w:rPr>
                <w:rFonts w:asciiTheme="minorHAnsi" w:hAnsiTheme="minorHAnsi"/>
                <w:i/>
                <w:iCs/>
              </w:rPr>
            </w:pPr>
          </w:p>
        </w:tc>
        <w:tc>
          <w:tcPr>
            <w:tcW w:w="9320" w:type="dxa"/>
          </w:tcPr>
          <w:p w14:paraId="6FC21F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25C0E2F" w14:textId="77777777" w:rsidTr="00F33256">
        <w:tc>
          <w:tcPr>
            <w:tcW w:w="1559" w:type="dxa"/>
          </w:tcPr>
          <w:p w14:paraId="59D2E95A" w14:textId="77777777" w:rsidR="00C63E25" w:rsidRPr="00350027" w:rsidRDefault="00C63E25" w:rsidP="00F33256">
            <w:pPr>
              <w:rPr>
                <w:rFonts w:asciiTheme="minorHAnsi" w:hAnsiTheme="minorHAnsi"/>
                <w:i/>
                <w:iCs/>
              </w:rPr>
            </w:pPr>
          </w:p>
        </w:tc>
        <w:tc>
          <w:tcPr>
            <w:tcW w:w="9320" w:type="dxa"/>
          </w:tcPr>
          <w:p w14:paraId="0B4F0A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099283F" w14:textId="77777777" w:rsidR="00C63E25" w:rsidRPr="00350027" w:rsidRDefault="00C63E25" w:rsidP="00C63E25">
      <w:pPr>
        <w:rPr>
          <w:rFonts w:asciiTheme="minorHAnsi" w:hAnsiTheme="minorHAnsi"/>
        </w:rPr>
      </w:pPr>
    </w:p>
    <w:p w14:paraId="1EA9C671" w14:textId="77777777" w:rsidR="00C63E25" w:rsidRPr="00350027" w:rsidRDefault="00C63E25" w:rsidP="00C63E25">
      <w:pPr>
        <w:pStyle w:val="Heading3"/>
        <w:rPr>
          <w:rFonts w:asciiTheme="minorHAnsi" w:hAnsiTheme="minorHAnsi"/>
        </w:rPr>
      </w:pPr>
      <w:bookmarkStart w:id="23" w:name="_Toc464110937"/>
      <w:r w:rsidRPr="00350027">
        <w:rPr>
          <w:rFonts w:asciiTheme="minorHAnsi" w:hAnsiTheme="minorHAnsi"/>
        </w:rPr>
        <w:t>Health Monitoring</w:t>
      </w:r>
      <w:bookmarkEnd w:id="23"/>
    </w:p>
    <w:p w14:paraId="722E907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CD5FEC6" w14:textId="77777777" w:rsidTr="00F33256">
        <w:tc>
          <w:tcPr>
            <w:tcW w:w="1559" w:type="dxa"/>
          </w:tcPr>
          <w:p w14:paraId="7F687CD7"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MRJ_SCU_STC_SRS_659</w:t>
            </w:r>
          </w:p>
        </w:tc>
        <w:tc>
          <w:tcPr>
            <w:tcW w:w="9320" w:type="dxa"/>
          </w:tcPr>
          <w:p w14:paraId="668A480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following Limit values in calculating Health Monitors (data format assumes straight signed 16-bit comparisons):</w:t>
            </w:r>
          </w:p>
          <w:p w14:paraId="61FB15FA" w14:textId="77777777" w:rsidR="00C63E25" w:rsidRPr="00350027" w:rsidRDefault="00C63E25" w:rsidP="00F33256">
            <w:pPr>
              <w:rPr>
                <w:rFonts w:asciiTheme="minorHAnsi" w:hAnsiTheme="minorHAnsi"/>
              </w:rPr>
            </w:pPr>
          </w:p>
          <w:p w14:paraId="7887104D" w14:textId="77777777" w:rsidR="00C63E25" w:rsidRPr="00350027" w:rsidRDefault="00C63E25" w:rsidP="00F33256">
            <w:pPr>
              <w:rPr>
                <w:rFonts w:asciiTheme="minorHAnsi" w:hAnsiTheme="minorHAnsi"/>
              </w:rPr>
            </w:pPr>
            <w:r w:rsidRPr="00350027">
              <w:rPr>
                <w:rFonts w:asciiTheme="minorHAnsi" w:hAnsiTheme="minorHAnsi"/>
              </w:rPr>
              <w:object w:dxaOrig="8046" w:dyaOrig="5430" w14:anchorId="2C77587C">
                <v:shape id="_x0000_i1042" type="#_x0000_t75" style="width:402pt;height:271.5pt" o:ole="">
                  <v:imagedata r:id="rId24" o:title=""/>
                </v:shape>
                <o:OLEObject Type="Embed" ProgID="Word.Document.8" ShapeID="_x0000_i1042" DrawAspect="Content" ObjectID="_1831033167" r:id="rId25"/>
              </w:object>
            </w:r>
          </w:p>
          <w:p w14:paraId="70895D2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6.3-1 Monitoring Limits</w:t>
            </w:r>
          </w:p>
          <w:p w14:paraId="60C83CEB" w14:textId="77777777" w:rsidR="00C63E25" w:rsidRPr="00350027" w:rsidRDefault="00C63E25" w:rsidP="00F33256">
            <w:pPr>
              <w:rPr>
                <w:rFonts w:asciiTheme="minorHAnsi" w:hAnsiTheme="minorHAnsi"/>
                <w:i/>
                <w:iCs/>
              </w:rPr>
            </w:pPr>
          </w:p>
        </w:tc>
      </w:tr>
      <w:tr w:rsidR="00C63E25" w:rsidRPr="00350027" w14:paraId="7C40D83B" w14:textId="77777777" w:rsidTr="00F33256">
        <w:tc>
          <w:tcPr>
            <w:tcW w:w="1559" w:type="dxa"/>
          </w:tcPr>
          <w:p w14:paraId="389BF85A" w14:textId="77777777" w:rsidR="00C63E25" w:rsidRPr="00350027" w:rsidRDefault="00C63E25" w:rsidP="00F33256">
            <w:pPr>
              <w:rPr>
                <w:rFonts w:asciiTheme="minorHAnsi" w:hAnsiTheme="minorHAnsi"/>
                <w:i/>
                <w:iCs/>
              </w:rPr>
            </w:pPr>
          </w:p>
        </w:tc>
        <w:tc>
          <w:tcPr>
            <w:tcW w:w="9320" w:type="dxa"/>
          </w:tcPr>
          <w:p w14:paraId="5293697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7145654" w14:textId="77777777" w:rsidTr="00F33256">
        <w:tc>
          <w:tcPr>
            <w:tcW w:w="1559" w:type="dxa"/>
          </w:tcPr>
          <w:p w14:paraId="5EB45AE0" w14:textId="77777777" w:rsidR="00C63E25" w:rsidRPr="00350027" w:rsidRDefault="00C63E25" w:rsidP="00F33256">
            <w:pPr>
              <w:rPr>
                <w:rFonts w:asciiTheme="minorHAnsi" w:hAnsiTheme="minorHAnsi"/>
                <w:i/>
                <w:iCs/>
              </w:rPr>
            </w:pPr>
          </w:p>
        </w:tc>
        <w:tc>
          <w:tcPr>
            <w:tcW w:w="9320" w:type="dxa"/>
          </w:tcPr>
          <w:p w14:paraId="480F1E9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B1B6E3D" w14:textId="77777777" w:rsidTr="00F33256">
        <w:tc>
          <w:tcPr>
            <w:tcW w:w="1559" w:type="dxa"/>
          </w:tcPr>
          <w:p w14:paraId="32408A17" w14:textId="77777777" w:rsidR="00C63E25" w:rsidRPr="00350027" w:rsidRDefault="00C63E25" w:rsidP="00F33256">
            <w:pPr>
              <w:rPr>
                <w:rFonts w:asciiTheme="minorHAnsi" w:hAnsiTheme="minorHAnsi"/>
                <w:i/>
                <w:iCs/>
              </w:rPr>
            </w:pPr>
          </w:p>
        </w:tc>
        <w:tc>
          <w:tcPr>
            <w:tcW w:w="9320" w:type="dxa"/>
          </w:tcPr>
          <w:p w14:paraId="70FE69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6611951" w14:textId="77777777" w:rsidR="00C63E25" w:rsidRPr="00350027" w:rsidRDefault="00C63E25" w:rsidP="00C63E25">
      <w:pPr>
        <w:rPr>
          <w:rFonts w:asciiTheme="minorHAnsi" w:hAnsiTheme="minorHAnsi"/>
        </w:rPr>
      </w:pPr>
    </w:p>
    <w:p w14:paraId="2614F558" w14:textId="77777777" w:rsidR="00C63E25" w:rsidRPr="00350027" w:rsidRDefault="00C63E25" w:rsidP="00C63E25">
      <w:pPr>
        <w:pStyle w:val="Heading4"/>
        <w:rPr>
          <w:rFonts w:asciiTheme="minorHAnsi" w:hAnsiTheme="minorHAnsi"/>
        </w:rPr>
      </w:pPr>
      <w:r w:rsidRPr="00350027">
        <w:rPr>
          <w:rFonts w:asciiTheme="minorHAnsi" w:hAnsiTheme="minorHAnsi"/>
        </w:rPr>
        <w:t>RH LVDT1 Health Monitor</w:t>
      </w:r>
    </w:p>
    <w:p w14:paraId="0D14FE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4358E00A" w14:textId="77777777" w:rsidTr="00F33256">
        <w:tc>
          <w:tcPr>
            <w:tcW w:w="1559" w:type="dxa"/>
          </w:tcPr>
          <w:p w14:paraId="796C6E7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MRJ_SCU_STC_SRS_67</w:t>
            </w:r>
          </w:p>
        </w:tc>
        <w:tc>
          <w:tcPr>
            <w:tcW w:w="9320" w:type="dxa"/>
          </w:tcPr>
          <w:p w14:paraId="4FD6C8A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RH LVDT1 Health Monitor status for the RH_LVDT1 channel defined in MRJ_SCU_STC_SRS_59  with a confirmation time of 150ms using the following logic:</w:t>
            </w:r>
          </w:p>
          <w:p w14:paraId="7DDCD7ED" w14:textId="77777777" w:rsidR="00C63E25" w:rsidRPr="00350027" w:rsidRDefault="00C63E25" w:rsidP="00F33256">
            <w:pPr>
              <w:rPr>
                <w:rFonts w:asciiTheme="minorHAnsi" w:hAnsiTheme="minorHAnsi"/>
              </w:rPr>
            </w:pPr>
          </w:p>
          <w:p w14:paraId="1C54ABD1" w14:textId="77777777" w:rsidR="00C63E25" w:rsidRPr="00350027" w:rsidRDefault="00C63E25" w:rsidP="00F33256">
            <w:pPr>
              <w:rPr>
                <w:rFonts w:asciiTheme="minorHAnsi" w:hAnsiTheme="minorHAnsi"/>
              </w:rPr>
            </w:pPr>
            <w:r w:rsidRPr="00350027">
              <w:rPr>
                <w:rFonts w:asciiTheme="minorHAnsi" w:hAnsiTheme="minorHAnsi"/>
              </w:rPr>
              <w:tab/>
              <w:t>IF (RH LVDT1 Health Monitor Status = FALSE)</w:t>
            </w:r>
          </w:p>
          <w:p w14:paraId="77502932" w14:textId="77777777" w:rsidR="00C63E25" w:rsidRPr="00350027" w:rsidRDefault="00C63E25" w:rsidP="00F33256">
            <w:pPr>
              <w:rPr>
                <w:rFonts w:asciiTheme="minorHAnsi" w:hAnsiTheme="minorHAnsi"/>
              </w:rPr>
            </w:pPr>
            <w:r w:rsidRPr="00350027">
              <w:rPr>
                <w:rFonts w:asciiTheme="minorHAnsi" w:hAnsiTheme="minorHAnsi"/>
              </w:rPr>
              <w:tab/>
              <w:t>THEN</w:t>
            </w:r>
          </w:p>
          <w:p w14:paraId="59494CD0" w14:textId="77777777" w:rsidR="00C63E25" w:rsidRPr="00350027" w:rsidRDefault="00C63E25" w:rsidP="00F33256">
            <w:pPr>
              <w:rPr>
                <w:rFonts w:asciiTheme="minorHAnsi" w:hAnsiTheme="minorHAnsi"/>
              </w:rPr>
            </w:pPr>
            <w:r w:rsidRPr="00350027">
              <w:rPr>
                <w:rFonts w:asciiTheme="minorHAnsi" w:hAnsiTheme="minorHAnsi"/>
              </w:rPr>
              <w:tab/>
              <w:t xml:space="preserve">    RH LVDT1 Health Monitor Status = </w:t>
            </w:r>
          </w:p>
          <w:p w14:paraId="6C14A5E5" w14:textId="77777777" w:rsidR="00C63E25" w:rsidRPr="00350027" w:rsidRDefault="00C63E25" w:rsidP="00F33256">
            <w:pPr>
              <w:rPr>
                <w:rFonts w:asciiTheme="minorHAnsi" w:hAnsiTheme="minorHAnsi"/>
              </w:rPr>
            </w:pPr>
            <w:r w:rsidRPr="00350027">
              <w:rPr>
                <w:rFonts w:asciiTheme="minorHAnsi" w:hAnsiTheme="minorHAnsi"/>
              </w:rPr>
              <w:tab/>
              <w:t xml:space="preserve">        ( Va_MAG [RH_LVDT1] &lt; Lower_LVDT_Limit_1 ) OR</w:t>
            </w:r>
          </w:p>
          <w:p w14:paraId="6F2D3654" w14:textId="77777777" w:rsidR="00C63E25" w:rsidRPr="00350027" w:rsidRDefault="00C63E25" w:rsidP="00F33256">
            <w:pPr>
              <w:rPr>
                <w:rFonts w:asciiTheme="minorHAnsi" w:hAnsiTheme="minorHAnsi"/>
              </w:rPr>
            </w:pPr>
            <w:r w:rsidRPr="00350027">
              <w:rPr>
                <w:rFonts w:asciiTheme="minorHAnsi" w:hAnsiTheme="minorHAnsi"/>
              </w:rPr>
              <w:t xml:space="preserve">                    ( Va_MAG [RH_LVDT1] &gt; Upper_LVDT_Limit_1 ) OR </w:t>
            </w:r>
          </w:p>
          <w:p w14:paraId="348A2356" w14:textId="77777777" w:rsidR="00C63E25" w:rsidRPr="00350027" w:rsidRDefault="00C63E25" w:rsidP="00F33256">
            <w:pPr>
              <w:rPr>
                <w:rFonts w:asciiTheme="minorHAnsi" w:hAnsiTheme="minorHAnsi"/>
              </w:rPr>
            </w:pPr>
            <w:r w:rsidRPr="00350027">
              <w:rPr>
                <w:rFonts w:asciiTheme="minorHAnsi" w:hAnsiTheme="minorHAnsi"/>
              </w:rPr>
              <w:t xml:space="preserve">                    ( Vb_MAG [RH_LVDT1] &lt; Lower_LVDT_Limit_1 ) OR </w:t>
            </w:r>
          </w:p>
          <w:p w14:paraId="327A6698" w14:textId="77777777" w:rsidR="00C63E25" w:rsidRPr="00350027" w:rsidRDefault="00C63E25" w:rsidP="00F33256">
            <w:pPr>
              <w:rPr>
                <w:rFonts w:asciiTheme="minorHAnsi" w:hAnsiTheme="minorHAnsi"/>
              </w:rPr>
            </w:pPr>
            <w:r w:rsidRPr="00350027">
              <w:rPr>
                <w:rFonts w:asciiTheme="minorHAnsi" w:hAnsiTheme="minorHAnsi"/>
              </w:rPr>
              <w:t xml:space="preserve">                    ( Vb_MAG [RH_LVDT1] &gt; Upper_LVDT_Limit_1 ) OR</w:t>
            </w:r>
          </w:p>
          <w:p w14:paraId="1CBEB295"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[RH_LVDT1]) &lt; Lower_LVDT_Sum_Limit_1 ) OR</w:t>
            </w:r>
          </w:p>
          <w:p w14:paraId="5AD5BE0B" w14:textId="77777777" w:rsidR="00C63E25" w:rsidRPr="00350027" w:rsidRDefault="00C63E25" w:rsidP="00F33256">
            <w:pPr>
              <w:rPr>
                <w:rFonts w:asciiTheme="minorHAnsi" w:hAnsiTheme="minorHAnsi"/>
              </w:rPr>
            </w:pPr>
            <w:r w:rsidRPr="00350027">
              <w:rPr>
                <w:rFonts w:asciiTheme="minorHAnsi" w:hAnsiTheme="minorHAnsi"/>
              </w:rPr>
              <w:tab/>
              <w:t xml:space="preserve">        ( (SUM_V [RH_LVDT1]) &gt; Upper_LVDT_Sum_Limit_1 )</w:t>
            </w:r>
          </w:p>
          <w:p w14:paraId="54E88383" w14:textId="77777777" w:rsidR="00C63E25" w:rsidRPr="00350027" w:rsidRDefault="00C63E25" w:rsidP="00F33256">
            <w:pPr>
              <w:rPr>
                <w:rFonts w:asciiTheme="minorHAnsi" w:hAnsiTheme="minorHAnsi"/>
              </w:rPr>
            </w:pPr>
            <w:r w:rsidRPr="00350027">
              <w:rPr>
                <w:rFonts w:asciiTheme="minorHAnsi" w:hAnsiTheme="minorHAnsi"/>
              </w:rPr>
              <w:tab/>
              <w:t>ELSE</w:t>
            </w:r>
          </w:p>
          <w:p w14:paraId="770A186C"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5957CD49" w14:textId="77777777" w:rsidR="00C63E25" w:rsidRPr="00350027" w:rsidRDefault="00C63E25" w:rsidP="00F33256">
            <w:pPr>
              <w:rPr>
                <w:rFonts w:asciiTheme="minorHAnsi" w:hAnsiTheme="minorHAnsi"/>
              </w:rPr>
            </w:pPr>
            <w:r w:rsidRPr="00350027">
              <w:rPr>
                <w:rFonts w:asciiTheme="minorHAnsi" w:hAnsiTheme="minorHAnsi"/>
              </w:rPr>
              <w:tab/>
              <w:t>ENDIF</w:t>
            </w:r>
          </w:p>
          <w:p w14:paraId="186B52A6" w14:textId="77777777" w:rsidR="00C63E25" w:rsidRPr="00350027" w:rsidRDefault="00C63E25" w:rsidP="00F33256">
            <w:pPr>
              <w:rPr>
                <w:rFonts w:asciiTheme="minorHAnsi" w:hAnsiTheme="minorHAnsi"/>
              </w:rPr>
            </w:pPr>
          </w:p>
          <w:p w14:paraId="684E57B6"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RH LVDT1 interface and</w:t>
            </w:r>
          </w:p>
          <w:p w14:paraId="2087BDCE"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RH LVDT1 interface</w:t>
            </w:r>
          </w:p>
          <w:p w14:paraId="128955C4" w14:textId="77777777" w:rsidR="00C63E25" w:rsidRPr="00350027" w:rsidRDefault="00C63E25" w:rsidP="00F33256">
            <w:pPr>
              <w:rPr>
                <w:rFonts w:asciiTheme="minorHAnsi" w:hAnsiTheme="minorHAnsi"/>
              </w:rPr>
            </w:pPr>
            <w:r w:rsidRPr="00350027">
              <w:rPr>
                <w:rFonts w:asciiTheme="minorHAnsi" w:hAnsiTheme="minorHAnsi"/>
              </w:rPr>
              <w:t>Lower_LVDT_Limit_1 is defined in MRJ_SCU_STC_SRS_659</w:t>
            </w:r>
          </w:p>
          <w:p w14:paraId="39ABF015" w14:textId="77777777" w:rsidR="00C63E25" w:rsidRPr="00350027" w:rsidRDefault="00C63E25" w:rsidP="00F33256">
            <w:pPr>
              <w:rPr>
                <w:rFonts w:asciiTheme="minorHAnsi" w:hAnsiTheme="minorHAnsi"/>
              </w:rPr>
            </w:pPr>
            <w:r w:rsidRPr="00350027">
              <w:rPr>
                <w:rFonts w:asciiTheme="minorHAnsi" w:hAnsiTheme="minorHAnsi"/>
              </w:rPr>
              <w:t>Upper_LVDT_Limit_1 is defined in MRJ_SCU_STC_SRS_659</w:t>
            </w:r>
          </w:p>
          <w:p w14:paraId="14263218" w14:textId="77777777" w:rsidR="00C63E25" w:rsidRPr="00350027" w:rsidRDefault="00C63E25" w:rsidP="00F33256">
            <w:pPr>
              <w:rPr>
                <w:rFonts w:asciiTheme="minorHAnsi" w:hAnsiTheme="minorHAnsi"/>
              </w:rPr>
            </w:pPr>
            <w:r w:rsidRPr="00350027">
              <w:rPr>
                <w:rFonts w:asciiTheme="minorHAnsi" w:hAnsiTheme="minorHAnsi"/>
              </w:rPr>
              <w:t>Lower_LVDT_Sum_Limit_1 is defined in MRJ_SCU_STC_SRS_659</w:t>
            </w:r>
          </w:p>
          <w:p w14:paraId="185C7BBE" w14:textId="77777777" w:rsidR="00C63E25" w:rsidRPr="00350027" w:rsidRDefault="00C63E25" w:rsidP="00F33256">
            <w:pPr>
              <w:rPr>
                <w:rFonts w:asciiTheme="minorHAnsi" w:hAnsiTheme="minorHAnsi"/>
              </w:rPr>
            </w:pPr>
            <w:r w:rsidRPr="00350027">
              <w:rPr>
                <w:rFonts w:asciiTheme="minorHAnsi" w:hAnsiTheme="minorHAnsi"/>
              </w:rPr>
              <w:t>Upper_LVDT_Sum_Limit_1 is defined in MRJ_SCU_STC_SRS_659</w:t>
            </w:r>
          </w:p>
          <w:p w14:paraId="2F03E444" w14:textId="77777777" w:rsidR="00C63E25" w:rsidRPr="00350027" w:rsidRDefault="00C63E25" w:rsidP="00F33256">
            <w:pPr>
              <w:rPr>
                <w:rFonts w:asciiTheme="minorHAnsi" w:hAnsiTheme="minorHAnsi"/>
                <w:i/>
                <w:iCs/>
              </w:rPr>
            </w:pPr>
          </w:p>
        </w:tc>
      </w:tr>
      <w:tr w:rsidR="00C63E25" w:rsidRPr="00350027" w14:paraId="474D705F" w14:textId="77777777" w:rsidTr="00F33256">
        <w:tc>
          <w:tcPr>
            <w:tcW w:w="1559" w:type="dxa"/>
          </w:tcPr>
          <w:p w14:paraId="4397C995" w14:textId="77777777" w:rsidR="00C63E25" w:rsidRPr="00350027" w:rsidRDefault="00C63E25" w:rsidP="00F33256">
            <w:pPr>
              <w:rPr>
                <w:rFonts w:asciiTheme="minorHAnsi" w:hAnsiTheme="minorHAnsi"/>
                <w:i/>
                <w:iCs/>
              </w:rPr>
            </w:pPr>
          </w:p>
        </w:tc>
        <w:tc>
          <w:tcPr>
            <w:tcW w:w="9320" w:type="dxa"/>
          </w:tcPr>
          <w:p w14:paraId="311D2CD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427B6E8" w14:textId="77777777" w:rsidTr="00F33256">
        <w:tc>
          <w:tcPr>
            <w:tcW w:w="1559" w:type="dxa"/>
          </w:tcPr>
          <w:p w14:paraId="00DCBE90" w14:textId="77777777" w:rsidR="00C63E25" w:rsidRPr="00350027" w:rsidRDefault="00C63E25" w:rsidP="00F33256">
            <w:pPr>
              <w:rPr>
                <w:rFonts w:asciiTheme="minorHAnsi" w:hAnsiTheme="minorHAnsi"/>
                <w:i/>
                <w:iCs/>
              </w:rPr>
            </w:pPr>
          </w:p>
        </w:tc>
        <w:tc>
          <w:tcPr>
            <w:tcW w:w="9320" w:type="dxa"/>
          </w:tcPr>
          <w:p w14:paraId="2F8749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446E35" w14:textId="77777777" w:rsidTr="00F33256">
        <w:tc>
          <w:tcPr>
            <w:tcW w:w="1559" w:type="dxa"/>
          </w:tcPr>
          <w:p w14:paraId="32A0E1C6" w14:textId="77777777" w:rsidR="00C63E25" w:rsidRPr="00350027" w:rsidRDefault="00C63E25" w:rsidP="00F33256">
            <w:pPr>
              <w:rPr>
                <w:rFonts w:asciiTheme="minorHAnsi" w:hAnsiTheme="minorHAnsi"/>
                <w:i/>
                <w:iCs/>
              </w:rPr>
            </w:pPr>
          </w:p>
        </w:tc>
        <w:tc>
          <w:tcPr>
            <w:tcW w:w="9320" w:type="dxa"/>
          </w:tcPr>
          <w:p w14:paraId="610231F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844C30A" w14:textId="77777777" w:rsidR="00C63E25" w:rsidRPr="00350027" w:rsidRDefault="00C63E25" w:rsidP="00C63E25">
      <w:pPr>
        <w:rPr>
          <w:rFonts w:asciiTheme="minorHAnsi" w:hAnsiTheme="minorHAnsi"/>
        </w:rPr>
      </w:pPr>
    </w:p>
    <w:p w14:paraId="60FB440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D974FD8" w14:textId="77777777" w:rsidTr="00F33256">
        <w:tc>
          <w:tcPr>
            <w:tcW w:w="1559" w:type="dxa"/>
          </w:tcPr>
          <w:p w14:paraId="226DA1E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MRJ_SCU_STC_SRS_916</w:t>
            </w:r>
          </w:p>
        </w:tc>
        <w:tc>
          <w:tcPr>
            <w:tcW w:w="9320" w:type="dxa"/>
          </w:tcPr>
          <w:p w14:paraId="62E7E65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RH LVDT1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RH_LVDT1 in SACT Logical Level Processing.</w:t>
            </w:r>
          </w:p>
          <w:p w14:paraId="757C7AE2" w14:textId="77777777" w:rsidR="00C63E25" w:rsidRPr="00350027" w:rsidRDefault="00C63E25" w:rsidP="00F33256">
            <w:pPr>
              <w:rPr>
                <w:rFonts w:asciiTheme="minorHAnsi" w:hAnsiTheme="minorHAnsi"/>
              </w:rPr>
            </w:pPr>
          </w:p>
          <w:p w14:paraId="438323CA"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1900E79C"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52C1FC60"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76FBCB42"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34B1A1C2" w14:textId="77777777" w:rsidR="00C63E25" w:rsidRPr="00350027" w:rsidRDefault="00C63E25" w:rsidP="00F33256">
            <w:pPr>
              <w:rPr>
                <w:rFonts w:asciiTheme="minorHAnsi" w:hAnsiTheme="minorHAnsi"/>
                <w:i/>
                <w:iCs/>
              </w:rPr>
            </w:pPr>
          </w:p>
        </w:tc>
      </w:tr>
      <w:tr w:rsidR="00C63E25" w:rsidRPr="00350027" w14:paraId="6CD20D3D" w14:textId="77777777" w:rsidTr="00F33256">
        <w:tc>
          <w:tcPr>
            <w:tcW w:w="1559" w:type="dxa"/>
          </w:tcPr>
          <w:p w14:paraId="50DEC611" w14:textId="77777777" w:rsidR="00C63E25" w:rsidRPr="00350027" w:rsidRDefault="00C63E25" w:rsidP="00F33256">
            <w:pPr>
              <w:rPr>
                <w:rFonts w:asciiTheme="minorHAnsi" w:hAnsiTheme="minorHAnsi"/>
                <w:i/>
                <w:iCs/>
              </w:rPr>
            </w:pPr>
          </w:p>
        </w:tc>
        <w:tc>
          <w:tcPr>
            <w:tcW w:w="9320" w:type="dxa"/>
          </w:tcPr>
          <w:p w14:paraId="0D6167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B6CC82" w14:textId="77777777" w:rsidTr="00F33256">
        <w:tc>
          <w:tcPr>
            <w:tcW w:w="1559" w:type="dxa"/>
          </w:tcPr>
          <w:p w14:paraId="5152D75E" w14:textId="77777777" w:rsidR="00C63E25" w:rsidRPr="00350027" w:rsidRDefault="00C63E25" w:rsidP="00F33256">
            <w:pPr>
              <w:rPr>
                <w:rFonts w:asciiTheme="minorHAnsi" w:hAnsiTheme="minorHAnsi"/>
                <w:i/>
                <w:iCs/>
              </w:rPr>
            </w:pPr>
          </w:p>
        </w:tc>
        <w:tc>
          <w:tcPr>
            <w:tcW w:w="9320" w:type="dxa"/>
          </w:tcPr>
          <w:p w14:paraId="721D14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11F2BC" w14:textId="77777777" w:rsidTr="00F33256">
        <w:tc>
          <w:tcPr>
            <w:tcW w:w="1559" w:type="dxa"/>
          </w:tcPr>
          <w:p w14:paraId="5FD0903C" w14:textId="77777777" w:rsidR="00C63E25" w:rsidRPr="00350027" w:rsidRDefault="00C63E25" w:rsidP="00F33256">
            <w:pPr>
              <w:rPr>
                <w:rFonts w:asciiTheme="minorHAnsi" w:hAnsiTheme="minorHAnsi"/>
                <w:i/>
                <w:iCs/>
              </w:rPr>
            </w:pPr>
          </w:p>
        </w:tc>
        <w:tc>
          <w:tcPr>
            <w:tcW w:w="9320" w:type="dxa"/>
          </w:tcPr>
          <w:p w14:paraId="5F3A350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69A0D48" w14:textId="77777777" w:rsidR="00C63E25" w:rsidRPr="00350027" w:rsidRDefault="00C63E25" w:rsidP="00C63E25">
      <w:pPr>
        <w:rPr>
          <w:rFonts w:asciiTheme="minorHAnsi" w:hAnsiTheme="minorHAnsi"/>
        </w:rPr>
      </w:pPr>
    </w:p>
    <w:p w14:paraId="3EFC6E14" w14:textId="77777777" w:rsidR="00C63E25" w:rsidRPr="00350027" w:rsidRDefault="00C63E25" w:rsidP="00C63E25">
      <w:pPr>
        <w:pStyle w:val="Heading4"/>
        <w:rPr>
          <w:rFonts w:asciiTheme="minorHAnsi" w:hAnsiTheme="minorHAnsi"/>
        </w:rPr>
      </w:pPr>
      <w:r w:rsidRPr="00350027">
        <w:rPr>
          <w:rFonts w:asciiTheme="minorHAnsi" w:hAnsiTheme="minorHAnsi"/>
        </w:rPr>
        <w:t>RH LVDT2 Health Monitor</w:t>
      </w:r>
    </w:p>
    <w:p w14:paraId="7517D6D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AA71371" w14:textId="77777777" w:rsidTr="00F33256">
        <w:tc>
          <w:tcPr>
            <w:tcW w:w="1559" w:type="dxa"/>
          </w:tcPr>
          <w:p w14:paraId="2E99232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MRJ_SCU_STC_SRS_566</w:t>
            </w:r>
          </w:p>
        </w:tc>
        <w:tc>
          <w:tcPr>
            <w:tcW w:w="9320" w:type="dxa"/>
          </w:tcPr>
          <w:p w14:paraId="43E6B2E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RH LVDT2 Health Monitor status for the RH_LVDT2 channel defined in MRJ_SCU_STC_SRS_59  with a confirmation time of 150ms using the following logic:</w:t>
            </w:r>
          </w:p>
          <w:p w14:paraId="046983E3" w14:textId="77777777" w:rsidR="00C63E25" w:rsidRPr="00350027" w:rsidRDefault="00C63E25" w:rsidP="00F33256">
            <w:pPr>
              <w:rPr>
                <w:rFonts w:asciiTheme="minorHAnsi" w:hAnsiTheme="minorHAnsi"/>
              </w:rPr>
            </w:pPr>
          </w:p>
          <w:p w14:paraId="5EF551A3" w14:textId="77777777" w:rsidR="00C63E25" w:rsidRPr="00350027" w:rsidRDefault="00C63E25" w:rsidP="00F33256">
            <w:pPr>
              <w:rPr>
                <w:rFonts w:asciiTheme="minorHAnsi" w:hAnsiTheme="minorHAnsi"/>
              </w:rPr>
            </w:pPr>
            <w:r w:rsidRPr="00350027">
              <w:rPr>
                <w:rFonts w:asciiTheme="minorHAnsi" w:hAnsiTheme="minorHAnsi"/>
              </w:rPr>
              <w:tab/>
              <w:t>IF (RH LVDT2 Health Monitor Status = FALSE)</w:t>
            </w:r>
          </w:p>
          <w:p w14:paraId="0449C092" w14:textId="77777777" w:rsidR="00C63E25" w:rsidRPr="00350027" w:rsidRDefault="00C63E25" w:rsidP="00F33256">
            <w:pPr>
              <w:rPr>
                <w:rFonts w:asciiTheme="minorHAnsi" w:hAnsiTheme="minorHAnsi"/>
              </w:rPr>
            </w:pPr>
            <w:r w:rsidRPr="00350027">
              <w:rPr>
                <w:rFonts w:asciiTheme="minorHAnsi" w:hAnsiTheme="minorHAnsi"/>
              </w:rPr>
              <w:tab/>
              <w:t>THEN</w:t>
            </w:r>
          </w:p>
          <w:p w14:paraId="1C6D592A" w14:textId="77777777" w:rsidR="00C63E25" w:rsidRPr="00350027" w:rsidRDefault="00C63E25" w:rsidP="00F33256">
            <w:pPr>
              <w:rPr>
                <w:rFonts w:asciiTheme="minorHAnsi" w:hAnsiTheme="minorHAnsi"/>
              </w:rPr>
            </w:pPr>
            <w:r w:rsidRPr="00350027">
              <w:rPr>
                <w:rFonts w:asciiTheme="minorHAnsi" w:hAnsiTheme="minorHAnsi"/>
              </w:rPr>
              <w:tab/>
              <w:t xml:space="preserve">    RH LVDT2 Health Monitor Status = </w:t>
            </w:r>
          </w:p>
          <w:p w14:paraId="2A02559C" w14:textId="77777777" w:rsidR="00C63E25" w:rsidRPr="00350027" w:rsidRDefault="00C63E25" w:rsidP="00F33256">
            <w:pPr>
              <w:rPr>
                <w:rFonts w:asciiTheme="minorHAnsi" w:hAnsiTheme="minorHAnsi"/>
              </w:rPr>
            </w:pPr>
            <w:r w:rsidRPr="00350027">
              <w:rPr>
                <w:rFonts w:asciiTheme="minorHAnsi" w:hAnsiTheme="minorHAnsi"/>
              </w:rPr>
              <w:tab/>
              <w:t xml:space="preserve">        ( Va_MAG [RH_LVDT2] &lt; Lower_LVDT_Limit_2 ) OR</w:t>
            </w:r>
          </w:p>
          <w:p w14:paraId="369B01BD" w14:textId="77777777" w:rsidR="00C63E25" w:rsidRPr="00350027" w:rsidRDefault="00C63E25" w:rsidP="00F33256">
            <w:pPr>
              <w:rPr>
                <w:rFonts w:asciiTheme="minorHAnsi" w:hAnsiTheme="minorHAnsi"/>
              </w:rPr>
            </w:pPr>
            <w:r w:rsidRPr="00350027">
              <w:rPr>
                <w:rFonts w:asciiTheme="minorHAnsi" w:hAnsiTheme="minorHAnsi"/>
              </w:rPr>
              <w:t xml:space="preserve">                    ( Va_MAG [RH_LVDT2] &gt; Upper_LVDT_Limit_2 ) OR </w:t>
            </w:r>
          </w:p>
          <w:p w14:paraId="739E6EBF" w14:textId="77777777" w:rsidR="00C63E25" w:rsidRPr="00350027" w:rsidRDefault="00C63E25" w:rsidP="00F33256">
            <w:pPr>
              <w:rPr>
                <w:rFonts w:asciiTheme="minorHAnsi" w:hAnsiTheme="minorHAnsi"/>
              </w:rPr>
            </w:pPr>
            <w:r w:rsidRPr="00350027">
              <w:rPr>
                <w:rFonts w:asciiTheme="minorHAnsi" w:hAnsiTheme="minorHAnsi"/>
              </w:rPr>
              <w:t xml:space="preserve">                    ( Vb_MAG [RH_LVDT2] &lt; Lower_LVDT_Limit_2 ) OR </w:t>
            </w:r>
          </w:p>
          <w:p w14:paraId="200B9358" w14:textId="77777777" w:rsidR="00C63E25" w:rsidRPr="00350027" w:rsidRDefault="00C63E25" w:rsidP="00F33256">
            <w:pPr>
              <w:rPr>
                <w:rFonts w:asciiTheme="minorHAnsi" w:hAnsiTheme="minorHAnsi"/>
              </w:rPr>
            </w:pPr>
            <w:r w:rsidRPr="00350027">
              <w:rPr>
                <w:rFonts w:asciiTheme="minorHAnsi" w:hAnsiTheme="minorHAnsi"/>
              </w:rPr>
              <w:t xml:space="preserve">                    ( Vb_MAG [RH_LVDT2] &gt; Upper_LVDT_Limit_2 ) OR</w:t>
            </w:r>
          </w:p>
          <w:p w14:paraId="7720577B"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[RH_LVDT2]) &lt; Lower_LVDT_Sum_Limit_2 ) OR</w:t>
            </w:r>
          </w:p>
          <w:p w14:paraId="2EC8F296" w14:textId="77777777" w:rsidR="00C63E25" w:rsidRPr="00350027" w:rsidRDefault="00C63E25" w:rsidP="00F33256">
            <w:pPr>
              <w:rPr>
                <w:rFonts w:asciiTheme="minorHAnsi" w:hAnsiTheme="minorHAnsi"/>
              </w:rPr>
            </w:pPr>
            <w:r w:rsidRPr="00350027">
              <w:rPr>
                <w:rFonts w:asciiTheme="minorHAnsi" w:hAnsiTheme="minorHAnsi"/>
              </w:rPr>
              <w:tab/>
              <w:t xml:space="preserve">        ( (SUM_V [RH_LVDT2]) &gt; Upper_LVDT_Sum_Limit_2 )</w:t>
            </w:r>
          </w:p>
          <w:p w14:paraId="6E0F235B" w14:textId="77777777" w:rsidR="00C63E25" w:rsidRPr="00350027" w:rsidRDefault="00C63E25" w:rsidP="00F33256">
            <w:pPr>
              <w:rPr>
                <w:rFonts w:asciiTheme="minorHAnsi" w:hAnsiTheme="minorHAnsi"/>
              </w:rPr>
            </w:pPr>
            <w:r w:rsidRPr="00350027">
              <w:rPr>
                <w:rFonts w:asciiTheme="minorHAnsi" w:hAnsiTheme="minorHAnsi"/>
              </w:rPr>
              <w:tab/>
              <w:t>ELSE</w:t>
            </w:r>
          </w:p>
          <w:p w14:paraId="55CC431B"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18375620" w14:textId="77777777" w:rsidR="00C63E25" w:rsidRPr="00350027" w:rsidRDefault="00C63E25" w:rsidP="00F33256">
            <w:pPr>
              <w:rPr>
                <w:rFonts w:asciiTheme="minorHAnsi" w:hAnsiTheme="minorHAnsi"/>
              </w:rPr>
            </w:pPr>
            <w:r w:rsidRPr="00350027">
              <w:rPr>
                <w:rFonts w:asciiTheme="minorHAnsi" w:hAnsiTheme="minorHAnsi"/>
              </w:rPr>
              <w:tab/>
              <w:t>ENDIF</w:t>
            </w:r>
          </w:p>
          <w:p w14:paraId="1DEFD202" w14:textId="77777777" w:rsidR="00C63E25" w:rsidRPr="00350027" w:rsidRDefault="00C63E25" w:rsidP="00F33256">
            <w:pPr>
              <w:rPr>
                <w:rFonts w:asciiTheme="minorHAnsi" w:hAnsiTheme="minorHAnsi"/>
              </w:rPr>
            </w:pPr>
          </w:p>
          <w:p w14:paraId="14585C0A"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RH LVDT2 interface and</w:t>
            </w:r>
          </w:p>
          <w:p w14:paraId="1CCF9FC9"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RH LVDT2 interface</w:t>
            </w:r>
          </w:p>
          <w:p w14:paraId="6431A5AE" w14:textId="77777777" w:rsidR="00C63E25" w:rsidRPr="00350027" w:rsidRDefault="00C63E25" w:rsidP="00F33256">
            <w:pPr>
              <w:rPr>
                <w:rFonts w:asciiTheme="minorHAnsi" w:hAnsiTheme="minorHAnsi"/>
              </w:rPr>
            </w:pPr>
            <w:r w:rsidRPr="00350027">
              <w:rPr>
                <w:rFonts w:asciiTheme="minorHAnsi" w:hAnsiTheme="minorHAnsi"/>
              </w:rPr>
              <w:t>Lower_LVDT_Limit_2 is defined in MRJ_SCU_STC_SRS_659</w:t>
            </w:r>
          </w:p>
          <w:p w14:paraId="5FADDEDF" w14:textId="77777777" w:rsidR="00C63E25" w:rsidRPr="00350027" w:rsidRDefault="00C63E25" w:rsidP="00F33256">
            <w:pPr>
              <w:rPr>
                <w:rFonts w:asciiTheme="minorHAnsi" w:hAnsiTheme="minorHAnsi"/>
              </w:rPr>
            </w:pPr>
            <w:r w:rsidRPr="00350027">
              <w:rPr>
                <w:rFonts w:asciiTheme="minorHAnsi" w:hAnsiTheme="minorHAnsi"/>
              </w:rPr>
              <w:t>Upper_LVDT_Limit_2 is defined in MRJ_SCU_STC_SRS_659</w:t>
            </w:r>
          </w:p>
          <w:p w14:paraId="2C4C08F9" w14:textId="77777777" w:rsidR="00C63E25" w:rsidRPr="00350027" w:rsidRDefault="00C63E25" w:rsidP="00F33256">
            <w:pPr>
              <w:rPr>
                <w:rFonts w:asciiTheme="minorHAnsi" w:hAnsiTheme="minorHAnsi"/>
              </w:rPr>
            </w:pPr>
            <w:r w:rsidRPr="00350027">
              <w:rPr>
                <w:rFonts w:asciiTheme="minorHAnsi" w:hAnsiTheme="minorHAnsi"/>
              </w:rPr>
              <w:t>Lower_LVDT_Sum_Limit_2 is defined in MRJ_SCU_STC_SRS_659</w:t>
            </w:r>
          </w:p>
          <w:p w14:paraId="7C010AE0" w14:textId="77777777" w:rsidR="00C63E25" w:rsidRPr="00350027" w:rsidRDefault="00C63E25" w:rsidP="00F33256">
            <w:pPr>
              <w:rPr>
                <w:rFonts w:asciiTheme="minorHAnsi" w:hAnsiTheme="minorHAnsi"/>
              </w:rPr>
            </w:pPr>
            <w:r w:rsidRPr="00350027">
              <w:rPr>
                <w:rFonts w:asciiTheme="minorHAnsi" w:hAnsiTheme="minorHAnsi"/>
              </w:rPr>
              <w:t>Upper_LVDT_Sum_Limit_2 is defined in MRJ_SCU_STC_SRS_659</w:t>
            </w:r>
          </w:p>
          <w:p w14:paraId="4F0B2C15" w14:textId="77777777" w:rsidR="00C63E25" w:rsidRPr="00350027" w:rsidRDefault="00C63E25" w:rsidP="00F33256">
            <w:pPr>
              <w:rPr>
                <w:rFonts w:asciiTheme="minorHAnsi" w:hAnsiTheme="minorHAnsi"/>
                <w:i/>
                <w:iCs/>
              </w:rPr>
            </w:pPr>
          </w:p>
        </w:tc>
      </w:tr>
      <w:tr w:rsidR="00C63E25" w:rsidRPr="00350027" w14:paraId="3337E5A6" w14:textId="77777777" w:rsidTr="00F33256">
        <w:tc>
          <w:tcPr>
            <w:tcW w:w="1559" w:type="dxa"/>
          </w:tcPr>
          <w:p w14:paraId="76A1D2E1" w14:textId="77777777" w:rsidR="00C63E25" w:rsidRPr="00350027" w:rsidRDefault="00C63E25" w:rsidP="00F33256">
            <w:pPr>
              <w:rPr>
                <w:rFonts w:asciiTheme="minorHAnsi" w:hAnsiTheme="minorHAnsi"/>
                <w:i/>
                <w:iCs/>
              </w:rPr>
            </w:pPr>
          </w:p>
        </w:tc>
        <w:tc>
          <w:tcPr>
            <w:tcW w:w="9320" w:type="dxa"/>
          </w:tcPr>
          <w:p w14:paraId="3923F34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494756" w14:textId="77777777" w:rsidTr="00F33256">
        <w:tc>
          <w:tcPr>
            <w:tcW w:w="1559" w:type="dxa"/>
          </w:tcPr>
          <w:p w14:paraId="0271CD67" w14:textId="77777777" w:rsidR="00C63E25" w:rsidRPr="00350027" w:rsidRDefault="00C63E25" w:rsidP="00F33256">
            <w:pPr>
              <w:rPr>
                <w:rFonts w:asciiTheme="minorHAnsi" w:hAnsiTheme="minorHAnsi"/>
                <w:i/>
                <w:iCs/>
              </w:rPr>
            </w:pPr>
          </w:p>
        </w:tc>
        <w:tc>
          <w:tcPr>
            <w:tcW w:w="9320" w:type="dxa"/>
          </w:tcPr>
          <w:p w14:paraId="62E18F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8323D6" w14:textId="77777777" w:rsidTr="00F33256">
        <w:tc>
          <w:tcPr>
            <w:tcW w:w="1559" w:type="dxa"/>
          </w:tcPr>
          <w:p w14:paraId="504271D4" w14:textId="77777777" w:rsidR="00C63E25" w:rsidRPr="00350027" w:rsidRDefault="00C63E25" w:rsidP="00F33256">
            <w:pPr>
              <w:rPr>
                <w:rFonts w:asciiTheme="minorHAnsi" w:hAnsiTheme="minorHAnsi"/>
                <w:i/>
                <w:iCs/>
              </w:rPr>
            </w:pPr>
          </w:p>
        </w:tc>
        <w:tc>
          <w:tcPr>
            <w:tcW w:w="9320" w:type="dxa"/>
          </w:tcPr>
          <w:p w14:paraId="2015A5B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02B816" w14:textId="77777777" w:rsidR="00C63E25" w:rsidRPr="00350027" w:rsidRDefault="00C63E25" w:rsidP="00C63E25">
      <w:pPr>
        <w:rPr>
          <w:rFonts w:asciiTheme="minorHAnsi" w:hAnsiTheme="minorHAnsi"/>
        </w:rPr>
      </w:pPr>
    </w:p>
    <w:p w14:paraId="7E5CFAD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7346E46" w14:textId="77777777" w:rsidTr="00F33256">
        <w:tc>
          <w:tcPr>
            <w:tcW w:w="1559" w:type="dxa"/>
          </w:tcPr>
          <w:p w14:paraId="500FAB3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MRJ_SCU_STC_SRS_917</w:t>
            </w:r>
          </w:p>
        </w:tc>
        <w:tc>
          <w:tcPr>
            <w:tcW w:w="9320" w:type="dxa"/>
          </w:tcPr>
          <w:p w14:paraId="04288EA4"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RH LVDT2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RH_LVDT2 in SACT Logical Level Processing.</w:t>
            </w:r>
          </w:p>
          <w:p w14:paraId="22F4D065" w14:textId="77777777" w:rsidR="00C63E25" w:rsidRPr="00350027" w:rsidRDefault="00C63E25" w:rsidP="00F33256">
            <w:pPr>
              <w:rPr>
                <w:rFonts w:asciiTheme="minorHAnsi" w:hAnsiTheme="minorHAnsi"/>
              </w:rPr>
            </w:pPr>
          </w:p>
          <w:p w14:paraId="24EB699E"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763F8B57"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7ED18A9A"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47BF3BD8"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0E6797BA" w14:textId="77777777" w:rsidR="00C63E25" w:rsidRPr="00350027" w:rsidRDefault="00C63E25" w:rsidP="00F33256">
            <w:pPr>
              <w:rPr>
                <w:rFonts w:asciiTheme="minorHAnsi" w:hAnsiTheme="minorHAnsi"/>
                <w:i/>
                <w:iCs/>
              </w:rPr>
            </w:pPr>
          </w:p>
        </w:tc>
      </w:tr>
      <w:tr w:rsidR="00C63E25" w:rsidRPr="00350027" w14:paraId="2DF5B272" w14:textId="77777777" w:rsidTr="00F33256">
        <w:tc>
          <w:tcPr>
            <w:tcW w:w="1559" w:type="dxa"/>
          </w:tcPr>
          <w:p w14:paraId="717733A4" w14:textId="77777777" w:rsidR="00C63E25" w:rsidRPr="00350027" w:rsidRDefault="00C63E25" w:rsidP="00F33256">
            <w:pPr>
              <w:rPr>
                <w:rFonts w:asciiTheme="minorHAnsi" w:hAnsiTheme="minorHAnsi"/>
                <w:i/>
                <w:iCs/>
              </w:rPr>
            </w:pPr>
          </w:p>
        </w:tc>
        <w:tc>
          <w:tcPr>
            <w:tcW w:w="9320" w:type="dxa"/>
          </w:tcPr>
          <w:p w14:paraId="05050DF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6D5C7E1" w14:textId="77777777" w:rsidTr="00F33256">
        <w:tc>
          <w:tcPr>
            <w:tcW w:w="1559" w:type="dxa"/>
          </w:tcPr>
          <w:p w14:paraId="45CB809A" w14:textId="77777777" w:rsidR="00C63E25" w:rsidRPr="00350027" w:rsidRDefault="00C63E25" w:rsidP="00F33256">
            <w:pPr>
              <w:rPr>
                <w:rFonts w:asciiTheme="minorHAnsi" w:hAnsiTheme="minorHAnsi"/>
                <w:i/>
                <w:iCs/>
              </w:rPr>
            </w:pPr>
          </w:p>
        </w:tc>
        <w:tc>
          <w:tcPr>
            <w:tcW w:w="9320" w:type="dxa"/>
          </w:tcPr>
          <w:p w14:paraId="2B116E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2695F7" w14:textId="77777777" w:rsidTr="00F33256">
        <w:tc>
          <w:tcPr>
            <w:tcW w:w="1559" w:type="dxa"/>
          </w:tcPr>
          <w:p w14:paraId="6261EF28" w14:textId="77777777" w:rsidR="00C63E25" w:rsidRPr="00350027" w:rsidRDefault="00C63E25" w:rsidP="00F33256">
            <w:pPr>
              <w:rPr>
                <w:rFonts w:asciiTheme="minorHAnsi" w:hAnsiTheme="minorHAnsi"/>
                <w:i/>
                <w:iCs/>
              </w:rPr>
            </w:pPr>
          </w:p>
        </w:tc>
        <w:tc>
          <w:tcPr>
            <w:tcW w:w="9320" w:type="dxa"/>
          </w:tcPr>
          <w:p w14:paraId="6220CB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53DCC7" w14:textId="77777777" w:rsidR="00C63E25" w:rsidRPr="00350027" w:rsidRDefault="00C63E25" w:rsidP="00C63E25">
      <w:pPr>
        <w:rPr>
          <w:rFonts w:asciiTheme="minorHAnsi" w:hAnsiTheme="minorHAnsi"/>
        </w:rPr>
      </w:pPr>
    </w:p>
    <w:p w14:paraId="7A499309"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739AAAD1" w14:textId="77777777" w:rsidR="00C63E25" w:rsidRPr="00350027" w:rsidRDefault="00C63E25" w:rsidP="00C63E25">
      <w:pPr>
        <w:pStyle w:val="Heading4"/>
        <w:rPr>
          <w:rFonts w:asciiTheme="minorHAnsi" w:hAnsiTheme="minorHAnsi"/>
        </w:rPr>
      </w:pPr>
      <w:r w:rsidRPr="00350027">
        <w:rPr>
          <w:rFonts w:asciiTheme="minorHAnsi" w:hAnsiTheme="minorHAnsi"/>
        </w:rPr>
        <w:t>RH LVDT1 and RH LVDT2 Reasonableness Check Monitor</w:t>
      </w:r>
    </w:p>
    <w:p w14:paraId="0F97F92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1C83FEA" w14:textId="77777777" w:rsidTr="00F33256">
        <w:tc>
          <w:tcPr>
            <w:tcW w:w="1559" w:type="dxa"/>
          </w:tcPr>
          <w:p w14:paraId="543E364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MRJ_SCU_STC_SRS_572</w:t>
            </w:r>
          </w:p>
        </w:tc>
        <w:tc>
          <w:tcPr>
            <w:tcW w:w="9320" w:type="dxa"/>
          </w:tcPr>
          <w:p w14:paraId="71B5AF0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62080923" w14:textId="77777777" w:rsidR="00C63E25" w:rsidRPr="00350027" w:rsidRDefault="00C63E25" w:rsidP="00F33256">
            <w:pPr>
              <w:rPr>
                <w:rFonts w:asciiTheme="minorHAnsi" w:hAnsiTheme="minorHAnsi"/>
              </w:rPr>
            </w:pPr>
          </w:p>
          <w:p w14:paraId="69537814" w14:textId="77777777" w:rsidR="00C63E25" w:rsidRPr="00350027" w:rsidRDefault="00C63E25" w:rsidP="00F33256">
            <w:pPr>
              <w:rPr>
                <w:rFonts w:asciiTheme="minorHAnsi" w:hAnsiTheme="minorHAnsi"/>
              </w:rPr>
            </w:pPr>
            <w:r w:rsidRPr="00350027">
              <w:rPr>
                <w:rFonts w:asciiTheme="minorHAnsi" w:hAnsiTheme="minorHAnsi"/>
              </w:rPr>
              <w:tab/>
              <w:t>IF (RH LVDT1 and RH LVDT2 Reasonableness Check Monitor Status = FALSE) THEN</w:t>
            </w:r>
          </w:p>
          <w:p w14:paraId="4232747A" w14:textId="77777777" w:rsidR="00C63E25" w:rsidRPr="00350027" w:rsidRDefault="00C63E25" w:rsidP="00F33256">
            <w:pPr>
              <w:rPr>
                <w:rFonts w:asciiTheme="minorHAnsi" w:hAnsiTheme="minorHAnsi"/>
              </w:rPr>
            </w:pPr>
          </w:p>
          <w:p w14:paraId="24AB44AA" w14:textId="77777777" w:rsidR="00C63E25" w:rsidRPr="00350027" w:rsidRDefault="00C63E25" w:rsidP="00F33256">
            <w:pPr>
              <w:rPr>
                <w:rFonts w:asciiTheme="minorHAnsi" w:hAnsiTheme="minorHAnsi"/>
              </w:rPr>
            </w:pPr>
            <w:r w:rsidRPr="00350027">
              <w:rPr>
                <w:rFonts w:asciiTheme="minorHAnsi" w:hAnsiTheme="minorHAnsi"/>
              </w:rPr>
              <w:tab/>
              <w:t xml:space="preserve">      IF (RH LVDT1 Health Monitor status = TRUE) OR</w:t>
            </w:r>
          </w:p>
          <w:p w14:paraId="5975E727" w14:textId="77777777" w:rsidR="00C63E25" w:rsidRPr="00350027" w:rsidRDefault="00C63E25" w:rsidP="00F33256">
            <w:pPr>
              <w:rPr>
                <w:rFonts w:asciiTheme="minorHAnsi" w:hAnsiTheme="minorHAnsi"/>
              </w:rPr>
            </w:pPr>
            <w:r w:rsidRPr="00350027">
              <w:rPr>
                <w:rFonts w:asciiTheme="minorHAnsi" w:hAnsiTheme="minorHAnsi"/>
              </w:rPr>
              <w:tab/>
              <w:t xml:space="preserve">          (RH LVDT2 Health Monitor status = TRUE) THEN</w:t>
            </w:r>
          </w:p>
          <w:p w14:paraId="1B31A241"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5A2A5E5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RH LVDT1 and RH LVDT2 Reasonableness Check Monitor Status = FALSE</w:t>
            </w:r>
          </w:p>
          <w:p w14:paraId="267241CB"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0852CAD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6B3C2F2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RH LVDT1 and RH LVDT2 Reasonableness Check Monitor Status =</w:t>
            </w:r>
          </w:p>
          <w:p w14:paraId="7EEA134E"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Ratiometric_Position[RH_LVDT1] </w:t>
            </w:r>
          </w:p>
          <w:p w14:paraId="74F3884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 Ratiometric_Position[RH_LVDT2] ) &gt; LVDT_Ratio_Diff_Limit</w:t>
            </w:r>
          </w:p>
          <w:p w14:paraId="3DBEF543"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61D3E879" w14:textId="77777777" w:rsidR="00C63E25" w:rsidRPr="00350027" w:rsidRDefault="00C63E25" w:rsidP="00F33256">
            <w:pPr>
              <w:rPr>
                <w:rFonts w:asciiTheme="minorHAnsi" w:hAnsiTheme="minorHAnsi"/>
              </w:rPr>
            </w:pPr>
            <w:r w:rsidRPr="00350027">
              <w:rPr>
                <w:rFonts w:asciiTheme="minorHAnsi" w:hAnsiTheme="minorHAnsi"/>
              </w:rPr>
              <w:t>ELSE</w:t>
            </w:r>
          </w:p>
          <w:p w14:paraId="198A61B2"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6CD2A72E" w14:textId="77777777" w:rsidR="00C63E25" w:rsidRPr="00350027" w:rsidRDefault="00C63E25" w:rsidP="00F33256">
            <w:pPr>
              <w:rPr>
                <w:rFonts w:asciiTheme="minorHAnsi" w:hAnsiTheme="minorHAnsi"/>
              </w:rPr>
            </w:pPr>
            <w:r w:rsidRPr="00350027">
              <w:rPr>
                <w:rFonts w:asciiTheme="minorHAnsi" w:hAnsiTheme="minorHAnsi"/>
              </w:rPr>
              <w:t>ENDIF</w:t>
            </w:r>
          </w:p>
          <w:p w14:paraId="68646E6B" w14:textId="77777777" w:rsidR="00C63E25" w:rsidRPr="00350027" w:rsidRDefault="00C63E25" w:rsidP="00F33256">
            <w:pPr>
              <w:rPr>
                <w:rFonts w:asciiTheme="minorHAnsi" w:hAnsiTheme="minorHAnsi"/>
              </w:rPr>
            </w:pPr>
          </w:p>
          <w:p w14:paraId="6FECEF7C"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FAC6879" w14:textId="77777777" w:rsidR="00C63E25" w:rsidRPr="00350027" w:rsidRDefault="00C63E25" w:rsidP="00F33256">
            <w:pPr>
              <w:rPr>
                <w:rFonts w:asciiTheme="minorHAnsi" w:hAnsiTheme="minorHAnsi"/>
              </w:rPr>
            </w:pPr>
            <w:r w:rsidRPr="00350027">
              <w:rPr>
                <w:rFonts w:asciiTheme="minorHAnsi" w:hAnsiTheme="minorHAnsi"/>
              </w:rPr>
              <w:t>LVDT_Ratio_Diff_Limit is defined in MRJ_SCU_STC_SRS_659</w:t>
            </w:r>
          </w:p>
          <w:p w14:paraId="4430D0AF" w14:textId="77777777" w:rsidR="00C63E25" w:rsidRPr="00350027" w:rsidRDefault="00C63E25" w:rsidP="00F33256">
            <w:pPr>
              <w:rPr>
                <w:rFonts w:asciiTheme="minorHAnsi" w:hAnsiTheme="minorHAnsi"/>
              </w:rPr>
            </w:pPr>
            <w:r w:rsidRPr="00350027">
              <w:rPr>
                <w:rFonts w:asciiTheme="minorHAnsi" w:hAnsiTheme="minorHAnsi"/>
              </w:rPr>
              <w:t>RH_LVDT1 and RH_LVDT2 are channels defined in MRJ_SCU_STC_SRS_59</w:t>
            </w:r>
          </w:p>
          <w:p w14:paraId="1FC2A49D" w14:textId="77777777" w:rsidR="00C63E25" w:rsidRPr="00350027" w:rsidRDefault="00C63E25" w:rsidP="00F33256">
            <w:pPr>
              <w:rPr>
                <w:rFonts w:asciiTheme="minorHAnsi" w:hAnsiTheme="minorHAnsi"/>
              </w:rPr>
            </w:pPr>
            <w:r w:rsidRPr="00350027">
              <w:rPr>
                <w:rFonts w:asciiTheme="minorHAnsi" w:hAnsiTheme="minorHAnsi"/>
              </w:rPr>
              <w:t>RH LVDT1 Health Monitor is defined in MRJ_SCU_STC_SRS_67</w:t>
            </w:r>
          </w:p>
          <w:p w14:paraId="0931E91D" w14:textId="77777777" w:rsidR="00C63E25" w:rsidRPr="00350027" w:rsidRDefault="00C63E25" w:rsidP="00F33256">
            <w:pPr>
              <w:rPr>
                <w:rFonts w:asciiTheme="minorHAnsi" w:hAnsiTheme="minorHAnsi"/>
              </w:rPr>
            </w:pPr>
            <w:r w:rsidRPr="00350027">
              <w:rPr>
                <w:rFonts w:asciiTheme="minorHAnsi" w:hAnsiTheme="minorHAnsi"/>
              </w:rPr>
              <w:t>RH LVDT2 Health Monitor is defined in MRJ_SCU_STC_SRS_566</w:t>
            </w:r>
          </w:p>
          <w:p w14:paraId="5AC8BB5A" w14:textId="77777777" w:rsidR="00C63E25" w:rsidRPr="00350027" w:rsidRDefault="00C63E25" w:rsidP="00F33256">
            <w:pPr>
              <w:rPr>
                <w:rFonts w:asciiTheme="minorHAnsi" w:hAnsiTheme="minorHAnsi"/>
                <w:i/>
                <w:iCs/>
              </w:rPr>
            </w:pPr>
          </w:p>
        </w:tc>
      </w:tr>
      <w:tr w:rsidR="00C63E25" w:rsidRPr="00350027" w14:paraId="79F92011" w14:textId="77777777" w:rsidTr="00F33256">
        <w:tc>
          <w:tcPr>
            <w:tcW w:w="1559" w:type="dxa"/>
          </w:tcPr>
          <w:p w14:paraId="5A48D424" w14:textId="77777777" w:rsidR="00C63E25" w:rsidRPr="00350027" w:rsidRDefault="00C63E25" w:rsidP="00F33256">
            <w:pPr>
              <w:rPr>
                <w:rFonts w:asciiTheme="minorHAnsi" w:hAnsiTheme="minorHAnsi"/>
                <w:i/>
                <w:iCs/>
              </w:rPr>
            </w:pPr>
          </w:p>
        </w:tc>
        <w:tc>
          <w:tcPr>
            <w:tcW w:w="9320" w:type="dxa"/>
          </w:tcPr>
          <w:p w14:paraId="36FF44A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F9D70B" w14:textId="77777777" w:rsidTr="00F33256">
        <w:tc>
          <w:tcPr>
            <w:tcW w:w="1559" w:type="dxa"/>
          </w:tcPr>
          <w:p w14:paraId="655019DE" w14:textId="77777777" w:rsidR="00C63E25" w:rsidRPr="00350027" w:rsidRDefault="00C63E25" w:rsidP="00F33256">
            <w:pPr>
              <w:rPr>
                <w:rFonts w:asciiTheme="minorHAnsi" w:hAnsiTheme="minorHAnsi"/>
                <w:i/>
                <w:iCs/>
              </w:rPr>
            </w:pPr>
          </w:p>
        </w:tc>
        <w:tc>
          <w:tcPr>
            <w:tcW w:w="9320" w:type="dxa"/>
          </w:tcPr>
          <w:p w14:paraId="4CFD56D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6FB8E9" w14:textId="77777777" w:rsidTr="00F33256">
        <w:tc>
          <w:tcPr>
            <w:tcW w:w="1559" w:type="dxa"/>
          </w:tcPr>
          <w:p w14:paraId="64BB7F69" w14:textId="77777777" w:rsidR="00C63E25" w:rsidRPr="00350027" w:rsidRDefault="00C63E25" w:rsidP="00F33256">
            <w:pPr>
              <w:rPr>
                <w:rFonts w:asciiTheme="minorHAnsi" w:hAnsiTheme="minorHAnsi"/>
                <w:i/>
                <w:iCs/>
              </w:rPr>
            </w:pPr>
          </w:p>
        </w:tc>
        <w:tc>
          <w:tcPr>
            <w:tcW w:w="9320" w:type="dxa"/>
          </w:tcPr>
          <w:p w14:paraId="0813C4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E15C791" w14:textId="77777777" w:rsidR="00C63E25" w:rsidRPr="00350027" w:rsidRDefault="00C63E25" w:rsidP="00C63E25">
      <w:pPr>
        <w:rPr>
          <w:rFonts w:asciiTheme="minorHAnsi" w:hAnsiTheme="minorHAnsi"/>
        </w:rPr>
      </w:pPr>
    </w:p>
    <w:p w14:paraId="3495E88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3CB7155" w14:textId="77777777" w:rsidTr="00F33256">
        <w:tc>
          <w:tcPr>
            <w:tcW w:w="1559" w:type="dxa"/>
          </w:tcPr>
          <w:p w14:paraId="76058D1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MRJ_SCU_STC_SRS_941</w:t>
            </w:r>
          </w:p>
        </w:tc>
        <w:tc>
          <w:tcPr>
            <w:tcW w:w="9320" w:type="dxa"/>
          </w:tcPr>
          <w:p w14:paraId="4E032265"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RH LVDT1 and RH LVDT2 Reasonableness Check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in SACT Logical Level Processing.</w:t>
            </w:r>
          </w:p>
          <w:p w14:paraId="694B5195" w14:textId="77777777" w:rsidR="00C63E25" w:rsidRPr="00350027" w:rsidRDefault="00C63E25" w:rsidP="00F33256">
            <w:pPr>
              <w:rPr>
                <w:rFonts w:asciiTheme="minorHAnsi" w:hAnsiTheme="minorHAnsi"/>
              </w:rPr>
            </w:pPr>
          </w:p>
          <w:p w14:paraId="0985B99E"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6A2E98DE"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18AB7EE0"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062F2561"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59B9B116" w14:textId="77777777" w:rsidR="00C63E25" w:rsidRPr="00350027" w:rsidRDefault="00C63E25" w:rsidP="00F33256">
            <w:pPr>
              <w:rPr>
                <w:rFonts w:asciiTheme="minorHAnsi" w:hAnsiTheme="minorHAnsi"/>
                <w:i/>
                <w:iCs/>
              </w:rPr>
            </w:pPr>
          </w:p>
        </w:tc>
      </w:tr>
      <w:tr w:rsidR="00C63E25" w:rsidRPr="00350027" w14:paraId="7A759DC7" w14:textId="77777777" w:rsidTr="00F33256">
        <w:tc>
          <w:tcPr>
            <w:tcW w:w="1559" w:type="dxa"/>
          </w:tcPr>
          <w:p w14:paraId="6EC7A9A2" w14:textId="77777777" w:rsidR="00C63E25" w:rsidRPr="00350027" w:rsidRDefault="00C63E25" w:rsidP="00F33256">
            <w:pPr>
              <w:rPr>
                <w:rFonts w:asciiTheme="minorHAnsi" w:hAnsiTheme="minorHAnsi"/>
                <w:i/>
                <w:iCs/>
              </w:rPr>
            </w:pPr>
          </w:p>
        </w:tc>
        <w:tc>
          <w:tcPr>
            <w:tcW w:w="9320" w:type="dxa"/>
          </w:tcPr>
          <w:p w14:paraId="7CC3B14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9DE5EC" w14:textId="77777777" w:rsidTr="00F33256">
        <w:tc>
          <w:tcPr>
            <w:tcW w:w="1559" w:type="dxa"/>
          </w:tcPr>
          <w:p w14:paraId="0D32CE29" w14:textId="77777777" w:rsidR="00C63E25" w:rsidRPr="00350027" w:rsidRDefault="00C63E25" w:rsidP="00F33256">
            <w:pPr>
              <w:rPr>
                <w:rFonts w:asciiTheme="minorHAnsi" w:hAnsiTheme="minorHAnsi"/>
                <w:i/>
                <w:iCs/>
              </w:rPr>
            </w:pPr>
          </w:p>
        </w:tc>
        <w:tc>
          <w:tcPr>
            <w:tcW w:w="9320" w:type="dxa"/>
          </w:tcPr>
          <w:p w14:paraId="711BBF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D7ABF9B" w14:textId="77777777" w:rsidTr="00F33256">
        <w:tc>
          <w:tcPr>
            <w:tcW w:w="1559" w:type="dxa"/>
          </w:tcPr>
          <w:p w14:paraId="548A62E1" w14:textId="77777777" w:rsidR="00C63E25" w:rsidRPr="00350027" w:rsidRDefault="00C63E25" w:rsidP="00F33256">
            <w:pPr>
              <w:rPr>
                <w:rFonts w:asciiTheme="minorHAnsi" w:hAnsiTheme="minorHAnsi"/>
                <w:i/>
                <w:iCs/>
              </w:rPr>
            </w:pPr>
          </w:p>
        </w:tc>
        <w:tc>
          <w:tcPr>
            <w:tcW w:w="9320" w:type="dxa"/>
          </w:tcPr>
          <w:p w14:paraId="5C002A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9154F10" w14:textId="77777777" w:rsidR="00C63E25" w:rsidRPr="00350027" w:rsidRDefault="00C63E25" w:rsidP="00C63E25">
      <w:pPr>
        <w:rPr>
          <w:rFonts w:asciiTheme="minorHAnsi" w:hAnsiTheme="minorHAnsi"/>
        </w:rPr>
      </w:pPr>
    </w:p>
    <w:p w14:paraId="0186E3AC" w14:textId="77777777" w:rsidR="00C63E25" w:rsidRPr="00350027" w:rsidRDefault="00C63E25" w:rsidP="00C63E25">
      <w:pPr>
        <w:pStyle w:val="Heading4"/>
        <w:rPr>
          <w:rFonts w:asciiTheme="minorHAnsi" w:hAnsiTheme="minorHAnsi"/>
        </w:rPr>
      </w:pPr>
      <w:r w:rsidRPr="00350027">
        <w:rPr>
          <w:rFonts w:asciiTheme="minorHAnsi" w:hAnsiTheme="minorHAnsi"/>
        </w:rPr>
        <w:t>LH LVDT1 Health Monitor</w:t>
      </w:r>
    </w:p>
    <w:p w14:paraId="2ED8DC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5737DB" w14:textId="77777777" w:rsidTr="00F33256">
        <w:tc>
          <w:tcPr>
            <w:tcW w:w="1559" w:type="dxa"/>
          </w:tcPr>
          <w:p w14:paraId="5084A2D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MRJ_SCU_STC_SRS_567</w:t>
            </w:r>
          </w:p>
        </w:tc>
        <w:tc>
          <w:tcPr>
            <w:tcW w:w="9320" w:type="dxa"/>
          </w:tcPr>
          <w:p w14:paraId="0B68D3D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LH LVDT1 Health Monitor status for the LH_LVDT1 channel defined in MRJ_SCU_STC_SRS_59  with a confirmation time of 150ms using the following logic:</w:t>
            </w:r>
          </w:p>
          <w:p w14:paraId="4F929459" w14:textId="77777777" w:rsidR="00C63E25" w:rsidRPr="00350027" w:rsidRDefault="00C63E25" w:rsidP="00F33256">
            <w:pPr>
              <w:rPr>
                <w:rFonts w:asciiTheme="minorHAnsi" w:hAnsiTheme="minorHAnsi"/>
              </w:rPr>
            </w:pPr>
          </w:p>
          <w:p w14:paraId="4552069A" w14:textId="77777777" w:rsidR="00C63E25" w:rsidRPr="00350027" w:rsidRDefault="00C63E25" w:rsidP="00F33256">
            <w:pPr>
              <w:rPr>
                <w:rFonts w:asciiTheme="minorHAnsi" w:hAnsiTheme="minorHAnsi"/>
              </w:rPr>
            </w:pPr>
            <w:r w:rsidRPr="00350027">
              <w:rPr>
                <w:rFonts w:asciiTheme="minorHAnsi" w:hAnsiTheme="minorHAnsi"/>
              </w:rPr>
              <w:tab/>
              <w:t>IF LH LVDT1 Health Monitor Status = FALSE</w:t>
            </w:r>
          </w:p>
          <w:p w14:paraId="76D42DD7" w14:textId="77777777" w:rsidR="00C63E25" w:rsidRPr="00350027" w:rsidRDefault="00C63E25" w:rsidP="00F33256">
            <w:pPr>
              <w:rPr>
                <w:rFonts w:asciiTheme="minorHAnsi" w:hAnsiTheme="minorHAnsi"/>
              </w:rPr>
            </w:pPr>
            <w:r w:rsidRPr="00350027">
              <w:rPr>
                <w:rFonts w:asciiTheme="minorHAnsi" w:hAnsiTheme="minorHAnsi"/>
              </w:rPr>
              <w:tab/>
              <w:t>THEN</w:t>
            </w:r>
          </w:p>
          <w:p w14:paraId="44EF8086" w14:textId="77777777" w:rsidR="00C63E25" w:rsidRPr="00350027" w:rsidRDefault="00C63E25" w:rsidP="00F33256">
            <w:pPr>
              <w:rPr>
                <w:rFonts w:asciiTheme="minorHAnsi" w:hAnsiTheme="minorHAnsi"/>
              </w:rPr>
            </w:pPr>
            <w:r w:rsidRPr="00350027">
              <w:rPr>
                <w:rFonts w:asciiTheme="minorHAnsi" w:hAnsiTheme="minorHAnsi"/>
              </w:rPr>
              <w:tab/>
              <w:t xml:space="preserve">    LH LVDT1 Health Monitor Status = </w:t>
            </w:r>
          </w:p>
          <w:p w14:paraId="3322726B" w14:textId="77777777" w:rsidR="00C63E25" w:rsidRPr="00350027" w:rsidRDefault="00C63E25" w:rsidP="00F33256">
            <w:pPr>
              <w:rPr>
                <w:rFonts w:asciiTheme="minorHAnsi" w:hAnsiTheme="minorHAnsi"/>
              </w:rPr>
            </w:pPr>
            <w:r w:rsidRPr="00350027">
              <w:rPr>
                <w:rFonts w:asciiTheme="minorHAnsi" w:hAnsiTheme="minorHAnsi"/>
              </w:rPr>
              <w:tab/>
              <w:t xml:space="preserve">        ( Va_MAG [LH_LVDT1] &lt; Lower_LVDT_Limit_1 ) OR</w:t>
            </w:r>
          </w:p>
          <w:p w14:paraId="4B8C2F43" w14:textId="77777777" w:rsidR="00C63E25" w:rsidRPr="00350027" w:rsidRDefault="00C63E25" w:rsidP="00F33256">
            <w:pPr>
              <w:rPr>
                <w:rFonts w:asciiTheme="minorHAnsi" w:hAnsiTheme="minorHAnsi"/>
              </w:rPr>
            </w:pPr>
            <w:r w:rsidRPr="00350027">
              <w:rPr>
                <w:rFonts w:asciiTheme="minorHAnsi" w:hAnsiTheme="minorHAnsi"/>
              </w:rPr>
              <w:t xml:space="preserve">                    ( Va_MAG [LH_LVDT1] &gt; Upper_LVDT_Limit_1 ) OR </w:t>
            </w:r>
          </w:p>
          <w:p w14:paraId="5BFE069D" w14:textId="77777777" w:rsidR="00C63E25" w:rsidRPr="00350027" w:rsidRDefault="00C63E25" w:rsidP="00F33256">
            <w:pPr>
              <w:rPr>
                <w:rFonts w:asciiTheme="minorHAnsi" w:hAnsiTheme="minorHAnsi"/>
              </w:rPr>
            </w:pPr>
            <w:r w:rsidRPr="00350027">
              <w:rPr>
                <w:rFonts w:asciiTheme="minorHAnsi" w:hAnsiTheme="minorHAnsi"/>
              </w:rPr>
              <w:t xml:space="preserve">                    ( Vb_MAG [LH_LVDT1] &lt; Lower_LVDT_Limit_1 ) OR </w:t>
            </w:r>
          </w:p>
          <w:p w14:paraId="3B5096BE" w14:textId="77777777" w:rsidR="00C63E25" w:rsidRPr="00350027" w:rsidRDefault="00C63E25" w:rsidP="00F33256">
            <w:pPr>
              <w:rPr>
                <w:rFonts w:asciiTheme="minorHAnsi" w:hAnsiTheme="minorHAnsi"/>
              </w:rPr>
            </w:pPr>
            <w:r w:rsidRPr="00350027">
              <w:rPr>
                <w:rFonts w:asciiTheme="minorHAnsi" w:hAnsiTheme="minorHAnsi"/>
              </w:rPr>
              <w:t xml:space="preserve">                    ( Vb_MAG[LH_LVDT1] &gt; Upper_LVDT_Limit_1 ) OR</w:t>
            </w:r>
          </w:p>
          <w:p w14:paraId="1DB3CB78"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[LH_LVDT1]) &lt; Lower_LVDT_Sum_Limit_1 ) OR</w:t>
            </w:r>
          </w:p>
          <w:p w14:paraId="15918945" w14:textId="77777777" w:rsidR="00C63E25" w:rsidRPr="00350027" w:rsidRDefault="00C63E25" w:rsidP="00F33256">
            <w:pPr>
              <w:rPr>
                <w:rFonts w:asciiTheme="minorHAnsi" w:hAnsiTheme="minorHAnsi"/>
              </w:rPr>
            </w:pPr>
            <w:r w:rsidRPr="00350027">
              <w:rPr>
                <w:rFonts w:asciiTheme="minorHAnsi" w:hAnsiTheme="minorHAnsi"/>
              </w:rPr>
              <w:tab/>
              <w:t xml:space="preserve">        ( (SUM_V [LH_LVDT1]) &gt; Upper_LVDT_Sum_Limit_1 )</w:t>
            </w:r>
          </w:p>
          <w:p w14:paraId="0B4BEB45" w14:textId="77777777" w:rsidR="00C63E25" w:rsidRPr="00350027" w:rsidRDefault="00C63E25" w:rsidP="00F33256">
            <w:pPr>
              <w:rPr>
                <w:rFonts w:asciiTheme="minorHAnsi" w:hAnsiTheme="minorHAnsi"/>
              </w:rPr>
            </w:pPr>
            <w:r w:rsidRPr="00350027">
              <w:rPr>
                <w:rFonts w:asciiTheme="minorHAnsi" w:hAnsiTheme="minorHAnsi"/>
              </w:rPr>
              <w:tab/>
              <w:t>ELSE</w:t>
            </w:r>
          </w:p>
          <w:p w14:paraId="7A8D6950"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1E0E2B8F" w14:textId="77777777" w:rsidR="00C63E25" w:rsidRPr="00350027" w:rsidRDefault="00C63E25" w:rsidP="00F33256">
            <w:pPr>
              <w:rPr>
                <w:rFonts w:asciiTheme="minorHAnsi" w:hAnsiTheme="minorHAnsi"/>
              </w:rPr>
            </w:pPr>
            <w:r w:rsidRPr="00350027">
              <w:rPr>
                <w:rFonts w:asciiTheme="minorHAnsi" w:hAnsiTheme="minorHAnsi"/>
              </w:rPr>
              <w:tab/>
              <w:t>ENDIF</w:t>
            </w:r>
          </w:p>
          <w:p w14:paraId="20A9CC6A" w14:textId="77777777" w:rsidR="00C63E25" w:rsidRPr="00350027" w:rsidRDefault="00C63E25" w:rsidP="00F33256">
            <w:pPr>
              <w:rPr>
                <w:rFonts w:asciiTheme="minorHAnsi" w:hAnsiTheme="minorHAnsi"/>
              </w:rPr>
            </w:pPr>
          </w:p>
          <w:p w14:paraId="2D13D294"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LH LVDT1 interface and</w:t>
            </w:r>
          </w:p>
          <w:p w14:paraId="6C8249F6"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LH LVDT1 interface</w:t>
            </w:r>
          </w:p>
          <w:p w14:paraId="5D5C462C" w14:textId="77777777" w:rsidR="00C63E25" w:rsidRPr="00350027" w:rsidRDefault="00C63E25" w:rsidP="00F33256">
            <w:pPr>
              <w:rPr>
                <w:rFonts w:asciiTheme="minorHAnsi" w:hAnsiTheme="minorHAnsi"/>
              </w:rPr>
            </w:pPr>
            <w:r w:rsidRPr="00350027">
              <w:rPr>
                <w:rFonts w:asciiTheme="minorHAnsi" w:hAnsiTheme="minorHAnsi"/>
              </w:rPr>
              <w:t>Lower_LVDT_Limit_1 is defined in MRJ_SCU_STC_SRS_659</w:t>
            </w:r>
          </w:p>
          <w:p w14:paraId="37FCDDBA" w14:textId="77777777" w:rsidR="00C63E25" w:rsidRPr="00350027" w:rsidRDefault="00C63E25" w:rsidP="00F33256">
            <w:pPr>
              <w:rPr>
                <w:rFonts w:asciiTheme="minorHAnsi" w:hAnsiTheme="minorHAnsi"/>
              </w:rPr>
            </w:pPr>
            <w:r w:rsidRPr="00350027">
              <w:rPr>
                <w:rFonts w:asciiTheme="minorHAnsi" w:hAnsiTheme="minorHAnsi"/>
              </w:rPr>
              <w:t>Upper_LVDT_Limit_1 is defined in MRJ_SCU_STC_SRS_659</w:t>
            </w:r>
          </w:p>
          <w:p w14:paraId="7AD2F6F1" w14:textId="77777777" w:rsidR="00C63E25" w:rsidRPr="00350027" w:rsidRDefault="00C63E25" w:rsidP="00F33256">
            <w:pPr>
              <w:rPr>
                <w:rFonts w:asciiTheme="minorHAnsi" w:hAnsiTheme="minorHAnsi"/>
              </w:rPr>
            </w:pPr>
            <w:r w:rsidRPr="00350027">
              <w:rPr>
                <w:rFonts w:asciiTheme="minorHAnsi" w:hAnsiTheme="minorHAnsi"/>
              </w:rPr>
              <w:t>Lower_LVDT_Sum_Limit_1 is defined in MRJ_SCU_STC_SRS_659</w:t>
            </w:r>
          </w:p>
          <w:p w14:paraId="0A587B9B" w14:textId="77777777" w:rsidR="00C63E25" w:rsidRPr="00350027" w:rsidRDefault="00C63E25" w:rsidP="00F33256">
            <w:pPr>
              <w:rPr>
                <w:rFonts w:asciiTheme="minorHAnsi" w:hAnsiTheme="minorHAnsi"/>
              </w:rPr>
            </w:pPr>
            <w:r w:rsidRPr="00350027">
              <w:rPr>
                <w:rFonts w:asciiTheme="minorHAnsi" w:hAnsiTheme="minorHAnsi"/>
              </w:rPr>
              <w:t>Upper_LVDT_Sum_Limit_1 is defined in MRJ_SCU_STC_SRS_659</w:t>
            </w:r>
          </w:p>
          <w:p w14:paraId="7F8AAD1D" w14:textId="77777777" w:rsidR="00C63E25" w:rsidRPr="00350027" w:rsidRDefault="00C63E25" w:rsidP="00F33256">
            <w:pPr>
              <w:rPr>
                <w:rFonts w:asciiTheme="minorHAnsi" w:hAnsiTheme="minorHAnsi"/>
              </w:rPr>
            </w:pPr>
          </w:p>
          <w:p w14:paraId="06204081" w14:textId="77777777" w:rsidR="00C63E25" w:rsidRPr="00350027" w:rsidRDefault="00C63E25" w:rsidP="00F33256">
            <w:pPr>
              <w:rPr>
                <w:rFonts w:asciiTheme="minorHAnsi" w:hAnsiTheme="minorHAnsi"/>
                <w:i/>
                <w:iCs/>
              </w:rPr>
            </w:pPr>
          </w:p>
        </w:tc>
      </w:tr>
      <w:tr w:rsidR="00C63E25" w:rsidRPr="00350027" w14:paraId="7C85B0B0" w14:textId="77777777" w:rsidTr="00F33256">
        <w:tc>
          <w:tcPr>
            <w:tcW w:w="1559" w:type="dxa"/>
          </w:tcPr>
          <w:p w14:paraId="13069FBB" w14:textId="77777777" w:rsidR="00C63E25" w:rsidRPr="00350027" w:rsidRDefault="00C63E25" w:rsidP="00F33256">
            <w:pPr>
              <w:rPr>
                <w:rFonts w:asciiTheme="minorHAnsi" w:hAnsiTheme="minorHAnsi"/>
                <w:i/>
                <w:iCs/>
              </w:rPr>
            </w:pPr>
          </w:p>
        </w:tc>
        <w:tc>
          <w:tcPr>
            <w:tcW w:w="9320" w:type="dxa"/>
          </w:tcPr>
          <w:p w14:paraId="002A943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A86DCD" w14:textId="77777777" w:rsidTr="00F33256">
        <w:tc>
          <w:tcPr>
            <w:tcW w:w="1559" w:type="dxa"/>
          </w:tcPr>
          <w:p w14:paraId="2FD8498D" w14:textId="77777777" w:rsidR="00C63E25" w:rsidRPr="00350027" w:rsidRDefault="00C63E25" w:rsidP="00F33256">
            <w:pPr>
              <w:rPr>
                <w:rFonts w:asciiTheme="minorHAnsi" w:hAnsiTheme="minorHAnsi"/>
                <w:i/>
                <w:iCs/>
              </w:rPr>
            </w:pPr>
          </w:p>
        </w:tc>
        <w:tc>
          <w:tcPr>
            <w:tcW w:w="9320" w:type="dxa"/>
          </w:tcPr>
          <w:p w14:paraId="178A609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C0BF4C9" w14:textId="77777777" w:rsidTr="00F33256">
        <w:tc>
          <w:tcPr>
            <w:tcW w:w="1559" w:type="dxa"/>
          </w:tcPr>
          <w:p w14:paraId="02892F5D" w14:textId="77777777" w:rsidR="00C63E25" w:rsidRPr="00350027" w:rsidRDefault="00C63E25" w:rsidP="00F33256">
            <w:pPr>
              <w:rPr>
                <w:rFonts w:asciiTheme="minorHAnsi" w:hAnsiTheme="minorHAnsi"/>
                <w:i/>
                <w:iCs/>
              </w:rPr>
            </w:pPr>
          </w:p>
        </w:tc>
        <w:tc>
          <w:tcPr>
            <w:tcW w:w="9320" w:type="dxa"/>
          </w:tcPr>
          <w:p w14:paraId="63EAA6C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BA961E" w14:textId="77777777" w:rsidR="00C63E25" w:rsidRPr="00350027" w:rsidRDefault="00C63E25" w:rsidP="00C63E25">
      <w:pPr>
        <w:rPr>
          <w:rFonts w:asciiTheme="minorHAnsi" w:hAnsiTheme="minorHAnsi"/>
        </w:rPr>
      </w:pPr>
    </w:p>
    <w:p w14:paraId="5E1DC13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6F17ABA" w14:textId="77777777" w:rsidTr="00F33256">
        <w:tc>
          <w:tcPr>
            <w:tcW w:w="1559" w:type="dxa"/>
          </w:tcPr>
          <w:p w14:paraId="368AE77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MRJ_SCU_STC_SRS_918</w:t>
            </w:r>
          </w:p>
        </w:tc>
        <w:tc>
          <w:tcPr>
            <w:tcW w:w="9320" w:type="dxa"/>
          </w:tcPr>
          <w:p w14:paraId="09DDF9A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LH LVDT1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LH_LVDT1 in SACT Logical Level Processing.</w:t>
            </w:r>
          </w:p>
          <w:p w14:paraId="23BF2B1A" w14:textId="77777777" w:rsidR="00C63E25" w:rsidRPr="00350027" w:rsidRDefault="00C63E25" w:rsidP="00F33256">
            <w:pPr>
              <w:rPr>
                <w:rFonts w:asciiTheme="minorHAnsi" w:hAnsiTheme="minorHAnsi"/>
              </w:rPr>
            </w:pPr>
          </w:p>
          <w:p w14:paraId="77E53718"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2F7F8BD5"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4B242473"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449720DA"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74D41333" w14:textId="77777777" w:rsidR="00C63E25" w:rsidRPr="00350027" w:rsidRDefault="00C63E25" w:rsidP="00F33256">
            <w:pPr>
              <w:rPr>
                <w:rFonts w:asciiTheme="minorHAnsi" w:hAnsiTheme="minorHAnsi"/>
                <w:i/>
                <w:iCs/>
              </w:rPr>
            </w:pPr>
          </w:p>
        </w:tc>
      </w:tr>
      <w:tr w:rsidR="00C63E25" w:rsidRPr="00350027" w14:paraId="3084F060" w14:textId="77777777" w:rsidTr="00F33256">
        <w:tc>
          <w:tcPr>
            <w:tcW w:w="1559" w:type="dxa"/>
          </w:tcPr>
          <w:p w14:paraId="78FDD3F6" w14:textId="77777777" w:rsidR="00C63E25" w:rsidRPr="00350027" w:rsidRDefault="00C63E25" w:rsidP="00F33256">
            <w:pPr>
              <w:rPr>
                <w:rFonts w:asciiTheme="minorHAnsi" w:hAnsiTheme="minorHAnsi"/>
                <w:i/>
                <w:iCs/>
              </w:rPr>
            </w:pPr>
          </w:p>
        </w:tc>
        <w:tc>
          <w:tcPr>
            <w:tcW w:w="9320" w:type="dxa"/>
          </w:tcPr>
          <w:p w14:paraId="3CB96C8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4ADAEE" w14:textId="77777777" w:rsidTr="00F33256">
        <w:tc>
          <w:tcPr>
            <w:tcW w:w="1559" w:type="dxa"/>
          </w:tcPr>
          <w:p w14:paraId="77066658" w14:textId="77777777" w:rsidR="00C63E25" w:rsidRPr="00350027" w:rsidRDefault="00C63E25" w:rsidP="00F33256">
            <w:pPr>
              <w:rPr>
                <w:rFonts w:asciiTheme="minorHAnsi" w:hAnsiTheme="minorHAnsi"/>
                <w:i/>
                <w:iCs/>
              </w:rPr>
            </w:pPr>
          </w:p>
        </w:tc>
        <w:tc>
          <w:tcPr>
            <w:tcW w:w="9320" w:type="dxa"/>
          </w:tcPr>
          <w:p w14:paraId="4B9125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ADF1795" w14:textId="77777777" w:rsidTr="00F33256">
        <w:tc>
          <w:tcPr>
            <w:tcW w:w="1559" w:type="dxa"/>
          </w:tcPr>
          <w:p w14:paraId="44BD91CF" w14:textId="77777777" w:rsidR="00C63E25" w:rsidRPr="00350027" w:rsidRDefault="00C63E25" w:rsidP="00F33256">
            <w:pPr>
              <w:rPr>
                <w:rFonts w:asciiTheme="minorHAnsi" w:hAnsiTheme="minorHAnsi"/>
                <w:i/>
                <w:iCs/>
              </w:rPr>
            </w:pPr>
          </w:p>
        </w:tc>
        <w:tc>
          <w:tcPr>
            <w:tcW w:w="9320" w:type="dxa"/>
          </w:tcPr>
          <w:p w14:paraId="378F98A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98605A" w14:textId="77777777" w:rsidR="00C63E25" w:rsidRPr="00350027" w:rsidRDefault="00C63E25" w:rsidP="00C63E25">
      <w:pPr>
        <w:rPr>
          <w:rFonts w:asciiTheme="minorHAnsi" w:hAnsiTheme="minorHAnsi"/>
        </w:rPr>
      </w:pPr>
    </w:p>
    <w:p w14:paraId="1FB569DD" w14:textId="77777777" w:rsidR="00C63E25" w:rsidRPr="00350027" w:rsidRDefault="00C63E25" w:rsidP="00C63E25">
      <w:pPr>
        <w:pStyle w:val="Heading4"/>
        <w:rPr>
          <w:rFonts w:asciiTheme="minorHAnsi" w:hAnsiTheme="minorHAnsi"/>
        </w:rPr>
      </w:pPr>
      <w:r w:rsidRPr="00350027">
        <w:rPr>
          <w:rFonts w:asciiTheme="minorHAnsi" w:hAnsiTheme="minorHAnsi"/>
        </w:rPr>
        <w:t>LH LVDT2 Health Monitor</w:t>
      </w:r>
    </w:p>
    <w:p w14:paraId="0DAAFED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FC83F1" w14:textId="77777777" w:rsidTr="00F33256">
        <w:tc>
          <w:tcPr>
            <w:tcW w:w="1559" w:type="dxa"/>
          </w:tcPr>
          <w:p w14:paraId="73FFDA8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MRJ_SCU_STC_SRS_568</w:t>
            </w:r>
          </w:p>
        </w:tc>
        <w:tc>
          <w:tcPr>
            <w:tcW w:w="9320" w:type="dxa"/>
          </w:tcPr>
          <w:p w14:paraId="396FEF2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LH LVDT2 Health Monitor Status for the LH_LVDT2 channel defined in MRJ_SCU_STC_SRS_59  with a confirmation time of 150ms using the following logic:</w:t>
            </w:r>
          </w:p>
          <w:p w14:paraId="16373B63" w14:textId="77777777" w:rsidR="00C63E25" w:rsidRPr="00350027" w:rsidRDefault="00C63E25" w:rsidP="00F33256">
            <w:pPr>
              <w:rPr>
                <w:rFonts w:asciiTheme="minorHAnsi" w:hAnsiTheme="minorHAnsi"/>
              </w:rPr>
            </w:pPr>
          </w:p>
          <w:p w14:paraId="5FEDF49E" w14:textId="77777777" w:rsidR="00C63E25" w:rsidRPr="00350027" w:rsidRDefault="00C63E25" w:rsidP="00F33256">
            <w:pPr>
              <w:rPr>
                <w:rFonts w:asciiTheme="minorHAnsi" w:hAnsiTheme="minorHAnsi"/>
              </w:rPr>
            </w:pPr>
            <w:r w:rsidRPr="00350027">
              <w:rPr>
                <w:rFonts w:asciiTheme="minorHAnsi" w:hAnsiTheme="minorHAnsi"/>
              </w:rPr>
              <w:tab/>
              <w:t>IF (LH LVDT2 Health Monitor Status = FALSE)</w:t>
            </w:r>
          </w:p>
          <w:p w14:paraId="46CE3F51" w14:textId="77777777" w:rsidR="00C63E25" w:rsidRPr="00350027" w:rsidRDefault="00C63E25" w:rsidP="00F33256">
            <w:pPr>
              <w:rPr>
                <w:rFonts w:asciiTheme="minorHAnsi" w:hAnsiTheme="minorHAnsi"/>
              </w:rPr>
            </w:pPr>
            <w:r w:rsidRPr="00350027">
              <w:rPr>
                <w:rFonts w:asciiTheme="minorHAnsi" w:hAnsiTheme="minorHAnsi"/>
              </w:rPr>
              <w:tab/>
              <w:t>THEN</w:t>
            </w:r>
          </w:p>
          <w:p w14:paraId="715FF22C" w14:textId="77777777" w:rsidR="00C63E25" w:rsidRPr="00350027" w:rsidRDefault="00C63E25" w:rsidP="00F33256">
            <w:pPr>
              <w:rPr>
                <w:rFonts w:asciiTheme="minorHAnsi" w:hAnsiTheme="minorHAnsi"/>
              </w:rPr>
            </w:pPr>
            <w:r w:rsidRPr="00350027">
              <w:rPr>
                <w:rFonts w:asciiTheme="minorHAnsi" w:hAnsiTheme="minorHAnsi"/>
              </w:rPr>
              <w:tab/>
              <w:t xml:space="preserve">    LH LVDT2 Health Monitor Status = </w:t>
            </w:r>
          </w:p>
          <w:p w14:paraId="08DA6378" w14:textId="77777777" w:rsidR="00C63E25" w:rsidRPr="00350027" w:rsidRDefault="00C63E25" w:rsidP="00F33256">
            <w:pPr>
              <w:rPr>
                <w:rFonts w:asciiTheme="minorHAnsi" w:hAnsiTheme="minorHAnsi"/>
              </w:rPr>
            </w:pPr>
            <w:r w:rsidRPr="00350027">
              <w:rPr>
                <w:rFonts w:asciiTheme="minorHAnsi" w:hAnsiTheme="minorHAnsi"/>
              </w:rPr>
              <w:tab/>
              <w:t xml:space="preserve">        ( Va_MAG [LH_LVDT2] &lt; Lower_LVDT_Limit_2 ) OR</w:t>
            </w:r>
          </w:p>
          <w:p w14:paraId="3D26B235" w14:textId="77777777" w:rsidR="00C63E25" w:rsidRPr="00350027" w:rsidRDefault="00C63E25" w:rsidP="00F33256">
            <w:pPr>
              <w:rPr>
                <w:rFonts w:asciiTheme="minorHAnsi" w:hAnsiTheme="minorHAnsi"/>
              </w:rPr>
            </w:pPr>
            <w:r w:rsidRPr="00350027">
              <w:rPr>
                <w:rFonts w:asciiTheme="minorHAnsi" w:hAnsiTheme="minorHAnsi"/>
              </w:rPr>
              <w:t xml:space="preserve">                    ( Va_MAG [LH_LVDT2] &gt; Upper_LVDT_Limit_2 ) OR </w:t>
            </w:r>
          </w:p>
          <w:p w14:paraId="108F7D43" w14:textId="77777777" w:rsidR="00C63E25" w:rsidRPr="00350027" w:rsidRDefault="00C63E25" w:rsidP="00F33256">
            <w:pPr>
              <w:rPr>
                <w:rFonts w:asciiTheme="minorHAnsi" w:hAnsiTheme="minorHAnsi"/>
              </w:rPr>
            </w:pPr>
            <w:r w:rsidRPr="00350027">
              <w:rPr>
                <w:rFonts w:asciiTheme="minorHAnsi" w:hAnsiTheme="minorHAnsi"/>
              </w:rPr>
              <w:t xml:space="preserve">                    ( Vb_MAG [LH_LVDT2] &lt; Lower_LVDT_Limit_2 ) OR </w:t>
            </w:r>
          </w:p>
          <w:p w14:paraId="6BC53D4B" w14:textId="77777777" w:rsidR="00C63E25" w:rsidRPr="00350027" w:rsidRDefault="00C63E25" w:rsidP="00F33256">
            <w:pPr>
              <w:rPr>
                <w:rFonts w:asciiTheme="minorHAnsi" w:hAnsiTheme="minorHAnsi"/>
              </w:rPr>
            </w:pPr>
            <w:r w:rsidRPr="00350027">
              <w:rPr>
                <w:rFonts w:asciiTheme="minorHAnsi" w:hAnsiTheme="minorHAnsi"/>
              </w:rPr>
              <w:t xml:space="preserve">                    ( Vb_MAG [LH_LVDT2] &gt; Upper_LVDT_Limit_2 ) OR</w:t>
            </w:r>
          </w:p>
          <w:p w14:paraId="08CD4ACE"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[LH_LVDT2]) &lt; Lower_LVDT_Sum_Limit_2 ) OR</w:t>
            </w:r>
          </w:p>
          <w:p w14:paraId="46BB6B52" w14:textId="77777777" w:rsidR="00C63E25" w:rsidRPr="00350027" w:rsidRDefault="00C63E25" w:rsidP="00F33256">
            <w:pPr>
              <w:rPr>
                <w:rFonts w:asciiTheme="minorHAnsi" w:hAnsiTheme="minorHAnsi"/>
              </w:rPr>
            </w:pPr>
            <w:r w:rsidRPr="00350027">
              <w:rPr>
                <w:rFonts w:asciiTheme="minorHAnsi" w:hAnsiTheme="minorHAnsi"/>
              </w:rPr>
              <w:tab/>
              <w:t xml:space="preserve">        ( (SUM_V [LH_LVDT2]) &gt; Upper_LVDT_Sum_Limit_2 )</w:t>
            </w:r>
          </w:p>
          <w:p w14:paraId="1F110241" w14:textId="77777777" w:rsidR="00C63E25" w:rsidRPr="00350027" w:rsidRDefault="00C63E25" w:rsidP="00F33256">
            <w:pPr>
              <w:rPr>
                <w:rFonts w:asciiTheme="minorHAnsi" w:hAnsiTheme="minorHAnsi"/>
              </w:rPr>
            </w:pPr>
            <w:r w:rsidRPr="00350027">
              <w:rPr>
                <w:rFonts w:asciiTheme="minorHAnsi" w:hAnsiTheme="minorHAnsi"/>
              </w:rPr>
              <w:tab/>
              <w:t>ELSE</w:t>
            </w:r>
          </w:p>
          <w:p w14:paraId="6A904CCE"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do nothing (monitor status remains TRUE, making it Non-recoverable)</w:t>
            </w:r>
          </w:p>
          <w:p w14:paraId="3CDF68D5" w14:textId="77777777" w:rsidR="00C63E25" w:rsidRPr="00350027" w:rsidRDefault="00C63E25" w:rsidP="00F33256">
            <w:pPr>
              <w:rPr>
                <w:rFonts w:asciiTheme="minorHAnsi" w:hAnsiTheme="minorHAnsi"/>
              </w:rPr>
            </w:pPr>
            <w:r w:rsidRPr="00350027">
              <w:rPr>
                <w:rFonts w:asciiTheme="minorHAnsi" w:hAnsiTheme="minorHAnsi"/>
              </w:rPr>
              <w:tab/>
              <w:t>ENDIF</w:t>
            </w:r>
          </w:p>
          <w:p w14:paraId="61C57FBB" w14:textId="77777777" w:rsidR="00C63E25" w:rsidRPr="00350027" w:rsidRDefault="00C63E25" w:rsidP="00F33256">
            <w:pPr>
              <w:rPr>
                <w:rFonts w:asciiTheme="minorHAnsi" w:hAnsiTheme="minorHAnsi"/>
              </w:rPr>
            </w:pPr>
          </w:p>
          <w:p w14:paraId="70C2064B"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LH LVDT2 interface and</w:t>
            </w:r>
          </w:p>
          <w:p w14:paraId="5E785186"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LH LVDT2 interface</w:t>
            </w:r>
          </w:p>
          <w:p w14:paraId="48DC5945" w14:textId="77777777" w:rsidR="00C63E25" w:rsidRPr="00350027" w:rsidRDefault="00C63E25" w:rsidP="00F33256">
            <w:pPr>
              <w:rPr>
                <w:rFonts w:asciiTheme="minorHAnsi" w:hAnsiTheme="minorHAnsi"/>
              </w:rPr>
            </w:pPr>
            <w:r w:rsidRPr="00350027">
              <w:rPr>
                <w:rFonts w:asciiTheme="minorHAnsi" w:hAnsiTheme="minorHAnsi"/>
              </w:rPr>
              <w:t>Lower_LVDT_Limit_2 is defined in MRJ_SCU_STC_SRS_659</w:t>
            </w:r>
          </w:p>
          <w:p w14:paraId="485992DE" w14:textId="77777777" w:rsidR="00C63E25" w:rsidRPr="00350027" w:rsidRDefault="00C63E25" w:rsidP="00F33256">
            <w:pPr>
              <w:rPr>
                <w:rFonts w:asciiTheme="minorHAnsi" w:hAnsiTheme="minorHAnsi"/>
              </w:rPr>
            </w:pPr>
            <w:r w:rsidRPr="00350027">
              <w:rPr>
                <w:rFonts w:asciiTheme="minorHAnsi" w:hAnsiTheme="minorHAnsi"/>
              </w:rPr>
              <w:t>Upper_LVDT_Limit_2 is defined in MRJ_SCU_STC_SRS_659</w:t>
            </w:r>
          </w:p>
          <w:p w14:paraId="2F643095" w14:textId="77777777" w:rsidR="00C63E25" w:rsidRPr="00350027" w:rsidRDefault="00C63E25" w:rsidP="00F33256">
            <w:pPr>
              <w:rPr>
                <w:rFonts w:asciiTheme="minorHAnsi" w:hAnsiTheme="minorHAnsi"/>
              </w:rPr>
            </w:pPr>
            <w:r w:rsidRPr="00350027">
              <w:rPr>
                <w:rFonts w:asciiTheme="minorHAnsi" w:hAnsiTheme="minorHAnsi"/>
              </w:rPr>
              <w:t>Lower_LVDT_Sum_Limit_2 is defined in MRJ_SCU_STC_SRS_659</w:t>
            </w:r>
          </w:p>
          <w:p w14:paraId="31A8871E" w14:textId="77777777" w:rsidR="00C63E25" w:rsidRPr="00350027" w:rsidRDefault="00C63E25" w:rsidP="00F33256">
            <w:pPr>
              <w:rPr>
                <w:rFonts w:asciiTheme="minorHAnsi" w:hAnsiTheme="minorHAnsi"/>
              </w:rPr>
            </w:pPr>
            <w:r w:rsidRPr="00350027">
              <w:rPr>
                <w:rFonts w:asciiTheme="minorHAnsi" w:hAnsiTheme="minorHAnsi"/>
              </w:rPr>
              <w:t>Upper_LVDT_Sum_Limit_2 is defined in MRJ_SCU_STC_SRS_659</w:t>
            </w:r>
          </w:p>
          <w:p w14:paraId="29544C36" w14:textId="77777777" w:rsidR="00C63E25" w:rsidRPr="00350027" w:rsidRDefault="00C63E25" w:rsidP="00F33256">
            <w:pPr>
              <w:rPr>
                <w:rFonts w:asciiTheme="minorHAnsi" w:hAnsiTheme="minorHAnsi"/>
                <w:i/>
                <w:iCs/>
              </w:rPr>
            </w:pPr>
          </w:p>
        </w:tc>
      </w:tr>
      <w:tr w:rsidR="00C63E25" w:rsidRPr="00350027" w14:paraId="3F329D49" w14:textId="77777777" w:rsidTr="00F33256">
        <w:tc>
          <w:tcPr>
            <w:tcW w:w="1559" w:type="dxa"/>
          </w:tcPr>
          <w:p w14:paraId="6F5E8399" w14:textId="77777777" w:rsidR="00C63E25" w:rsidRPr="00350027" w:rsidRDefault="00C63E25" w:rsidP="00F33256">
            <w:pPr>
              <w:rPr>
                <w:rFonts w:asciiTheme="minorHAnsi" w:hAnsiTheme="minorHAnsi"/>
                <w:i/>
                <w:iCs/>
              </w:rPr>
            </w:pPr>
          </w:p>
        </w:tc>
        <w:tc>
          <w:tcPr>
            <w:tcW w:w="9320" w:type="dxa"/>
          </w:tcPr>
          <w:p w14:paraId="17EB76A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1823576" w14:textId="77777777" w:rsidTr="00F33256">
        <w:tc>
          <w:tcPr>
            <w:tcW w:w="1559" w:type="dxa"/>
          </w:tcPr>
          <w:p w14:paraId="13C8C619" w14:textId="77777777" w:rsidR="00C63E25" w:rsidRPr="00350027" w:rsidRDefault="00C63E25" w:rsidP="00F33256">
            <w:pPr>
              <w:rPr>
                <w:rFonts w:asciiTheme="minorHAnsi" w:hAnsiTheme="minorHAnsi"/>
                <w:i/>
                <w:iCs/>
              </w:rPr>
            </w:pPr>
          </w:p>
        </w:tc>
        <w:tc>
          <w:tcPr>
            <w:tcW w:w="9320" w:type="dxa"/>
          </w:tcPr>
          <w:p w14:paraId="186478F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52EEBD" w14:textId="77777777" w:rsidTr="00F33256">
        <w:tc>
          <w:tcPr>
            <w:tcW w:w="1559" w:type="dxa"/>
          </w:tcPr>
          <w:p w14:paraId="5B49C882" w14:textId="77777777" w:rsidR="00C63E25" w:rsidRPr="00350027" w:rsidRDefault="00C63E25" w:rsidP="00F33256">
            <w:pPr>
              <w:rPr>
                <w:rFonts w:asciiTheme="minorHAnsi" w:hAnsiTheme="minorHAnsi"/>
                <w:i/>
                <w:iCs/>
              </w:rPr>
            </w:pPr>
          </w:p>
        </w:tc>
        <w:tc>
          <w:tcPr>
            <w:tcW w:w="9320" w:type="dxa"/>
          </w:tcPr>
          <w:p w14:paraId="389DF8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9D90E4" w14:textId="77777777" w:rsidR="00C63E25" w:rsidRPr="00350027" w:rsidRDefault="00C63E25" w:rsidP="00C63E25">
      <w:pPr>
        <w:rPr>
          <w:rFonts w:asciiTheme="minorHAnsi" w:hAnsiTheme="minorHAnsi"/>
        </w:rPr>
      </w:pPr>
    </w:p>
    <w:p w14:paraId="76CC588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78716BE" w14:textId="77777777" w:rsidTr="00F33256">
        <w:tc>
          <w:tcPr>
            <w:tcW w:w="1559" w:type="dxa"/>
          </w:tcPr>
          <w:p w14:paraId="186E6F1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MRJ_SCU_STC_SRS_919</w:t>
            </w:r>
          </w:p>
        </w:tc>
        <w:tc>
          <w:tcPr>
            <w:tcW w:w="9320" w:type="dxa"/>
          </w:tcPr>
          <w:p w14:paraId="5FA7C899"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LH LVDT2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LH_LVDT2 in SACT Logical Level Processing.</w:t>
            </w:r>
          </w:p>
          <w:p w14:paraId="42C7853A" w14:textId="77777777" w:rsidR="00C63E25" w:rsidRPr="00350027" w:rsidRDefault="00C63E25" w:rsidP="00F33256">
            <w:pPr>
              <w:rPr>
                <w:rFonts w:asciiTheme="minorHAnsi" w:hAnsiTheme="minorHAnsi"/>
              </w:rPr>
            </w:pPr>
          </w:p>
          <w:p w14:paraId="7B4ECE45"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194C22DB"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18E1F3B8"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2F4F8A40"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197779C4" w14:textId="77777777" w:rsidR="00C63E25" w:rsidRPr="00350027" w:rsidRDefault="00C63E25" w:rsidP="00F33256">
            <w:pPr>
              <w:rPr>
                <w:rFonts w:asciiTheme="minorHAnsi" w:hAnsiTheme="minorHAnsi"/>
                <w:i/>
                <w:iCs/>
              </w:rPr>
            </w:pPr>
          </w:p>
        </w:tc>
      </w:tr>
      <w:tr w:rsidR="00C63E25" w:rsidRPr="00350027" w14:paraId="5D254AC1" w14:textId="77777777" w:rsidTr="00F33256">
        <w:tc>
          <w:tcPr>
            <w:tcW w:w="1559" w:type="dxa"/>
          </w:tcPr>
          <w:p w14:paraId="348035E4" w14:textId="77777777" w:rsidR="00C63E25" w:rsidRPr="00350027" w:rsidRDefault="00C63E25" w:rsidP="00F33256">
            <w:pPr>
              <w:rPr>
                <w:rFonts w:asciiTheme="minorHAnsi" w:hAnsiTheme="minorHAnsi"/>
                <w:i/>
                <w:iCs/>
              </w:rPr>
            </w:pPr>
          </w:p>
        </w:tc>
        <w:tc>
          <w:tcPr>
            <w:tcW w:w="9320" w:type="dxa"/>
          </w:tcPr>
          <w:p w14:paraId="35A02E8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F1075B" w14:textId="77777777" w:rsidTr="00F33256">
        <w:tc>
          <w:tcPr>
            <w:tcW w:w="1559" w:type="dxa"/>
          </w:tcPr>
          <w:p w14:paraId="7AB1AEEB" w14:textId="77777777" w:rsidR="00C63E25" w:rsidRPr="00350027" w:rsidRDefault="00C63E25" w:rsidP="00F33256">
            <w:pPr>
              <w:rPr>
                <w:rFonts w:asciiTheme="minorHAnsi" w:hAnsiTheme="minorHAnsi"/>
                <w:i/>
                <w:iCs/>
              </w:rPr>
            </w:pPr>
          </w:p>
        </w:tc>
        <w:tc>
          <w:tcPr>
            <w:tcW w:w="9320" w:type="dxa"/>
          </w:tcPr>
          <w:p w14:paraId="0D90614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7C0023" w14:textId="77777777" w:rsidTr="00F33256">
        <w:tc>
          <w:tcPr>
            <w:tcW w:w="1559" w:type="dxa"/>
          </w:tcPr>
          <w:p w14:paraId="17B42619" w14:textId="77777777" w:rsidR="00C63E25" w:rsidRPr="00350027" w:rsidRDefault="00C63E25" w:rsidP="00F33256">
            <w:pPr>
              <w:rPr>
                <w:rFonts w:asciiTheme="minorHAnsi" w:hAnsiTheme="minorHAnsi"/>
                <w:i/>
                <w:iCs/>
              </w:rPr>
            </w:pPr>
          </w:p>
        </w:tc>
        <w:tc>
          <w:tcPr>
            <w:tcW w:w="9320" w:type="dxa"/>
          </w:tcPr>
          <w:p w14:paraId="752640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1E28BD" w14:textId="77777777" w:rsidR="00C63E25" w:rsidRPr="00350027" w:rsidRDefault="00C63E25" w:rsidP="00C63E25">
      <w:pPr>
        <w:rPr>
          <w:rFonts w:asciiTheme="minorHAnsi" w:hAnsiTheme="minorHAnsi"/>
        </w:rPr>
      </w:pPr>
    </w:p>
    <w:p w14:paraId="5F0DB552"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2BF202C0" w14:textId="77777777" w:rsidR="00C63E25" w:rsidRPr="00350027" w:rsidRDefault="00C63E25" w:rsidP="00C63E25">
      <w:pPr>
        <w:pStyle w:val="Heading4"/>
        <w:rPr>
          <w:rFonts w:asciiTheme="minorHAnsi" w:hAnsiTheme="minorHAnsi"/>
        </w:rPr>
      </w:pPr>
      <w:r w:rsidRPr="00350027">
        <w:rPr>
          <w:rFonts w:asciiTheme="minorHAnsi" w:hAnsiTheme="minorHAnsi"/>
        </w:rPr>
        <w:t>LH LVDT1 and LH LVDT2 Reasonableness Check Monitor</w:t>
      </w:r>
    </w:p>
    <w:p w14:paraId="7E60522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C2C9D3D" w14:textId="77777777" w:rsidTr="00F33256">
        <w:tc>
          <w:tcPr>
            <w:tcW w:w="1559" w:type="dxa"/>
          </w:tcPr>
          <w:p w14:paraId="503D345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MRJ_SCU_STC_SRS_591</w:t>
            </w:r>
          </w:p>
        </w:tc>
        <w:tc>
          <w:tcPr>
            <w:tcW w:w="9320" w:type="dxa"/>
          </w:tcPr>
          <w:p w14:paraId="570D6C5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3901CF59" w14:textId="77777777" w:rsidR="00C63E25" w:rsidRPr="00350027" w:rsidRDefault="00C63E25" w:rsidP="00F33256">
            <w:pPr>
              <w:rPr>
                <w:rFonts w:asciiTheme="minorHAnsi" w:hAnsiTheme="minorHAnsi"/>
              </w:rPr>
            </w:pPr>
          </w:p>
          <w:p w14:paraId="157C5457" w14:textId="77777777" w:rsidR="00C63E25" w:rsidRPr="00350027" w:rsidRDefault="00C63E25" w:rsidP="00F33256">
            <w:pPr>
              <w:rPr>
                <w:rFonts w:asciiTheme="minorHAnsi" w:hAnsiTheme="minorHAnsi"/>
              </w:rPr>
            </w:pPr>
            <w:r w:rsidRPr="00350027">
              <w:rPr>
                <w:rFonts w:asciiTheme="minorHAnsi" w:hAnsiTheme="minorHAnsi"/>
              </w:rPr>
              <w:tab/>
              <w:t>IF (LH LVDT1 and LH LVDT2 Reasonableness Check Monitor Status = FALSE) THEN</w:t>
            </w:r>
          </w:p>
          <w:p w14:paraId="5DBC3A43" w14:textId="77777777" w:rsidR="00C63E25" w:rsidRPr="00350027" w:rsidRDefault="00C63E25" w:rsidP="00F33256">
            <w:pPr>
              <w:rPr>
                <w:rFonts w:asciiTheme="minorHAnsi" w:hAnsiTheme="minorHAnsi"/>
              </w:rPr>
            </w:pPr>
            <w:r w:rsidRPr="00350027">
              <w:rPr>
                <w:rFonts w:asciiTheme="minorHAnsi" w:hAnsiTheme="minorHAnsi"/>
              </w:rPr>
              <w:tab/>
              <w:t xml:space="preserve">      IF (LH LVDT1 Health Monitor status = TRUE) OR</w:t>
            </w:r>
          </w:p>
          <w:p w14:paraId="19140012" w14:textId="77777777" w:rsidR="00C63E25" w:rsidRPr="00350027" w:rsidRDefault="00C63E25" w:rsidP="00F33256">
            <w:pPr>
              <w:rPr>
                <w:rFonts w:asciiTheme="minorHAnsi" w:hAnsiTheme="minorHAnsi"/>
              </w:rPr>
            </w:pPr>
            <w:r w:rsidRPr="00350027">
              <w:rPr>
                <w:rFonts w:asciiTheme="minorHAnsi" w:hAnsiTheme="minorHAnsi"/>
              </w:rPr>
              <w:tab/>
              <w:t xml:space="preserve">          (LH LVDT2 Health Monitor status = TRUE) THEN</w:t>
            </w:r>
          </w:p>
          <w:p w14:paraId="2F538350"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31E1668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LH LVDT1 and LH LVDT2 Reasonableness Check Monitor Status = FALSE</w:t>
            </w:r>
          </w:p>
          <w:p w14:paraId="2F285544"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95BD8F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139F253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LH LVDT1 and LH LVDT2 Reasonableness Check Monitor Status =</w:t>
            </w:r>
          </w:p>
          <w:p w14:paraId="5B64872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Ratiometric_Position[LH_LVDT1] </w:t>
            </w:r>
          </w:p>
          <w:p w14:paraId="3AA0BB0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 Ratiometric_Position[LH_LVDT2] ) &gt; LVDT_Ratio_Diff_Limit</w:t>
            </w:r>
          </w:p>
          <w:p w14:paraId="4333E4AB"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8D847E4" w14:textId="77777777" w:rsidR="00C63E25" w:rsidRPr="00350027" w:rsidRDefault="00C63E25" w:rsidP="00F33256">
            <w:pPr>
              <w:rPr>
                <w:rFonts w:asciiTheme="minorHAnsi" w:hAnsiTheme="minorHAnsi"/>
              </w:rPr>
            </w:pPr>
            <w:r w:rsidRPr="00350027">
              <w:rPr>
                <w:rFonts w:asciiTheme="minorHAnsi" w:hAnsiTheme="minorHAnsi"/>
              </w:rPr>
              <w:t>ELSE</w:t>
            </w:r>
          </w:p>
          <w:p w14:paraId="5C4AD283"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3D7ADFE1" w14:textId="77777777" w:rsidR="00C63E25" w:rsidRPr="00350027" w:rsidRDefault="00C63E25" w:rsidP="00F33256">
            <w:pPr>
              <w:rPr>
                <w:rFonts w:asciiTheme="minorHAnsi" w:hAnsiTheme="minorHAnsi"/>
              </w:rPr>
            </w:pPr>
            <w:r w:rsidRPr="00350027">
              <w:rPr>
                <w:rFonts w:asciiTheme="minorHAnsi" w:hAnsiTheme="minorHAnsi"/>
              </w:rPr>
              <w:t>ENDIF</w:t>
            </w:r>
          </w:p>
          <w:p w14:paraId="2DEB90FB" w14:textId="77777777" w:rsidR="00C63E25" w:rsidRPr="00350027" w:rsidRDefault="00C63E25" w:rsidP="00F33256">
            <w:pPr>
              <w:rPr>
                <w:rFonts w:asciiTheme="minorHAnsi" w:hAnsiTheme="minorHAnsi"/>
              </w:rPr>
            </w:pPr>
          </w:p>
          <w:p w14:paraId="4125C9A5"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1B59E53" w14:textId="77777777" w:rsidR="00C63E25" w:rsidRPr="00350027" w:rsidRDefault="00C63E25" w:rsidP="00F33256">
            <w:pPr>
              <w:rPr>
                <w:rFonts w:asciiTheme="minorHAnsi" w:hAnsiTheme="minorHAnsi"/>
              </w:rPr>
            </w:pPr>
            <w:r w:rsidRPr="00350027">
              <w:rPr>
                <w:rFonts w:asciiTheme="minorHAnsi" w:hAnsiTheme="minorHAnsi"/>
              </w:rPr>
              <w:t>LVDT_Ratio_Diff_Limit is defined in MRJ_SCU_STC_SRS_659</w:t>
            </w:r>
          </w:p>
          <w:p w14:paraId="0F87B8C3" w14:textId="77777777" w:rsidR="00C63E25" w:rsidRPr="00350027" w:rsidRDefault="00C63E25" w:rsidP="00F33256">
            <w:pPr>
              <w:rPr>
                <w:rFonts w:asciiTheme="minorHAnsi" w:hAnsiTheme="minorHAnsi"/>
              </w:rPr>
            </w:pPr>
            <w:r w:rsidRPr="00350027">
              <w:rPr>
                <w:rFonts w:asciiTheme="minorHAnsi" w:hAnsiTheme="minorHAnsi"/>
              </w:rPr>
              <w:t>LH_LVDT1 and LH_LVDT2 are channels defined in MRJ_SCU_STC_SRS_59</w:t>
            </w:r>
          </w:p>
          <w:p w14:paraId="64C7C5D0" w14:textId="77777777" w:rsidR="00C63E25" w:rsidRPr="00350027" w:rsidRDefault="00C63E25" w:rsidP="00F33256">
            <w:pPr>
              <w:rPr>
                <w:rFonts w:asciiTheme="minorHAnsi" w:hAnsiTheme="minorHAnsi"/>
              </w:rPr>
            </w:pPr>
            <w:r w:rsidRPr="00350027">
              <w:rPr>
                <w:rFonts w:asciiTheme="minorHAnsi" w:hAnsiTheme="minorHAnsi"/>
              </w:rPr>
              <w:t>LH LVDT1 Health Monitor is defined in MRJ_SCU_STC_SRS_567</w:t>
            </w:r>
          </w:p>
          <w:p w14:paraId="5EFCA682" w14:textId="77777777" w:rsidR="00C63E25" w:rsidRPr="00350027" w:rsidRDefault="00C63E25" w:rsidP="00F33256">
            <w:pPr>
              <w:rPr>
                <w:rFonts w:asciiTheme="minorHAnsi" w:hAnsiTheme="minorHAnsi"/>
              </w:rPr>
            </w:pPr>
            <w:r w:rsidRPr="00350027">
              <w:rPr>
                <w:rFonts w:asciiTheme="minorHAnsi" w:hAnsiTheme="minorHAnsi"/>
              </w:rPr>
              <w:t>LH LVDT2 Health Monitor is defined in MRJ_SCU_STC_SRS_568</w:t>
            </w:r>
          </w:p>
          <w:p w14:paraId="1D8CC34A" w14:textId="77777777" w:rsidR="00C63E25" w:rsidRPr="00350027" w:rsidRDefault="00C63E25" w:rsidP="00F33256">
            <w:pPr>
              <w:rPr>
                <w:rFonts w:asciiTheme="minorHAnsi" w:hAnsiTheme="minorHAnsi"/>
                <w:i/>
                <w:iCs/>
              </w:rPr>
            </w:pPr>
          </w:p>
        </w:tc>
      </w:tr>
      <w:tr w:rsidR="00C63E25" w:rsidRPr="00350027" w14:paraId="7A8B073E" w14:textId="77777777" w:rsidTr="00F33256">
        <w:tc>
          <w:tcPr>
            <w:tcW w:w="1559" w:type="dxa"/>
          </w:tcPr>
          <w:p w14:paraId="1698FF36" w14:textId="77777777" w:rsidR="00C63E25" w:rsidRPr="00350027" w:rsidRDefault="00C63E25" w:rsidP="00F33256">
            <w:pPr>
              <w:rPr>
                <w:rFonts w:asciiTheme="minorHAnsi" w:hAnsiTheme="minorHAnsi"/>
                <w:i/>
                <w:iCs/>
              </w:rPr>
            </w:pPr>
          </w:p>
        </w:tc>
        <w:tc>
          <w:tcPr>
            <w:tcW w:w="9320" w:type="dxa"/>
          </w:tcPr>
          <w:p w14:paraId="06836A2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A041BD" w14:textId="77777777" w:rsidTr="00F33256">
        <w:tc>
          <w:tcPr>
            <w:tcW w:w="1559" w:type="dxa"/>
          </w:tcPr>
          <w:p w14:paraId="42A1C983" w14:textId="77777777" w:rsidR="00C63E25" w:rsidRPr="00350027" w:rsidRDefault="00C63E25" w:rsidP="00F33256">
            <w:pPr>
              <w:rPr>
                <w:rFonts w:asciiTheme="minorHAnsi" w:hAnsiTheme="minorHAnsi"/>
                <w:i/>
                <w:iCs/>
              </w:rPr>
            </w:pPr>
          </w:p>
        </w:tc>
        <w:tc>
          <w:tcPr>
            <w:tcW w:w="9320" w:type="dxa"/>
          </w:tcPr>
          <w:p w14:paraId="53BC87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B72E774" w14:textId="77777777" w:rsidTr="00F33256">
        <w:tc>
          <w:tcPr>
            <w:tcW w:w="1559" w:type="dxa"/>
          </w:tcPr>
          <w:p w14:paraId="5906A72E" w14:textId="77777777" w:rsidR="00C63E25" w:rsidRPr="00350027" w:rsidRDefault="00C63E25" w:rsidP="00F33256">
            <w:pPr>
              <w:rPr>
                <w:rFonts w:asciiTheme="minorHAnsi" w:hAnsiTheme="minorHAnsi"/>
                <w:i/>
                <w:iCs/>
              </w:rPr>
            </w:pPr>
          </w:p>
        </w:tc>
        <w:tc>
          <w:tcPr>
            <w:tcW w:w="9320" w:type="dxa"/>
          </w:tcPr>
          <w:p w14:paraId="6F4880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22626AF" w14:textId="77777777" w:rsidR="00C63E25" w:rsidRPr="00350027" w:rsidRDefault="00C63E25" w:rsidP="00C63E25">
      <w:pPr>
        <w:rPr>
          <w:rFonts w:asciiTheme="minorHAnsi" w:hAnsiTheme="minorHAnsi"/>
        </w:rPr>
      </w:pPr>
    </w:p>
    <w:p w14:paraId="5CA6BD5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A8424C2" w14:textId="77777777" w:rsidTr="00F33256">
        <w:tc>
          <w:tcPr>
            <w:tcW w:w="1559" w:type="dxa"/>
          </w:tcPr>
          <w:p w14:paraId="03BBCF6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MRJ_SCU_STC_SRS_942</w:t>
            </w:r>
          </w:p>
        </w:tc>
        <w:tc>
          <w:tcPr>
            <w:tcW w:w="9320" w:type="dxa"/>
          </w:tcPr>
          <w:p w14:paraId="570FD5B1"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LH LVDT1 and LH LVDT2 Reasonableness Check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in SACT Logical Level Processing.</w:t>
            </w:r>
          </w:p>
          <w:p w14:paraId="1585C125" w14:textId="77777777" w:rsidR="00C63E25" w:rsidRPr="00350027" w:rsidRDefault="00C63E25" w:rsidP="00F33256">
            <w:pPr>
              <w:rPr>
                <w:rFonts w:asciiTheme="minorHAnsi" w:hAnsiTheme="minorHAnsi"/>
              </w:rPr>
            </w:pPr>
          </w:p>
          <w:p w14:paraId="474F53C0"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94CC624"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215A214E"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19BC7917"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-0.3202 (in Q0.15).</w:t>
            </w:r>
          </w:p>
          <w:p w14:paraId="6E7E3355" w14:textId="77777777" w:rsidR="00C63E25" w:rsidRPr="00350027" w:rsidRDefault="00C63E25" w:rsidP="00F33256">
            <w:pPr>
              <w:rPr>
                <w:rFonts w:asciiTheme="minorHAnsi" w:hAnsiTheme="minorHAnsi"/>
                <w:i/>
                <w:iCs/>
              </w:rPr>
            </w:pPr>
          </w:p>
        </w:tc>
      </w:tr>
      <w:tr w:rsidR="00C63E25" w:rsidRPr="00350027" w14:paraId="34F04D04" w14:textId="77777777" w:rsidTr="00F33256">
        <w:tc>
          <w:tcPr>
            <w:tcW w:w="1559" w:type="dxa"/>
          </w:tcPr>
          <w:p w14:paraId="3A83216F" w14:textId="77777777" w:rsidR="00C63E25" w:rsidRPr="00350027" w:rsidRDefault="00C63E25" w:rsidP="00F33256">
            <w:pPr>
              <w:rPr>
                <w:rFonts w:asciiTheme="minorHAnsi" w:hAnsiTheme="minorHAnsi"/>
                <w:i/>
                <w:iCs/>
              </w:rPr>
            </w:pPr>
          </w:p>
        </w:tc>
        <w:tc>
          <w:tcPr>
            <w:tcW w:w="9320" w:type="dxa"/>
          </w:tcPr>
          <w:p w14:paraId="53A67C0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1D1804" w14:textId="77777777" w:rsidTr="00F33256">
        <w:tc>
          <w:tcPr>
            <w:tcW w:w="1559" w:type="dxa"/>
          </w:tcPr>
          <w:p w14:paraId="01C768B3" w14:textId="77777777" w:rsidR="00C63E25" w:rsidRPr="00350027" w:rsidRDefault="00C63E25" w:rsidP="00F33256">
            <w:pPr>
              <w:rPr>
                <w:rFonts w:asciiTheme="minorHAnsi" w:hAnsiTheme="minorHAnsi"/>
                <w:i/>
                <w:iCs/>
              </w:rPr>
            </w:pPr>
          </w:p>
        </w:tc>
        <w:tc>
          <w:tcPr>
            <w:tcW w:w="9320" w:type="dxa"/>
          </w:tcPr>
          <w:p w14:paraId="5A085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7C0BB5D" w14:textId="77777777" w:rsidTr="00F33256">
        <w:tc>
          <w:tcPr>
            <w:tcW w:w="1559" w:type="dxa"/>
          </w:tcPr>
          <w:p w14:paraId="532EFE56" w14:textId="77777777" w:rsidR="00C63E25" w:rsidRPr="00350027" w:rsidRDefault="00C63E25" w:rsidP="00F33256">
            <w:pPr>
              <w:rPr>
                <w:rFonts w:asciiTheme="minorHAnsi" w:hAnsiTheme="minorHAnsi"/>
                <w:i/>
                <w:iCs/>
              </w:rPr>
            </w:pPr>
          </w:p>
        </w:tc>
        <w:tc>
          <w:tcPr>
            <w:tcW w:w="9320" w:type="dxa"/>
          </w:tcPr>
          <w:p w14:paraId="4CDFFB8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7E0B268" w14:textId="77777777" w:rsidR="00C63E25" w:rsidRPr="00350027" w:rsidRDefault="00C63E25" w:rsidP="00C63E25">
      <w:pPr>
        <w:rPr>
          <w:rFonts w:asciiTheme="minorHAnsi" w:hAnsiTheme="minorHAnsi"/>
        </w:rPr>
      </w:pPr>
    </w:p>
    <w:p w14:paraId="12290E89"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1 Health Monitor</w:t>
      </w:r>
    </w:p>
    <w:p w14:paraId="4C1F4D9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CF01BB6" w14:textId="77777777" w:rsidTr="00F33256">
        <w:tc>
          <w:tcPr>
            <w:tcW w:w="1559" w:type="dxa"/>
          </w:tcPr>
          <w:p w14:paraId="67EFD5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MRJ_SCU_STC_SRS_592</w:t>
            </w:r>
          </w:p>
        </w:tc>
        <w:tc>
          <w:tcPr>
            <w:tcW w:w="9320" w:type="dxa"/>
          </w:tcPr>
          <w:p w14:paraId="76ED95B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Operation 1 Health Monitor Status for the Pilot_RVDT1 channel defined in MRJ_SCU_STC_SRS_59 with a confirmation time of 150ms using the following logic:</w:t>
            </w:r>
          </w:p>
          <w:p w14:paraId="1394AFE6" w14:textId="77777777" w:rsidR="00C63E25" w:rsidRPr="00350027" w:rsidRDefault="00C63E25" w:rsidP="00F33256">
            <w:pPr>
              <w:rPr>
                <w:rFonts w:asciiTheme="minorHAnsi" w:hAnsiTheme="minorHAnsi"/>
              </w:rPr>
            </w:pPr>
          </w:p>
          <w:p w14:paraId="4A2CC320" w14:textId="77777777" w:rsidR="00C63E25" w:rsidRPr="00350027" w:rsidRDefault="00C63E25" w:rsidP="00F33256">
            <w:pPr>
              <w:rPr>
                <w:rFonts w:asciiTheme="minorHAnsi" w:hAnsiTheme="minorHAnsi"/>
              </w:rPr>
            </w:pPr>
            <w:r w:rsidRPr="00350027">
              <w:rPr>
                <w:rFonts w:asciiTheme="minorHAnsi" w:hAnsiTheme="minorHAnsi"/>
              </w:rPr>
              <w:tab/>
              <w:t>IF (Pilot SHDL Operation 1 Health Monitor Status = FALSE)</w:t>
            </w:r>
          </w:p>
          <w:p w14:paraId="324681C9" w14:textId="77777777" w:rsidR="00C63E25" w:rsidRPr="00350027" w:rsidRDefault="00C63E25" w:rsidP="00F33256">
            <w:pPr>
              <w:rPr>
                <w:rFonts w:asciiTheme="minorHAnsi" w:hAnsiTheme="minorHAnsi"/>
              </w:rPr>
            </w:pPr>
            <w:r w:rsidRPr="00350027">
              <w:rPr>
                <w:rFonts w:asciiTheme="minorHAnsi" w:hAnsiTheme="minorHAnsi"/>
              </w:rPr>
              <w:tab/>
              <w:t>THEN</w:t>
            </w:r>
          </w:p>
          <w:p w14:paraId="55EDC9B8" w14:textId="77777777" w:rsidR="00C63E25" w:rsidRPr="00350027" w:rsidRDefault="00C63E25" w:rsidP="00F33256">
            <w:pPr>
              <w:rPr>
                <w:rFonts w:asciiTheme="minorHAnsi" w:hAnsiTheme="minorHAnsi"/>
              </w:rPr>
            </w:pPr>
            <w:r w:rsidRPr="00350027">
              <w:rPr>
                <w:rFonts w:asciiTheme="minorHAnsi" w:hAnsiTheme="minorHAnsi"/>
              </w:rPr>
              <w:tab/>
              <w:t xml:space="preserve">    Pilot SHDL Operation 1 Health Monitor Status = </w:t>
            </w:r>
          </w:p>
          <w:p w14:paraId="1E607F8C" w14:textId="77777777" w:rsidR="00C63E25" w:rsidRPr="00350027" w:rsidRDefault="00C63E25" w:rsidP="00F33256">
            <w:pPr>
              <w:rPr>
                <w:rFonts w:asciiTheme="minorHAnsi" w:hAnsiTheme="minorHAnsi"/>
              </w:rPr>
            </w:pPr>
            <w:r w:rsidRPr="00350027">
              <w:rPr>
                <w:rFonts w:asciiTheme="minorHAnsi" w:hAnsiTheme="minorHAnsi"/>
              </w:rPr>
              <w:tab/>
              <w:t xml:space="preserve">        ( Va_MAG [Pilot_RVDT1] &lt; Lower_RVDT_Limit_1 ) OR</w:t>
            </w:r>
          </w:p>
          <w:p w14:paraId="7709E051" w14:textId="77777777" w:rsidR="00C63E25" w:rsidRPr="00350027" w:rsidRDefault="00C63E25" w:rsidP="00F33256">
            <w:pPr>
              <w:rPr>
                <w:rFonts w:asciiTheme="minorHAnsi" w:hAnsiTheme="minorHAnsi"/>
              </w:rPr>
            </w:pPr>
            <w:r w:rsidRPr="00350027">
              <w:rPr>
                <w:rFonts w:asciiTheme="minorHAnsi" w:hAnsiTheme="minorHAnsi"/>
              </w:rPr>
              <w:t xml:space="preserve">                    ( Va_MAG [Pilot_RVDT1] &gt; Upper_RVDT_Limit_1 ) OR </w:t>
            </w:r>
          </w:p>
          <w:p w14:paraId="50EF880C"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[Pilot_RVDT1] &lt; Lower_RVDT_Limit_1 ) OR </w:t>
            </w:r>
          </w:p>
          <w:p w14:paraId="104321AF"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[Pilot_RVDT1] &gt; Upper_RVDT_Limit_1 ) OR</w:t>
            </w:r>
          </w:p>
          <w:p w14:paraId="7A6FEA92"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[Pilot_RVDT1]) &lt; Lower_RVDT_Sum_Limit_1 ) OR</w:t>
            </w:r>
          </w:p>
          <w:p w14:paraId="3286E57E" w14:textId="77777777" w:rsidR="00C63E25" w:rsidRPr="00350027" w:rsidRDefault="00C63E25" w:rsidP="00F33256">
            <w:pPr>
              <w:rPr>
                <w:rFonts w:asciiTheme="minorHAnsi" w:hAnsiTheme="minorHAnsi"/>
              </w:rPr>
            </w:pPr>
            <w:r w:rsidRPr="00350027">
              <w:rPr>
                <w:rFonts w:asciiTheme="minorHAnsi" w:hAnsiTheme="minorHAnsi"/>
              </w:rPr>
              <w:tab/>
              <w:t xml:space="preserve">        ( (SUM_V [Pilot_RVDT1]) &gt; Upper_RVDT_Sum_Limit_1 )</w:t>
            </w:r>
          </w:p>
          <w:p w14:paraId="7C1ECF63" w14:textId="77777777" w:rsidR="00C63E25" w:rsidRPr="00350027" w:rsidRDefault="00C63E25" w:rsidP="00F33256">
            <w:pPr>
              <w:rPr>
                <w:rFonts w:asciiTheme="minorHAnsi" w:hAnsiTheme="minorHAnsi"/>
              </w:rPr>
            </w:pPr>
            <w:r w:rsidRPr="00350027">
              <w:rPr>
                <w:rFonts w:asciiTheme="minorHAnsi" w:hAnsiTheme="minorHAnsi"/>
              </w:rPr>
              <w:tab/>
              <w:t>ELSE</w:t>
            </w:r>
          </w:p>
          <w:p w14:paraId="45070725"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39A9EBC9" w14:textId="77777777" w:rsidR="00C63E25" w:rsidRPr="00350027" w:rsidRDefault="00C63E25" w:rsidP="00F33256">
            <w:pPr>
              <w:rPr>
                <w:rFonts w:asciiTheme="minorHAnsi" w:hAnsiTheme="minorHAnsi"/>
              </w:rPr>
            </w:pPr>
            <w:r w:rsidRPr="00350027">
              <w:rPr>
                <w:rFonts w:asciiTheme="minorHAnsi" w:hAnsiTheme="minorHAnsi"/>
              </w:rPr>
              <w:tab/>
              <w:t>ENDIF</w:t>
            </w:r>
          </w:p>
          <w:p w14:paraId="46C75396" w14:textId="77777777" w:rsidR="00C63E25" w:rsidRPr="00350027" w:rsidRDefault="00C63E25" w:rsidP="00F33256">
            <w:pPr>
              <w:rPr>
                <w:rFonts w:asciiTheme="minorHAnsi" w:hAnsiTheme="minorHAnsi"/>
              </w:rPr>
            </w:pPr>
          </w:p>
          <w:p w14:paraId="67DE8BF7"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Pilot_RVDT1 interface and</w:t>
            </w:r>
          </w:p>
          <w:p w14:paraId="5FAC60D7"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Pilot_RVDT1 interface</w:t>
            </w:r>
          </w:p>
          <w:p w14:paraId="730BF756" w14:textId="77777777" w:rsidR="00C63E25" w:rsidRPr="00350027" w:rsidRDefault="00C63E25" w:rsidP="00F33256">
            <w:pPr>
              <w:rPr>
                <w:rFonts w:asciiTheme="minorHAnsi" w:hAnsiTheme="minorHAnsi"/>
              </w:rPr>
            </w:pPr>
            <w:r w:rsidRPr="00350027">
              <w:rPr>
                <w:rFonts w:asciiTheme="minorHAnsi" w:hAnsiTheme="minorHAnsi"/>
              </w:rPr>
              <w:t>Lower_RVDT_Limit_1 is defined in MRJ_SCU_STC_SRS_659</w:t>
            </w:r>
          </w:p>
          <w:p w14:paraId="2D1C9947" w14:textId="77777777" w:rsidR="00C63E25" w:rsidRPr="00350027" w:rsidRDefault="00C63E25" w:rsidP="00F33256">
            <w:pPr>
              <w:rPr>
                <w:rFonts w:asciiTheme="minorHAnsi" w:hAnsiTheme="minorHAnsi"/>
              </w:rPr>
            </w:pPr>
            <w:r w:rsidRPr="00350027">
              <w:rPr>
                <w:rFonts w:asciiTheme="minorHAnsi" w:hAnsiTheme="minorHAnsi"/>
              </w:rPr>
              <w:t>Upper_RVDT_Limit_1 is defined in MRJ_SCU_STC_SRS_659</w:t>
            </w:r>
          </w:p>
          <w:p w14:paraId="3D30F629" w14:textId="77777777" w:rsidR="00C63E25" w:rsidRPr="00350027" w:rsidRDefault="00C63E25" w:rsidP="00F33256">
            <w:pPr>
              <w:rPr>
                <w:rFonts w:asciiTheme="minorHAnsi" w:hAnsiTheme="minorHAnsi"/>
              </w:rPr>
            </w:pPr>
            <w:r w:rsidRPr="00350027">
              <w:rPr>
                <w:rFonts w:asciiTheme="minorHAnsi" w:hAnsiTheme="minorHAnsi"/>
              </w:rPr>
              <w:t>Lower_RVDT_Sum_Limit_1 is defined in MRJ_SCU_STC_SRS_659</w:t>
            </w:r>
          </w:p>
          <w:p w14:paraId="1A6053AB" w14:textId="77777777" w:rsidR="00C63E25" w:rsidRPr="00350027" w:rsidRDefault="00C63E25" w:rsidP="00F33256">
            <w:pPr>
              <w:rPr>
                <w:rFonts w:asciiTheme="minorHAnsi" w:hAnsiTheme="minorHAnsi"/>
              </w:rPr>
            </w:pPr>
            <w:r w:rsidRPr="00350027">
              <w:rPr>
                <w:rFonts w:asciiTheme="minorHAnsi" w:hAnsiTheme="minorHAnsi"/>
              </w:rPr>
              <w:t>Upper_RVDT_Sum_Limit_1 is defined in MRJ_SCU_STC_SRS_659</w:t>
            </w:r>
          </w:p>
          <w:p w14:paraId="7C76999D" w14:textId="77777777" w:rsidR="00C63E25" w:rsidRPr="00350027" w:rsidRDefault="00C63E25" w:rsidP="00F33256">
            <w:pPr>
              <w:rPr>
                <w:rFonts w:asciiTheme="minorHAnsi" w:hAnsiTheme="minorHAnsi"/>
                <w:i/>
                <w:iCs/>
              </w:rPr>
            </w:pPr>
          </w:p>
        </w:tc>
      </w:tr>
      <w:tr w:rsidR="00C63E25" w:rsidRPr="00350027" w14:paraId="18211F3F" w14:textId="77777777" w:rsidTr="00F33256">
        <w:tc>
          <w:tcPr>
            <w:tcW w:w="1559" w:type="dxa"/>
          </w:tcPr>
          <w:p w14:paraId="526402BD" w14:textId="77777777" w:rsidR="00C63E25" w:rsidRPr="00350027" w:rsidRDefault="00C63E25" w:rsidP="00F33256">
            <w:pPr>
              <w:rPr>
                <w:rFonts w:asciiTheme="minorHAnsi" w:hAnsiTheme="minorHAnsi"/>
                <w:i/>
                <w:iCs/>
              </w:rPr>
            </w:pPr>
          </w:p>
        </w:tc>
        <w:tc>
          <w:tcPr>
            <w:tcW w:w="9320" w:type="dxa"/>
          </w:tcPr>
          <w:p w14:paraId="61C9DC9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6F7F07D" w14:textId="77777777" w:rsidTr="00F33256">
        <w:tc>
          <w:tcPr>
            <w:tcW w:w="1559" w:type="dxa"/>
          </w:tcPr>
          <w:p w14:paraId="49B86DCE" w14:textId="77777777" w:rsidR="00C63E25" w:rsidRPr="00350027" w:rsidRDefault="00C63E25" w:rsidP="00F33256">
            <w:pPr>
              <w:rPr>
                <w:rFonts w:asciiTheme="minorHAnsi" w:hAnsiTheme="minorHAnsi"/>
                <w:i/>
                <w:iCs/>
              </w:rPr>
            </w:pPr>
          </w:p>
        </w:tc>
        <w:tc>
          <w:tcPr>
            <w:tcW w:w="9320" w:type="dxa"/>
          </w:tcPr>
          <w:p w14:paraId="4359615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8C6C0F" w14:textId="77777777" w:rsidTr="00F33256">
        <w:tc>
          <w:tcPr>
            <w:tcW w:w="1559" w:type="dxa"/>
          </w:tcPr>
          <w:p w14:paraId="00D1D9DC" w14:textId="77777777" w:rsidR="00C63E25" w:rsidRPr="00350027" w:rsidRDefault="00C63E25" w:rsidP="00F33256">
            <w:pPr>
              <w:rPr>
                <w:rFonts w:asciiTheme="minorHAnsi" w:hAnsiTheme="minorHAnsi"/>
                <w:i/>
                <w:iCs/>
              </w:rPr>
            </w:pPr>
          </w:p>
        </w:tc>
        <w:tc>
          <w:tcPr>
            <w:tcW w:w="9320" w:type="dxa"/>
          </w:tcPr>
          <w:p w14:paraId="0D9F765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B1A491C" w14:textId="77777777" w:rsidR="00C63E25" w:rsidRPr="00350027" w:rsidRDefault="00C63E25" w:rsidP="00C63E25">
      <w:pPr>
        <w:rPr>
          <w:rFonts w:asciiTheme="minorHAnsi" w:hAnsiTheme="minorHAnsi"/>
        </w:rPr>
      </w:pPr>
    </w:p>
    <w:p w14:paraId="1A73AE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2B6B14" w14:textId="77777777" w:rsidTr="00F33256">
        <w:tc>
          <w:tcPr>
            <w:tcW w:w="1559" w:type="dxa"/>
          </w:tcPr>
          <w:p w14:paraId="62FE5EA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MRJ_SCU_STC_SRS_920</w:t>
            </w:r>
          </w:p>
        </w:tc>
        <w:tc>
          <w:tcPr>
            <w:tcW w:w="9320" w:type="dxa"/>
          </w:tcPr>
          <w:p w14:paraId="5383020A"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Pilot SHDL Operation 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Pilot_RVDT1 in SHDL Logical Level Processing.</w:t>
            </w:r>
          </w:p>
          <w:p w14:paraId="63F228C0" w14:textId="77777777" w:rsidR="00C63E25" w:rsidRPr="00350027" w:rsidRDefault="00C63E25" w:rsidP="00F33256">
            <w:pPr>
              <w:rPr>
                <w:rFonts w:asciiTheme="minorHAnsi" w:hAnsiTheme="minorHAnsi"/>
              </w:rPr>
            </w:pPr>
          </w:p>
          <w:p w14:paraId="5C1235E6"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1AAA4D4"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4A821E8C"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7CDAD046" w14:textId="77777777" w:rsidR="00C63E25" w:rsidRPr="00350027" w:rsidRDefault="00C63E25" w:rsidP="00F33256">
            <w:pPr>
              <w:rPr>
                <w:rFonts w:asciiTheme="minorHAnsi" w:hAnsiTheme="minorHAnsi"/>
              </w:rPr>
            </w:pPr>
            <w:r w:rsidRPr="00350027">
              <w:rPr>
                <w:rFonts w:asciiTheme="minorHAnsi" w:hAnsiTheme="minorHAnsi"/>
              </w:rPr>
              <w:lastRenderedPageBreak/>
              <w:t>Initial value for last valid in range ratiometric values is 0.</w:t>
            </w:r>
          </w:p>
          <w:p w14:paraId="71751173" w14:textId="77777777" w:rsidR="00C63E25" w:rsidRPr="00350027" w:rsidRDefault="00C63E25" w:rsidP="00F33256">
            <w:pPr>
              <w:rPr>
                <w:rFonts w:asciiTheme="minorHAnsi" w:hAnsiTheme="minorHAnsi"/>
                <w:i/>
                <w:iCs/>
              </w:rPr>
            </w:pPr>
          </w:p>
        </w:tc>
      </w:tr>
      <w:tr w:rsidR="00C63E25" w:rsidRPr="00350027" w14:paraId="558A9012" w14:textId="77777777" w:rsidTr="00F33256">
        <w:tc>
          <w:tcPr>
            <w:tcW w:w="1559" w:type="dxa"/>
          </w:tcPr>
          <w:p w14:paraId="23B7B350" w14:textId="77777777" w:rsidR="00C63E25" w:rsidRPr="00350027" w:rsidRDefault="00C63E25" w:rsidP="00F33256">
            <w:pPr>
              <w:rPr>
                <w:rFonts w:asciiTheme="minorHAnsi" w:hAnsiTheme="minorHAnsi"/>
                <w:i/>
                <w:iCs/>
              </w:rPr>
            </w:pPr>
          </w:p>
        </w:tc>
        <w:tc>
          <w:tcPr>
            <w:tcW w:w="9320" w:type="dxa"/>
          </w:tcPr>
          <w:p w14:paraId="5966BD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6E7FFD" w14:textId="77777777" w:rsidTr="00F33256">
        <w:tc>
          <w:tcPr>
            <w:tcW w:w="1559" w:type="dxa"/>
          </w:tcPr>
          <w:p w14:paraId="3FC5DF27" w14:textId="77777777" w:rsidR="00C63E25" w:rsidRPr="00350027" w:rsidRDefault="00C63E25" w:rsidP="00F33256">
            <w:pPr>
              <w:rPr>
                <w:rFonts w:asciiTheme="minorHAnsi" w:hAnsiTheme="minorHAnsi"/>
                <w:i/>
                <w:iCs/>
              </w:rPr>
            </w:pPr>
          </w:p>
        </w:tc>
        <w:tc>
          <w:tcPr>
            <w:tcW w:w="9320" w:type="dxa"/>
          </w:tcPr>
          <w:p w14:paraId="250EA2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15E259" w14:textId="77777777" w:rsidTr="00F33256">
        <w:tc>
          <w:tcPr>
            <w:tcW w:w="1559" w:type="dxa"/>
          </w:tcPr>
          <w:p w14:paraId="5330E8FF" w14:textId="77777777" w:rsidR="00C63E25" w:rsidRPr="00350027" w:rsidRDefault="00C63E25" w:rsidP="00F33256">
            <w:pPr>
              <w:rPr>
                <w:rFonts w:asciiTheme="minorHAnsi" w:hAnsiTheme="minorHAnsi"/>
                <w:i/>
                <w:iCs/>
              </w:rPr>
            </w:pPr>
          </w:p>
        </w:tc>
        <w:tc>
          <w:tcPr>
            <w:tcW w:w="9320" w:type="dxa"/>
          </w:tcPr>
          <w:p w14:paraId="166761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99236F" w14:textId="77777777" w:rsidR="00C63E25" w:rsidRPr="00350027" w:rsidRDefault="00C63E25" w:rsidP="00C63E25">
      <w:pPr>
        <w:rPr>
          <w:rFonts w:asciiTheme="minorHAnsi" w:hAnsiTheme="minorHAnsi"/>
        </w:rPr>
      </w:pPr>
    </w:p>
    <w:p w14:paraId="36F12E85"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2 Health Monitor</w:t>
      </w:r>
    </w:p>
    <w:p w14:paraId="5D926BF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576225" w14:textId="77777777" w:rsidTr="00F33256">
        <w:tc>
          <w:tcPr>
            <w:tcW w:w="1559" w:type="dxa"/>
          </w:tcPr>
          <w:p w14:paraId="554415A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MRJ_SCU_STC_SRS_593</w:t>
            </w:r>
          </w:p>
        </w:tc>
        <w:tc>
          <w:tcPr>
            <w:tcW w:w="9320" w:type="dxa"/>
          </w:tcPr>
          <w:p w14:paraId="2FFE9ED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Operation 2 Health Monitor Status for the Pilot_RVDT2 channel defined in MRJ_SCU_STC_SRS_59 with a confirmation time of 150ms using the following logic:</w:t>
            </w:r>
          </w:p>
          <w:p w14:paraId="5620D11C" w14:textId="77777777" w:rsidR="00C63E25" w:rsidRPr="00350027" w:rsidRDefault="00C63E25" w:rsidP="00F33256">
            <w:pPr>
              <w:rPr>
                <w:rFonts w:asciiTheme="minorHAnsi" w:hAnsiTheme="minorHAnsi"/>
              </w:rPr>
            </w:pPr>
          </w:p>
          <w:p w14:paraId="4402F6B0" w14:textId="77777777" w:rsidR="00C63E25" w:rsidRPr="00350027" w:rsidRDefault="00C63E25" w:rsidP="00F33256">
            <w:pPr>
              <w:rPr>
                <w:rFonts w:asciiTheme="minorHAnsi" w:hAnsiTheme="minorHAnsi"/>
              </w:rPr>
            </w:pPr>
            <w:r w:rsidRPr="00350027">
              <w:rPr>
                <w:rFonts w:asciiTheme="minorHAnsi" w:hAnsiTheme="minorHAnsi"/>
              </w:rPr>
              <w:tab/>
              <w:t>IF (Pilot SHDL Operation 2 Health Monitor Status = FALSE)</w:t>
            </w:r>
          </w:p>
          <w:p w14:paraId="40BE9DC5" w14:textId="77777777" w:rsidR="00C63E25" w:rsidRPr="00350027" w:rsidRDefault="00C63E25" w:rsidP="00F33256">
            <w:pPr>
              <w:rPr>
                <w:rFonts w:asciiTheme="minorHAnsi" w:hAnsiTheme="minorHAnsi"/>
              </w:rPr>
            </w:pPr>
            <w:r w:rsidRPr="00350027">
              <w:rPr>
                <w:rFonts w:asciiTheme="minorHAnsi" w:hAnsiTheme="minorHAnsi"/>
              </w:rPr>
              <w:tab/>
              <w:t>THEN</w:t>
            </w:r>
          </w:p>
          <w:p w14:paraId="6BB7749E" w14:textId="77777777" w:rsidR="00C63E25" w:rsidRPr="00350027" w:rsidRDefault="00C63E25" w:rsidP="00F33256">
            <w:pPr>
              <w:rPr>
                <w:rFonts w:asciiTheme="minorHAnsi" w:hAnsiTheme="minorHAnsi"/>
              </w:rPr>
            </w:pPr>
            <w:r w:rsidRPr="00350027">
              <w:rPr>
                <w:rFonts w:asciiTheme="minorHAnsi" w:hAnsiTheme="minorHAnsi"/>
              </w:rPr>
              <w:tab/>
              <w:t xml:space="preserve">    Pilot SHDL Operation 2 Health Monitor Status = </w:t>
            </w:r>
          </w:p>
          <w:p w14:paraId="7801BA5F" w14:textId="77777777" w:rsidR="00C63E25" w:rsidRPr="00350027" w:rsidRDefault="00C63E25" w:rsidP="00F33256">
            <w:pPr>
              <w:rPr>
                <w:rFonts w:asciiTheme="minorHAnsi" w:hAnsiTheme="minorHAnsi"/>
              </w:rPr>
            </w:pPr>
            <w:r w:rsidRPr="00350027">
              <w:rPr>
                <w:rFonts w:asciiTheme="minorHAnsi" w:hAnsiTheme="minorHAnsi"/>
              </w:rPr>
              <w:tab/>
              <w:t xml:space="preserve">        ( Va_MAG [Pilot_RVDT2] &lt; Lower_RVDT_Limit_2 ) OR</w:t>
            </w:r>
          </w:p>
          <w:p w14:paraId="7557BAC8" w14:textId="77777777" w:rsidR="00C63E25" w:rsidRPr="00350027" w:rsidRDefault="00C63E25" w:rsidP="00F33256">
            <w:pPr>
              <w:rPr>
                <w:rFonts w:asciiTheme="minorHAnsi" w:hAnsiTheme="minorHAnsi"/>
              </w:rPr>
            </w:pPr>
            <w:r w:rsidRPr="00350027">
              <w:rPr>
                <w:rFonts w:asciiTheme="minorHAnsi" w:hAnsiTheme="minorHAnsi"/>
              </w:rPr>
              <w:t xml:space="preserve">                    ( Va_MAG [Pilot_RVDT2] &gt; Upper_RVDT_Limit_2 ) OR </w:t>
            </w:r>
          </w:p>
          <w:p w14:paraId="41A576A1"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[Pilot_RVDT2] &lt; Lower_RVDT_Limit_2 ) OR </w:t>
            </w:r>
          </w:p>
          <w:p w14:paraId="03C4CE97" w14:textId="77777777" w:rsidR="00C63E25" w:rsidRPr="00350027" w:rsidRDefault="00C63E25" w:rsidP="00F33256">
            <w:pPr>
              <w:rPr>
                <w:rFonts w:asciiTheme="minorHAnsi" w:hAnsiTheme="minorHAnsi"/>
              </w:rPr>
            </w:pPr>
            <w:r w:rsidRPr="00350027">
              <w:rPr>
                <w:rFonts w:asciiTheme="minorHAnsi" w:hAnsiTheme="minorHAnsi"/>
              </w:rPr>
              <w:t xml:space="preserve">                    ( Vb_MAG [Pilot_RVDT2] &gt; Upper_RVDT_Limit_2 ) OR</w:t>
            </w:r>
          </w:p>
          <w:p w14:paraId="3036310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xml:space="preserve">        ( (SUM_V [Pilot_RVDT2]) &lt; Lower_RVDT_Sum_Limit_2 ) OR</w:t>
            </w:r>
          </w:p>
          <w:p w14:paraId="2A02A50B" w14:textId="77777777" w:rsidR="00C63E25" w:rsidRPr="00350027" w:rsidRDefault="00C63E25" w:rsidP="00F33256">
            <w:pPr>
              <w:rPr>
                <w:rFonts w:asciiTheme="minorHAnsi" w:hAnsiTheme="minorHAnsi"/>
              </w:rPr>
            </w:pPr>
            <w:r w:rsidRPr="00350027">
              <w:rPr>
                <w:rFonts w:asciiTheme="minorHAnsi" w:hAnsiTheme="minorHAnsi"/>
              </w:rPr>
              <w:tab/>
              <w:t xml:space="preserve">        ( (SUM_V [Pilot_RVDT2]) &gt; Upper_RVDT_Sum_Limit_2 )</w:t>
            </w:r>
          </w:p>
          <w:p w14:paraId="42825AE2" w14:textId="77777777" w:rsidR="00C63E25" w:rsidRPr="00350027" w:rsidRDefault="00C63E25" w:rsidP="00F33256">
            <w:pPr>
              <w:rPr>
                <w:rFonts w:asciiTheme="minorHAnsi" w:hAnsiTheme="minorHAnsi"/>
              </w:rPr>
            </w:pPr>
            <w:r w:rsidRPr="00350027">
              <w:rPr>
                <w:rFonts w:asciiTheme="minorHAnsi" w:hAnsiTheme="minorHAnsi"/>
              </w:rPr>
              <w:tab/>
              <w:t>ELSE</w:t>
            </w:r>
          </w:p>
          <w:p w14:paraId="1DE5594F"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029FF0F0" w14:textId="77777777" w:rsidR="00C63E25" w:rsidRPr="00350027" w:rsidRDefault="00C63E25" w:rsidP="00F33256">
            <w:pPr>
              <w:rPr>
                <w:rFonts w:asciiTheme="minorHAnsi" w:hAnsiTheme="minorHAnsi"/>
              </w:rPr>
            </w:pPr>
            <w:r w:rsidRPr="00350027">
              <w:rPr>
                <w:rFonts w:asciiTheme="minorHAnsi" w:hAnsiTheme="minorHAnsi"/>
              </w:rPr>
              <w:tab/>
              <w:t>ENDIF</w:t>
            </w:r>
          </w:p>
          <w:p w14:paraId="4CEAD45E" w14:textId="77777777" w:rsidR="00C63E25" w:rsidRPr="00350027" w:rsidRDefault="00C63E25" w:rsidP="00F33256">
            <w:pPr>
              <w:rPr>
                <w:rFonts w:asciiTheme="minorHAnsi" w:hAnsiTheme="minorHAnsi"/>
              </w:rPr>
            </w:pPr>
          </w:p>
          <w:p w14:paraId="67E2084B"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Pilot_RVDT2 interface and</w:t>
            </w:r>
          </w:p>
          <w:p w14:paraId="65651689"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Pilot_RVDT2 interface</w:t>
            </w:r>
          </w:p>
          <w:p w14:paraId="721E782F" w14:textId="77777777" w:rsidR="00C63E25" w:rsidRPr="00350027" w:rsidRDefault="00C63E25" w:rsidP="00F33256">
            <w:pPr>
              <w:rPr>
                <w:rFonts w:asciiTheme="minorHAnsi" w:hAnsiTheme="minorHAnsi"/>
              </w:rPr>
            </w:pPr>
            <w:r w:rsidRPr="00350027">
              <w:rPr>
                <w:rFonts w:asciiTheme="minorHAnsi" w:hAnsiTheme="minorHAnsi"/>
              </w:rPr>
              <w:t>Lower_RVDT_Limit_2 is defined in MRJ_SCU_STC_SRS_659</w:t>
            </w:r>
          </w:p>
          <w:p w14:paraId="15F58AEE" w14:textId="77777777" w:rsidR="00C63E25" w:rsidRPr="00350027" w:rsidRDefault="00C63E25" w:rsidP="00F33256">
            <w:pPr>
              <w:rPr>
                <w:rFonts w:asciiTheme="minorHAnsi" w:hAnsiTheme="minorHAnsi"/>
              </w:rPr>
            </w:pPr>
            <w:r w:rsidRPr="00350027">
              <w:rPr>
                <w:rFonts w:asciiTheme="minorHAnsi" w:hAnsiTheme="minorHAnsi"/>
              </w:rPr>
              <w:t>Upper_RVDT_Limit_2 is defined in MRJ_SCU_STC_SRS_659</w:t>
            </w:r>
          </w:p>
          <w:p w14:paraId="07DF76A6" w14:textId="77777777" w:rsidR="00C63E25" w:rsidRPr="00350027" w:rsidRDefault="00C63E25" w:rsidP="00F33256">
            <w:pPr>
              <w:rPr>
                <w:rFonts w:asciiTheme="minorHAnsi" w:hAnsiTheme="minorHAnsi"/>
              </w:rPr>
            </w:pPr>
            <w:r w:rsidRPr="00350027">
              <w:rPr>
                <w:rFonts w:asciiTheme="minorHAnsi" w:hAnsiTheme="minorHAnsi"/>
              </w:rPr>
              <w:t>Lower_RVDT_Sum_Limit_2 is defined in MRJ_SCU_STC_SRS_659</w:t>
            </w:r>
          </w:p>
          <w:p w14:paraId="22D77BE6" w14:textId="77777777" w:rsidR="00C63E25" w:rsidRPr="00350027" w:rsidRDefault="00C63E25" w:rsidP="00F33256">
            <w:pPr>
              <w:rPr>
                <w:rFonts w:asciiTheme="minorHAnsi" w:hAnsiTheme="minorHAnsi"/>
              </w:rPr>
            </w:pPr>
            <w:r w:rsidRPr="00350027">
              <w:rPr>
                <w:rFonts w:asciiTheme="minorHAnsi" w:hAnsiTheme="minorHAnsi"/>
              </w:rPr>
              <w:t>Upper_RVDT_Sum_Limit_2 is defined in MRJ_SCU_STC_SRS_659</w:t>
            </w:r>
          </w:p>
          <w:p w14:paraId="3FB8E5DF" w14:textId="77777777" w:rsidR="00C63E25" w:rsidRPr="00350027" w:rsidRDefault="00C63E25" w:rsidP="00F33256">
            <w:pPr>
              <w:rPr>
                <w:rFonts w:asciiTheme="minorHAnsi" w:hAnsiTheme="minorHAnsi"/>
                <w:i/>
                <w:iCs/>
              </w:rPr>
            </w:pPr>
          </w:p>
        </w:tc>
      </w:tr>
      <w:tr w:rsidR="00C63E25" w:rsidRPr="00350027" w14:paraId="223C7388" w14:textId="77777777" w:rsidTr="00F33256">
        <w:tc>
          <w:tcPr>
            <w:tcW w:w="1559" w:type="dxa"/>
          </w:tcPr>
          <w:p w14:paraId="3A5CFFE1" w14:textId="77777777" w:rsidR="00C63E25" w:rsidRPr="00350027" w:rsidRDefault="00C63E25" w:rsidP="00F33256">
            <w:pPr>
              <w:rPr>
                <w:rFonts w:asciiTheme="minorHAnsi" w:hAnsiTheme="minorHAnsi"/>
                <w:i/>
                <w:iCs/>
              </w:rPr>
            </w:pPr>
          </w:p>
        </w:tc>
        <w:tc>
          <w:tcPr>
            <w:tcW w:w="9320" w:type="dxa"/>
          </w:tcPr>
          <w:p w14:paraId="1CD13DC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F0F41EA" w14:textId="77777777" w:rsidTr="00F33256">
        <w:tc>
          <w:tcPr>
            <w:tcW w:w="1559" w:type="dxa"/>
          </w:tcPr>
          <w:p w14:paraId="0428F9A2" w14:textId="77777777" w:rsidR="00C63E25" w:rsidRPr="00350027" w:rsidRDefault="00C63E25" w:rsidP="00F33256">
            <w:pPr>
              <w:rPr>
                <w:rFonts w:asciiTheme="minorHAnsi" w:hAnsiTheme="minorHAnsi"/>
                <w:i/>
                <w:iCs/>
              </w:rPr>
            </w:pPr>
          </w:p>
        </w:tc>
        <w:tc>
          <w:tcPr>
            <w:tcW w:w="9320" w:type="dxa"/>
          </w:tcPr>
          <w:p w14:paraId="32FD6B6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4DB3F16" w14:textId="77777777" w:rsidTr="00F33256">
        <w:tc>
          <w:tcPr>
            <w:tcW w:w="1559" w:type="dxa"/>
          </w:tcPr>
          <w:p w14:paraId="47607783" w14:textId="77777777" w:rsidR="00C63E25" w:rsidRPr="00350027" w:rsidRDefault="00C63E25" w:rsidP="00F33256">
            <w:pPr>
              <w:rPr>
                <w:rFonts w:asciiTheme="minorHAnsi" w:hAnsiTheme="minorHAnsi"/>
                <w:i/>
                <w:iCs/>
              </w:rPr>
            </w:pPr>
          </w:p>
        </w:tc>
        <w:tc>
          <w:tcPr>
            <w:tcW w:w="9320" w:type="dxa"/>
          </w:tcPr>
          <w:p w14:paraId="5AD5BDB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101EA2" w14:textId="77777777" w:rsidR="00C63E25" w:rsidRPr="00350027" w:rsidRDefault="00C63E25" w:rsidP="00C63E25">
      <w:pPr>
        <w:rPr>
          <w:rFonts w:asciiTheme="minorHAnsi" w:hAnsiTheme="minorHAnsi"/>
        </w:rPr>
      </w:pPr>
    </w:p>
    <w:p w14:paraId="57741F6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ECF0BA8" w14:textId="77777777" w:rsidTr="00F33256">
        <w:tc>
          <w:tcPr>
            <w:tcW w:w="1559" w:type="dxa"/>
          </w:tcPr>
          <w:p w14:paraId="1CE61B5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MRJ_SCU_STC_SRS_921</w:t>
            </w:r>
          </w:p>
        </w:tc>
        <w:tc>
          <w:tcPr>
            <w:tcW w:w="9320" w:type="dxa"/>
          </w:tcPr>
          <w:p w14:paraId="42B4DAA3"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Pilot SHDL Operation 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Pilot_RVDT2 in SHDL Logical Level Processing.</w:t>
            </w:r>
          </w:p>
          <w:p w14:paraId="2F3471DD" w14:textId="77777777" w:rsidR="00C63E25" w:rsidRPr="00350027" w:rsidRDefault="00C63E25" w:rsidP="00F33256">
            <w:pPr>
              <w:rPr>
                <w:rFonts w:asciiTheme="minorHAnsi" w:hAnsiTheme="minorHAnsi"/>
              </w:rPr>
            </w:pPr>
          </w:p>
          <w:p w14:paraId="0A00EC2D"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6071395C"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72B27568"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434F01B4"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49013806" w14:textId="77777777" w:rsidR="00C63E25" w:rsidRPr="00350027" w:rsidRDefault="00C63E25" w:rsidP="00F33256">
            <w:pPr>
              <w:rPr>
                <w:rFonts w:asciiTheme="minorHAnsi" w:hAnsiTheme="minorHAnsi"/>
                <w:i/>
                <w:iCs/>
              </w:rPr>
            </w:pPr>
          </w:p>
        </w:tc>
      </w:tr>
      <w:tr w:rsidR="00C63E25" w:rsidRPr="00350027" w14:paraId="12EBEA3F" w14:textId="77777777" w:rsidTr="00F33256">
        <w:tc>
          <w:tcPr>
            <w:tcW w:w="1559" w:type="dxa"/>
          </w:tcPr>
          <w:p w14:paraId="77FEFED3" w14:textId="77777777" w:rsidR="00C63E25" w:rsidRPr="00350027" w:rsidRDefault="00C63E25" w:rsidP="00F33256">
            <w:pPr>
              <w:rPr>
                <w:rFonts w:asciiTheme="minorHAnsi" w:hAnsiTheme="minorHAnsi"/>
                <w:i/>
                <w:iCs/>
              </w:rPr>
            </w:pPr>
          </w:p>
        </w:tc>
        <w:tc>
          <w:tcPr>
            <w:tcW w:w="9320" w:type="dxa"/>
          </w:tcPr>
          <w:p w14:paraId="0C82D9D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C99753" w14:textId="77777777" w:rsidTr="00F33256">
        <w:tc>
          <w:tcPr>
            <w:tcW w:w="1559" w:type="dxa"/>
          </w:tcPr>
          <w:p w14:paraId="7F861DE4" w14:textId="77777777" w:rsidR="00C63E25" w:rsidRPr="00350027" w:rsidRDefault="00C63E25" w:rsidP="00F33256">
            <w:pPr>
              <w:rPr>
                <w:rFonts w:asciiTheme="minorHAnsi" w:hAnsiTheme="minorHAnsi"/>
                <w:i/>
                <w:iCs/>
              </w:rPr>
            </w:pPr>
          </w:p>
        </w:tc>
        <w:tc>
          <w:tcPr>
            <w:tcW w:w="9320" w:type="dxa"/>
          </w:tcPr>
          <w:p w14:paraId="5735BE1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F188CE1" w14:textId="77777777" w:rsidTr="00F33256">
        <w:tc>
          <w:tcPr>
            <w:tcW w:w="1559" w:type="dxa"/>
          </w:tcPr>
          <w:p w14:paraId="27BF1C60" w14:textId="77777777" w:rsidR="00C63E25" w:rsidRPr="00350027" w:rsidRDefault="00C63E25" w:rsidP="00F33256">
            <w:pPr>
              <w:rPr>
                <w:rFonts w:asciiTheme="minorHAnsi" w:hAnsiTheme="minorHAnsi"/>
                <w:i/>
                <w:iCs/>
              </w:rPr>
            </w:pPr>
          </w:p>
        </w:tc>
        <w:tc>
          <w:tcPr>
            <w:tcW w:w="9320" w:type="dxa"/>
          </w:tcPr>
          <w:p w14:paraId="69B064D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BE15D3E" w14:textId="77777777" w:rsidR="00C63E25" w:rsidRPr="00350027" w:rsidRDefault="00C63E25" w:rsidP="00C63E25">
      <w:pPr>
        <w:rPr>
          <w:rFonts w:asciiTheme="minorHAnsi" w:hAnsiTheme="minorHAnsi"/>
        </w:rPr>
      </w:pPr>
    </w:p>
    <w:p w14:paraId="6FC2F4A1"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1 and 2 Health Monitor</w:t>
      </w:r>
    </w:p>
    <w:p w14:paraId="252FAD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5C7A24A" w14:textId="77777777" w:rsidTr="00F33256">
        <w:tc>
          <w:tcPr>
            <w:tcW w:w="1559" w:type="dxa"/>
          </w:tcPr>
          <w:p w14:paraId="312FB35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MRJ_SCU_STC_SRS_595</w:t>
            </w:r>
          </w:p>
        </w:tc>
        <w:tc>
          <w:tcPr>
            <w:tcW w:w="9320" w:type="dxa"/>
          </w:tcPr>
          <w:p w14:paraId="0E00C9F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Operation 1 and 2 Health Monitor Status using the following logic:</w:t>
            </w:r>
          </w:p>
          <w:p w14:paraId="4F50874E" w14:textId="77777777" w:rsidR="00C63E25" w:rsidRPr="00350027" w:rsidRDefault="00C63E25" w:rsidP="00F33256">
            <w:pPr>
              <w:rPr>
                <w:rFonts w:asciiTheme="minorHAnsi" w:hAnsiTheme="minorHAnsi"/>
              </w:rPr>
            </w:pPr>
          </w:p>
          <w:p w14:paraId="5F63AA3A" w14:textId="77777777" w:rsidR="00C63E25" w:rsidRPr="00350027" w:rsidRDefault="00C63E25" w:rsidP="00F33256">
            <w:pPr>
              <w:rPr>
                <w:rFonts w:asciiTheme="minorHAnsi" w:hAnsiTheme="minorHAnsi"/>
              </w:rPr>
            </w:pPr>
            <w:r w:rsidRPr="00350027">
              <w:rPr>
                <w:rFonts w:asciiTheme="minorHAnsi" w:hAnsiTheme="minorHAnsi"/>
              </w:rPr>
              <w:tab/>
              <w:t>Pilot SHDL Operation 1 and 2 Health Monitor Status =</w:t>
            </w:r>
          </w:p>
          <w:p w14:paraId="0D866CA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 SHDL Operation 1 Health Monitor Status) AND</w:t>
            </w:r>
          </w:p>
          <w:p w14:paraId="7904217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 SHDL Operation 2 Health Monitor Status)</w:t>
            </w:r>
          </w:p>
          <w:p w14:paraId="2E85567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4C529A33" w14:textId="77777777" w:rsidR="00C63E25" w:rsidRPr="00350027" w:rsidRDefault="00C63E25" w:rsidP="00F33256">
            <w:pPr>
              <w:rPr>
                <w:rFonts w:asciiTheme="minorHAnsi" w:hAnsiTheme="minorHAnsi"/>
              </w:rPr>
            </w:pPr>
            <w:r w:rsidRPr="00350027">
              <w:rPr>
                <w:rFonts w:asciiTheme="minorHAnsi" w:hAnsiTheme="minorHAnsi"/>
              </w:rPr>
              <w:t>Note: As the two individual Monitors used to determine this Monitor are Non-recoverable, this Monitor will be Non-recoverable.</w:t>
            </w:r>
            <w:r w:rsidRPr="00350027">
              <w:rPr>
                <w:rFonts w:asciiTheme="minorHAnsi" w:hAnsiTheme="minorHAnsi"/>
              </w:rPr>
              <w:tab/>
            </w:r>
          </w:p>
          <w:p w14:paraId="17F26C40" w14:textId="77777777" w:rsidR="00C63E25" w:rsidRPr="00350027" w:rsidRDefault="00C63E25" w:rsidP="00F33256">
            <w:pPr>
              <w:rPr>
                <w:rFonts w:asciiTheme="minorHAnsi" w:hAnsiTheme="minorHAnsi"/>
              </w:rPr>
            </w:pPr>
            <w:r w:rsidRPr="00350027">
              <w:rPr>
                <w:rFonts w:asciiTheme="minorHAnsi" w:hAnsiTheme="minorHAnsi"/>
              </w:rPr>
              <w:t>Where Pilot SHDL Operation 1 Health Monitor Status is defined in MRJ_SCU_STC_SRS_592</w:t>
            </w:r>
          </w:p>
          <w:p w14:paraId="4A2F7EEF" w14:textId="77777777" w:rsidR="00C63E25" w:rsidRPr="00350027" w:rsidRDefault="00C63E25" w:rsidP="00F33256">
            <w:pPr>
              <w:rPr>
                <w:rFonts w:asciiTheme="minorHAnsi" w:hAnsiTheme="minorHAnsi"/>
              </w:rPr>
            </w:pPr>
            <w:r w:rsidRPr="00350027">
              <w:rPr>
                <w:rFonts w:asciiTheme="minorHAnsi" w:hAnsiTheme="minorHAnsi"/>
              </w:rPr>
              <w:t>and Pilot SHDL Operation 2 Health Monitor Status is defined in MRJ_SCU_STC_SRS_593</w:t>
            </w:r>
          </w:p>
          <w:p w14:paraId="1B256CB2" w14:textId="77777777" w:rsidR="00C63E25" w:rsidRPr="00350027" w:rsidRDefault="00C63E25" w:rsidP="00F33256">
            <w:pPr>
              <w:rPr>
                <w:rFonts w:asciiTheme="minorHAnsi" w:hAnsiTheme="minorHAnsi"/>
                <w:i/>
                <w:iCs/>
              </w:rPr>
            </w:pPr>
          </w:p>
        </w:tc>
      </w:tr>
      <w:tr w:rsidR="00C63E25" w:rsidRPr="00350027" w14:paraId="552D18EE" w14:textId="77777777" w:rsidTr="00F33256">
        <w:tc>
          <w:tcPr>
            <w:tcW w:w="1559" w:type="dxa"/>
          </w:tcPr>
          <w:p w14:paraId="56A99825" w14:textId="77777777" w:rsidR="00C63E25" w:rsidRPr="00350027" w:rsidRDefault="00C63E25" w:rsidP="00F33256">
            <w:pPr>
              <w:rPr>
                <w:rFonts w:asciiTheme="minorHAnsi" w:hAnsiTheme="minorHAnsi"/>
                <w:i/>
                <w:iCs/>
              </w:rPr>
            </w:pPr>
          </w:p>
        </w:tc>
        <w:tc>
          <w:tcPr>
            <w:tcW w:w="9320" w:type="dxa"/>
          </w:tcPr>
          <w:p w14:paraId="433EA42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688146E" w14:textId="77777777" w:rsidTr="00F33256">
        <w:tc>
          <w:tcPr>
            <w:tcW w:w="1559" w:type="dxa"/>
          </w:tcPr>
          <w:p w14:paraId="3E224059" w14:textId="77777777" w:rsidR="00C63E25" w:rsidRPr="00350027" w:rsidRDefault="00C63E25" w:rsidP="00F33256">
            <w:pPr>
              <w:rPr>
                <w:rFonts w:asciiTheme="minorHAnsi" w:hAnsiTheme="minorHAnsi"/>
                <w:i/>
                <w:iCs/>
              </w:rPr>
            </w:pPr>
          </w:p>
        </w:tc>
        <w:tc>
          <w:tcPr>
            <w:tcW w:w="9320" w:type="dxa"/>
          </w:tcPr>
          <w:p w14:paraId="430B60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63E713D" w14:textId="77777777" w:rsidTr="00F33256">
        <w:tc>
          <w:tcPr>
            <w:tcW w:w="1559" w:type="dxa"/>
          </w:tcPr>
          <w:p w14:paraId="4D847C0E" w14:textId="77777777" w:rsidR="00C63E25" w:rsidRPr="00350027" w:rsidRDefault="00C63E25" w:rsidP="00F33256">
            <w:pPr>
              <w:rPr>
                <w:rFonts w:asciiTheme="minorHAnsi" w:hAnsiTheme="minorHAnsi"/>
                <w:i/>
                <w:iCs/>
              </w:rPr>
            </w:pPr>
          </w:p>
        </w:tc>
        <w:tc>
          <w:tcPr>
            <w:tcW w:w="9320" w:type="dxa"/>
          </w:tcPr>
          <w:p w14:paraId="6E97F2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8B041B" w14:textId="77777777" w:rsidR="00C63E25" w:rsidRPr="00350027" w:rsidRDefault="00C63E25" w:rsidP="00C63E25">
      <w:pPr>
        <w:rPr>
          <w:rFonts w:asciiTheme="minorHAnsi" w:hAnsiTheme="minorHAnsi"/>
        </w:rPr>
      </w:pPr>
    </w:p>
    <w:p w14:paraId="54295C92" w14:textId="77777777" w:rsidR="00C63E25" w:rsidRPr="00350027" w:rsidRDefault="00C63E25" w:rsidP="00C63E25">
      <w:pPr>
        <w:pStyle w:val="Heading4"/>
        <w:rPr>
          <w:rFonts w:asciiTheme="minorHAnsi" w:hAnsiTheme="minorHAnsi"/>
        </w:rPr>
      </w:pPr>
      <w:r w:rsidRPr="00350027">
        <w:rPr>
          <w:rFonts w:asciiTheme="minorHAnsi" w:hAnsiTheme="minorHAnsi"/>
        </w:rPr>
        <w:t>Pilot SHDL Operation 1 and 2 Reasonableness Check Monitor</w:t>
      </w:r>
    </w:p>
    <w:p w14:paraId="51D121E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1EAF834" w14:textId="77777777" w:rsidTr="00F33256">
        <w:tc>
          <w:tcPr>
            <w:tcW w:w="1559" w:type="dxa"/>
          </w:tcPr>
          <w:p w14:paraId="5F0F9F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MRJ_SCU_STC_SRS_599</w:t>
            </w:r>
          </w:p>
        </w:tc>
        <w:tc>
          <w:tcPr>
            <w:tcW w:w="9320" w:type="dxa"/>
          </w:tcPr>
          <w:p w14:paraId="7577E3B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1369189D" w14:textId="77777777" w:rsidR="00C63E25" w:rsidRPr="00350027" w:rsidRDefault="00C63E25" w:rsidP="00F33256">
            <w:pPr>
              <w:rPr>
                <w:rFonts w:asciiTheme="minorHAnsi" w:hAnsiTheme="minorHAnsi"/>
              </w:rPr>
            </w:pPr>
          </w:p>
          <w:p w14:paraId="41E20D30" w14:textId="77777777" w:rsidR="00C63E25" w:rsidRPr="00350027" w:rsidRDefault="00C63E25" w:rsidP="00F33256">
            <w:pPr>
              <w:rPr>
                <w:rFonts w:asciiTheme="minorHAnsi" w:hAnsiTheme="minorHAnsi"/>
              </w:rPr>
            </w:pPr>
            <w:r w:rsidRPr="00350027">
              <w:rPr>
                <w:rFonts w:asciiTheme="minorHAnsi" w:hAnsiTheme="minorHAnsi"/>
              </w:rPr>
              <w:tab/>
              <w:t>IF (Pilot SHDL Operation 1 and 2 Reasonableness Check Monitor Status = FALSE) THEN</w:t>
            </w:r>
          </w:p>
          <w:p w14:paraId="1820AF39" w14:textId="77777777" w:rsidR="00C63E25" w:rsidRPr="00350027" w:rsidRDefault="00C63E25" w:rsidP="00F33256">
            <w:pPr>
              <w:rPr>
                <w:rFonts w:asciiTheme="minorHAnsi" w:hAnsiTheme="minorHAnsi"/>
              </w:rPr>
            </w:pPr>
            <w:r w:rsidRPr="00350027">
              <w:rPr>
                <w:rFonts w:asciiTheme="minorHAnsi" w:hAnsiTheme="minorHAnsi"/>
              </w:rPr>
              <w:tab/>
              <w:t xml:space="preserve">      IF (Pilot SHDL Operation 1 Health Monitor Status = TRUE) OR</w:t>
            </w:r>
          </w:p>
          <w:p w14:paraId="38EEEDCE" w14:textId="77777777" w:rsidR="00C63E25" w:rsidRPr="00350027" w:rsidRDefault="00C63E25" w:rsidP="00F33256">
            <w:pPr>
              <w:rPr>
                <w:rFonts w:asciiTheme="minorHAnsi" w:hAnsiTheme="minorHAnsi"/>
              </w:rPr>
            </w:pPr>
            <w:r w:rsidRPr="00350027">
              <w:rPr>
                <w:rFonts w:asciiTheme="minorHAnsi" w:hAnsiTheme="minorHAnsi"/>
              </w:rPr>
              <w:tab/>
              <w:t xml:space="preserve">          (Pilot SHDL Operation 2 Health Monitor Status = TRUE) THEN</w:t>
            </w:r>
          </w:p>
          <w:p w14:paraId="4125D858"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63E9800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Pilot SHDL Operation 1 and 2 Reasonableness Check Monitor Status = FALSE</w:t>
            </w:r>
          </w:p>
          <w:p w14:paraId="0FE0B6FA"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AD85E0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199BF7C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Pilot SHDL Operation 1 and 2 Reasonableness Check Monitor Status =</w:t>
            </w:r>
          </w:p>
          <w:p w14:paraId="0F7D60D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Ratiometric_Position[Pilot_RVDT1] -  </w:t>
            </w:r>
          </w:p>
          <w:p w14:paraId="57F8DFE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   Ratiometric_Position[Pilot_RVDT2] ) &gt;  RVDT_Ratio_Diff_Limit</w:t>
            </w:r>
          </w:p>
          <w:p w14:paraId="01B1E1C2"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202E7E3C" w14:textId="77777777" w:rsidR="00C63E25" w:rsidRPr="00350027" w:rsidRDefault="00C63E25" w:rsidP="00F33256">
            <w:pPr>
              <w:rPr>
                <w:rFonts w:asciiTheme="minorHAnsi" w:hAnsiTheme="minorHAnsi"/>
              </w:rPr>
            </w:pPr>
            <w:r w:rsidRPr="00350027">
              <w:rPr>
                <w:rFonts w:asciiTheme="minorHAnsi" w:hAnsiTheme="minorHAnsi"/>
              </w:rPr>
              <w:t>ELSE</w:t>
            </w:r>
          </w:p>
          <w:p w14:paraId="32AD8477"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45BF8A58" w14:textId="77777777" w:rsidR="00C63E25" w:rsidRPr="00350027" w:rsidRDefault="00C63E25" w:rsidP="00F33256">
            <w:pPr>
              <w:rPr>
                <w:rFonts w:asciiTheme="minorHAnsi" w:hAnsiTheme="minorHAnsi"/>
              </w:rPr>
            </w:pPr>
            <w:r w:rsidRPr="00350027">
              <w:rPr>
                <w:rFonts w:asciiTheme="minorHAnsi" w:hAnsiTheme="minorHAnsi"/>
              </w:rPr>
              <w:t>ENDIF</w:t>
            </w:r>
          </w:p>
          <w:p w14:paraId="602B25E3" w14:textId="77777777" w:rsidR="00C63E25" w:rsidRPr="00350027" w:rsidRDefault="00C63E25" w:rsidP="00F33256">
            <w:pPr>
              <w:rPr>
                <w:rFonts w:asciiTheme="minorHAnsi" w:hAnsiTheme="minorHAnsi"/>
              </w:rPr>
            </w:pPr>
          </w:p>
          <w:p w14:paraId="72596016"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9C81809" w14:textId="77777777" w:rsidR="00C63E25" w:rsidRPr="00350027" w:rsidRDefault="00C63E25" w:rsidP="00F33256">
            <w:pPr>
              <w:rPr>
                <w:rFonts w:asciiTheme="minorHAnsi" w:hAnsiTheme="minorHAnsi"/>
              </w:rPr>
            </w:pPr>
            <w:r w:rsidRPr="00350027">
              <w:rPr>
                <w:rFonts w:asciiTheme="minorHAnsi" w:hAnsiTheme="minorHAnsi"/>
              </w:rPr>
              <w:t>RVDT_Ratio_Diff_Limit is defined in MRJ_SCU_STC_SRS_659</w:t>
            </w:r>
          </w:p>
          <w:p w14:paraId="3C4F0EC6" w14:textId="77777777" w:rsidR="00C63E25" w:rsidRPr="00350027" w:rsidRDefault="00C63E25" w:rsidP="00F33256">
            <w:pPr>
              <w:rPr>
                <w:rFonts w:asciiTheme="minorHAnsi" w:hAnsiTheme="minorHAnsi"/>
              </w:rPr>
            </w:pPr>
            <w:r w:rsidRPr="00350027">
              <w:rPr>
                <w:rFonts w:asciiTheme="minorHAnsi" w:hAnsiTheme="minorHAnsi"/>
              </w:rPr>
              <w:t>Pilot_RVDT1 and Pilot_RVDT2 are channels defined in MRJ_SCU_STC_SRS_59</w:t>
            </w:r>
          </w:p>
          <w:p w14:paraId="3FF6A549" w14:textId="77777777" w:rsidR="00C63E25" w:rsidRPr="00350027" w:rsidRDefault="00C63E25" w:rsidP="00F33256">
            <w:pPr>
              <w:rPr>
                <w:rFonts w:asciiTheme="minorHAnsi" w:hAnsiTheme="minorHAnsi"/>
              </w:rPr>
            </w:pPr>
            <w:r w:rsidRPr="00350027">
              <w:rPr>
                <w:rFonts w:asciiTheme="minorHAnsi" w:hAnsiTheme="minorHAnsi"/>
              </w:rPr>
              <w:t>Pilot SHDL Operation 1 Health Monitor Status is defined in MRJ_SCU_STC_SRS_592</w:t>
            </w:r>
          </w:p>
          <w:p w14:paraId="742FB5D0" w14:textId="77777777" w:rsidR="00C63E25" w:rsidRPr="00350027" w:rsidRDefault="00C63E25" w:rsidP="00F33256">
            <w:pPr>
              <w:rPr>
                <w:rFonts w:asciiTheme="minorHAnsi" w:hAnsiTheme="minorHAnsi"/>
              </w:rPr>
            </w:pPr>
            <w:r w:rsidRPr="00350027">
              <w:rPr>
                <w:rFonts w:asciiTheme="minorHAnsi" w:hAnsiTheme="minorHAnsi"/>
              </w:rPr>
              <w:t>Pilot SHDL Operation 2 Health Monitor Status is defined in MRJ_SCU_STC_SRS_593</w:t>
            </w:r>
          </w:p>
          <w:p w14:paraId="655ED3A9" w14:textId="77777777" w:rsidR="00C63E25" w:rsidRPr="00350027" w:rsidRDefault="00C63E25" w:rsidP="00F33256">
            <w:pPr>
              <w:rPr>
                <w:rFonts w:asciiTheme="minorHAnsi" w:hAnsiTheme="minorHAnsi"/>
                <w:i/>
                <w:iCs/>
              </w:rPr>
            </w:pPr>
          </w:p>
        </w:tc>
      </w:tr>
      <w:tr w:rsidR="00C63E25" w:rsidRPr="00350027" w14:paraId="421CB91A" w14:textId="77777777" w:rsidTr="00F33256">
        <w:tc>
          <w:tcPr>
            <w:tcW w:w="1559" w:type="dxa"/>
          </w:tcPr>
          <w:p w14:paraId="2E409565" w14:textId="77777777" w:rsidR="00C63E25" w:rsidRPr="00350027" w:rsidRDefault="00C63E25" w:rsidP="00F33256">
            <w:pPr>
              <w:rPr>
                <w:rFonts w:asciiTheme="minorHAnsi" w:hAnsiTheme="minorHAnsi"/>
                <w:i/>
                <w:iCs/>
              </w:rPr>
            </w:pPr>
          </w:p>
        </w:tc>
        <w:tc>
          <w:tcPr>
            <w:tcW w:w="9320" w:type="dxa"/>
          </w:tcPr>
          <w:p w14:paraId="7EB0078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5116462" w14:textId="77777777" w:rsidTr="00F33256">
        <w:tc>
          <w:tcPr>
            <w:tcW w:w="1559" w:type="dxa"/>
          </w:tcPr>
          <w:p w14:paraId="62F6012C" w14:textId="77777777" w:rsidR="00C63E25" w:rsidRPr="00350027" w:rsidRDefault="00C63E25" w:rsidP="00F33256">
            <w:pPr>
              <w:rPr>
                <w:rFonts w:asciiTheme="minorHAnsi" w:hAnsiTheme="minorHAnsi"/>
                <w:i/>
                <w:iCs/>
              </w:rPr>
            </w:pPr>
          </w:p>
        </w:tc>
        <w:tc>
          <w:tcPr>
            <w:tcW w:w="9320" w:type="dxa"/>
          </w:tcPr>
          <w:p w14:paraId="1297CF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1C7AC7E" w14:textId="77777777" w:rsidTr="00F33256">
        <w:tc>
          <w:tcPr>
            <w:tcW w:w="1559" w:type="dxa"/>
          </w:tcPr>
          <w:p w14:paraId="6744EBE6" w14:textId="77777777" w:rsidR="00C63E25" w:rsidRPr="00350027" w:rsidRDefault="00C63E25" w:rsidP="00F33256">
            <w:pPr>
              <w:rPr>
                <w:rFonts w:asciiTheme="minorHAnsi" w:hAnsiTheme="minorHAnsi"/>
                <w:i/>
                <w:iCs/>
              </w:rPr>
            </w:pPr>
          </w:p>
        </w:tc>
        <w:tc>
          <w:tcPr>
            <w:tcW w:w="9320" w:type="dxa"/>
          </w:tcPr>
          <w:p w14:paraId="5A1AD0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4314DF0" w14:textId="77777777" w:rsidR="00C63E25" w:rsidRPr="00350027" w:rsidRDefault="00C63E25" w:rsidP="00C63E25">
      <w:pPr>
        <w:rPr>
          <w:rFonts w:asciiTheme="minorHAnsi" w:hAnsiTheme="minorHAnsi"/>
        </w:rPr>
      </w:pPr>
    </w:p>
    <w:p w14:paraId="2287ED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E9ABD10" w14:textId="77777777" w:rsidTr="00F33256">
        <w:tc>
          <w:tcPr>
            <w:tcW w:w="1559" w:type="dxa"/>
          </w:tcPr>
          <w:p w14:paraId="53A263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MRJ_SCU_STC_SRS_1020</w:t>
            </w:r>
          </w:p>
        </w:tc>
        <w:tc>
          <w:tcPr>
            <w:tcW w:w="9320" w:type="dxa"/>
          </w:tcPr>
          <w:p w14:paraId="17D25618"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Pilot SHDL Operation 1 and 2 Reasonableness Check Monitor the </w:t>
            </w:r>
            <w:r w:rsidRPr="00350027">
              <w:rPr>
                <w:rFonts w:asciiTheme="minorHAnsi" w:hAnsiTheme="minorHAnsi"/>
                <w:i/>
                <w:iCs/>
              </w:rPr>
              <w:t>STC Program</w:t>
            </w:r>
            <w:r w:rsidRPr="00350027">
              <w:rPr>
                <w:rFonts w:asciiTheme="minorHAnsi" w:hAnsiTheme="minorHAnsi"/>
              </w:rPr>
              <w:t xml:space="preserve"> shall use the last in range ratiometric value for Pilot_RVDT1 and Pilot_RVDT2 in SHDL Logical Level Processing.</w:t>
            </w:r>
          </w:p>
          <w:p w14:paraId="7B3D94D5" w14:textId="77777777" w:rsidR="00C63E25" w:rsidRPr="00350027" w:rsidRDefault="00C63E25" w:rsidP="00F33256">
            <w:pPr>
              <w:rPr>
                <w:rFonts w:asciiTheme="minorHAnsi" w:hAnsiTheme="minorHAnsi"/>
              </w:rPr>
            </w:pPr>
          </w:p>
          <w:p w14:paraId="04839F7A"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889B49B"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65E27B5E"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3CA3B5EB"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6F86BA01" w14:textId="77777777" w:rsidR="00C63E25" w:rsidRPr="00350027" w:rsidRDefault="00C63E25" w:rsidP="00F33256">
            <w:pPr>
              <w:rPr>
                <w:rFonts w:asciiTheme="minorHAnsi" w:hAnsiTheme="minorHAnsi"/>
                <w:i/>
                <w:iCs/>
              </w:rPr>
            </w:pPr>
          </w:p>
        </w:tc>
      </w:tr>
      <w:tr w:rsidR="00C63E25" w:rsidRPr="00350027" w14:paraId="6F10547C" w14:textId="77777777" w:rsidTr="00F33256">
        <w:tc>
          <w:tcPr>
            <w:tcW w:w="1559" w:type="dxa"/>
          </w:tcPr>
          <w:p w14:paraId="3153DCAA" w14:textId="77777777" w:rsidR="00C63E25" w:rsidRPr="00350027" w:rsidRDefault="00C63E25" w:rsidP="00F33256">
            <w:pPr>
              <w:rPr>
                <w:rFonts w:asciiTheme="minorHAnsi" w:hAnsiTheme="minorHAnsi"/>
                <w:i/>
                <w:iCs/>
              </w:rPr>
            </w:pPr>
          </w:p>
        </w:tc>
        <w:tc>
          <w:tcPr>
            <w:tcW w:w="9320" w:type="dxa"/>
          </w:tcPr>
          <w:p w14:paraId="7945350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C67457" w14:textId="77777777" w:rsidTr="00F33256">
        <w:tc>
          <w:tcPr>
            <w:tcW w:w="1559" w:type="dxa"/>
          </w:tcPr>
          <w:p w14:paraId="60861E7E" w14:textId="77777777" w:rsidR="00C63E25" w:rsidRPr="00350027" w:rsidRDefault="00C63E25" w:rsidP="00F33256">
            <w:pPr>
              <w:rPr>
                <w:rFonts w:asciiTheme="minorHAnsi" w:hAnsiTheme="minorHAnsi"/>
                <w:i/>
                <w:iCs/>
              </w:rPr>
            </w:pPr>
          </w:p>
        </w:tc>
        <w:tc>
          <w:tcPr>
            <w:tcW w:w="9320" w:type="dxa"/>
          </w:tcPr>
          <w:p w14:paraId="144CB4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0237812" w14:textId="77777777" w:rsidTr="00F33256">
        <w:tc>
          <w:tcPr>
            <w:tcW w:w="1559" w:type="dxa"/>
          </w:tcPr>
          <w:p w14:paraId="216A11F0" w14:textId="77777777" w:rsidR="00C63E25" w:rsidRPr="00350027" w:rsidRDefault="00C63E25" w:rsidP="00F33256">
            <w:pPr>
              <w:rPr>
                <w:rFonts w:asciiTheme="minorHAnsi" w:hAnsiTheme="minorHAnsi"/>
                <w:i/>
                <w:iCs/>
              </w:rPr>
            </w:pPr>
          </w:p>
        </w:tc>
        <w:tc>
          <w:tcPr>
            <w:tcW w:w="9320" w:type="dxa"/>
          </w:tcPr>
          <w:p w14:paraId="7D3EDFF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C24D4B" w14:textId="77777777" w:rsidR="00C63E25" w:rsidRPr="00350027" w:rsidRDefault="00C63E25" w:rsidP="00C63E25">
      <w:pPr>
        <w:rPr>
          <w:rFonts w:asciiTheme="minorHAnsi" w:hAnsiTheme="minorHAnsi"/>
        </w:rPr>
      </w:pPr>
    </w:p>
    <w:p w14:paraId="081BE860" w14:textId="77777777" w:rsidR="00C63E25" w:rsidRPr="00350027" w:rsidRDefault="00C63E25" w:rsidP="00C63E25">
      <w:pPr>
        <w:pStyle w:val="Heading4"/>
        <w:rPr>
          <w:rFonts w:asciiTheme="minorHAnsi" w:hAnsiTheme="minorHAnsi"/>
        </w:rPr>
      </w:pPr>
      <w:r w:rsidRPr="00350027">
        <w:rPr>
          <w:rFonts w:asciiTheme="minorHAnsi" w:hAnsiTheme="minorHAnsi"/>
        </w:rPr>
        <w:t>Co_Pilot SHDL Operation 1 Health Monitor</w:t>
      </w:r>
    </w:p>
    <w:p w14:paraId="31AE72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0F5E2F4" w14:textId="77777777" w:rsidTr="00F33256">
        <w:tc>
          <w:tcPr>
            <w:tcW w:w="1559" w:type="dxa"/>
          </w:tcPr>
          <w:p w14:paraId="0C60321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MRJ_SCU_STC_SRS_596</w:t>
            </w:r>
          </w:p>
        </w:tc>
        <w:tc>
          <w:tcPr>
            <w:tcW w:w="9320" w:type="dxa"/>
          </w:tcPr>
          <w:p w14:paraId="616EB09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 SHDL Operation 1 Health Monitor Status for the Co_Pilot_RVDT1 channel defined in MRJ_SCU_STC_SRS_59 with a confirmation time of 150ms using the following logic:</w:t>
            </w:r>
          </w:p>
          <w:p w14:paraId="6E786917" w14:textId="77777777" w:rsidR="00C63E25" w:rsidRPr="00350027" w:rsidRDefault="00C63E25" w:rsidP="00F33256">
            <w:pPr>
              <w:rPr>
                <w:rFonts w:asciiTheme="minorHAnsi" w:hAnsiTheme="minorHAnsi"/>
              </w:rPr>
            </w:pPr>
          </w:p>
          <w:p w14:paraId="1C647CF6" w14:textId="77777777" w:rsidR="00C63E25" w:rsidRPr="00350027" w:rsidRDefault="00C63E25" w:rsidP="00F33256">
            <w:pPr>
              <w:rPr>
                <w:rFonts w:asciiTheme="minorHAnsi" w:hAnsiTheme="minorHAnsi"/>
              </w:rPr>
            </w:pPr>
            <w:r w:rsidRPr="00350027">
              <w:rPr>
                <w:rFonts w:asciiTheme="minorHAnsi" w:hAnsiTheme="minorHAnsi"/>
              </w:rPr>
              <w:t xml:space="preserve">   IF during PBIT OR (Co_Pilot_SHDL_Fitted)</w:t>
            </w:r>
          </w:p>
          <w:p w14:paraId="561AA888"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7C047F7" w14:textId="77777777" w:rsidR="00C63E25" w:rsidRPr="00350027" w:rsidRDefault="00C63E25" w:rsidP="00F33256">
            <w:pPr>
              <w:rPr>
                <w:rFonts w:asciiTheme="minorHAnsi" w:hAnsiTheme="minorHAnsi"/>
              </w:rPr>
            </w:pPr>
            <w:r w:rsidRPr="00350027">
              <w:rPr>
                <w:rFonts w:asciiTheme="minorHAnsi" w:hAnsiTheme="minorHAnsi"/>
              </w:rPr>
              <w:t xml:space="preserve">    IF (Co_Pilot SHDL Operation 1 Health Monitor Status = FALSE)</w:t>
            </w:r>
          </w:p>
          <w:p w14:paraId="0695B16A"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37C3EB74"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Health Monitor Status = </w:t>
            </w:r>
          </w:p>
          <w:p w14:paraId="722C809A" w14:textId="77777777" w:rsidR="00C63E25" w:rsidRPr="00350027" w:rsidRDefault="00C63E25" w:rsidP="00F33256">
            <w:pPr>
              <w:rPr>
                <w:rFonts w:asciiTheme="minorHAnsi" w:hAnsiTheme="minorHAnsi"/>
              </w:rPr>
            </w:pPr>
            <w:r w:rsidRPr="00350027">
              <w:rPr>
                <w:rFonts w:asciiTheme="minorHAnsi" w:hAnsiTheme="minorHAnsi"/>
              </w:rPr>
              <w:tab/>
              <w:t>( Va_MAG [Co_Pilot_RVDT1] &lt; Lower_RVDT_Limit_1 ) OR</w:t>
            </w:r>
          </w:p>
          <w:p w14:paraId="304E8E61" w14:textId="77777777" w:rsidR="00C63E25" w:rsidRPr="00350027" w:rsidRDefault="00C63E25" w:rsidP="00F33256">
            <w:pPr>
              <w:rPr>
                <w:rFonts w:asciiTheme="minorHAnsi" w:hAnsiTheme="minorHAnsi"/>
              </w:rPr>
            </w:pPr>
            <w:r w:rsidRPr="00350027">
              <w:rPr>
                <w:rFonts w:asciiTheme="minorHAnsi" w:hAnsiTheme="minorHAnsi"/>
              </w:rPr>
              <w:tab/>
              <w:t xml:space="preserve">( Va_MAG [Co_Pilot_RVDT1] &gt; Upper_RVDT_Limit_1 ) OR </w:t>
            </w:r>
          </w:p>
          <w:p w14:paraId="50B8F195" w14:textId="77777777" w:rsidR="00C63E25" w:rsidRPr="00350027" w:rsidRDefault="00C63E25" w:rsidP="00F33256">
            <w:pPr>
              <w:rPr>
                <w:rFonts w:asciiTheme="minorHAnsi" w:hAnsiTheme="minorHAnsi"/>
              </w:rPr>
            </w:pPr>
            <w:r w:rsidRPr="00350027">
              <w:rPr>
                <w:rFonts w:asciiTheme="minorHAnsi" w:hAnsiTheme="minorHAnsi"/>
              </w:rPr>
              <w:tab/>
              <w:t xml:space="preserve">( Vb_MAG [Co_Piot_RVDT1] &lt; Lower_RVDT_Limit_1 ) OR </w:t>
            </w:r>
          </w:p>
          <w:p w14:paraId="6218D2DE" w14:textId="77777777" w:rsidR="00C63E25" w:rsidRPr="00350027" w:rsidRDefault="00C63E25" w:rsidP="00F33256">
            <w:pPr>
              <w:rPr>
                <w:rFonts w:asciiTheme="minorHAnsi" w:hAnsiTheme="minorHAnsi"/>
              </w:rPr>
            </w:pPr>
            <w:r w:rsidRPr="00350027">
              <w:rPr>
                <w:rFonts w:asciiTheme="minorHAnsi" w:hAnsiTheme="minorHAnsi"/>
              </w:rPr>
              <w:tab/>
              <w:t>( Vb_MAG [Co_Pilot_RVDT1] &gt; Upper_RVDT_Limit_1 ) OR</w:t>
            </w:r>
          </w:p>
          <w:p w14:paraId="6D5E8482"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(SUM_V [Co_Pilot_RVDT1]) &lt; Lower_RVDT_Sum_Limit_1 ) OR</w:t>
            </w:r>
          </w:p>
          <w:p w14:paraId="5E0E64B6" w14:textId="77777777" w:rsidR="00C63E25" w:rsidRPr="00350027" w:rsidRDefault="00C63E25" w:rsidP="00F33256">
            <w:pPr>
              <w:rPr>
                <w:rFonts w:asciiTheme="minorHAnsi" w:hAnsiTheme="minorHAnsi"/>
              </w:rPr>
            </w:pPr>
            <w:r w:rsidRPr="00350027">
              <w:rPr>
                <w:rFonts w:asciiTheme="minorHAnsi" w:hAnsiTheme="minorHAnsi"/>
              </w:rPr>
              <w:tab/>
              <w:t>( (SUM_V [Co_Pilot_RVDT1]) &gt; Upper_RVDT_Sum_Limit_1 )</w:t>
            </w:r>
          </w:p>
          <w:p w14:paraId="693A9320"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72B19E1" w14:textId="77777777" w:rsidR="00C63E25" w:rsidRPr="00350027" w:rsidRDefault="00C63E25" w:rsidP="00F33256">
            <w:pPr>
              <w:rPr>
                <w:rFonts w:asciiTheme="minorHAnsi" w:hAnsiTheme="minorHAnsi"/>
              </w:rPr>
            </w:pPr>
            <w:r w:rsidRPr="00350027">
              <w:rPr>
                <w:rFonts w:asciiTheme="minorHAnsi" w:hAnsiTheme="minorHAnsi"/>
              </w:rPr>
              <w:tab/>
              <w:t>do nothing (monitor status remains TRUE, making it Non-recoverable)</w:t>
            </w:r>
          </w:p>
          <w:p w14:paraId="1B8C8BC1"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79DA3BBC"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44328638" w14:textId="77777777" w:rsidR="00C63E25" w:rsidRPr="00350027" w:rsidRDefault="00C63E25" w:rsidP="00F33256">
            <w:pPr>
              <w:rPr>
                <w:rFonts w:asciiTheme="minorHAnsi" w:hAnsiTheme="minorHAnsi"/>
              </w:rPr>
            </w:pPr>
            <w:r w:rsidRPr="00350027">
              <w:rPr>
                <w:rFonts w:asciiTheme="minorHAnsi" w:hAnsiTheme="minorHAnsi"/>
              </w:rPr>
              <w:tab/>
              <w:t>Co_Pilot SHDL Operation 1 Health Monitor Status = FALSE</w:t>
            </w:r>
          </w:p>
          <w:p w14:paraId="6153F3F9"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6CC38B4B" w14:textId="77777777" w:rsidR="00C63E25" w:rsidRPr="00350027" w:rsidRDefault="00C63E25" w:rsidP="00F33256">
            <w:pPr>
              <w:rPr>
                <w:rFonts w:asciiTheme="minorHAnsi" w:hAnsiTheme="minorHAnsi"/>
              </w:rPr>
            </w:pPr>
          </w:p>
          <w:p w14:paraId="24C3B568"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3125 Hz component magnitudes calculated by MRJ_SCU_STC_SRS_736 for the Co_Pilot_RVDT1 interface and</w:t>
            </w:r>
          </w:p>
          <w:p w14:paraId="031325AF"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Co_Pilot_RVDT1 interface</w:t>
            </w:r>
          </w:p>
          <w:p w14:paraId="10996851" w14:textId="77777777" w:rsidR="00C63E25" w:rsidRPr="00350027" w:rsidRDefault="00C63E25" w:rsidP="00F33256">
            <w:pPr>
              <w:rPr>
                <w:rFonts w:asciiTheme="minorHAnsi" w:hAnsiTheme="minorHAnsi"/>
              </w:rPr>
            </w:pPr>
            <w:r w:rsidRPr="00350027">
              <w:rPr>
                <w:rFonts w:asciiTheme="minorHAnsi" w:hAnsiTheme="minorHAnsi"/>
              </w:rPr>
              <w:t>Lower_RVDT_Limit_1 is defined in MRJ_SCU_STC_SRS_659</w:t>
            </w:r>
          </w:p>
          <w:p w14:paraId="6843B8AD" w14:textId="77777777" w:rsidR="00C63E25" w:rsidRPr="00350027" w:rsidRDefault="00C63E25" w:rsidP="00F33256">
            <w:pPr>
              <w:rPr>
                <w:rFonts w:asciiTheme="minorHAnsi" w:hAnsiTheme="minorHAnsi"/>
              </w:rPr>
            </w:pPr>
            <w:r w:rsidRPr="00350027">
              <w:rPr>
                <w:rFonts w:asciiTheme="minorHAnsi" w:hAnsiTheme="minorHAnsi"/>
              </w:rPr>
              <w:t>Upper_RVDT_Limit_1 is defined in MRJ_SCU_STC_SRS_659</w:t>
            </w:r>
          </w:p>
          <w:p w14:paraId="0910C01C" w14:textId="77777777" w:rsidR="00C63E25" w:rsidRPr="00350027" w:rsidRDefault="00C63E25" w:rsidP="00F33256">
            <w:pPr>
              <w:rPr>
                <w:rFonts w:asciiTheme="minorHAnsi" w:hAnsiTheme="minorHAnsi"/>
              </w:rPr>
            </w:pPr>
            <w:r w:rsidRPr="00350027">
              <w:rPr>
                <w:rFonts w:asciiTheme="minorHAnsi" w:hAnsiTheme="minorHAnsi"/>
              </w:rPr>
              <w:t>Lower_RVDT_Sum_Limit_2 is defined in MRJ_SCU_STC_SRS_659</w:t>
            </w:r>
          </w:p>
          <w:p w14:paraId="62A69DEE" w14:textId="77777777" w:rsidR="00C63E25" w:rsidRPr="00350027" w:rsidRDefault="00C63E25" w:rsidP="00F33256">
            <w:pPr>
              <w:rPr>
                <w:rFonts w:asciiTheme="minorHAnsi" w:hAnsiTheme="minorHAnsi"/>
              </w:rPr>
            </w:pPr>
            <w:r w:rsidRPr="00350027">
              <w:rPr>
                <w:rFonts w:asciiTheme="minorHAnsi" w:hAnsiTheme="minorHAnsi"/>
              </w:rPr>
              <w:t>Upper_RVDT_Sum_Limit_2 is defined in MRJ_SCU_STC_SRS_659</w:t>
            </w:r>
          </w:p>
          <w:p w14:paraId="2D05904C"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497D8F79" w14:textId="77777777" w:rsidR="00C63E25" w:rsidRPr="00350027" w:rsidRDefault="00C63E25" w:rsidP="00F33256">
            <w:pPr>
              <w:rPr>
                <w:rFonts w:asciiTheme="minorHAnsi" w:hAnsiTheme="minorHAnsi"/>
                <w:i/>
                <w:iCs/>
              </w:rPr>
            </w:pPr>
          </w:p>
        </w:tc>
      </w:tr>
      <w:tr w:rsidR="00C63E25" w:rsidRPr="00350027" w14:paraId="0694C58D" w14:textId="77777777" w:rsidTr="00F33256">
        <w:tc>
          <w:tcPr>
            <w:tcW w:w="1559" w:type="dxa"/>
          </w:tcPr>
          <w:p w14:paraId="2410AE37" w14:textId="77777777" w:rsidR="00C63E25" w:rsidRPr="00350027" w:rsidRDefault="00C63E25" w:rsidP="00F33256">
            <w:pPr>
              <w:rPr>
                <w:rFonts w:asciiTheme="minorHAnsi" w:hAnsiTheme="minorHAnsi"/>
                <w:i/>
                <w:iCs/>
              </w:rPr>
            </w:pPr>
          </w:p>
        </w:tc>
        <w:tc>
          <w:tcPr>
            <w:tcW w:w="9320" w:type="dxa"/>
          </w:tcPr>
          <w:p w14:paraId="2EF84C5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F0A81C4" w14:textId="77777777" w:rsidTr="00F33256">
        <w:tc>
          <w:tcPr>
            <w:tcW w:w="1559" w:type="dxa"/>
          </w:tcPr>
          <w:p w14:paraId="146B6AF2" w14:textId="77777777" w:rsidR="00C63E25" w:rsidRPr="00350027" w:rsidRDefault="00C63E25" w:rsidP="00F33256">
            <w:pPr>
              <w:rPr>
                <w:rFonts w:asciiTheme="minorHAnsi" w:hAnsiTheme="minorHAnsi"/>
                <w:i/>
                <w:iCs/>
              </w:rPr>
            </w:pPr>
          </w:p>
        </w:tc>
        <w:tc>
          <w:tcPr>
            <w:tcW w:w="9320" w:type="dxa"/>
          </w:tcPr>
          <w:p w14:paraId="77F28CA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05F450F" w14:textId="77777777" w:rsidTr="00F33256">
        <w:tc>
          <w:tcPr>
            <w:tcW w:w="1559" w:type="dxa"/>
          </w:tcPr>
          <w:p w14:paraId="4120FE5D" w14:textId="77777777" w:rsidR="00C63E25" w:rsidRPr="00350027" w:rsidRDefault="00C63E25" w:rsidP="00F33256">
            <w:pPr>
              <w:rPr>
                <w:rFonts w:asciiTheme="minorHAnsi" w:hAnsiTheme="minorHAnsi"/>
                <w:i/>
                <w:iCs/>
              </w:rPr>
            </w:pPr>
          </w:p>
        </w:tc>
        <w:tc>
          <w:tcPr>
            <w:tcW w:w="9320" w:type="dxa"/>
          </w:tcPr>
          <w:p w14:paraId="29CB1E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E941BE" w14:textId="77777777" w:rsidR="00C63E25" w:rsidRPr="00350027" w:rsidRDefault="00C63E25" w:rsidP="00C63E25">
      <w:pPr>
        <w:rPr>
          <w:rFonts w:asciiTheme="minorHAnsi" w:hAnsiTheme="minorHAnsi"/>
        </w:rPr>
      </w:pPr>
    </w:p>
    <w:p w14:paraId="3C8BE21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21B41B" w14:textId="77777777" w:rsidTr="00F33256">
        <w:tc>
          <w:tcPr>
            <w:tcW w:w="1559" w:type="dxa"/>
          </w:tcPr>
          <w:p w14:paraId="5D6CDAC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MRJ_SCU_STC_SRS_922</w:t>
            </w:r>
          </w:p>
        </w:tc>
        <w:tc>
          <w:tcPr>
            <w:tcW w:w="9320" w:type="dxa"/>
          </w:tcPr>
          <w:p w14:paraId="3410EE83"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Co_Pilot SHDL Operation 1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Co_Pilot_RVDT1 and Co_Pilot_RVDT1 in SHDL Logical Level Processing.</w:t>
            </w:r>
          </w:p>
          <w:p w14:paraId="089AED9C" w14:textId="77777777" w:rsidR="00C63E25" w:rsidRPr="00350027" w:rsidRDefault="00C63E25" w:rsidP="00F33256">
            <w:pPr>
              <w:rPr>
                <w:rFonts w:asciiTheme="minorHAnsi" w:hAnsiTheme="minorHAnsi"/>
              </w:rPr>
            </w:pPr>
          </w:p>
          <w:p w14:paraId="3A9A413B"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4AC539D1"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0B47E869"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60ABC3AF"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387EEB9D" w14:textId="77777777" w:rsidR="00C63E25" w:rsidRPr="00350027" w:rsidRDefault="00C63E25" w:rsidP="00F33256">
            <w:pPr>
              <w:rPr>
                <w:rFonts w:asciiTheme="minorHAnsi" w:hAnsiTheme="minorHAnsi"/>
                <w:i/>
                <w:iCs/>
              </w:rPr>
            </w:pPr>
          </w:p>
        </w:tc>
      </w:tr>
      <w:tr w:rsidR="00C63E25" w:rsidRPr="00350027" w14:paraId="2C92AB03" w14:textId="77777777" w:rsidTr="00F33256">
        <w:tc>
          <w:tcPr>
            <w:tcW w:w="1559" w:type="dxa"/>
          </w:tcPr>
          <w:p w14:paraId="40077A5A" w14:textId="77777777" w:rsidR="00C63E25" w:rsidRPr="00350027" w:rsidRDefault="00C63E25" w:rsidP="00F33256">
            <w:pPr>
              <w:rPr>
                <w:rFonts w:asciiTheme="minorHAnsi" w:hAnsiTheme="minorHAnsi"/>
                <w:i/>
                <w:iCs/>
              </w:rPr>
            </w:pPr>
          </w:p>
        </w:tc>
        <w:tc>
          <w:tcPr>
            <w:tcW w:w="9320" w:type="dxa"/>
          </w:tcPr>
          <w:p w14:paraId="79EDA2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D4BC43E" w14:textId="77777777" w:rsidTr="00F33256">
        <w:tc>
          <w:tcPr>
            <w:tcW w:w="1559" w:type="dxa"/>
          </w:tcPr>
          <w:p w14:paraId="11B76989" w14:textId="77777777" w:rsidR="00C63E25" w:rsidRPr="00350027" w:rsidRDefault="00C63E25" w:rsidP="00F33256">
            <w:pPr>
              <w:rPr>
                <w:rFonts w:asciiTheme="minorHAnsi" w:hAnsiTheme="minorHAnsi"/>
                <w:i/>
                <w:iCs/>
              </w:rPr>
            </w:pPr>
          </w:p>
        </w:tc>
        <w:tc>
          <w:tcPr>
            <w:tcW w:w="9320" w:type="dxa"/>
          </w:tcPr>
          <w:p w14:paraId="44585F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694B56" w14:textId="77777777" w:rsidTr="00F33256">
        <w:tc>
          <w:tcPr>
            <w:tcW w:w="1559" w:type="dxa"/>
          </w:tcPr>
          <w:p w14:paraId="2EB440C3" w14:textId="77777777" w:rsidR="00C63E25" w:rsidRPr="00350027" w:rsidRDefault="00C63E25" w:rsidP="00F33256">
            <w:pPr>
              <w:rPr>
                <w:rFonts w:asciiTheme="minorHAnsi" w:hAnsiTheme="minorHAnsi"/>
                <w:i/>
                <w:iCs/>
              </w:rPr>
            </w:pPr>
          </w:p>
        </w:tc>
        <w:tc>
          <w:tcPr>
            <w:tcW w:w="9320" w:type="dxa"/>
          </w:tcPr>
          <w:p w14:paraId="542542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67BED8C" w14:textId="77777777" w:rsidR="00C63E25" w:rsidRPr="00350027" w:rsidRDefault="00C63E25" w:rsidP="00C63E25">
      <w:pPr>
        <w:rPr>
          <w:rFonts w:asciiTheme="minorHAnsi" w:hAnsiTheme="minorHAnsi"/>
        </w:rPr>
      </w:pPr>
    </w:p>
    <w:p w14:paraId="1B54DC64"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Co_Pilot SHDL Operation 2 Health Monitor</w:t>
      </w:r>
    </w:p>
    <w:p w14:paraId="2197BB9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CF9DE86" w14:textId="77777777" w:rsidTr="00F33256">
        <w:tc>
          <w:tcPr>
            <w:tcW w:w="1559" w:type="dxa"/>
          </w:tcPr>
          <w:p w14:paraId="5503C8A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MRJ_SCU_STC_SRS_597</w:t>
            </w:r>
          </w:p>
        </w:tc>
        <w:tc>
          <w:tcPr>
            <w:tcW w:w="9320" w:type="dxa"/>
          </w:tcPr>
          <w:p w14:paraId="0D36594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 SHDL Operation 2 Health Monitor Status for the Co_PIlot_RVDT2 channel defined in MRJ_SCU_STC_SRS_59 with a confirmation time of 150ms using the following logic:</w:t>
            </w:r>
          </w:p>
          <w:p w14:paraId="790B0C98" w14:textId="77777777" w:rsidR="00C63E25" w:rsidRPr="00350027" w:rsidRDefault="00C63E25" w:rsidP="00F33256">
            <w:pPr>
              <w:rPr>
                <w:rFonts w:asciiTheme="minorHAnsi" w:hAnsiTheme="minorHAnsi"/>
              </w:rPr>
            </w:pPr>
          </w:p>
          <w:p w14:paraId="37EF1855" w14:textId="77777777" w:rsidR="00C63E25" w:rsidRPr="00350027" w:rsidRDefault="00C63E25" w:rsidP="00F33256">
            <w:pPr>
              <w:rPr>
                <w:rFonts w:asciiTheme="minorHAnsi" w:hAnsiTheme="minorHAnsi"/>
              </w:rPr>
            </w:pPr>
            <w:r w:rsidRPr="00350027">
              <w:rPr>
                <w:rFonts w:asciiTheme="minorHAnsi" w:hAnsiTheme="minorHAnsi"/>
              </w:rPr>
              <w:t xml:space="preserve">   IF during PBIT OR (Co_Pilot_SHDL_Fitted)</w:t>
            </w:r>
          </w:p>
          <w:p w14:paraId="6A854B1E"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69FC0BA" w14:textId="77777777" w:rsidR="00C63E25" w:rsidRPr="00350027" w:rsidRDefault="00C63E25" w:rsidP="00F33256">
            <w:pPr>
              <w:rPr>
                <w:rFonts w:asciiTheme="minorHAnsi" w:hAnsiTheme="minorHAnsi"/>
              </w:rPr>
            </w:pPr>
            <w:r w:rsidRPr="00350027">
              <w:rPr>
                <w:rFonts w:asciiTheme="minorHAnsi" w:hAnsiTheme="minorHAnsi"/>
              </w:rPr>
              <w:t xml:space="preserve">     IF (Co_Pilot SHDL Operation 2 Health Monitor Status = FALSE)</w:t>
            </w:r>
          </w:p>
          <w:p w14:paraId="09B15898"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3A07B75"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 = </w:t>
            </w:r>
          </w:p>
          <w:p w14:paraId="6EAD3934" w14:textId="77777777" w:rsidR="00C63E25" w:rsidRPr="00350027" w:rsidRDefault="00C63E25" w:rsidP="00F33256">
            <w:pPr>
              <w:rPr>
                <w:rFonts w:asciiTheme="minorHAnsi" w:hAnsiTheme="minorHAnsi"/>
              </w:rPr>
            </w:pPr>
            <w:r w:rsidRPr="00350027">
              <w:rPr>
                <w:rFonts w:asciiTheme="minorHAnsi" w:hAnsiTheme="minorHAnsi"/>
              </w:rPr>
              <w:tab/>
              <w:t>( Va_MAG [Co_Pilot_RVDT2] &lt; Lower_RVDT_Limit_2 ) OR</w:t>
            </w:r>
          </w:p>
          <w:p w14:paraId="067869EB" w14:textId="77777777" w:rsidR="00C63E25" w:rsidRPr="00350027" w:rsidRDefault="00C63E25" w:rsidP="00F33256">
            <w:pPr>
              <w:rPr>
                <w:rFonts w:asciiTheme="minorHAnsi" w:hAnsiTheme="minorHAnsi"/>
              </w:rPr>
            </w:pPr>
            <w:r w:rsidRPr="00350027">
              <w:rPr>
                <w:rFonts w:asciiTheme="minorHAnsi" w:hAnsiTheme="minorHAnsi"/>
              </w:rPr>
              <w:tab/>
              <w:t xml:space="preserve">( Va_MAG [Co_Pilot_RVDT2] &gt; Upper_RVDT_Limit_2 ) OR </w:t>
            </w:r>
          </w:p>
          <w:p w14:paraId="548410BF" w14:textId="77777777" w:rsidR="00C63E25" w:rsidRPr="00350027" w:rsidRDefault="00C63E25" w:rsidP="00F33256">
            <w:pPr>
              <w:rPr>
                <w:rFonts w:asciiTheme="minorHAnsi" w:hAnsiTheme="minorHAnsi"/>
              </w:rPr>
            </w:pPr>
            <w:r w:rsidRPr="00350027">
              <w:rPr>
                <w:rFonts w:asciiTheme="minorHAnsi" w:hAnsiTheme="minorHAnsi"/>
              </w:rPr>
              <w:tab/>
              <w:t xml:space="preserve">( Vb_MAG [Co_Pilot_RVDT2] &lt; Lower_RVDT_Limit_2 ) OR </w:t>
            </w:r>
          </w:p>
          <w:p w14:paraId="698347F3" w14:textId="77777777" w:rsidR="00C63E25" w:rsidRPr="00350027" w:rsidRDefault="00C63E25" w:rsidP="00F33256">
            <w:pPr>
              <w:rPr>
                <w:rFonts w:asciiTheme="minorHAnsi" w:hAnsiTheme="minorHAnsi"/>
              </w:rPr>
            </w:pPr>
            <w:r w:rsidRPr="00350027">
              <w:rPr>
                <w:rFonts w:asciiTheme="minorHAnsi" w:hAnsiTheme="minorHAnsi"/>
              </w:rPr>
              <w:tab/>
              <w:t>( Vb_MAG [Co_PIlot_RVDT2] &gt; Upper_RVDT_Limit_2 ) OR</w:t>
            </w:r>
          </w:p>
          <w:p w14:paraId="6C6C29F0"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 (SUM_V [Co_Pilot_RVDT2]) &lt; Lower_RVDT_Sum_Limit_2 ) OR</w:t>
            </w:r>
          </w:p>
          <w:p w14:paraId="0C91D546" w14:textId="77777777" w:rsidR="00C63E25" w:rsidRPr="00350027" w:rsidRDefault="00C63E25" w:rsidP="00F33256">
            <w:pPr>
              <w:rPr>
                <w:rFonts w:asciiTheme="minorHAnsi" w:hAnsiTheme="minorHAnsi"/>
              </w:rPr>
            </w:pPr>
            <w:r w:rsidRPr="00350027">
              <w:rPr>
                <w:rFonts w:asciiTheme="minorHAnsi" w:hAnsiTheme="minorHAnsi"/>
              </w:rPr>
              <w:tab/>
              <w:t>( (SUM_V [Co_Pilot_RVDT2]) &gt; Upper_RVDT_Sum_Limit_2 )</w:t>
            </w:r>
          </w:p>
          <w:p w14:paraId="51AFA649"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5A8B1FC6" w14:textId="77777777" w:rsidR="00C63E25" w:rsidRPr="00350027" w:rsidRDefault="00C63E25" w:rsidP="00F33256">
            <w:pPr>
              <w:rPr>
                <w:rFonts w:asciiTheme="minorHAnsi" w:hAnsiTheme="minorHAnsi"/>
              </w:rPr>
            </w:pPr>
            <w:r w:rsidRPr="00350027">
              <w:rPr>
                <w:rFonts w:asciiTheme="minorHAnsi" w:hAnsiTheme="minorHAnsi"/>
              </w:rPr>
              <w:tab/>
              <w:t>do nothing (monitor status remains TRUE, making it Non-recoverable)</w:t>
            </w:r>
          </w:p>
          <w:p w14:paraId="264EE64B"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BE58C49"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70439978"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Co_Pilot SHDL Operation 2 Health Monitor Status = FALSE</w:t>
            </w:r>
          </w:p>
          <w:p w14:paraId="6C637F56"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4018F210" w14:textId="77777777" w:rsidR="00C63E25" w:rsidRPr="00350027" w:rsidRDefault="00C63E25" w:rsidP="00F33256">
            <w:pPr>
              <w:rPr>
                <w:rFonts w:asciiTheme="minorHAnsi" w:hAnsiTheme="minorHAnsi"/>
              </w:rPr>
            </w:pPr>
          </w:p>
          <w:p w14:paraId="180B3857" w14:textId="77777777" w:rsidR="00C63E25" w:rsidRPr="00350027" w:rsidRDefault="00C63E25" w:rsidP="00F33256">
            <w:pPr>
              <w:rPr>
                <w:rFonts w:asciiTheme="minorHAnsi" w:hAnsiTheme="minorHAnsi"/>
              </w:rPr>
            </w:pPr>
            <w:r w:rsidRPr="00350027">
              <w:rPr>
                <w:rFonts w:asciiTheme="minorHAnsi" w:hAnsiTheme="minorHAnsi"/>
              </w:rPr>
              <w:t>Where Va_MAG and Vb_MAG are the respective 3225 Hz component magnitudes calculated by MRJ_SCU_STC_SRS_736 for the Co_Pilot_RVDT2 interface and</w:t>
            </w:r>
          </w:p>
          <w:p w14:paraId="017D23FF" w14:textId="77777777" w:rsidR="00C63E25" w:rsidRPr="00350027" w:rsidRDefault="00C63E25" w:rsidP="00F33256">
            <w:pPr>
              <w:rPr>
                <w:rFonts w:asciiTheme="minorHAnsi" w:hAnsiTheme="minorHAnsi"/>
              </w:rPr>
            </w:pPr>
            <w:r w:rsidRPr="00350027">
              <w:rPr>
                <w:rFonts w:asciiTheme="minorHAnsi" w:hAnsiTheme="minorHAnsi"/>
              </w:rPr>
              <w:t>SUM_V is calculated by MRJ_SCU_STC_SRS_66 for the Co_Pilot_RVDT2 interface</w:t>
            </w:r>
          </w:p>
          <w:p w14:paraId="38DA9E91" w14:textId="77777777" w:rsidR="00C63E25" w:rsidRPr="00350027" w:rsidRDefault="00C63E25" w:rsidP="00F33256">
            <w:pPr>
              <w:rPr>
                <w:rFonts w:asciiTheme="minorHAnsi" w:hAnsiTheme="minorHAnsi"/>
              </w:rPr>
            </w:pPr>
            <w:r w:rsidRPr="00350027">
              <w:rPr>
                <w:rFonts w:asciiTheme="minorHAnsi" w:hAnsiTheme="minorHAnsi"/>
              </w:rPr>
              <w:t>Lower_RVDT_Limit_2 is defined in MRJ_SCU_STC_SRS_659</w:t>
            </w:r>
          </w:p>
          <w:p w14:paraId="3601EB9B" w14:textId="77777777" w:rsidR="00C63E25" w:rsidRPr="00350027" w:rsidRDefault="00C63E25" w:rsidP="00F33256">
            <w:pPr>
              <w:rPr>
                <w:rFonts w:asciiTheme="minorHAnsi" w:hAnsiTheme="minorHAnsi"/>
              </w:rPr>
            </w:pPr>
            <w:r w:rsidRPr="00350027">
              <w:rPr>
                <w:rFonts w:asciiTheme="minorHAnsi" w:hAnsiTheme="minorHAnsi"/>
              </w:rPr>
              <w:t>Upper_RVDT_Limit_2 is defined in MRJ_SCU_STC_SRS_659</w:t>
            </w:r>
          </w:p>
          <w:p w14:paraId="02B870D4" w14:textId="77777777" w:rsidR="00C63E25" w:rsidRPr="00350027" w:rsidRDefault="00C63E25" w:rsidP="00F33256">
            <w:pPr>
              <w:rPr>
                <w:rFonts w:asciiTheme="minorHAnsi" w:hAnsiTheme="minorHAnsi"/>
              </w:rPr>
            </w:pPr>
            <w:r w:rsidRPr="00350027">
              <w:rPr>
                <w:rFonts w:asciiTheme="minorHAnsi" w:hAnsiTheme="minorHAnsi"/>
              </w:rPr>
              <w:t>Lower_RVDT_Sum_Limit_2 is defined in MRJ_SCU_STC_SRS_659</w:t>
            </w:r>
          </w:p>
          <w:p w14:paraId="78CD2E7C" w14:textId="77777777" w:rsidR="00C63E25" w:rsidRPr="00350027" w:rsidRDefault="00C63E25" w:rsidP="00F33256">
            <w:pPr>
              <w:rPr>
                <w:rFonts w:asciiTheme="minorHAnsi" w:hAnsiTheme="minorHAnsi"/>
              </w:rPr>
            </w:pPr>
            <w:r w:rsidRPr="00350027">
              <w:rPr>
                <w:rFonts w:asciiTheme="minorHAnsi" w:hAnsiTheme="minorHAnsi"/>
              </w:rPr>
              <w:t>Upper_RVDT_Sum_Limit_2 is defined in MRJ_SCU_STC_SRS_659</w:t>
            </w:r>
          </w:p>
          <w:p w14:paraId="727D3119"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47D18C22" w14:textId="77777777" w:rsidR="00C63E25" w:rsidRPr="00350027" w:rsidRDefault="00C63E25" w:rsidP="00F33256">
            <w:pPr>
              <w:rPr>
                <w:rFonts w:asciiTheme="minorHAnsi" w:hAnsiTheme="minorHAnsi"/>
                <w:i/>
                <w:iCs/>
              </w:rPr>
            </w:pPr>
          </w:p>
        </w:tc>
      </w:tr>
      <w:tr w:rsidR="00C63E25" w:rsidRPr="00350027" w14:paraId="0D83D6C3" w14:textId="77777777" w:rsidTr="00F33256">
        <w:tc>
          <w:tcPr>
            <w:tcW w:w="1559" w:type="dxa"/>
          </w:tcPr>
          <w:p w14:paraId="28DAA348" w14:textId="77777777" w:rsidR="00C63E25" w:rsidRPr="00350027" w:rsidRDefault="00C63E25" w:rsidP="00F33256">
            <w:pPr>
              <w:rPr>
                <w:rFonts w:asciiTheme="minorHAnsi" w:hAnsiTheme="minorHAnsi"/>
                <w:i/>
                <w:iCs/>
              </w:rPr>
            </w:pPr>
          </w:p>
        </w:tc>
        <w:tc>
          <w:tcPr>
            <w:tcW w:w="9320" w:type="dxa"/>
          </w:tcPr>
          <w:p w14:paraId="66B6CA8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E09CB4" w14:textId="77777777" w:rsidTr="00F33256">
        <w:tc>
          <w:tcPr>
            <w:tcW w:w="1559" w:type="dxa"/>
          </w:tcPr>
          <w:p w14:paraId="15D2C225" w14:textId="77777777" w:rsidR="00C63E25" w:rsidRPr="00350027" w:rsidRDefault="00C63E25" w:rsidP="00F33256">
            <w:pPr>
              <w:rPr>
                <w:rFonts w:asciiTheme="minorHAnsi" w:hAnsiTheme="minorHAnsi"/>
                <w:i/>
                <w:iCs/>
              </w:rPr>
            </w:pPr>
          </w:p>
        </w:tc>
        <w:tc>
          <w:tcPr>
            <w:tcW w:w="9320" w:type="dxa"/>
          </w:tcPr>
          <w:p w14:paraId="516ECDF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98C3A3F" w14:textId="77777777" w:rsidTr="00F33256">
        <w:tc>
          <w:tcPr>
            <w:tcW w:w="1559" w:type="dxa"/>
          </w:tcPr>
          <w:p w14:paraId="1DE877AA" w14:textId="77777777" w:rsidR="00C63E25" w:rsidRPr="00350027" w:rsidRDefault="00C63E25" w:rsidP="00F33256">
            <w:pPr>
              <w:rPr>
                <w:rFonts w:asciiTheme="minorHAnsi" w:hAnsiTheme="minorHAnsi"/>
                <w:i/>
                <w:iCs/>
              </w:rPr>
            </w:pPr>
          </w:p>
        </w:tc>
        <w:tc>
          <w:tcPr>
            <w:tcW w:w="9320" w:type="dxa"/>
          </w:tcPr>
          <w:p w14:paraId="7A4379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3A32B45" w14:textId="77777777" w:rsidR="00C63E25" w:rsidRPr="00350027" w:rsidRDefault="00C63E25" w:rsidP="00C63E25">
      <w:pPr>
        <w:rPr>
          <w:rFonts w:asciiTheme="minorHAnsi" w:hAnsiTheme="minorHAnsi"/>
        </w:rPr>
      </w:pPr>
    </w:p>
    <w:p w14:paraId="05BFF29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9F98028" w14:textId="77777777" w:rsidTr="00F33256">
        <w:tc>
          <w:tcPr>
            <w:tcW w:w="1559" w:type="dxa"/>
          </w:tcPr>
          <w:p w14:paraId="2FCAAD1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MRJ_SCU_STC_SRS_923</w:t>
            </w:r>
          </w:p>
        </w:tc>
        <w:tc>
          <w:tcPr>
            <w:tcW w:w="9320" w:type="dxa"/>
          </w:tcPr>
          <w:p w14:paraId="0D5E9569"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Co_Pilot SHDL Operation 2 Health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Co_Pilot_RVDT2 and Co_Pilot_RVDT2 in SHDL Logical Level Processing.</w:t>
            </w:r>
          </w:p>
          <w:p w14:paraId="00969904" w14:textId="77777777" w:rsidR="00C63E25" w:rsidRPr="00350027" w:rsidRDefault="00C63E25" w:rsidP="00F33256">
            <w:pPr>
              <w:rPr>
                <w:rFonts w:asciiTheme="minorHAnsi" w:hAnsiTheme="minorHAnsi"/>
              </w:rPr>
            </w:pPr>
          </w:p>
          <w:p w14:paraId="2C78E6F3"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3540D078"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128A68EC"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62E7CEFB"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71FC5FF0" w14:textId="77777777" w:rsidR="00C63E25" w:rsidRPr="00350027" w:rsidRDefault="00C63E25" w:rsidP="00F33256">
            <w:pPr>
              <w:rPr>
                <w:rFonts w:asciiTheme="minorHAnsi" w:hAnsiTheme="minorHAnsi"/>
                <w:i/>
                <w:iCs/>
              </w:rPr>
            </w:pPr>
          </w:p>
        </w:tc>
      </w:tr>
      <w:tr w:rsidR="00C63E25" w:rsidRPr="00350027" w14:paraId="2E0DBF1D" w14:textId="77777777" w:rsidTr="00F33256">
        <w:tc>
          <w:tcPr>
            <w:tcW w:w="1559" w:type="dxa"/>
          </w:tcPr>
          <w:p w14:paraId="73B6760A" w14:textId="77777777" w:rsidR="00C63E25" w:rsidRPr="00350027" w:rsidRDefault="00C63E25" w:rsidP="00F33256">
            <w:pPr>
              <w:rPr>
                <w:rFonts w:asciiTheme="minorHAnsi" w:hAnsiTheme="minorHAnsi"/>
                <w:i/>
                <w:iCs/>
              </w:rPr>
            </w:pPr>
          </w:p>
        </w:tc>
        <w:tc>
          <w:tcPr>
            <w:tcW w:w="9320" w:type="dxa"/>
          </w:tcPr>
          <w:p w14:paraId="39DB530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DC02F7B" w14:textId="77777777" w:rsidTr="00F33256">
        <w:tc>
          <w:tcPr>
            <w:tcW w:w="1559" w:type="dxa"/>
          </w:tcPr>
          <w:p w14:paraId="60698783" w14:textId="77777777" w:rsidR="00C63E25" w:rsidRPr="00350027" w:rsidRDefault="00C63E25" w:rsidP="00F33256">
            <w:pPr>
              <w:rPr>
                <w:rFonts w:asciiTheme="minorHAnsi" w:hAnsiTheme="minorHAnsi"/>
                <w:i/>
                <w:iCs/>
              </w:rPr>
            </w:pPr>
          </w:p>
        </w:tc>
        <w:tc>
          <w:tcPr>
            <w:tcW w:w="9320" w:type="dxa"/>
          </w:tcPr>
          <w:p w14:paraId="4B808D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E276557" w14:textId="77777777" w:rsidTr="00F33256">
        <w:tc>
          <w:tcPr>
            <w:tcW w:w="1559" w:type="dxa"/>
          </w:tcPr>
          <w:p w14:paraId="70EA30F6" w14:textId="77777777" w:rsidR="00C63E25" w:rsidRPr="00350027" w:rsidRDefault="00C63E25" w:rsidP="00F33256">
            <w:pPr>
              <w:rPr>
                <w:rFonts w:asciiTheme="minorHAnsi" w:hAnsiTheme="minorHAnsi"/>
                <w:i/>
                <w:iCs/>
              </w:rPr>
            </w:pPr>
          </w:p>
        </w:tc>
        <w:tc>
          <w:tcPr>
            <w:tcW w:w="9320" w:type="dxa"/>
          </w:tcPr>
          <w:p w14:paraId="63653EC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86781CB" w14:textId="77777777" w:rsidR="00C63E25" w:rsidRPr="00350027" w:rsidRDefault="00C63E25" w:rsidP="00C63E25">
      <w:pPr>
        <w:rPr>
          <w:rFonts w:asciiTheme="minorHAnsi" w:hAnsiTheme="minorHAnsi"/>
        </w:rPr>
      </w:pPr>
    </w:p>
    <w:p w14:paraId="05EAEB4B" w14:textId="77777777" w:rsidR="00C63E25" w:rsidRPr="00350027" w:rsidRDefault="00C63E25" w:rsidP="00C63E25">
      <w:pPr>
        <w:pStyle w:val="Heading4"/>
        <w:rPr>
          <w:rFonts w:asciiTheme="minorHAnsi" w:hAnsiTheme="minorHAnsi"/>
        </w:rPr>
      </w:pPr>
      <w:r w:rsidRPr="00350027">
        <w:rPr>
          <w:rFonts w:asciiTheme="minorHAnsi" w:hAnsiTheme="minorHAnsi"/>
        </w:rPr>
        <w:t>Co_Pilot SHDL Operation 1 and 2 Health Monitor</w:t>
      </w:r>
    </w:p>
    <w:p w14:paraId="205145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FC7721C" w14:textId="77777777" w:rsidTr="00F33256">
        <w:tc>
          <w:tcPr>
            <w:tcW w:w="1559" w:type="dxa"/>
          </w:tcPr>
          <w:p w14:paraId="68E82F5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MRJ_SCU_STC_SRS_598</w:t>
            </w:r>
          </w:p>
        </w:tc>
        <w:tc>
          <w:tcPr>
            <w:tcW w:w="9320" w:type="dxa"/>
          </w:tcPr>
          <w:p w14:paraId="2E6CE2E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 SHDL Operation 1 and 2 Health Monitor Status using the following logic:</w:t>
            </w:r>
          </w:p>
          <w:p w14:paraId="224906D8" w14:textId="77777777" w:rsidR="00C63E25" w:rsidRPr="00350027" w:rsidRDefault="00C63E25" w:rsidP="00F33256">
            <w:pPr>
              <w:rPr>
                <w:rFonts w:asciiTheme="minorHAnsi" w:hAnsiTheme="minorHAnsi"/>
              </w:rPr>
            </w:pPr>
          </w:p>
          <w:p w14:paraId="669840EB"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and 2 Health Monitor Status =</w:t>
            </w:r>
          </w:p>
          <w:p w14:paraId="79FF56E7"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Health Monitor Status) AND</w:t>
            </w:r>
          </w:p>
          <w:p w14:paraId="53B5CC76"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w:t>
            </w:r>
          </w:p>
          <w:p w14:paraId="00719E1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21CB90CF" w14:textId="77777777" w:rsidR="00C63E25" w:rsidRPr="00350027" w:rsidRDefault="00C63E25" w:rsidP="00F33256">
            <w:pPr>
              <w:rPr>
                <w:rFonts w:asciiTheme="minorHAnsi" w:hAnsiTheme="minorHAnsi"/>
              </w:rPr>
            </w:pPr>
            <w:r w:rsidRPr="00350027">
              <w:rPr>
                <w:rFonts w:asciiTheme="minorHAnsi" w:hAnsiTheme="minorHAnsi"/>
              </w:rPr>
              <w:t>Note: As the two individual Monitors used to determine this Monitor are Non-recoverable, this Monitor will be Non-recoverable.</w:t>
            </w:r>
            <w:r w:rsidRPr="00350027">
              <w:rPr>
                <w:rFonts w:asciiTheme="minorHAnsi" w:hAnsiTheme="minorHAnsi"/>
              </w:rPr>
              <w:tab/>
            </w:r>
          </w:p>
          <w:p w14:paraId="197F199D" w14:textId="77777777" w:rsidR="00C63E25" w:rsidRPr="00350027" w:rsidRDefault="00C63E25" w:rsidP="00F33256">
            <w:pPr>
              <w:rPr>
                <w:rFonts w:asciiTheme="minorHAnsi" w:hAnsiTheme="minorHAnsi"/>
              </w:rPr>
            </w:pPr>
            <w:r w:rsidRPr="00350027">
              <w:rPr>
                <w:rFonts w:asciiTheme="minorHAnsi" w:hAnsiTheme="minorHAnsi"/>
              </w:rPr>
              <w:t>Where Co_Pilot SHDL Operation 1 Health Monitor Status is calculated in MRJ_SCU_STC_SRS_596</w:t>
            </w:r>
          </w:p>
          <w:p w14:paraId="3C0654CB" w14:textId="77777777" w:rsidR="00C63E25" w:rsidRPr="00350027" w:rsidRDefault="00C63E25" w:rsidP="00F33256">
            <w:pPr>
              <w:rPr>
                <w:rFonts w:asciiTheme="minorHAnsi" w:hAnsiTheme="minorHAnsi"/>
              </w:rPr>
            </w:pPr>
            <w:r w:rsidRPr="00350027">
              <w:rPr>
                <w:rFonts w:asciiTheme="minorHAnsi" w:hAnsiTheme="minorHAnsi"/>
              </w:rPr>
              <w:t>and Co_Pilot SHDL Operation 2 Health Monitor Status is calculated in MRJ_SCU_STC_SRS_597</w:t>
            </w:r>
          </w:p>
          <w:p w14:paraId="59EFCD25" w14:textId="77777777" w:rsidR="00C63E25" w:rsidRPr="00350027" w:rsidRDefault="00C63E25" w:rsidP="00F33256">
            <w:pPr>
              <w:rPr>
                <w:rFonts w:asciiTheme="minorHAnsi" w:hAnsiTheme="minorHAnsi"/>
              </w:rPr>
            </w:pPr>
          </w:p>
          <w:p w14:paraId="5F9DDB0F" w14:textId="77777777" w:rsidR="00C63E25" w:rsidRPr="00350027" w:rsidRDefault="00C63E25" w:rsidP="00F33256">
            <w:pPr>
              <w:rPr>
                <w:rFonts w:asciiTheme="minorHAnsi" w:hAnsiTheme="minorHAnsi"/>
              </w:rPr>
            </w:pPr>
            <w:r w:rsidRPr="00350027">
              <w:rPr>
                <w:rFonts w:asciiTheme="minorHAnsi" w:hAnsiTheme="minorHAnsi"/>
              </w:rPr>
              <w:t xml:space="preserve">Note: Will evaluate to FALSE when Co_Pilot_SHDL_Fitted = FALSE </w:t>
            </w:r>
          </w:p>
          <w:p w14:paraId="45E9A764" w14:textId="77777777" w:rsidR="00C63E25" w:rsidRPr="00350027" w:rsidRDefault="00C63E25" w:rsidP="00F33256">
            <w:pPr>
              <w:rPr>
                <w:rFonts w:asciiTheme="minorHAnsi" w:hAnsiTheme="minorHAnsi"/>
                <w:i/>
                <w:iCs/>
              </w:rPr>
            </w:pPr>
          </w:p>
        </w:tc>
      </w:tr>
      <w:tr w:rsidR="00C63E25" w:rsidRPr="00350027" w14:paraId="058260B0" w14:textId="77777777" w:rsidTr="00F33256">
        <w:tc>
          <w:tcPr>
            <w:tcW w:w="1559" w:type="dxa"/>
          </w:tcPr>
          <w:p w14:paraId="11715A4A" w14:textId="77777777" w:rsidR="00C63E25" w:rsidRPr="00350027" w:rsidRDefault="00C63E25" w:rsidP="00F33256">
            <w:pPr>
              <w:rPr>
                <w:rFonts w:asciiTheme="minorHAnsi" w:hAnsiTheme="minorHAnsi"/>
                <w:i/>
                <w:iCs/>
              </w:rPr>
            </w:pPr>
          </w:p>
        </w:tc>
        <w:tc>
          <w:tcPr>
            <w:tcW w:w="9320" w:type="dxa"/>
          </w:tcPr>
          <w:p w14:paraId="44A192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B4DB67A" w14:textId="77777777" w:rsidTr="00F33256">
        <w:tc>
          <w:tcPr>
            <w:tcW w:w="1559" w:type="dxa"/>
          </w:tcPr>
          <w:p w14:paraId="75C3F6A2" w14:textId="77777777" w:rsidR="00C63E25" w:rsidRPr="00350027" w:rsidRDefault="00C63E25" w:rsidP="00F33256">
            <w:pPr>
              <w:rPr>
                <w:rFonts w:asciiTheme="minorHAnsi" w:hAnsiTheme="minorHAnsi"/>
                <w:i/>
                <w:iCs/>
              </w:rPr>
            </w:pPr>
          </w:p>
        </w:tc>
        <w:tc>
          <w:tcPr>
            <w:tcW w:w="9320" w:type="dxa"/>
          </w:tcPr>
          <w:p w14:paraId="79D995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1521D35" w14:textId="77777777" w:rsidTr="00F33256">
        <w:tc>
          <w:tcPr>
            <w:tcW w:w="1559" w:type="dxa"/>
          </w:tcPr>
          <w:p w14:paraId="5F5E2555" w14:textId="77777777" w:rsidR="00C63E25" w:rsidRPr="00350027" w:rsidRDefault="00C63E25" w:rsidP="00F33256">
            <w:pPr>
              <w:rPr>
                <w:rFonts w:asciiTheme="minorHAnsi" w:hAnsiTheme="minorHAnsi"/>
                <w:i/>
                <w:iCs/>
              </w:rPr>
            </w:pPr>
          </w:p>
        </w:tc>
        <w:tc>
          <w:tcPr>
            <w:tcW w:w="9320" w:type="dxa"/>
          </w:tcPr>
          <w:p w14:paraId="39CB24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6375BD0" w14:textId="77777777" w:rsidR="00C63E25" w:rsidRPr="00350027" w:rsidRDefault="00C63E25" w:rsidP="00C63E25">
      <w:pPr>
        <w:rPr>
          <w:rFonts w:asciiTheme="minorHAnsi" w:hAnsiTheme="minorHAnsi"/>
        </w:rPr>
      </w:pPr>
    </w:p>
    <w:p w14:paraId="14CA0113" w14:textId="77777777" w:rsidR="00C63E25" w:rsidRPr="00350027" w:rsidRDefault="00C63E25" w:rsidP="00C63E25">
      <w:pPr>
        <w:pStyle w:val="Heading4"/>
        <w:rPr>
          <w:rFonts w:asciiTheme="minorHAnsi" w:hAnsiTheme="minorHAnsi"/>
        </w:rPr>
      </w:pPr>
      <w:r w:rsidRPr="00350027">
        <w:rPr>
          <w:rFonts w:asciiTheme="minorHAnsi" w:hAnsiTheme="minorHAnsi"/>
        </w:rPr>
        <w:t>Co_Pilot SHDL Operation 1 and 2 Reasonableness Check Monitor</w:t>
      </w:r>
    </w:p>
    <w:p w14:paraId="2497E67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88C2711" w14:textId="77777777" w:rsidTr="00F33256">
        <w:tc>
          <w:tcPr>
            <w:tcW w:w="1559" w:type="dxa"/>
          </w:tcPr>
          <w:p w14:paraId="7270E4F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MRJ_SCU_STC_SRS_600</w:t>
            </w:r>
          </w:p>
        </w:tc>
        <w:tc>
          <w:tcPr>
            <w:tcW w:w="9320" w:type="dxa"/>
          </w:tcPr>
          <w:p w14:paraId="700C454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status of the monitor using the following logic:</w:t>
            </w:r>
          </w:p>
          <w:p w14:paraId="21CB5ABD" w14:textId="77777777" w:rsidR="00C63E25" w:rsidRPr="00350027" w:rsidRDefault="00C63E25" w:rsidP="00F33256">
            <w:pPr>
              <w:rPr>
                <w:rFonts w:asciiTheme="minorHAnsi" w:hAnsiTheme="minorHAnsi"/>
              </w:rPr>
            </w:pPr>
          </w:p>
          <w:p w14:paraId="1164CE51" w14:textId="77777777" w:rsidR="00C63E25" w:rsidRPr="00350027" w:rsidRDefault="00C63E25" w:rsidP="00F33256">
            <w:pPr>
              <w:rPr>
                <w:rFonts w:asciiTheme="minorHAnsi" w:hAnsiTheme="minorHAnsi"/>
              </w:rPr>
            </w:pPr>
            <w:r w:rsidRPr="00350027">
              <w:rPr>
                <w:rFonts w:asciiTheme="minorHAnsi" w:hAnsiTheme="minorHAnsi"/>
              </w:rPr>
              <w:t xml:space="preserve">      IF NOT (Co_Pilot_SHDL_Fitted)</w:t>
            </w:r>
          </w:p>
          <w:p w14:paraId="634BC21B"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C6266FD"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Co_Pilot SHDL Operation 1 and 2 Reasonableness Check Monitor Status = FALSE</w:t>
            </w:r>
          </w:p>
          <w:p w14:paraId="1615E84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17DBD7E" w14:textId="77777777" w:rsidR="00C63E25" w:rsidRPr="00350027" w:rsidRDefault="00C63E25" w:rsidP="00F33256">
            <w:pPr>
              <w:rPr>
                <w:rFonts w:asciiTheme="minorHAnsi" w:hAnsiTheme="minorHAnsi"/>
              </w:rPr>
            </w:pPr>
            <w:r w:rsidRPr="00350027">
              <w:rPr>
                <w:rFonts w:asciiTheme="minorHAnsi" w:hAnsiTheme="minorHAnsi"/>
              </w:rPr>
              <w:tab/>
              <w:t>IF (Co_Pilot SHDL Operation 1 and 2 Reasonableness Check Monitor Status = FALSE) THEN</w:t>
            </w:r>
          </w:p>
          <w:p w14:paraId="2FDB7DB7" w14:textId="77777777" w:rsidR="00C63E25" w:rsidRPr="00350027" w:rsidRDefault="00C63E25" w:rsidP="00F33256">
            <w:pPr>
              <w:rPr>
                <w:rFonts w:asciiTheme="minorHAnsi" w:hAnsiTheme="minorHAnsi"/>
              </w:rPr>
            </w:pPr>
            <w:r w:rsidRPr="00350027">
              <w:rPr>
                <w:rFonts w:asciiTheme="minorHAnsi" w:hAnsiTheme="minorHAnsi"/>
              </w:rPr>
              <w:tab/>
              <w:t xml:space="preserve">      IF (Co_Pilot SHDL Operation 1 Health Monitor status) OR</w:t>
            </w:r>
          </w:p>
          <w:p w14:paraId="1272A163" w14:textId="77777777" w:rsidR="00C63E25" w:rsidRPr="00350027" w:rsidRDefault="00C63E25" w:rsidP="00F33256">
            <w:pPr>
              <w:rPr>
                <w:rFonts w:asciiTheme="minorHAnsi" w:hAnsiTheme="minorHAnsi"/>
              </w:rPr>
            </w:pPr>
            <w:r w:rsidRPr="00350027">
              <w:rPr>
                <w:rFonts w:asciiTheme="minorHAnsi" w:hAnsiTheme="minorHAnsi"/>
              </w:rPr>
              <w:tab/>
              <w:t xml:space="preserve">          (Co_Pilot SHDL Operation 2 Health Monitor status) THEN</w:t>
            </w:r>
          </w:p>
          <w:p w14:paraId="52A60684" w14:textId="77777777" w:rsidR="00C63E25" w:rsidRPr="00350027" w:rsidRDefault="00C63E25" w:rsidP="00F33256">
            <w:pPr>
              <w:rPr>
                <w:rFonts w:asciiTheme="minorHAnsi" w:hAnsiTheme="minorHAnsi"/>
              </w:rPr>
            </w:pPr>
            <w:r w:rsidRPr="00350027">
              <w:rPr>
                <w:rFonts w:asciiTheme="minorHAnsi" w:hAnsiTheme="minorHAnsi"/>
              </w:rPr>
              <w:t xml:space="preserve">                              ( The evaluation of the monitor is Inhibited )</w:t>
            </w:r>
          </w:p>
          <w:p w14:paraId="4654CE9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Co_Pilot SHDL Operation 1 and 2 Reasonableness Check Monitor Status = FALSE</w:t>
            </w:r>
          </w:p>
          <w:p w14:paraId="3E86727D"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46E2F40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with a confirmation time of 200ms </w:t>
            </w:r>
          </w:p>
          <w:p w14:paraId="0BB7DF5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Co_Pilot SHDL Operation 1 and 2 Reasonableness Check Monitor Status =</w:t>
            </w:r>
          </w:p>
          <w:p w14:paraId="27FF2A8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 xml:space="preserve">Absolute( Ratiometric_Position[Co_Pilot_RVDT1] -  </w:t>
            </w:r>
          </w:p>
          <w:p w14:paraId="030F397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   Ratiometric_Position[Co_Pilot_RVDT2] ) &gt;  RVDT_Ratio_Diff_Limit</w:t>
            </w:r>
          </w:p>
          <w:p w14:paraId="7A1B4098"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028A0F4C" w14:textId="77777777" w:rsidR="00C63E25" w:rsidRPr="00350027" w:rsidRDefault="00C63E25" w:rsidP="00F33256">
            <w:pPr>
              <w:rPr>
                <w:rFonts w:asciiTheme="minorHAnsi" w:hAnsiTheme="minorHAnsi"/>
              </w:rPr>
            </w:pPr>
            <w:r w:rsidRPr="00350027">
              <w:rPr>
                <w:rFonts w:asciiTheme="minorHAnsi" w:hAnsiTheme="minorHAnsi"/>
              </w:rPr>
              <w:t>ELSE</w:t>
            </w:r>
          </w:p>
          <w:p w14:paraId="05797569"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1F99E35D" w14:textId="77777777" w:rsidR="00C63E25" w:rsidRPr="00350027" w:rsidRDefault="00C63E25" w:rsidP="00F33256">
            <w:pPr>
              <w:rPr>
                <w:rFonts w:asciiTheme="minorHAnsi" w:hAnsiTheme="minorHAnsi"/>
              </w:rPr>
            </w:pPr>
            <w:r w:rsidRPr="00350027">
              <w:rPr>
                <w:rFonts w:asciiTheme="minorHAnsi" w:hAnsiTheme="minorHAnsi"/>
              </w:rPr>
              <w:t>ENDIF</w:t>
            </w:r>
          </w:p>
          <w:p w14:paraId="6DB42351"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2BBC264" w14:textId="77777777" w:rsidR="00C63E25" w:rsidRPr="00350027" w:rsidRDefault="00C63E25" w:rsidP="00F33256">
            <w:pPr>
              <w:rPr>
                <w:rFonts w:asciiTheme="minorHAnsi" w:hAnsiTheme="minorHAnsi"/>
              </w:rPr>
            </w:pPr>
            <w:r w:rsidRPr="00350027">
              <w:rPr>
                <w:rFonts w:asciiTheme="minorHAnsi" w:hAnsiTheme="minorHAnsi"/>
              </w:rPr>
              <w:t>Where Ratiometric_Position is defined in MRJ_SCU_STC_SRS_65</w:t>
            </w:r>
          </w:p>
          <w:p w14:paraId="681D3E08" w14:textId="77777777" w:rsidR="00C63E25" w:rsidRPr="00350027" w:rsidRDefault="00C63E25" w:rsidP="00F33256">
            <w:pPr>
              <w:rPr>
                <w:rFonts w:asciiTheme="minorHAnsi" w:hAnsiTheme="minorHAnsi"/>
              </w:rPr>
            </w:pPr>
            <w:r w:rsidRPr="00350027">
              <w:rPr>
                <w:rFonts w:asciiTheme="minorHAnsi" w:hAnsiTheme="minorHAnsi"/>
              </w:rPr>
              <w:t>RVDT_Ratio_Diff_Limit is defined in MRJ_SCU_STC_SRS_659</w:t>
            </w:r>
          </w:p>
          <w:p w14:paraId="44E1B297" w14:textId="77777777" w:rsidR="00C63E25" w:rsidRPr="00350027" w:rsidRDefault="00C63E25" w:rsidP="00F33256">
            <w:pPr>
              <w:rPr>
                <w:rFonts w:asciiTheme="minorHAnsi" w:hAnsiTheme="minorHAnsi"/>
              </w:rPr>
            </w:pPr>
            <w:r w:rsidRPr="00350027">
              <w:rPr>
                <w:rFonts w:asciiTheme="minorHAnsi" w:hAnsiTheme="minorHAnsi"/>
              </w:rPr>
              <w:t>Co_Pilot_RVDT1 and Co_Pilot_RVDT2 are channels defined in MRJ_SCU_STC_SRS_59</w:t>
            </w:r>
          </w:p>
          <w:p w14:paraId="218D2419" w14:textId="77777777" w:rsidR="00C63E25" w:rsidRPr="00350027" w:rsidRDefault="00C63E25" w:rsidP="00F33256">
            <w:pPr>
              <w:rPr>
                <w:rFonts w:asciiTheme="minorHAnsi" w:hAnsiTheme="minorHAnsi"/>
              </w:rPr>
            </w:pPr>
            <w:r w:rsidRPr="00350027">
              <w:rPr>
                <w:rFonts w:asciiTheme="minorHAnsi" w:hAnsiTheme="minorHAnsi"/>
              </w:rPr>
              <w:t>Co_Pilot SHDL Operation 1 Health Monitor status is defined in MRJ_SCU_STC_SRS_596</w:t>
            </w:r>
          </w:p>
          <w:p w14:paraId="3EAE935F" w14:textId="77777777" w:rsidR="00C63E25" w:rsidRPr="00350027" w:rsidRDefault="00C63E25" w:rsidP="00F33256">
            <w:pPr>
              <w:rPr>
                <w:rFonts w:asciiTheme="minorHAnsi" w:hAnsiTheme="minorHAnsi"/>
              </w:rPr>
            </w:pPr>
            <w:r w:rsidRPr="00350027">
              <w:rPr>
                <w:rFonts w:asciiTheme="minorHAnsi" w:hAnsiTheme="minorHAnsi"/>
              </w:rPr>
              <w:t>Co_Pilot SHDL Operation 2 Health Monitor status is defined in MRJ_SCU_STC_SRS_597</w:t>
            </w:r>
          </w:p>
          <w:p w14:paraId="4A587782"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3EED8174" w14:textId="77777777" w:rsidR="00C63E25" w:rsidRPr="00350027" w:rsidRDefault="00C63E25" w:rsidP="00F33256">
            <w:pPr>
              <w:rPr>
                <w:rFonts w:asciiTheme="minorHAnsi" w:hAnsiTheme="minorHAnsi"/>
                <w:i/>
                <w:iCs/>
              </w:rPr>
            </w:pPr>
          </w:p>
        </w:tc>
      </w:tr>
      <w:tr w:rsidR="00C63E25" w:rsidRPr="00350027" w14:paraId="2B59B6B3" w14:textId="77777777" w:rsidTr="00F33256">
        <w:tc>
          <w:tcPr>
            <w:tcW w:w="1559" w:type="dxa"/>
          </w:tcPr>
          <w:p w14:paraId="73C38E8A" w14:textId="77777777" w:rsidR="00C63E25" w:rsidRPr="00350027" w:rsidRDefault="00C63E25" w:rsidP="00F33256">
            <w:pPr>
              <w:rPr>
                <w:rFonts w:asciiTheme="minorHAnsi" w:hAnsiTheme="minorHAnsi"/>
                <w:i/>
                <w:iCs/>
              </w:rPr>
            </w:pPr>
          </w:p>
        </w:tc>
        <w:tc>
          <w:tcPr>
            <w:tcW w:w="9320" w:type="dxa"/>
          </w:tcPr>
          <w:p w14:paraId="30403C6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ABDD5FF" w14:textId="77777777" w:rsidTr="00F33256">
        <w:tc>
          <w:tcPr>
            <w:tcW w:w="1559" w:type="dxa"/>
          </w:tcPr>
          <w:p w14:paraId="2BC2B9DC" w14:textId="77777777" w:rsidR="00C63E25" w:rsidRPr="00350027" w:rsidRDefault="00C63E25" w:rsidP="00F33256">
            <w:pPr>
              <w:rPr>
                <w:rFonts w:asciiTheme="minorHAnsi" w:hAnsiTheme="minorHAnsi"/>
                <w:i/>
                <w:iCs/>
              </w:rPr>
            </w:pPr>
          </w:p>
        </w:tc>
        <w:tc>
          <w:tcPr>
            <w:tcW w:w="9320" w:type="dxa"/>
          </w:tcPr>
          <w:p w14:paraId="6860F5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BE378C3" w14:textId="77777777" w:rsidTr="00F33256">
        <w:tc>
          <w:tcPr>
            <w:tcW w:w="1559" w:type="dxa"/>
          </w:tcPr>
          <w:p w14:paraId="0FC783E9" w14:textId="77777777" w:rsidR="00C63E25" w:rsidRPr="00350027" w:rsidRDefault="00C63E25" w:rsidP="00F33256">
            <w:pPr>
              <w:rPr>
                <w:rFonts w:asciiTheme="minorHAnsi" w:hAnsiTheme="minorHAnsi"/>
                <w:i/>
                <w:iCs/>
              </w:rPr>
            </w:pPr>
          </w:p>
        </w:tc>
        <w:tc>
          <w:tcPr>
            <w:tcW w:w="9320" w:type="dxa"/>
          </w:tcPr>
          <w:p w14:paraId="741C47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9CD4F0" w14:textId="77777777" w:rsidR="00C63E25" w:rsidRPr="00350027" w:rsidRDefault="00C63E25" w:rsidP="00C63E25">
      <w:pPr>
        <w:rPr>
          <w:rFonts w:asciiTheme="minorHAnsi" w:hAnsiTheme="minorHAnsi"/>
        </w:rPr>
      </w:pPr>
    </w:p>
    <w:p w14:paraId="7BA1DE0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353B3FE" w14:textId="77777777" w:rsidTr="00F33256">
        <w:tc>
          <w:tcPr>
            <w:tcW w:w="1559" w:type="dxa"/>
          </w:tcPr>
          <w:p w14:paraId="0BCF2FB3"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MRJ_SCU_STC_SRS_943</w:t>
            </w:r>
          </w:p>
        </w:tc>
        <w:tc>
          <w:tcPr>
            <w:tcW w:w="9320" w:type="dxa"/>
          </w:tcPr>
          <w:p w14:paraId="26659D6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Co_Pilot SHDL Operation 1 and 2 Reasonableness Check Monitor the </w:t>
            </w:r>
            <w:r w:rsidRPr="00350027">
              <w:rPr>
                <w:rFonts w:asciiTheme="minorHAnsi" w:hAnsiTheme="minorHAnsi"/>
                <w:i/>
                <w:iCs/>
              </w:rPr>
              <w:t>STC Program</w:t>
            </w:r>
            <w:r w:rsidRPr="00350027">
              <w:rPr>
                <w:rFonts w:asciiTheme="minorHAnsi" w:hAnsiTheme="minorHAnsi"/>
              </w:rPr>
              <w:t xml:space="preserve"> shall use the last valid in range ratiometric value for Co_Pilot_RVDT1 and Co_Pilot_RVDT2 in SHDL Logical Level Processing.</w:t>
            </w:r>
          </w:p>
          <w:p w14:paraId="235434D0" w14:textId="77777777" w:rsidR="00C63E25" w:rsidRPr="00350027" w:rsidRDefault="00C63E25" w:rsidP="00F33256">
            <w:pPr>
              <w:rPr>
                <w:rFonts w:asciiTheme="minorHAnsi" w:hAnsiTheme="minorHAnsi"/>
              </w:rPr>
            </w:pPr>
          </w:p>
          <w:p w14:paraId="707AD279" w14:textId="77777777" w:rsidR="00C63E25" w:rsidRPr="00350027" w:rsidRDefault="00C63E25" w:rsidP="00F33256">
            <w:pPr>
              <w:rPr>
                <w:rFonts w:asciiTheme="minorHAnsi" w:hAnsiTheme="minorHAnsi"/>
              </w:rPr>
            </w:pPr>
            <w:r w:rsidRPr="00350027">
              <w:rPr>
                <w:rFonts w:asciiTheme="minorHAnsi" w:hAnsiTheme="minorHAnsi"/>
              </w:rPr>
              <w:t xml:space="preserve">With </w:t>
            </w:r>
          </w:p>
          <w:p w14:paraId="32E94DAA" w14:textId="77777777" w:rsidR="00C63E25" w:rsidRPr="00350027" w:rsidRDefault="00C63E25" w:rsidP="00F33256">
            <w:pPr>
              <w:rPr>
                <w:rFonts w:asciiTheme="minorHAnsi" w:hAnsiTheme="minorHAnsi"/>
              </w:rPr>
            </w:pPr>
            <w:r w:rsidRPr="00350027">
              <w:rPr>
                <w:rFonts w:asciiTheme="minorHAnsi" w:hAnsiTheme="minorHAnsi"/>
              </w:rPr>
              <w:t>last valid in range ratiometric value = ratiometric value (most recent cycle - N cycles)</w:t>
            </w:r>
          </w:p>
          <w:p w14:paraId="3B554734" w14:textId="77777777" w:rsidR="00C63E25" w:rsidRPr="00350027" w:rsidRDefault="00C63E25" w:rsidP="00F33256">
            <w:pPr>
              <w:rPr>
                <w:rFonts w:asciiTheme="minorHAnsi" w:hAnsiTheme="minorHAnsi"/>
              </w:rPr>
            </w:pPr>
            <w:r w:rsidRPr="00350027">
              <w:rPr>
                <w:rFonts w:asciiTheme="minorHAnsi" w:hAnsiTheme="minorHAnsi"/>
              </w:rPr>
              <w:t>N = 20 ie. time of (N * Major Cycle) = 102.4ms</w:t>
            </w:r>
          </w:p>
          <w:p w14:paraId="51996491" w14:textId="77777777" w:rsidR="00C63E25" w:rsidRPr="00350027" w:rsidRDefault="00C63E25" w:rsidP="00F33256">
            <w:pPr>
              <w:rPr>
                <w:rFonts w:asciiTheme="minorHAnsi" w:hAnsiTheme="minorHAnsi"/>
              </w:rPr>
            </w:pPr>
            <w:r w:rsidRPr="00350027">
              <w:rPr>
                <w:rFonts w:asciiTheme="minorHAnsi" w:hAnsiTheme="minorHAnsi"/>
              </w:rPr>
              <w:t>Initial value for last valid in range ratiometric values is 0.</w:t>
            </w:r>
          </w:p>
          <w:p w14:paraId="04B3DDE1" w14:textId="77777777" w:rsidR="00C63E25" w:rsidRPr="00350027" w:rsidRDefault="00C63E25" w:rsidP="00F33256">
            <w:pPr>
              <w:rPr>
                <w:rFonts w:asciiTheme="minorHAnsi" w:hAnsiTheme="minorHAnsi"/>
                <w:i/>
                <w:iCs/>
              </w:rPr>
            </w:pPr>
          </w:p>
        </w:tc>
      </w:tr>
      <w:tr w:rsidR="00C63E25" w:rsidRPr="00350027" w14:paraId="5F0ADF11" w14:textId="77777777" w:rsidTr="00F33256">
        <w:tc>
          <w:tcPr>
            <w:tcW w:w="1559" w:type="dxa"/>
          </w:tcPr>
          <w:p w14:paraId="3D2CD40A" w14:textId="77777777" w:rsidR="00C63E25" w:rsidRPr="00350027" w:rsidRDefault="00C63E25" w:rsidP="00F33256">
            <w:pPr>
              <w:rPr>
                <w:rFonts w:asciiTheme="minorHAnsi" w:hAnsiTheme="minorHAnsi"/>
                <w:i/>
                <w:iCs/>
              </w:rPr>
            </w:pPr>
          </w:p>
        </w:tc>
        <w:tc>
          <w:tcPr>
            <w:tcW w:w="9320" w:type="dxa"/>
          </w:tcPr>
          <w:p w14:paraId="7BCF696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9453F66" w14:textId="77777777" w:rsidTr="00F33256">
        <w:tc>
          <w:tcPr>
            <w:tcW w:w="1559" w:type="dxa"/>
          </w:tcPr>
          <w:p w14:paraId="3F1C82CA" w14:textId="77777777" w:rsidR="00C63E25" w:rsidRPr="00350027" w:rsidRDefault="00C63E25" w:rsidP="00F33256">
            <w:pPr>
              <w:rPr>
                <w:rFonts w:asciiTheme="minorHAnsi" w:hAnsiTheme="minorHAnsi"/>
                <w:i/>
                <w:iCs/>
              </w:rPr>
            </w:pPr>
          </w:p>
        </w:tc>
        <w:tc>
          <w:tcPr>
            <w:tcW w:w="9320" w:type="dxa"/>
          </w:tcPr>
          <w:p w14:paraId="43D263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5EA0599" w14:textId="77777777" w:rsidTr="00F33256">
        <w:tc>
          <w:tcPr>
            <w:tcW w:w="1559" w:type="dxa"/>
          </w:tcPr>
          <w:p w14:paraId="709E2E6D" w14:textId="77777777" w:rsidR="00C63E25" w:rsidRPr="00350027" w:rsidRDefault="00C63E25" w:rsidP="00F33256">
            <w:pPr>
              <w:rPr>
                <w:rFonts w:asciiTheme="minorHAnsi" w:hAnsiTheme="minorHAnsi"/>
                <w:i/>
                <w:iCs/>
              </w:rPr>
            </w:pPr>
          </w:p>
        </w:tc>
        <w:tc>
          <w:tcPr>
            <w:tcW w:w="9320" w:type="dxa"/>
          </w:tcPr>
          <w:p w14:paraId="7F680D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E59EB8" w14:textId="77777777" w:rsidR="00C63E25" w:rsidRPr="00350027" w:rsidRDefault="00C63E25" w:rsidP="00C63E25">
      <w:pPr>
        <w:rPr>
          <w:rFonts w:asciiTheme="minorHAnsi" w:hAnsiTheme="minorHAnsi"/>
        </w:rPr>
      </w:pPr>
    </w:p>
    <w:p w14:paraId="3D06AE0B" w14:textId="77777777" w:rsidR="00C63E25" w:rsidRPr="00350027" w:rsidRDefault="00C63E25" w:rsidP="00C63E25">
      <w:pPr>
        <w:pStyle w:val="Heading4"/>
        <w:rPr>
          <w:rFonts w:asciiTheme="minorHAnsi" w:hAnsiTheme="minorHAnsi"/>
        </w:rPr>
      </w:pPr>
      <w:r w:rsidRPr="00350027">
        <w:rPr>
          <w:rFonts w:asciiTheme="minorHAnsi" w:hAnsiTheme="minorHAnsi"/>
        </w:rPr>
        <w:t>Pilot SHDL Switch Reasonableness Check Monitor</w:t>
      </w:r>
    </w:p>
    <w:p w14:paraId="444FB47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C881773" w14:textId="77777777" w:rsidTr="00F33256">
        <w:tc>
          <w:tcPr>
            <w:tcW w:w="1559" w:type="dxa"/>
          </w:tcPr>
          <w:p w14:paraId="40CBE6B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MRJ_SCU_STC_SRS_575</w:t>
            </w:r>
          </w:p>
        </w:tc>
        <w:tc>
          <w:tcPr>
            <w:tcW w:w="9320" w:type="dxa"/>
          </w:tcPr>
          <w:p w14:paraId="695FDDD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 SHDL Switch Reasonableness Check Monitor status with a confirmation time of 500ms according to the following logic:</w:t>
            </w:r>
          </w:p>
          <w:p w14:paraId="1DCF5522" w14:textId="77777777" w:rsidR="00C63E25" w:rsidRPr="00350027" w:rsidRDefault="00C63E25" w:rsidP="00F33256">
            <w:pPr>
              <w:rPr>
                <w:rFonts w:asciiTheme="minorHAnsi" w:hAnsiTheme="minorHAnsi"/>
              </w:rPr>
            </w:pPr>
          </w:p>
          <w:p w14:paraId="3601B7C5" w14:textId="77777777" w:rsidR="00C63E25" w:rsidRPr="00350027" w:rsidRDefault="00C63E25" w:rsidP="00F33256">
            <w:pPr>
              <w:rPr>
                <w:rFonts w:asciiTheme="minorHAnsi" w:hAnsiTheme="minorHAnsi"/>
              </w:rPr>
            </w:pPr>
            <w:r w:rsidRPr="00350027">
              <w:rPr>
                <w:rFonts w:asciiTheme="minorHAnsi" w:hAnsiTheme="minorHAnsi"/>
              </w:rPr>
              <w:object w:dxaOrig="7731" w:dyaOrig="4410" w14:anchorId="798A4684">
                <v:shape id="_x0000_i1043" type="#_x0000_t75" style="width:386.25pt;height:220.5pt" o:ole="">
                  <v:imagedata r:id="rId26" o:title=""/>
                </v:shape>
                <o:OLEObject Type="Embed" ProgID="Word.Document.8" ShapeID="_x0000_i1043" DrawAspect="Content" ObjectID="_1831033168" r:id="rId27"/>
              </w:object>
            </w:r>
          </w:p>
          <w:p w14:paraId="7AF3BFC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6.3-2 Pilot SHDL Switch Truth Table </w:t>
            </w:r>
          </w:p>
          <w:p w14:paraId="7412275C" w14:textId="77777777" w:rsidR="00C63E25" w:rsidRPr="00350027" w:rsidRDefault="00C63E25" w:rsidP="00F33256">
            <w:pPr>
              <w:rPr>
                <w:rFonts w:asciiTheme="minorHAnsi" w:hAnsiTheme="minorHAnsi"/>
              </w:rPr>
            </w:pPr>
          </w:p>
          <w:p w14:paraId="777CF96B" w14:textId="77777777" w:rsidR="00C63E25" w:rsidRPr="00350027" w:rsidRDefault="00C63E25" w:rsidP="00F33256">
            <w:pPr>
              <w:rPr>
                <w:rFonts w:asciiTheme="minorHAnsi" w:hAnsiTheme="minorHAnsi"/>
              </w:rPr>
            </w:pPr>
            <w:r w:rsidRPr="00350027">
              <w:rPr>
                <w:rFonts w:asciiTheme="minorHAnsi" w:hAnsiTheme="minorHAnsi"/>
              </w:rPr>
              <w:t xml:space="preserve">Where Debounced_Pilot_Engage and Debounced_Pilot_Disengage are the values calculated in MRJ_SCU_STC_SRS_164 from </w:t>
            </w:r>
            <w:r w:rsidRPr="00350027">
              <w:rPr>
                <w:rFonts w:asciiTheme="minorHAnsi" w:hAnsiTheme="minorHAnsi"/>
              </w:rPr>
              <w:tab/>
              <w:t>Raw_Pilot_Engage and Raw_Pilot_Disengage defined in MRJ_SCU_STC_SRS_124</w:t>
            </w:r>
          </w:p>
          <w:p w14:paraId="10796799" w14:textId="77777777" w:rsidR="00C63E25" w:rsidRPr="00350027" w:rsidRDefault="00C63E25" w:rsidP="00F33256">
            <w:pPr>
              <w:rPr>
                <w:rFonts w:asciiTheme="minorHAnsi" w:hAnsiTheme="minorHAnsi"/>
                <w:i/>
                <w:iCs/>
              </w:rPr>
            </w:pPr>
          </w:p>
        </w:tc>
      </w:tr>
      <w:tr w:rsidR="00C63E25" w:rsidRPr="00350027" w14:paraId="47EDCEB7" w14:textId="77777777" w:rsidTr="00F33256">
        <w:tc>
          <w:tcPr>
            <w:tcW w:w="1559" w:type="dxa"/>
          </w:tcPr>
          <w:p w14:paraId="2BF85977" w14:textId="77777777" w:rsidR="00C63E25" w:rsidRPr="00350027" w:rsidRDefault="00C63E25" w:rsidP="00F33256">
            <w:pPr>
              <w:rPr>
                <w:rFonts w:asciiTheme="minorHAnsi" w:hAnsiTheme="minorHAnsi"/>
                <w:i/>
                <w:iCs/>
              </w:rPr>
            </w:pPr>
          </w:p>
        </w:tc>
        <w:tc>
          <w:tcPr>
            <w:tcW w:w="9320" w:type="dxa"/>
          </w:tcPr>
          <w:p w14:paraId="718CF70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057D30" w14:textId="77777777" w:rsidTr="00F33256">
        <w:tc>
          <w:tcPr>
            <w:tcW w:w="1559" w:type="dxa"/>
          </w:tcPr>
          <w:p w14:paraId="09201009" w14:textId="77777777" w:rsidR="00C63E25" w:rsidRPr="00350027" w:rsidRDefault="00C63E25" w:rsidP="00F33256">
            <w:pPr>
              <w:rPr>
                <w:rFonts w:asciiTheme="minorHAnsi" w:hAnsiTheme="minorHAnsi"/>
                <w:i/>
                <w:iCs/>
              </w:rPr>
            </w:pPr>
          </w:p>
        </w:tc>
        <w:tc>
          <w:tcPr>
            <w:tcW w:w="9320" w:type="dxa"/>
          </w:tcPr>
          <w:p w14:paraId="2E13DCA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1B8844" w14:textId="77777777" w:rsidTr="00F33256">
        <w:tc>
          <w:tcPr>
            <w:tcW w:w="1559" w:type="dxa"/>
          </w:tcPr>
          <w:p w14:paraId="2CA077F3" w14:textId="77777777" w:rsidR="00C63E25" w:rsidRPr="00350027" w:rsidRDefault="00C63E25" w:rsidP="00F33256">
            <w:pPr>
              <w:rPr>
                <w:rFonts w:asciiTheme="minorHAnsi" w:hAnsiTheme="minorHAnsi"/>
                <w:i/>
                <w:iCs/>
              </w:rPr>
            </w:pPr>
          </w:p>
        </w:tc>
        <w:tc>
          <w:tcPr>
            <w:tcW w:w="9320" w:type="dxa"/>
          </w:tcPr>
          <w:p w14:paraId="232673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C4752EC" w14:textId="77777777" w:rsidR="00C63E25" w:rsidRPr="00350027" w:rsidRDefault="00C63E25" w:rsidP="00C63E25">
      <w:pPr>
        <w:rPr>
          <w:rFonts w:asciiTheme="minorHAnsi" w:hAnsiTheme="minorHAnsi"/>
        </w:rPr>
      </w:pPr>
    </w:p>
    <w:p w14:paraId="374506BF" w14:textId="77777777" w:rsidR="00C63E25" w:rsidRPr="00350027" w:rsidRDefault="00C63E25" w:rsidP="00C63E25">
      <w:pPr>
        <w:pStyle w:val="Heading4"/>
        <w:rPr>
          <w:rFonts w:asciiTheme="minorHAnsi" w:hAnsiTheme="minorHAnsi"/>
        </w:rPr>
      </w:pPr>
      <w:r w:rsidRPr="00350027">
        <w:rPr>
          <w:rFonts w:asciiTheme="minorHAnsi" w:hAnsiTheme="minorHAnsi"/>
        </w:rPr>
        <w:t>Co_Pilot SHDL Switch Reasonableness Check Monitor</w:t>
      </w:r>
    </w:p>
    <w:p w14:paraId="6E208D2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FD42151" w14:textId="77777777" w:rsidTr="00F33256">
        <w:tc>
          <w:tcPr>
            <w:tcW w:w="1559" w:type="dxa"/>
          </w:tcPr>
          <w:p w14:paraId="71D3DAB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MRJ_SCU_STC_SRS_601</w:t>
            </w:r>
          </w:p>
        </w:tc>
        <w:tc>
          <w:tcPr>
            <w:tcW w:w="9320" w:type="dxa"/>
          </w:tcPr>
          <w:p w14:paraId="677BB99C" w14:textId="77777777" w:rsidR="00C63E25" w:rsidRPr="00350027" w:rsidRDefault="00C63E25" w:rsidP="00F33256">
            <w:pPr>
              <w:rPr>
                <w:rFonts w:asciiTheme="minorHAnsi" w:hAnsiTheme="minorHAnsi"/>
              </w:rPr>
            </w:pPr>
            <w:r w:rsidRPr="00350027">
              <w:rPr>
                <w:rFonts w:asciiTheme="minorHAnsi" w:hAnsiTheme="minorHAnsi"/>
              </w:rPr>
              <w:t xml:space="preserve">If Co_Pilot_SHDL_Fitted = TRUE then the </w:t>
            </w:r>
            <w:r w:rsidRPr="00350027">
              <w:rPr>
                <w:rFonts w:asciiTheme="minorHAnsi" w:hAnsiTheme="minorHAnsi"/>
                <w:i/>
                <w:iCs/>
              </w:rPr>
              <w:t>STC Program</w:t>
            </w:r>
            <w:r w:rsidRPr="00350027">
              <w:rPr>
                <w:rFonts w:asciiTheme="minorHAnsi" w:hAnsiTheme="minorHAnsi"/>
              </w:rPr>
              <w:t xml:space="preserve"> shall determine the Co_Pilot SHDL Switch Reasonableness Check Monitor status with a confirmation time of 500ms according to the following logic, and otherwise not evaluate this monitor and set its status to FALSE:</w:t>
            </w:r>
          </w:p>
          <w:p w14:paraId="108C88FD" w14:textId="77777777" w:rsidR="00C63E25" w:rsidRPr="00350027" w:rsidRDefault="00C63E25" w:rsidP="00F33256">
            <w:pPr>
              <w:rPr>
                <w:rFonts w:asciiTheme="minorHAnsi" w:hAnsiTheme="minorHAnsi"/>
              </w:rPr>
            </w:pPr>
          </w:p>
          <w:p w14:paraId="7A701A4A" w14:textId="77777777" w:rsidR="00C63E25" w:rsidRPr="00350027" w:rsidRDefault="00C63E25" w:rsidP="00F33256">
            <w:pPr>
              <w:rPr>
                <w:rFonts w:asciiTheme="minorHAnsi" w:hAnsiTheme="minorHAnsi"/>
              </w:rPr>
            </w:pPr>
            <w:r w:rsidRPr="00350027">
              <w:rPr>
                <w:rFonts w:asciiTheme="minorHAnsi" w:hAnsiTheme="minorHAnsi"/>
              </w:rPr>
              <w:object w:dxaOrig="7731" w:dyaOrig="4640" w14:anchorId="48C01C01">
                <v:shape id="_x0000_i1044" type="#_x0000_t75" style="width:386.25pt;height:231.75pt" o:ole="">
                  <v:imagedata r:id="rId28" o:title=""/>
                </v:shape>
                <o:OLEObject Type="Embed" ProgID="Word.Document.8" ShapeID="_x0000_i1044" DrawAspect="Content" ObjectID="_1831033169" r:id="rId29"/>
              </w:object>
            </w:r>
          </w:p>
          <w:p w14:paraId="39AD748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6.3-3 Co_Pilot SHDL Switch Truth Table </w:t>
            </w:r>
          </w:p>
          <w:p w14:paraId="4E5D462C" w14:textId="77777777" w:rsidR="00C63E25" w:rsidRPr="00350027" w:rsidRDefault="00C63E25" w:rsidP="00F33256">
            <w:pPr>
              <w:rPr>
                <w:rFonts w:asciiTheme="minorHAnsi" w:hAnsiTheme="minorHAnsi"/>
              </w:rPr>
            </w:pPr>
          </w:p>
          <w:p w14:paraId="6B59F6F9" w14:textId="77777777" w:rsidR="00C63E25" w:rsidRPr="00350027" w:rsidRDefault="00C63E25" w:rsidP="00F33256">
            <w:pPr>
              <w:rPr>
                <w:rFonts w:asciiTheme="minorHAnsi" w:hAnsiTheme="minorHAnsi"/>
              </w:rPr>
            </w:pPr>
            <w:r w:rsidRPr="00350027">
              <w:rPr>
                <w:rFonts w:asciiTheme="minorHAnsi" w:hAnsiTheme="minorHAnsi"/>
              </w:rPr>
              <w:t>Where Debounced_Co_Pilot_Engage and Debounced_Co_Pilot_Disengage are the values calculated in MRJ_SCU_STC_SRS_164 from Raw_Co_Pilot_Engage and Raw_Co_Pilot_Disengage defined in MRJ_SCU_STC_SRS_124</w:t>
            </w:r>
          </w:p>
          <w:p w14:paraId="7564AB5C"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320EE0D5" w14:textId="77777777" w:rsidR="00C63E25" w:rsidRPr="00350027" w:rsidRDefault="00C63E25" w:rsidP="00F33256">
            <w:pPr>
              <w:rPr>
                <w:rFonts w:asciiTheme="minorHAnsi" w:hAnsiTheme="minorHAnsi"/>
                <w:i/>
                <w:iCs/>
              </w:rPr>
            </w:pPr>
          </w:p>
        </w:tc>
      </w:tr>
      <w:tr w:rsidR="00C63E25" w:rsidRPr="00350027" w14:paraId="34132AE4" w14:textId="77777777" w:rsidTr="00F33256">
        <w:tc>
          <w:tcPr>
            <w:tcW w:w="1559" w:type="dxa"/>
          </w:tcPr>
          <w:p w14:paraId="080F2DBF" w14:textId="77777777" w:rsidR="00C63E25" w:rsidRPr="00350027" w:rsidRDefault="00C63E25" w:rsidP="00F33256">
            <w:pPr>
              <w:rPr>
                <w:rFonts w:asciiTheme="minorHAnsi" w:hAnsiTheme="minorHAnsi"/>
                <w:i/>
                <w:iCs/>
              </w:rPr>
            </w:pPr>
          </w:p>
        </w:tc>
        <w:tc>
          <w:tcPr>
            <w:tcW w:w="9320" w:type="dxa"/>
          </w:tcPr>
          <w:p w14:paraId="495A9BA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8EAD16D" w14:textId="77777777" w:rsidTr="00F33256">
        <w:tc>
          <w:tcPr>
            <w:tcW w:w="1559" w:type="dxa"/>
          </w:tcPr>
          <w:p w14:paraId="5E614E02" w14:textId="77777777" w:rsidR="00C63E25" w:rsidRPr="00350027" w:rsidRDefault="00C63E25" w:rsidP="00F33256">
            <w:pPr>
              <w:rPr>
                <w:rFonts w:asciiTheme="minorHAnsi" w:hAnsiTheme="minorHAnsi"/>
                <w:i/>
                <w:iCs/>
              </w:rPr>
            </w:pPr>
          </w:p>
        </w:tc>
        <w:tc>
          <w:tcPr>
            <w:tcW w:w="9320" w:type="dxa"/>
          </w:tcPr>
          <w:p w14:paraId="55FA931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AF9225" w14:textId="77777777" w:rsidTr="00F33256">
        <w:tc>
          <w:tcPr>
            <w:tcW w:w="1559" w:type="dxa"/>
          </w:tcPr>
          <w:p w14:paraId="3370E8D0" w14:textId="77777777" w:rsidR="00C63E25" w:rsidRPr="00350027" w:rsidRDefault="00C63E25" w:rsidP="00F33256">
            <w:pPr>
              <w:rPr>
                <w:rFonts w:asciiTheme="minorHAnsi" w:hAnsiTheme="minorHAnsi"/>
                <w:i/>
                <w:iCs/>
              </w:rPr>
            </w:pPr>
          </w:p>
        </w:tc>
        <w:tc>
          <w:tcPr>
            <w:tcW w:w="9320" w:type="dxa"/>
          </w:tcPr>
          <w:p w14:paraId="0DA03F7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5866E16" w14:textId="77777777" w:rsidR="00C63E25" w:rsidRPr="00350027" w:rsidRDefault="00C63E25" w:rsidP="00C63E25">
      <w:pPr>
        <w:rPr>
          <w:rFonts w:asciiTheme="minorHAnsi" w:hAnsiTheme="minorHAnsi"/>
        </w:rPr>
      </w:pPr>
    </w:p>
    <w:p w14:paraId="1139F0E7" w14:textId="77777777" w:rsidR="00C63E25" w:rsidRPr="00350027" w:rsidRDefault="00C63E25" w:rsidP="00C63E25">
      <w:pPr>
        <w:pStyle w:val="Heading4"/>
        <w:rPr>
          <w:rFonts w:asciiTheme="minorHAnsi" w:hAnsiTheme="minorHAnsi"/>
        </w:rPr>
      </w:pPr>
      <w:r w:rsidRPr="00350027">
        <w:rPr>
          <w:rFonts w:asciiTheme="minorHAnsi" w:hAnsiTheme="minorHAnsi"/>
        </w:rPr>
        <w:t>Towing Switch Reasonableness Check Monitor</w:t>
      </w:r>
    </w:p>
    <w:p w14:paraId="76DB762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6DABAF" w14:textId="77777777" w:rsidTr="00F33256">
        <w:tc>
          <w:tcPr>
            <w:tcW w:w="1559" w:type="dxa"/>
          </w:tcPr>
          <w:p w14:paraId="5C50A4C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MRJ_SCU_STC_SRS_603</w:t>
            </w:r>
          </w:p>
        </w:tc>
        <w:tc>
          <w:tcPr>
            <w:tcW w:w="9320" w:type="dxa"/>
          </w:tcPr>
          <w:p w14:paraId="1CCDAA9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Towing Switch Reasonableness Check Monitor status with a confirmation time of 500ms according to the following logic:</w:t>
            </w:r>
          </w:p>
          <w:p w14:paraId="1915AC29" w14:textId="77777777" w:rsidR="00C63E25" w:rsidRPr="00350027" w:rsidRDefault="00C63E25" w:rsidP="00F33256">
            <w:pPr>
              <w:rPr>
                <w:rFonts w:asciiTheme="minorHAnsi" w:hAnsiTheme="minorHAnsi"/>
              </w:rPr>
            </w:pPr>
          </w:p>
          <w:p w14:paraId="6F7A63CE" w14:textId="77777777" w:rsidR="00C63E25" w:rsidRPr="00350027" w:rsidRDefault="00C63E25" w:rsidP="00F33256">
            <w:pPr>
              <w:rPr>
                <w:rFonts w:asciiTheme="minorHAnsi" w:hAnsiTheme="minorHAnsi"/>
              </w:rPr>
            </w:pPr>
            <w:r w:rsidRPr="00350027">
              <w:rPr>
                <w:rFonts w:asciiTheme="minorHAnsi" w:hAnsiTheme="minorHAnsi"/>
              </w:rPr>
              <w:object w:dxaOrig="7731" w:dyaOrig="4410" w14:anchorId="0CFF3B7E">
                <v:shape id="_x0000_i1045" type="#_x0000_t75" style="width:386.25pt;height:220.5pt" o:ole="">
                  <v:imagedata r:id="rId30" o:title=""/>
                </v:shape>
                <o:OLEObject Type="Embed" ProgID="Word.Document.8" ShapeID="_x0000_i1045" DrawAspect="Content" ObjectID="_1831033170" r:id="rId31"/>
              </w:object>
            </w:r>
          </w:p>
          <w:p w14:paraId="4553B78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6.3-4 Towing Switch Truth Table </w:t>
            </w:r>
          </w:p>
          <w:p w14:paraId="37B523F1" w14:textId="77777777" w:rsidR="00C63E25" w:rsidRPr="00350027" w:rsidRDefault="00C63E25" w:rsidP="00F33256">
            <w:pPr>
              <w:rPr>
                <w:rFonts w:asciiTheme="minorHAnsi" w:hAnsiTheme="minorHAnsi"/>
              </w:rPr>
            </w:pPr>
          </w:p>
          <w:p w14:paraId="3B30A33A" w14:textId="77777777" w:rsidR="00C63E25" w:rsidRPr="00350027" w:rsidRDefault="00C63E25" w:rsidP="00F33256">
            <w:pPr>
              <w:rPr>
                <w:rFonts w:asciiTheme="minorHAnsi" w:hAnsiTheme="minorHAnsi"/>
              </w:rPr>
            </w:pPr>
            <w:r w:rsidRPr="00350027">
              <w:rPr>
                <w:rFonts w:asciiTheme="minorHAnsi" w:hAnsiTheme="minorHAnsi"/>
              </w:rPr>
              <w:t>Where Debounced_Towing_Engage and Debounced_Towing_Disengage are the values calculated in MRJ_SCU_STC_SRS_164 from Raw_Towing_Engage and Raw_Towing_Disengage defined in MRJ_SCU_STC_SRS_124</w:t>
            </w:r>
          </w:p>
          <w:p w14:paraId="53F2B745" w14:textId="77777777" w:rsidR="00C63E25" w:rsidRPr="00350027" w:rsidRDefault="00C63E25" w:rsidP="00F33256">
            <w:pPr>
              <w:rPr>
                <w:rFonts w:asciiTheme="minorHAnsi" w:hAnsiTheme="minorHAnsi"/>
                <w:i/>
                <w:iCs/>
              </w:rPr>
            </w:pPr>
          </w:p>
        </w:tc>
      </w:tr>
      <w:tr w:rsidR="00C63E25" w:rsidRPr="00350027" w14:paraId="31F1E686" w14:textId="77777777" w:rsidTr="00F33256">
        <w:tc>
          <w:tcPr>
            <w:tcW w:w="1559" w:type="dxa"/>
          </w:tcPr>
          <w:p w14:paraId="07601558" w14:textId="77777777" w:rsidR="00C63E25" w:rsidRPr="00350027" w:rsidRDefault="00C63E25" w:rsidP="00F33256">
            <w:pPr>
              <w:rPr>
                <w:rFonts w:asciiTheme="minorHAnsi" w:hAnsiTheme="minorHAnsi"/>
                <w:i/>
                <w:iCs/>
              </w:rPr>
            </w:pPr>
          </w:p>
        </w:tc>
        <w:tc>
          <w:tcPr>
            <w:tcW w:w="9320" w:type="dxa"/>
          </w:tcPr>
          <w:p w14:paraId="0C1F905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7F1170" w14:textId="77777777" w:rsidTr="00F33256">
        <w:tc>
          <w:tcPr>
            <w:tcW w:w="1559" w:type="dxa"/>
          </w:tcPr>
          <w:p w14:paraId="28257900" w14:textId="77777777" w:rsidR="00C63E25" w:rsidRPr="00350027" w:rsidRDefault="00C63E25" w:rsidP="00F33256">
            <w:pPr>
              <w:rPr>
                <w:rFonts w:asciiTheme="minorHAnsi" w:hAnsiTheme="minorHAnsi"/>
                <w:i/>
                <w:iCs/>
              </w:rPr>
            </w:pPr>
          </w:p>
        </w:tc>
        <w:tc>
          <w:tcPr>
            <w:tcW w:w="9320" w:type="dxa"/>
          </w:tcPr>
          <w:p w14:paraId="409FB21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219F88" w14:textId="77777777" w:rsidTr="00F33256">
        <w:tc>
          <w:tcPr>
            <w:tcW w:w="1559" w:type="dxa"/>
          </w:tcPr>
          <w:p w14:paraId="2ACCD8AB" w14:textId="77777777" w:rsidR="00C63E25" w:rsidRPr="00350027" w:rsidRDefault="00C63E25" w:rsidP="00F33256">
            <w:pPr>
              <w:rPr>
                <w:rFonts w:asciiTheme="minorHAnsi" w:hAnsiTheme="minorHAnsi"/>
                <w:i/>
                <w:iCs/>
              </w:rPr>
            </w:pPr>
          </w:p>
        </w:tc>
        <w:tc>
          <w:tcPr>
            <w:tcW w:w="9320" w:type="dxa"/>
          </w:tcPr>
          <w:p w14:paraId="0FA0EF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F1F9FA" w14:textId="77777777" w:rsidR="00C63E25" w:rsidRPr="00350027" w:rsidRDefault="00C63E25" w:rsidP="00C63E25">
      <w:pPr>
        <w:rPr>
          <w:rFonts w:asciiTheme="minorHAnsi" w:hAnsiTheme="minorHAnsi"/>
        </w:rPr>
      </w:pPr>
    </w:p>
    <w:p w14:paraId="7E0FAFED" w14:textId="77777777" w:rsidR="00C63E25" w:rsidRPr="00350027" w:rsidRDefault="00C63E25" w:rsidP="00C63E25">
      <w:pPr>
        <w:pStyle w:val="Heading4"/>
        <w:rPr>
          <w:rFonts w:asciiTheme="minorHAnsi" w:hAnsiTheme="minorHAnsi"/>
        </w:rPr>
      </w:pPr>
      <w:r w:rsidRPr="00350027">
        <w:rPr>
          <w:rFonts w:asciiTheme="minorHAnsi" w:hAnsiTheme="minorHAnsi"/>
        </w:rPr>
        <w:t>A_DMC_9 LADC Monitor</w:t>
      </w:r>
    </w:p>
    <w:p w14:paraId="3ADD1B9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4246B75" w14:textId="77777777" w:rsidTr="00F33256">
        <w:tc>
          <w:tcPr>
            <w:tcW w:w="1559" w:type="dxa"/>
          </w:tcPr>
          <w:p w14:paraId="4F778F4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MRJ_SCU_STC_SRS_811</w:t>
            </w:r>
          </w:p>
        </w:tc>
        <w:tc>
          <w:tcPr>
            <w:tcW w:w="9320" w:type="dxa"/>
          </w:tcPr>
          <w:p w14:paraId="38C0451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A_DMC_9 LADC Monitor Status according to the following logic:</w:t>
            </w:r>
          </w:p>
          <w:p w14:paraId="4327B3A9"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65244398" w14:textId="77777777" w:rsidR="00C63E25" w:rsidRPr="00350027" w:rsidRDefault="00C63E25" w:rsidP="00F33256">
            <w:pPr>
              <w:rPr>
                <w:rFonts w:asciiTheme="minorHAnsi" w:hAnsiTheme="minorHAnsi"/>
              </w:rPr>
            </w:pPr>
            <w:r w:rsidRPr="00350027">
              <w:rPr>
                <w:rFonts w:asciiTheme="minorHAnsi" w:hAnsiTheme="minorHAnsi"/>
              </w:rPr>
              <w:tab/>
              <w:t xml:space="preserve">    (( No valid A_DMC_9 LADC labels have been receive ) OR</w:t>
            </w:r>
          </w:p>
          <w:p w14:paraId="3B41F8F5"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data have wrong (even) parity bit) OR</w:t>
            </w:r>
          </w:p>
          <w:p w14:paraId="6CF8A791"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have SSM data not set to "Normal Operation")) </w:t>
            </w:r>
          </w:p>
          <w:p w14:paraId="1A415A57" w14:textId="77777777" w:rsidR="00C63E25" w:rsidRPr="00350027" w:rsidRDefault="00C63E25" w:rsidP="00F33256">
            <w:pPr>
              <w:rPr>
                <w:rFonts w:asciiTheme="minorHAnsi" w:hAnsiTheme="minorHAnsi"/>
              </w:rPr>
            </w:pPr>
            <w:r w:rsidRPr="00350027">
              <w:rPr>
                <w:rFonts w:asciiTheme="minorHAnsi" w:hAnsiTheme="minorHAnsi"/>
              </w:rPr>
              <w:tab/>
              <w:t>THEN</w:t>
            </w:r>
          </w:p>
          <w:p w14:paraId="58338E6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Monitor Status = TRUE</w:t>
            </w:r>
          </w:p>
          <w:p w14:paraId="4CEAD43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7DD2BA8"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2AE0C3C5"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labels have been received at expected update rate with a tolerance of +10ms ) AND</w:t>
            </w:r>
          </w:p>
          <w:p w14:paraId="0BC31A1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data have correct (odd) parity bit) AND</w:t>
            </w:r>
          </w:p>
          <w:p w14:paraId="56CC765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have SSM data set to "Normal Operation") AND </w:t>
            </w:r>
          </w:p>
          <w:p w14:paraId="7CE4B1DB"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Airspeed &lt; 35kts))</w:t>
            </w:r>
          </w:p>
          <w:p w14:paraId="6C881EFC"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3D199046" w14:textId="77777777" w:rsidR="00C63E25" w:rsidRPr="00350027" w:rsidRDefault="00C63E25" w:rsidP="00F33256">
            <w:pPr>
              <w:rPr>
                <w:rFonts w:asciiTheme="minorHAnsi" w:hAnsiTheme="minorHAnsi"/>
              </w:rPr>
            </w:pPr>
            <w:r w:rsidRPr="00350027">
              <w:rPr>
                <w:rFonts w:asciiTheme="minorHAnsi" w:hAnsiTheme="minorHAnsi"/>
              </w:rPr>
              <w:tab/>
              <w:t xml:space="preserve">          A_DMC_9 LADC Monitor Status = FALSE</w:t>
            </w:r>
          </w:p>
          <w:p w14:paraId="18C0A878"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20BD1AC" w14:textId="77777777" w:rsidR="00C63E25" w:rsidRPr="00350027" w:rsidRDefault="00C63E25" w:rsidP="00F33256">
            <w:pPr>
              <w:rPr>
                <w:rFonts w:asciiTheme="minorHAnsi" w:hAnsiTheme="minorHAnsi"/>
              </w:rPr>
            </w:pPr>
            <w:r w:rsidRPr="00350027">
              <w:rPr>
                <w:rFonts w:asciiTheme="minorHAnsi" w:hAnsiTheme="minorHAnsi"/>
              </w:rPr>
              <w:tab/>
              <w:t xml:space="preserve">          No action (A_DMC_9 LADC Monitor Status remains unchanged)</w:t>
            </w:r>
          </w:p>
          <w:p w14:paraId="0A77714E"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23426B32" w14:textId="77777777" w:rsidR="00C63E25" w:rsidRPr="00350027" w:rsidRDefault="00C63E25" w:rsidP="00F33256">
            <w:pPr>
              <w:rPr>
                <w:rFonts w:asciiTheme="minorHAnsi" w:hAnsiTheme="minorHAnsi"/>
              </w:rPr>
            </w:pPr>
            <w:r w:rsidRPr="00350027">
              <w:rPr>
                <w:rFonts w:asciiTheme="minorHAnsi" w:hAnsiTheme="minorHAnsi"/>
              </w:rPr>
              <w:tab/>
              <w:t>ENDIF</w:t>
            </w:r>
          </w:p>
          <w:p w14:paraId="461716EF" w14:textId="77777777" w:rsidR="00C63E25" w:rsidRPr="00350027" w:rsidRDefault="00C63E25" w:rsidP="00F33256">
            <w:pPr>
              <w:rPr>
                <w:rFonts w:asciiTheme="minorHAnsi" w:hAnsiTheme="minorHAnsi"/>
              </w:rPr>
            </w:pPr>
            <w:r w:rsidRPr="00350027">
              <w:rPr>
                <w:rFonts w:asciiTheme="minorHAnsi" w:hAnsiTheme="minorHAnsi"/>
              </w:rPr>
              <w:t>Where A_DMC_9 LADC ARINC Message is defined in MRJ_SCU_STC_SRS_135</w:t>
            </w:r>
          </w:p>
          <w:p w14:paraId="7ED7AA62" w14:textId="77777777" w:rsidR="00C63E25" w:rsidRPr="00350027" w:rsidRDefault="00C63E25" w:rsidP="00F33256">
            <w:pPr>
              <w:rPr>
                <w:rFonts w:asciiTheme="minorHAnsi" w:hAnsiTheme="minorHAnsi"/>
              </w:rPr>
            </w:pPr>
          </w:p>
          <w:p w14:paraId="32B07075"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35D6FFE9" w14:textId="77777777" w:rsidR="00C63E25" w:rsidRPr="00350027" w:rsidRDefault="00C63E25" w:rsidP="00F33256">
            <w:pPr>
              <w:rPr>
                <w:rFonts w:asciiTheme="minorHAnsi" w:hAnsiTheme="minorHAnsi"/>
                <w:i/>
                <w:iCs/>
              </w:rPr>
            </w:pPr>
          </w:p>
        </w:tc>
      </w:tr>
      <w:tr w:rsidR="00C63E25" w:rsidRPr="00350027" w14:paraId="75BCBBC4" w14:textId="77777777" w:rsidTr="00F33256">
        <w:tc>
          <w:tcPr>
            <w:tcW w:w="1559" w:type="dxa"/>
          </w:tcPr>
          <w:p w14:paraId="543B2ADD" w14:textId="77777777" w:rsidR="00C63E25" w:rsidRPr="00350027" w:rsidRDefault="00C63E25" w:rsidP="00F33256">
            <w:pPr>
              <w:rPr>
                <w:rFonts w:asciiTheme="minorHAnsi" w:hAnsiTheme="minorHAnsi"/>
                <w:i/>
                <w:iCs/>
              </w:rPr>
            </w:pPr>
          </w:p>
        </w:tc>
        <w:tc>
          <w:tcPr>
            <w:tcW w:w="9320" w:type="dxa"/>
          </w:tcPr>
          <w:p w14:paraId="7CE8456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476F54E" w14:textId="77777777" w:rsidTr="00F33256">
        <w:tc>
          <w:tcPr>
            <w:tcW w:w="1559" w:type="dxa"/>
          </w:tcPr>
          <w:p w14:paraId="647C4590" w14:textId="77777777" w:rsidR="00C63E25" w:rsidRPr="00350027" w:rsidRDefault="00C63E25" w:rsidP="00F33256">
            <w:pPr>
              <w:rPr>
                <w:rFonts w:asciiTheme="minorHAnsi" w:hAnsiTheme="minorHAnsi"/>
                <w:i/>
                <w:iCs/>
              </w:rPr>
            </w:pPr>
          </w:p>
        </w:tc>
        <w:tc>
          <w:tcPr>
            <w:tcW w:w="9320" w:type="dxa"/>
          </w:tcPr>
          <w:p w14:paraId="0E858CC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832EBB3" w14:textId="77777777" w:rsidTr="00F33256">
        <w:tc>
          <w:tcPr>
            <w:tcW w:w="1559" w:type="dxa"/>
          </w:tcPr>
          <w:p w14:paraId="52AD7598" w14:textId="77777777" w:rsidR="00C63E25" w:rsidRPr="00350027" w:rsidRDefault="00C63E25" w:rsidP="00F33256">
            <w:pPr>
              <w:rPr>
                <w:rFonts w:asciiTheme="minorHAnsi" w:hAnsiTheme="minorHAnsi"/>
                <w:i/>
                <w:iCs/>
              </w:rPr>
            </w:pPr>
          </w:p>
        </w:tc>
        <w:tc>
          <w:tcPr>
            <w:tcW w:w="9320" w:type="dxa"/>
          </w:tcPr>
          <w:p w14:paraId="638534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488E116" w14:textId="77777777" w:rsidR="00C63E25" w:rsidRPr="00350027" w:rsidRDefault="00C63E25" w:rsidP="00C63E25">
      <w:pPr>
        <w:rPr>
          <w:rFonts w:asciiTheme="minorHAnsi" w:hAnsiTheme="minorHAnsi"/>
        </w:rPr>
      </w:pPr>
    </w:p>
    <w:p w14:paraId="322FBF2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C29DE5" w14:textId="77777777" w:rsidTr="00F33256">
        <w:tc>
          <w:tcPr>
            <w:tcW w:w="1559" w:type="dxa"/>
          </w:tcPr>
          <w:p w14:paraId="6CC5949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MRJ_SCU_STC_SRS_946</w:t>
            </w:r>
          </w:p>
        </w:tc>
        <w:tc>
          <w:tcPr>
            <w:tcW w:w="9320" w:type="dxa"/>
          </w:tcPr>
          <w:p w14:paraId="72E3032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09FCF152" w14:textId="77777777" w:rsidR="00C63E25" w:rsidRPr="00350027" w:rsidRDefault="00C63E25" w:rsidP="00F33256">
            <w:pPr>
              <w:rPr>
                <w:rFonts w:asciiTheme="minorHAnsi" w:hAnsiTheme="minorHAnsi"/>
                <w:i/>
                <w:iCs/>
              </w:rPr>
            </w:pPr>
          </w:p>
        </w:tc>
      </w:tr>
      <w:tr w:rsidR="00C63E25" w:rsidRPr="00350027" w14:paraId="3F25240E" w14:textId="77777777" w:rsidTr="00F33256">
        <w:tc>
          <w:tcPr>
            <w:tcW w:w="1559" w:type="dxa"/>
          </w:tcPr>
          <w:p w14:paraId="1030427F" w14:textId="77777777" w:rsidR="00C63E25" w:rsidRPr="00350027" w:rsidRDefault="00C63E25" w:rsidP="00F33256">
            <w:pPr>
              <w:rPr>
                <w:rFonts w:asciiTheme="minorHAnsi" w:hAnsiTheme="minorHAnsi"/>
                <w:i/>
                <w:iCs/>
              </w:rPr>
            </w:pPr>
          </w:p>
        </w:tc>
        <w:tc>
          <w:tcPr>
            <w:tcW w:w="9320" w:type="dxa"/>
          </w:tcPr>
          <w:p w14:paraId="2673AF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ABA715B" w14:textId="77777777" w:rsidTr="00F33256">
        <w:tc>
          <w:tcPr>
            <w:tcW w:w="1559" w:type="dxa"/>
          </w:tcPr>
          <w:p w14:paraId="0EE4F6E5" w14:textId="77777777" w:rsidR="00C63E25" w:rsidRPr="00350027" w:rsidRDefault="00C63E25" w:rsidP="00F33256">
            <w:pPr>
              <w:rPr>
                <w:rFonts w:asciiTheme="minorHAnsi" w:hAnsiTheme="minorHAnsi"/>
                <w:i/>
                <w:iCs/>
              </w:rPr>
            </w:pPr>
          </w:p>
        </w:tc>
        <w:tc>
          <w:tcPr>
            <w:tcW w:w="9320" w:type="dxa"/>
          </w:tcPr>
          <w:p w14:paraId="00E05F7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6CB48A7" w14:textId="77777777" w:rsidTr="00F33256">
        <w:tc>
          <w:tcPr>
            <w:tcW w:w="1559" w:type="dxa"/>
          </w:tcPr>
          <w:p w14:paraId="1D9B7AD7" w14:textId="77777777" w:rsidR="00C63E25" w:rsidRPr="00350027" w:rsidRDefault="00C63E25" w:rsidP="00F33256">
            <w:pPr>
              <w:rPr>
                <w:rFonts w:asciiTheme="minorHAnsi" w:hAnsiTheme="minorHAnsi"/>
                <w:i/>
                <w:iCs/>
              </w:rPr>
            </w:pPr>
          </w:p>
        </w:tc>
        <w:tc>
          <w:tcPr>
            <w:tcW w:w="9320" w:type="dxa"/>
          </w:tcPr>
          <w:p w14:paraId="70C453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FAEEDAF" w14:textId="77777777" w:rsidR="00C63E25" w:rsidRPr="00350027" w:rsidRDefault="00C63E25" w:rsidP="00C63E25">
      <w:pPr>
        <w:rPr>
          <w:rFonts w:asciiTheme="minorHAnsi" w:hAnsiTheme="minorHAnsi"/>
        </w:rPr>
      </w:pPr>
    </w:p>
    <w:p w14:paraId="64E12332" w14:textId="77777777" w:rsidR="00C63E25" w:rsidRPr="00350027" w:rsidRDefault="00C63E25" w:rsidP="00C63E25">
      <w:pPr>
        <w:pStyle w:val="Heading4"/>
        <w:rPr>
          <w:rFonts w:asciiTheme="minorHAnsi" w:hAnsiTheme="minorHAnsi"/>
        </w:rPr>
      </w:pPr>
      <w:r w:rsidRPr="00350027">
        <w:rPr>
          <w:rFonts w:asciiTheme="minorHAnsi" w:hAnsiTheme="minorHAnsi"/>
        </w:rPr>
        <w:t>A_DMC_9 RADC Monitor</w:t>
      </w:r>
    </w:p>
    <w:p w14:paraId="2C10201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0E7763F" w14:textId="77777777" w:rsidTr="00F33256">
        <w:tc>
          <w:tcPr>
            <w:tcW w:w="1559" w:type="dxa"/>
          </w:tcPr>
          <w:p w14:paraId="01ABCD8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MRJ_SCU_STC_SRS_1051</w:t>
            </w:r>
          </w:p>
        </w:tc>
        <w:tc>
          <w:tcPr>
            <w:tcW w:w="9320" w:type="dxa"/>
          </w:tcPr>
          <w:p w14:paraId="36F960B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A_DMC_9 RADC Monitor Status according to the following logic:</w:t>
            </w:r>
          </w:p>
          <w:p w14:paraId="1800BCDB" w14:textId="77777777" w:rsidR="00C63E25" w:rsidRPr="00350027" w:rsidRDefault="00C63E25" w:rsidP="00F33256">
            <w:pPr>
              <w:rPr>
                <w:rFonts w:asciiTheme="minorHAnsi" w:hAnsiTheme="minorHAnsi"/>
              </w:rPr>
            </w:pPr>
          </w:p>
          <w:p w14:paraId="6F59DCA5"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6572A3E5" w14:textId="77777777" w:rsidR="00C63E25" w:rsidRPr="00350027" w:rsidRDefault="00C63E25" w:rsidP="00F33256">
            <w:pPr>
              <w:rPr>
                <w:rFonts w:asciiTheme="minorHAnsi" w:hAnsiTheme="minorHAnsi"/>
              </w:rPr>
            </w:pPr>
            <w:r w:rsidRPr="00350027">
              <w:rPr>
                <w:rFonts w:asciiTheme="minorHAnsi" w:hAnsiTheme="minorHAnsi"/>
              </w:rPr>
              <w:tab/>
              <w:t xml:space="preserve">    ( No valid A_DMC_9 RADC labels have been received) OR</w:t>
            </w:r>
          </w:p>
          <w:p w14:paraId="7A066F11"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data have wrong (even) parity bit) OR</w:t>
            </w:r>
          </w:p>
          <w:p w14:paraId="63DFC813"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have SSM data not set to "Normal Operation") </w:t>
            </w:r>
          </w:p>
          <w:p w14:paraId="1B0B6622" w14:textId="77777777" w:rsidR="00C63E25" w:rsidRPr="00350027" w:rsidRDefault="00C63E25" w:rsidP="00F33256">
            <w:pPr>
              <w:rPr>
                <w:rFonts w:asciiTheme="minorHAnsi" w:hAnsiTheme="minorHAnsi"/>
              </w:rPr>
            </w:pPr>
            <w:r w:rsidRPr="00350027">
              <w:rPr>
                <w:rFonts w:asciiTheme="minorHAnsi" w:hAnsiTheme="minorHAnsi"/>
              </w:rPr>
              <w:lastRenderedPageBreak/>
              <w:tab/>
              <w:t>THEN</w:t>
            </w:r>
          </w:p>
          <w:p w14:paraId="1F59E90A"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Monitor Status = TRUE</w:t>
            </w:r>
          </w:p>
          <w:p w14:paraId="574DF16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4341021"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3C5BB5E7"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labels have been received at expected update rate with a tolerance of +10ms ) AND</w:t>
            </w:r>
          </w:p>
          <w:p w14:paraId="255E38AF"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data have correct (odd) parity bit) AND</w:t>
            </w:r>
          </w:p>
          <w:p w14:paraId="2AB15C48"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have SSM data set to "Normal Operation") AND </w:t>
            </w:r>
          </w:p>
          <w:p w14:paraId="712DED4D"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Airspeed &lt; 35kts))</w:t>
            </w:r>
          </w:p>
          <w:p w14:paraId="09F59731"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2DB5DBCA" w14:textId="77777777" w:rsidR="00C63E25" w:rsidRPr="00350027" w:rsidRDefault="00C63E25" w:rsidP="00F33256">
            <w:pPr>
              <w:rPr>
                <w:rFonts w:asciiTheme="minorHAnsi" w:hAnsiTheme="minorHAnsi"/>
              </w:rPr>
            </w:pPr>
            <w:r w:rsidRPr="00350027">
              <w:rPr>
                <w:rFonts w:asciiTheme="minorHAnsi" w:hAnsiTheme="minorHAnsi"/>
              </w:rPr>
              <w:tab/>
              <w:t xml:space="preserve">          A_DMC_9 RADC Monitor Status = FALSE</w:t>
            </w:r>
          </w:p>
          <w:p w14:paraId="34BD9592"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681FDCED" w14:textId="77777777" w:rsidR="00C63E25" w:rsidRPr="00350027" w:rsidRDefault="00C63E25" w:rsidP="00F33256">
            <w:pPr>
              <w:rPr>
                <w:rFonts w:asciiTheme="minorHAnsi" w:hAnsiTheme="minorHAnsi"/>
              </w:rPr>
            </w:pPr>
            <w:r w:rsidRPr="00350027">
              <w:rPr>
                <w:rFonts w:asciiTheme="minorHAnsi" w:hAnsiTheme="minorHAnsi"/>
              </w:rPr>
              <w:tab/>
              <w:t xml:space="preserve">          No action (A_DMC_9 RADC Monitor Status remains unchanged)</w:t>
            </w:r>
          </w:p>
          <w:p w14:paraId="296B569A"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15E61802" w14:textId="77777777" w:rsidR="00C63E25" w:rsidRPr="00350027" w:rsidRDefault="00C63E25" w:rsidP="00F33256">
            <w:pPr>
              <w:rPr>
                <w:rFonts w:asciiTheme="minorHAnsi" w:hAnsiTheme="minorHAnsi"/>
              </w:rPr>
            </w:pPr>
            <w:r w:rsidRPr="00350027">
              <w:rPr>
                <w:rFonts w:asciiTheme="minorHAnsi" w:hAnsiTheme="minorHAnsi"/>
              </w:rPr>
              <w:tab/>
              <w:t>ENDIF</w:t>
            </w:r>
          </w:p>
          <w:p w14:paraId="3733B1D6" w14:textId="77777777" w:rsidR="00C63E25" w:rsidRPr="00350027" w:rsidRDefault="00C63E25" w:rsidP="00F33256">
            <w:pPr>
              <w:rPr>
                <w:rFonts w:asciiTheme="minorHAnsi" w:hAnsiTheme="minorHAnsi"/>
              </w:rPr>
            </w:pPr>
          </w:p>
          <w:p w14:paraId="553A1F8E" w14:textId="77777777" w:rsidR="00C63E25" w:rsidRPr="00350027" w:rsidRDefault="00C63E25" w:rsidP="00F33256">
            <w:pPr>
              <w:rPr>
                <w:rFonts w:asciiTheme="minorHAnsi" w:hAnsiTheme="minorHAnsi"/>
              </w:rPr>
            </w:pPr>
            <w:r w:rsidRPr="00350027">
              <w:rPr>
                <w:rFonts w:asciiTheme="minorHAnsi" w:hAnsiTheme="minorHAnsi"/>
              </w:rPr>
              <w:t>Where A_DMC_9 RADC ARINC Message is defined in MRJ_SCU_STC_SRS_1087</w:t>
            </w:r>
          </w:p>
          <w:p w14:paraId="31D968FF" w14:textId="77777777" w:rsidR="00C63E25" w:rsidRPr="00350027" w:rsidRDefault="00C63E25" w:rsidP="00F33256">
            <w:pPr>
              <w:rPr>
                <w:rFonts w:asciiTheme="minorHAnsi" w:hAnsiTheme="minorHAnsi"/>
              </w:rPr>
            </w:pPr>
          </w:p>
          <w:p w14:paraId="7C9DD361"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4DC31AC9" w14:textId="77777777" w:rsidR="00C63E25" w:rsidRPr="00350027" w:rsidRDefault="00C63E25" w:rsidP="00F33256">
            <w:pPr>
              <w:rPr>
                <w:rFonts w:asciiTheme="minorHAnsi" w:hAnsiTheme="minorHAnsi"/>
                <w:i/>
                <w:iCs/>
              </w:rPr>
            </w:pPr>
          </w:p>
        </w:tc>
      </w:tr>
      <w:tr w:rsidR="00C63E25" w:rsidRPr="00350027" w14:paraId="0ED1D0B9" w14:textId="77777777" w:rsidTr="00F33256">
        <w:tc>
          <w:tcPr>
            <w:tcW w:w="1559" w:type="dxa"/>
          </w:tcPr>
          <w:p w14:paraId="5AB037EF" w14:textId="77777777" w:rsidR="00C63E25" w:rsidRPr="00350027" w:rsidRDefault="00C63E25" w:rsidP="00F33256">
            <w:pPr>
              <w:rPr>
                <w:rFonts w:asciiTheme="minorHAnsi" w:hAnsiTheme="minorHAnsi"/>
                <w:i/>
                <w:iCs/>
              </w:rPr>
            </w:pPr>
          </w:p>
        </w:tc>
        <w:tc>
          <w:tcPr>
            <w:tcW w:w="9320" w:type="dxa"/>
          </w:tcPr>
          <w:p w14:paraId="355EBE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1DD4F36" w14:textId="77777777" w:rsidTr="00F33256">
        <w:tc>
          <w:tcPr>
            <w:tcW w:w="1559" w:type="dxa"/>
          </w:tcPr>
          <w:p w14:paraId="2240F066" w14:textId="77777777" w:rsidR="00C63E25" w:rsidRPr="00350027" w:rsidRDefault="00C63E25" w:rsidP="00F33256">
            <w:pPr>
              <w:rPr>
                <w:rFonts w:asciiTheme="minorHAnsi" w:hAnsiTheme="minorHAnsi"/>
                <w:i/>
                <w:iCs/>
              </w:rPr>
            </w:pPr>
          </w:p>
        </w:tc>
        <w:tc>
          <w:tcPr>
            <w:tcW w:w="9320" w:type="dxa"/>
          </w:tcPr>
          <w:p w14:paraId="30532C7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985A15E" w14:textId="77777777" w:rsidTr="00F33256">
        <w:tc>
          <w:tcPr>
            <w:tcW w:w="1559" w:type="dxa"/>
          </w:tcPr>
          <w:p w14:paraId="223481C4" w14:textId="77777777" w:rsidR="00C63E25" w:rsidRPr="00350027" w:rsidRDefault="00C63E25" w:rsidP="00F33256">
            <w:pPr>
              <w:rPr>
                <w:rFonts w:asciiTheme="minorHAnsi" w:hAnsiTheme="minorHAnsi"/>
                <w:i/>
                <w:iCs/>
              </w:rPr>
            </w:pPr>
          </w:p>
        </w:tc>
        <w:tc>
          <w:tcPr>
            <w:tcW w:w="9320" w:type="dxa"/>
          </w:tcPr>
          <w:p w14:paraId="53630A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68C444D" w14:textId="77777777" w:rsidR="00C63E25" w:rsidRPr="00350027" w:rsidRDefault="00C63E25" w:rsidP="00C63E25">
      <w:pPr>
        <w:rPr>
          <w:rFonts w:asciiTheme="minorHAnsi" w:hAnsiTheme="minorHAnsi"/>
        </w:rPr>
      </w:pPr>
    </w:p>
    <w:p w14:paraId="3E251DC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D74BD08" w14:textId="77777777" w:rsidTr="00F33256">
        <w:tc>
          <w:tcPr>
            <w:tcW w:w="1559" w:type="dxa"/>
          </w:tcPr>
          <w:p w14:paraId="30F54D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MRJ_SCU_STC_SRS_1052</w:t>
            </w:r>
          </w:p>
        </w:tc>
        <w:tc>
          <w:tcPr>
            <w:tcW w:w="9320" w:type="dxa"/>
          </w:tcPr>
          <w:p w14:paraId="4DB9E670"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RADC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6FCA42E2" w14:textId="77777777" w:rsidR="00C63E25" w:rsidRPr="00350027" w:rsidRDefault="00C63E25" w:rsidP="00F33256">
            <w:pPr>
              <w:rPr>
                <w:rFonts w:asciiTheme="minorHAnsi" w:hAnsiTheme="minorHAnsi"/>
                <w:i/>
                <w:iCs/>
              </w:rPr>
            </w:pPr>
          </w:p>
        </w:tc>
      </w:tr>
      <w:tr w:rsidR="00C63E25" w:rsidRPr="00350027" w14:paraId="0080C536" w14:textId="77777777" w:rsidTr="00F33256">
        <w:tc>
          <w:tcPr>
            <w:tcW w:w="1559" w:type="dxa"/>
          </w:tcPr>
          <w:p w14:paraId="4284A928" w14:textId="77777777" w:rsidR="00C63E25" w:rsidRPr="00350027" w:rsidRDefault="00C63E25" w:rsidP="00F33256">
            <w:pPr>
              <w:rPr>
                <w:rFonts w:asciiTheme="minorHAnsi" w:hAnsiTheme="minorHAnsi"/>
                <w:i/>
                <w:iCs/>
              </w:rPr>
            </w:pPr>
          </w:p>
        </w:tc>
        <w:tc>
          <w:tcPr>
            <w:tcW w:w="9320" w:type="dxa"/>
          </w:tcPr>
          <w:p w14:paraId="765A47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9AD07E6" w14:textId="77777777" w:rsidTr="00F33256">
        <w:tc>
          <w:tcPr>
            <w:tcW w:w="1559" w:type="dxa"/>
          </w:tcPr>
          <w:p w14:paraId="671A5E57" w14:textId="77777777" w:rsidR="00C63E25" w:rsidRPr="00350027" w:rsidRDefault="00C63E25" w:rsidP="00F33256">
            <w:pPr>
              <w:rPr>
                <w:rFonts w:asciiTheme="minorHAnsi" w:hAnsiTheme="minorHAnsi"/>
                <w:i/>
                <w:iCs/>
              </w:rPr>
            </w:pPr>
          </w:p>
        </w:tc>
        <w:tc>
          <w:tcPr>
            <w:tcW w:w="9320" w:type="dxa"/>
          </w:tcPr>
          <w:p w14:paraId="79A212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14C9D70" w14:textId="77777777" w:rsidTr="00F33256">
        <w:tc>
          <w:tcPr>
            <w:tcW w:w="1559" w:type="dxa"/>
          </w:tcPr>
          <w:p w14:paraId="5E14FA5D" w14:textId="77777777" w:rsidR="00C63E25" w:rsidRPr="00350027" w:rsidRDefault="00C63E25" w:rsidP="00F33256">
            <w:pPr>
              <w:rPr>
                <w:rFonts w:asciiTheme="minorHAnsi" w:hAnsiTheme="minorHAnsi"/>
                <w:i/>
                <w:iCs/>
              </w:rPr>
            </w:pPr>
          </w:p>
        </w:tc>
        <w:tc>
          <w:tcPr>
            <w:tcW w:w="9320" w:type="dxa"/>
          </w:tcPr>
          <w:p w14:paraId="65D5ACA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340C2AF" w14:textId="77777777" w:rsidR="00C63E25" w:rsidRPr="00350027" w:rsidRDefault="00C63E25" w:rsidP="00C63E25">
      <w:pPr>
        <w:rPr>
          <w:rFonts w:asciiTheme="minorHAnsi" w:hAnsiTheme="minorHAnsi"/>
        </w:rPr>
      </w:pPr>
    </w:p>
    <w:p w14:paraId="667963C0" w14:textId="77777777" w:rsidR="00C63E25" w:rsidRPr="00350027" w:rsidRDefault="00C63E25" w:rsidP="00C63E25">
      <w:pPr>
        <w:pStyle w:val="Heading4"/>
        <w:rPr>
          <w:rFonts w:asciiTheme="minorHAnsi" w:hAnsiTheme="minorHAnsi"/>
        </w:rPr>
      </w:pPr>
      <w:r w:rsidRPr="00350027">
        <w:rPr>
          <w:rFonts w:asciiTheme="minorHAnsi" w:hAnsiTheme="minorHAnsi"/>
        </w:rPr>
        <w:t>B_DMC_9 RADC Monitor</w:t>
      </w:r>
    </w:p>
    <w:p w14:paraId="59F4B51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0B4A683" w14:textId="77777777" w:rsidTr="00F33256">
        <w:tc>
          <w:tcPr>
            <w:tcW w:w="1559" w:type="dxa"/>
          </w:tcPr>
          <w:p w14:paraId="1BD3F2E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MRJ_SCU_STC_SRS_816</w:t>
            </w:r>
          </w:p>
        </w:tc>
        <w:tc>
          <w:tcPr>
            <w:tcW w:w="9320" w:type="dxa"/>
          </w:tcPr>
          <w:p w14:paraId="2D1A163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B_DMC_9 RADC Monitor Status according to the following logic:</w:t>
            </w:r>
          </w:p>
          <w:p w14:paraId="5CD3A382" w14:textId="77777777" w:rsidR="00C63E25" w:rsidRPr="00350027" w:rsidRDefault="00C63E25" w:rsidP="00F33256">
            <w:pPr>
              <w:rPr>
                <w:rFonts w:asciiTheme="minorHAnsi" w:hAnsiTheme="minorHAnsi"/>
              </w:rPr>
            </w:pPr>
          </w:p>
          <w:p w14:paraId="3E349668"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027AE801" w14:textId="77777777" w:rsidR="00C63E25" w:rsidRPr="00350027" w:rsidRDefault="00C63E25" w:rsidP="00F33256">
            <w:pPr>
              <w:rPr>
                <w:rFonts w:asciiTheme="minorHAnsi" w:hAnsiTheme="minorHAnsi"/>
              </w:rPr>
            </w:pPr>
            <w:r w:rsidRPr="00350027">
              <w:rPr>
                <w:rFonts w:asciiTheme="minorHAnsi" w:hAnsiTheme="minorHAnsi"/>
              </w:rPr>
              <w:tab/>
              <w:t xml:space="preserve">    (( No valid B_DMC_9 RADC labels have been received) OR</w:t>
            </w:r>
          </w:p>
          <w:p w14:paraId="40232822"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data have wrong (even) parity bit) OR</w:t>
            </w:r>
          </w:p>
          <w:p w14:paraId="1FC77BEB"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have SSM data not set to "Normal Operation"))</w:t>
            </w:r>
          </w:p>
          <w:p w14:paraId="42E9AF80" w14:textId="77777777" w:rsidR="00C63E25" w:rsidRPr="00350027" w:rsidRDefault="00C63E25" w:rsidP="00F33256">
            <w:pPr>
              <w:rPr>
                <w:rFonts w:asciiTheme="minorHAnsi" w:hAnsiTheme="minorHAnsi"/>
              </w:rPr>
            </w:pPr>
            <w:r w:rsidRPr="00350027">
              <w:rPr>
                <w:rFonts w:asciiTheme="minorHAnsi" w:hAnsiTheme="minorHAnsi"/>
              </w:rPr>
              <w:tab/>
              <w:t>THEN</w:t>
            </w:r>
          </w:p>
          <w:p w14:paraId="19FEA622"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Monitor Status = TRUE</w:t>
            </w:r>
          </w:p>
          <w:p w14:paraId="593817A7"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57F04F70"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39245980"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labels have been received at expected update rate with a tolerance of +10ms ) AND</w:t>
            </w:r>
          </w:p>
          <w:p w14:paraId="428A46DC"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data have correct (odd) parity bit) AND</w:t>
            </w:r>
          </w:p>
          <w:p w14:paraId="4DCD4B13"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have SSM data set to "Normal Operation") AND </w:t>
            </w:r>
          </w:p>
          <w:p w14:paraId="57C5F9FB"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Airspeed &lt; 35kts))</w:t>
            </w:r>
          </w:p>
          <w:p w14:paraId="61140978"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58BC2106" w14:textId="77777777" w:rsidR="00C63E25" w:rsidRPr="00350027" w:rsidRDefault="00C63E25" w:rsidP="00F33256">
            <w:pPr>
              <w:rPr>
                <w:rFonts w:asciiTheme="minorHAnsi" w:hAnsiTheme="minorHAnsi"/>
              </w:rPr>
            </w:pPr>
            <w:r w:rsidRPr="00350027">
              <w:rPr>
                <w:rFonts w:asciiTheme="minorHAnsi" w:hAnsiTheme="minorHAnsi"/>
              </w:rPr>
              <w:tab/>
              <w:t xml:space="preserve">          B_DMC_9 RADC Monitor Status = FALSE</w:t>
            </w:r>
          </w:p>
          <w:p w14:paraId="444BDA9E"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2D0EA768" w14:textId="77777777" w:rsidR="00C63E25" w:rsidRPr="00350027" w:rsidRDefault="00C63E25" w:rsidP="00F33256">
            <w:pPr>
              <w:rPr>
                <w:rFonts w:asciiTheme="minorHAnsi" w:hAnsiTheme="minorHAnsi"/>
              </w:rPr>
            </w:pPr>
            <w:r w:rsidRPr="00350027">
              <w:rPr>
                <w:rFonts w:asciiTheme="minorHAnsi" w:hAnsiTheme="minorHAnsi"/>
              </w:rPr>
              <w:tab/>
              <w:t xml:space="preserve">          No action (B_DMC_9 RADC Monitor Status remains unchanged)</w:t>
            </w:r>
          </w:p>
          <w:p w14:paraId="2639099D"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ENDIF</w:t>
            </w:r>
          </w:p>
          <w:p w14:paraId="753294CA" w14:textId="77777777" w:rsidR="00C63E25" w:rsidRPr="00350027" w:rsidRDefault="00C63E25" w:rsidP="00F33256">
            <w:pPr>
              <w:rPr>
                <w:rFonts w:asciiTheme="minorHAnsi" w:hAnsiTheme="minorHAnsi"/>
              </w:rPr>
            </w:pPr>
            <w:r w:rsidRPr="00350027">
              <w:rPr>
                <w:rFonts w:asciiTheme="minorHAnsi" w:hAnsiTheme="minorHAnsi"/>
              </w:rPr>
              <w:tab/>
              <w:t>ENDIF</w:t>
            </w:r>
          </w:p>
          <w:p w14:paraId="3082F189" w14:textId="77777777" w:rsidR="00C63E25" w:rsidRPr="00350027" w:rsidRDefault="00C63E25" w:rsidP="00F33256">
            <w:pPr>
              <w:rPr>
                <w:rFonts w:asciiTheme="minorHAnsi" w:hAnsiTheme="minorHAnsi"/>
              </w:rPr>
            </w:pPr>
          </w:p>
          <w:p w14:paraId="2A78DAD4" w14:textId="77777777" w:rsidR="00C63E25" w:rsidRPr="00350027" w:rsidRDefault="00C63E25" w:rsidP="00F33256">
            <w:pPr>
              <w:rPr>
                <w:rFonts w:asciiTheme="minorHAnsi" w:hAnsiTheme="minorHAnsi"/>
              </w:rPr>
            </w:pPr>
            <w:r w:rsidRPr="00350027">
              <w:rPr>
                <w:rFonts w:asciiTheme="minorHAnsi" w:hAnsiTheme="minorHAnsi"/>
              </w:rPr>
              <w:t>Where B_DMC_9 RADC ARINC Message is defined in MRJ_SCU_STC_SRS_144</w:t>
            </w:r>
          </w:p>
          <w:p w14:paraId="796FCA7C" w14:textId="77777777" w:rsidR="00C63E25" w:rsidRPr="00350027" w:rsidRDefault="00C63E25" w:rsidP="00F33256">
            <w:pPr>
              <w:rPr>
                <w:rFonts w:asciiTheme="minorHAnsi" w:hAnsiTheme="minorHAnsi"/>
              </w:rPr>
            </w:pPr>
          </w:p>
          <w:p w14:paraId="50B7DE39"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38D50F31" w14:textId="77777777" w:rsidR="00C63E25" w:rsidRPr="00350027" w:rsidRDefault="00C63E25" w:rsidP="00F33256">
            <w:pPr>
              <w:rPr>
                <w:rFonts w:asciiTheme="minorHAnsi" w:hAnsiTheme="minorHAnsi"/>
                <w:i/>
                <w:iCs/>
              </w:rPr>
            </w:pPr>
          </w:p>
        </w:tc>
      </w:tr>
      <w:tr w:rsidR="00C63E25" w:rsidRPr="00350027" w14:paraId="0FF467E0" w14:textId="77777777" w:rsidTr="00F33256">
        <w:tc>
          <w:tcPr>
            <w:tcW w:w="1559" w:type="dxa"/>
          </w:tcPr>
          <w:p w14:paraId="0D64D605" w14:textId="77777777" w:rsidR="00C63E25" w:rsidRPr="00350027" w:rsidRDefault="00C63E25" w:rsidP="00F33256">
            <w:pPr>
              <w:rPr>
                <w:rFonts w:asciiTheme="minorHAnsi" w:hAnsiTheme="minorHAnsi"/>
                <w:i/>
                <w:iCs/>
              </w:rPr>
            </w:pPr>
          </w:p>
        </w:tc>
        <w:tc>
          <w:tcPr>
            <w:tcW w:w="9320" w:type="dxa"/>
          </w:tcPr>
          <w:p w14:paraId="70733CE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BD8A04" w14:textId="77777777" w:rsidTr="00F33256">
        <w:tc>
          <w:tcPr>
            <w:tcW w:w="1559" w:type="dxa"/>
          </w:tcPr>
          <w:p w14:paraId="2E41BCE4" w14:textId="77777777" w:rsidR="00C63E25" w:rsidRPr="00350027" w:rsidRDefault="00C63E25" w:rsidP="00F33256">
            <w:pPr>
              <w:rPr>
                <w:rFonts w:asciiTheme="minorHAnsi" w:hAnsiTheme="minorHAnsi"/>
                <w:i/>
                <w:iCs/>
              </w:rPr>
            </w:pPr>
          </w:p>
        </w:tc>
        <w:tc>
          <w:tcPr>
            <w:tcW w:w="9320" w:type="dxa"/>
          </w:tcPr>
          <w:p w14:paraId="2AF839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2FD53A0" w14:textId="77777777" w:rsidTr="00F33256">
        <w:tc>
          <w:tcPr>
            <w:tcW w:w="1559" w:type="dxa"/>
          </w:tcPr>
          <w:p w14:paraId="75647E23" w14:textId="77777777" w:rsidR="00C63E25" w:rsidRPr="00350027" w:rsidRDefault="00C63E25" w:rsidP="00F33256">
            <w:pPr>
              <w:rPr>
                <w:rFonts w:asciiTheme="minorHAnsi" w:hAnsiTheme="minorHAnsi"/>
                <w:i/>
                <w:iCs/>
              </w:rPr>
            </w:pPr>
          </w:p>
        </w:tc>
        <w:tc>
          <w:tcPr>
            <w:tcW w:w="9320" w:type="dxa"/>
          </w:tcPr>
          <w:p w14:paraId="2B47F7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7DCF48" w14:textId="77777777" w:rsidR="00C63E25" w:rsidRPr="00350027" w:rsidRDefault="00C63E25" w:rsidP="00C63E25">
      <w:pPr>
        <w:rPr>
          <w:rFonts w:asciiTheme="minorHAnsi" w:hAnsiTheme="minorHAnsi"/>
        </w:rPr>
      </w:pPr>
    </w:p>
    <w:p w14:paraId="3485D2C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3CE7F78" w14:textId="77777777" w:rsidTr="00F33256">
        <w:tc>
          <w:tcPr>
            <w:tcW w:w="1559" w:type="dxa"/>
          </w:tcPr>
          <w:p w14:paraId="0CF4E4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MRJ_SCU_STC_SRS_947</w:t>
            </w:r>
          </w:p>
        </w:tc>
        <w:tc>
          <w:tcPr>
            <w:tcW w:w="9320" w:type="dxa"/>
          </w:tcPr>
          <w:p w14:paraId="29F0EC83"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RADC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1AAE17A9" w14:textId="77777777" w:rsidR="00C63E25" w:rsidRPr="00350027" w:rsidRDefault="00C63E25" w:rsidP="00F33256">
            <w:pPr>
              <w:rPr>
                <w:rFonts w:asciiTheme="minorHAnsi" w:hAnsiTheme="minorHAnsi"/>
                <w:i/>
                <w:iCs/>
              </w:rPr>
            </w:pPr>
          </w:p>
        </w:tc>
      </w:tr>
      <w:tr w:rsidR="00C63E25" w:rsidRPr="00350027" w14:paraId="7B381D0C" w14:textId="77777777" w:rsidTr="00F33256">
        <w:tc>
          <w:tcPr>
            <w:tcW w:w="1559" w:type="dxa"/>
          </w:tcPr>
          <w:p w14:paraId="43FCE69A" w14:textId="77777777" w:rsidR="00C63E25" w:rsidRPr="00350027" w:rsidRDefault="00C63E25" w:rsidP="00F33256">
            <w:pPr>
              <w:rPr>
                <w:rFonts w:asciiTheme="minorHAnsi" w:hAnsiTheme="minorHAnsi"/>
                <w:i/>
                <w:iCs/>
              </w:rPr>
            </w:pPr>
          </w:p>
        </w:tc>
        <w:tc>
          <w:tcPr>
            <w:tcW w:w="9320" w:type="dxa"/>
          </w:tcPr>
          <w:p w14:paraId="58276A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6503C6" w14:textId="77777777" w:rsidTr="00F33256">
        <w:tc>
          <w:tcPr>
            <w:tcW w:w="1559" w:type="dxa"/>
          </w:tcPr>
          <w:p w14:paraId="32BF3D83" w14:textId="77777777" w:rsidR="00C63E25" w:rsidRPr="00350027" w:rsidRDefault="00C63E25" w:rsidP="00F33256">
            <w:pPr>
              <w:rPr>
                <w:rFonts w:asciiTheme="minorHAnsi" w:hAnsiTheme="minorHAnsi"/>
                <w:i/>
                <w:iCs/>
              </w:rPr>
            </w:pPr>
          </w:p>
        </w:tc>
        <w:tc>
          <w:tcPr>
            <w:tcW w:w="9320" w:type="dxa"/>
          </w:tcPr>
          <w:p w14:paraId="6DA790A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C888DF" w14:textId="77777777" w:rsidTr="00F33256">
        <w:tc>
          <w:tcPr>
            <w:tcW w:w="1559" w:type="dxa"/>
          </w:tcPr>
          <w:p w14:paraId="4E4EAA41" w14:textId="77777777" w:rsidR="00C63E25" w:rsidRPr="00350027" w:rsidRDefault="00C63E25" w:rsidP="00F33256">
            <w:pPr>
              <w:rPr>
                <w:rFonts w:asciiTheme="minorHAnsi" w:hAnsiTheme="minorHAnsi"/>
                <w:i/>
                <w:iCs/>
              </w:rPr>
            </w:pPr>
          </w:p>
        </w:tc>
        <w:tc>
          <w:tcPr>
            <w:tcW w:w="9320" w:type="dxa"/>
          </w:tcPr>
          <w:p w14:paraId="3AE66BF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3797F3" w14:textId="77777777" w:rsidR="00C63E25" w:rsidRPr="00350027" w:rsidRDefault="00C63E25" w:rsidP="00C63E25">
      <w:pPr>
        <w:rPr>
          <w:rFonts w:asciiTheme="minorHAnsi" w:hAnsiTheme="minorHAnsi"/>
        </w:rPr>
      </w:pPr>
    </w:p>
    <w:p w14:paraId="4BCCFCF3" w14:textId="77777777" w:rsidR="00C63E25" w:rsidRPr="00350027" w:rsidRDefault="00C63E25" w:rsidP="00C63E25">
      <w:pPr>
        <w:pStyle w:val="Heading4"/>
        <w:rPr>
          <w:rFonts w:asciiTheme="minorHAnsi" w:hAnsiTheme="minorHAnsi"/>
        </w:rPr>
      </w:pPr>
      <w:r w:rsidRPr="00350027">
        <w:rPr>
          <w:rFonts w:asciiTheme="minorHAnsi" w:hAnsiTheme="minorHAnsi"/>
        </w:rPr>
        <w:t>B_DMC_9 LADC Monitor</w:t>
      </w:r>
    </w:p>
    <w:p w14:paraId="1210CE8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A199E7C" w14:textId="77777777" w:rsidTr="00F33256">
        <w:tc>
          <w:tcPr>
            <w:tcW w:w="1559" w:type="dxa"/>
          </w:tcPr>
          <w:p w14:paraId="29D0834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MRJ_SCU_STC_SRS_1054</w:t>
            </w:r>
          </w:p>
        </w:tc>
        <w:tc>
          <w:tcPr>
            <w:tcW w:w="9320" w:type="dxa"/>
          </w:tcPr>
          <w:p w14:paraId="3F496AB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B_DMC_9 LADC Monitor Status according to the following logic:</w:t>
            </w:r>
          </w:p>
          <w:p w14:paraId="7E9027ED" w14:textId="77777777" w:rsidR="00C63E25" w:rsidRPr="00350027" w:rsidRDefault="00C63E25" w:rsidP="00F33256">
            <w:pPr>
              <w:rPr>
                <w:rFonts w:asciiTheme="minorHAnsi" w:hAnsiTheme="minorHAnsi"/>
              </w:rPr>
            </w:pPr>
          </w:p>
          <w:p w14:paraId="7B589E70"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11C32BE5" w14:textId="77777777" w:rsidR="00C63E25" w:rsidRPr="00350027" w:rsidRDefault="00C63E25" w:rsidP="00F33256">
            <w:pPr>
              <w:rPr>
                <w:rFonts w:asciiTheme="minorHAnsi" w:hAnsiTheme="minorHAnsi"/>
              </w:rPr>
            </w:pPr>
            <w:r w:rsidRPr="00350027">
              <w:rPr>
                <w:rFonts w:asciiTheme="minorHAnsi" w:hAnsiTheme="minorHAnsi"/>
              </w:rPr>
              <w:tab/>
              <w:t xml:space="preserve">    ( No valid B_DMC_9 LADC labels have been received) OR</w:t>
            </w:r>
          </w:p>
          <w:p w14:paraId="0777B7C0"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data have wrong (even) parity bit) OR</w:t>
            </w:r>
          </w:p>
          <w:p w14:paraId="16D10623"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have SSM data not set to "Normal Operation")</w:t>
            </w:r>
          </w:p>
          <w:p w14:paraId="6BE527D5" w14:textId="77777777" w:rsidR="00C63E25" w:rsidRPr="00350027" w:rsidRDefault="00C63E25" w:rsidP="00F33256">
            <w:pPr>
              <w:rPr>
                <w:rFonts w:asciiTheme="minorHAnsi" w:hAnsiTheme="minorHAnsi"/>
              </w:rPr>
            </w:pPr>
            <w:r w:rsidRPr="00350027">
              <w:rPr>
                <w:rFonts w:asciiTheme="minorHAnsi" w:hAnsiTheme="minorHAnsi"/>
              </w:rPr>
              <w:tab/>
              <w:t>THEN</w:t>
            </w:r>
          </w:p>
          <w:p w14:paraId="5135FC48"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Monitor Status = TRUE</w:t>
            </w:r>
          </w:p>
          <w:p w14:paraId="1F1C3132"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1798193E"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410D1D57"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labels have been received at expected update rate with a tolerance of +10ms ) AND</w:t>
            </w:r>
          </w:p>
          <w:p w14:paraId="2F2B66D4"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data have correct (odd) parity bit) AND</w:t>
            </w:r>
          </w:p>
          <w:p w14:paraId="2F148CC9"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have SSM data set to "Normal Operation") AND </w:t>
            </w:r>
          </w:p>
          <w:p w14:paraId="4269D695"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Airspeed &lt; 35kts))</w:t>
            </w:r>
          </w:p>
          <w:p w14:paraId="7159EA9E"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218A9D18" w14:textId="77777777" w:rsidR="00C63E25" w:rsidRPr="00350027" w:rsidRDefault="00C63E25" w:rsidP="00F33256">
            <w:pPr>
              <w:rPr>
                <w:rFonts w:asciiTheme="minorHAnsi" w:hAnsiTheme="minorHAnsi"/>
              </w:rPr>
            </w:pPr>
            <w:r w:rsidRPr="00350027">
              <w:rPr>
                <w:rFonts w:asciiTheme="minorHAnsi" w:hAnsiTheme="minorHAnsi"/>
              </w:rPr>
              <w:tab/>
              <w:t xml:space="preserve">          B_DMC_9 LADC Monitor Status = FALSE</w:t>
            </w:r>
          </w:p>
          <w:p w14:paraId="5DB9788F"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2F52F3CC" w14:textId="77777777" w:rsidR="00C63E25" w:rsidRPr="00350027" w:rsidRDefault="00C63E25" w:rsidP="00F33256">
            <w:pPr>
              <w:rPr>
                <w:rFonts w:asciiTheme="minorHAnsi" w:hAnsiTheme="minorHAnsi"/>
              </w:rPr>
            </w:pPr>
            <w:r w:rsidRPr="00350027">
              <w:rPr>
                <w:rFonts w:asciiTheme="minorHAnsi" w:hAnsiTheme="minorHAnsi"/>
              </w:rPr>
              <w:tab/>
              <w:t xml:space="preserve">          No action (B_DMC_9 LADC Monitor Status remains unchanged)</w:t>
            </w:r>
          </w:p>
          <w:p w14:paraId="1C5F9787"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1A44D549" w14:textId="77777777" w:rsidR="00C63E25" w:rsidRPr="00350027" w:rsidRDefault="00C63E25" w:rsidP="00F33256">
            <w:pPr>
              <w:rPr>
                <w:rFonts w:asciiTheme="minorHAnsi" w:hAnsiTheme="minorHAnsi"/>
              </w:rPr>
            </w:pPr>
            <w:r w:rsidRPr="00350027">
              <w:rPr>
                <w:rFonts w:asciiTheme="minorHAnsi" w:hAnsiTheme="minorHAnsi"/>
              </w:rPr>
              <w:tab/>
              <w:t>ENDIF</w:t>
            </w:r>
          </w:p>
          <w:p w14:paraId="5DB710AF" w14:textId="77777777" w:rsidR="00C63E25" w:rsidRPr="00350027" w:rsidRDefault="00C63E25" w:rsidP="00F33256">
            <w:pPr>
              <w:rPr>
                <w:rFonts w:asciiTheme="minorHAnsi" w:hAnsiTheme="minorHAnsi"/>
              </w:rPr>
            </w:pPr>
          </w:p>
          <w:p w14:paraId="5307E822" w14:textId="77777777" w:rsidR="00C63E25" w:rsidRPr="00350027" w:rsidRDefault="00C63E25" w:rsidP="00F33256">
            <w:pPr>
              <w:rPr>
                <w:rFonts w:asciiTheme="minorHAnsi" w:hAnsiTheme="minorHAnsi"/>
              </w:rPr>
            </w:pPr>
            <w:r w:rsidRPr="00350027">
              <w:rPr>
                <w:rFonts w:asciiTheme="minorHAnsi" w:hAnsiTheme="minorHAnsi"/>
              </w:rPr>
              <w:t>Where B_DMC_9 LADC ARINC Message is defined in MRJ_SCU_STC_SRS_1088</w:t>
            </w:r>
          </w:p>
          <w:p w14:paraId="71614308" w14:textId="77777777" w:rsidR="00C63E25" w:rsidRPr="00350027" w:rsidRDefault="00C63E25" w:rsidP="00F33256">
            <w:pPr>
              <w:rPr>
                <w:rFonts w:asciiTheme="minorHAnsi" w:hAnsiTheme="minorHAnsi"/>
              </w:rPr>
            </w:pPr>
          </w:p>
          <w:p w14:paraId="3B556C36"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57253972" w14:textId="77777777" w:rsidR="00C63E25" w:rsidRPr="00350027" w:rsidRDefault="00C63E25" w:rsidP="00F33256">
            <w:pPr>
              <w:rPr>
                <w:rFonts w:asciiTheme="minorHAnsi" w:hAnsiTheme="minorHAnsi"/>
                <w:i/>
                <w:iCs/>
              </w:rPr>
            </w:pPr>
          </w:p>
        </w:tc>
      </w:tr>
      <w:tr w:rsidR="00C63E25" w:rsidRPr="00350027" w14:paraId="409F1942" w14:textId="77777777" w:rsidTr="00F33256">
        <w:tc>
          <w:tcPr>
            <w:tcW w:w="1559" w:type="dxa"/>
          </w:tcPr>
          <w:p w14:paraId="53E1CD3E" w14:textId="77777777" w:rsidR="00C63E25" w:rsidRPr="00350027" w:rsidRDefault="00C63E25" w:rsidP="00F33256">
            <w:pPr>
              <w:rPr>
                <w:rFonts w:asciiTheme="minorHAnsi" w:hAnsiTheme="minorHAnsi"/>
                <w:i/>
                <w:iCs/>
              </w:rPr>
            </w:pPr>
          </w:p>
        </w:tc>
        <w:tc>
          <w:tcPr>
            <w:tcW w:w="9320" w:type="dxa"/>
          </w:tcPr>
          <w:p w14:paraId="188BA75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A5016B3" w14:textId="77777777" w:rsidTr="00F33256">
        <w:tc>
          <w:tcPr>
            <w:tcW w:w="1559" w:type="dxa"/>
          </w:tcPr>
          <w:p w14:paraId="3298C75A" w14:textId="77777777" w:rsidR="00C63E25" w:rsidRPr="00350027" w:rsidRDefault="00C63E25" w:rsidP="00F33256">
            <w:pPr>
              <w:rPr>
                <w:rFonts w:asciiTheme="minorHAnsi" w:hAnsiTheme="minorHAnsi"/>
                <w:i/>
                <w:iCs/>
              </w:rPr>
            </w:pPr>
          </w:p>
        </w:tc>
        <w:tc>
          <w:tcPr>
            <w:tcW w:w="9320" w:type="dxa"/>
          </w:tcPr>
          <w:p w14:paraId="2A24A16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5989FD0" w14:textId="77777777" w:rsidTr="00F33256">
        <w:tc>
          <w:tcPr>
            <w:tcW w:w="1559" w:type="dxa"/>
          </w:tcPr>
          <w:p w14:paraId="4D83B2A9" w14:textId="77777777" w:rsidR="00C63E25" w:rsidRPr="00350027" w:rsidRDefault="00C63E25" w:rsidP="00F33256">
            <w:pPr>
              <w:rPr>
                <w:rFonts w:asciiTheme="minorHAnsi" w:hAnsiTheme="minorHAnsi"/>
                <w:i/>
                <w:iCs/>
              </w:rPr>
            </w:pPr>
          </w:p>
        </w:tc>
        <w:tc>
          <w:tcPr>
            <w:tcW w:w="9320" w:type="dxa"/>
          </w:tcPr>
          <w:p w14:paraId="5069CAD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379706" w14:textId="77777777" w:rsidR="00C63E25" w:rsidRPr="00350027" w:rsidRDefault="00C63E25" w:rsidP="00C63E25">
      <w:pPr>
        <w:rPr>
          <w:rFonts w:asciiTheme="minorHAnsi" w:hAnsiTheme="minorHAnsi"/>
        </w:rPr>
      </w:pPr>
    </w:p>
    <w:p w14:paraId="2EA99E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4EFE503" w14:textId="77777777" w:rsidTr="00F33256">
        <w:tc>
          <w:tcPr>
            <w:tcW w:w="1559" w:type="dxa"/>
          </w:tcPr>
          <w:p w14:paraId="3C2B5ACC"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MRJ_SCU_STC_SRS_1055</w:t>
            </w:r>
          </w:p>
        </w:tc>
        <w:tc>
          <w:tcPr>
            <w:tcW w:w="9320" w:type="dxa"/>
          </w:tcPr>
          <w:p w14:paraId="664727FD"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 </w:t>
            </w:r>
          </w:p>
          <w:p w14:paraId="52D5F39E" w14:textId="77777777" w:rsidR="00C63E25" w:rsidRPr="00350027" w:rsidRDefault="00C63E25" w:rsidP="00F33256">
            <w:pPr>
              <w:rPr>
                <w:rFonts w:asciiTheme="minorHAnsi" w:hAnsiTheme="minorHAnsi"/>
                <w:i/>
                <w:iCs/>
              </w:rPr>
            </w:pPr>
          </w:p>
        </w:tc>
      </w:tr>
      <w:tr w:rsidR="00C63E25" w:rsidRPr="00350027" w14:paraId="3AE7E82D" w14:textId="77777777" w:rsidTr="00F33256">
        <w:tc>
          <w:tcPr>
            <w:tcW w:w="1559" w:type="dxa"/>
          </w:tcPr>
          <w:p w14:paraId="3231A485" w14:textId="77777777" w:rsidR="00C63E25" w:rsidRPr="00350027" w:rsidRDefault="00C63E25" w:rsidP="00F33256">
            <w:pPr>
              <w:rPr>
                <w:rFonts w:asciiTheme="minorHAnsi" w:hAnsiTheme="minorHAnsi"/>
                <w:i/>
                <w:iCs/>
              </w:rPr>
            </w:pPr>
          </w:p>
        </w:tc>
        <w:tc>
          <w:tcPr>
            <w:tcW w:w="9320" w:type="dxa"/>
          </w:tcPr>
          <w:p w14:paraId="358142A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6699E5" w14:textId="77777777" w:rsidTr="00F33256">
        <w:tc>
          <w:tcPr>
            <w:tcW w:w="1559" w:type="dxa"/>
          </w:tcPr>
          <w:p w14:paraId="6DC2CD74" w14:textId="77777777" w:rsidR="00C63E25" w:rsidRPr="00350027" w:rsidRDefault="00C63E25" w:rsidP="00F33256">
            <w:pPr>
              <w:rPr>
                <w:rFonts w:asciiTheme="minorHAnsi" w:hAnsiTheme="minorHAnsi"/>
                <w:i/>
                <w:iCs/>
              </w:rPr>
            </w:pPr>
          </w:p>
        </w:tc>
        <w:tc>
          <w:tcPr>
            <w:tcW w:w="9320" w:type="dxa"/>
          </w:tcPr>
          <w:p w14:paraId="6550C37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42B6AD4" w14:textId="77777777" w:rsidTr="00F33256">
        <w:tc>
          <w:tcPr>
            <w:tcW w:w="1559" w:type="dxa"/>
          </w:tcPr>
          <w:p w14:paraId="092AC9DA" w14:textId="77777777" w:rsidR="00C63E25" w:rsidRPr="00350027" w:rsidRDefault="00C63E25" w:rsidP="00F33256">
            <w:pPr>
              <w:rPr>
                <w:rFonts w:asciiTheme="minorHAnsi" w:hAnsiTheme="minorHAnsi"/>
                <w:i/>
                <w:iCs/>
              </w:rPr>
            </w:pPr>
          </w:p>
        </w:tc>
        <w:tc>
          <w:tcPr>
            <w:tcW w:w="9320" w:type="dxa"/>
          </w:tcPr>
          <w:p w14:paraId="498E53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AE4652" w14:textId="77777777" w:rsidR="00C63E25" w:rsidRPr="00350027" w:rsidRDefault="00C63E25" w:rsidP="00C63E25">
      <w:pPr>
        <w:rPr>
          <w:rFonts w:asciiTheme="minorHAnsi" w:hAnsiTheme="minorHAnsi"/>
        </w:rPr>
      </w:pPr>
    </w:p>
    <w:p w14:paraId="78CC82A4" w14:textId="77777777" w:rsidR="00C63E25" w:rsidRPr="00350027" w:rsidRDefault="00C63E25" w:rsidP="00C63E25">
      <w:pPr>
        <w:pStyle w:val="Heading4"/>
        <w:rPr>
          <w:rFonts w:asciiTheme="minorHAnsi" w:hAnsiTheme="minorHAnsi"/>
        </w:rPr>
      </w:pPr>
      <w:r w:rsidRPr="00350027">
        <w:rPr>
          <w:rFonts w:asciiTheme="minorHAnsi" w:hAnsiTheme="minorHAnsi"/>
        </w:rPr>
        <w:t>A_DMC_9 ISI Monitor</w:t>
      </w:r>
    </w:p>
    <w:p w14:paraId="58BCB90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B863CC6" w14:textId="77777777" w:rsidTr="00F33256">
        <w:tc>
          <w:tcPr>
            <w:tcW w:w="1559" w:type="dxa"/>
          </w:tcPr>
          <w:p w14:paraId="5B13074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MRJ_SCU_STC_SRS_818</w:t>
            </w:r>
          </w:p>
        </w:tc>
        <w:tc>
          <w:tcPr>
            <w:tcW w:w="9320" w:type="dxa"/>
          </w:tcPr>
          <w:p w14:paraId="040BF2F0" w14:textId="77777777" w:rsidR="00C63E25" w:rsidRPr="00350027" w:rsidRDefault="00C63E25" w:rsidP="00F33256">
            <w:pPr>
              <w:rPr>
                <w:rFonts w:asciiTheme="minorHAnsi" w:hAnsiTheme="minorHAnsi"/>
              </w:rPr>
            </w:pPr>
            <w:r w:rsidRPr="00350027">
              <w:rPr>
                <w:rFonts w:asciiTheme="minorHAnsi" w:hAnsiTheme="minorHAnsi"/>
              </w:rPr>
              <w:t>The STC Program shall determine A_DMC_9 ISI Monitor Status according to the following logic:</w:t>
            </w:r>
          </w:p>
          <w:p w14:paraId="59738C1F" w14:textId="77777777" w:rsidR="00C63E25" w:rsidRPr="00350027" w:rsidRDefault="00C63E25" w:rsidP="00F33256">
            <w:pPr>
              <w:rPr>
                <w:rFonts w:asciiTheme="minorHAnsi" w:hAnsiTheme="minorHAnsi"/>
              </w:rPr>
            </w:pPr>
          </w:p>
          <w:p w14:paraId="40D35E2C"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07D0A0D2" w14:textId="77777777" w:rsidR="00C63E25" w:rsidRPr="00350027" w:rsidRDefault="00C63E25" w:rsidP="00F33256">
            <w:pPr>
              <w:rPr>
                <w:rFonts w:asciiTheme="minorHAnsi" w:hAnsiTheme="minorHAnsi"/>
              </w:rPr>
            </w:pPr>
            <w:r w:rsidRPr="00350027">
              <w:rPr>
                <w:rFonts w:asciiTheme="minorHAnsi" w:hAnsiTheme="minorHAnsi"/>
              </w:rPr>
              <w:tab/>
              <w:t xml:space="preserve">    (( No valid A_DMC_9 ISI labels have been received) OR</w:t>
            </w:r>
          </w:p>
          <w:p w14:paraId="69B63BCE" w14:textId="77777777" w:rsidR="00C63E25" w:rsidRPr="00350027" w:rsidRDefault="00C63E25" w:rsidP="00F33256">
            <w:pPr>
              <w:rPr>
                <w:rFonts w:asciiTheme="minorHAnsi" w:hAnsiTheme="minorHAnsi"/>
              </w:rPr>
            </w:pPr>
            <w:r w:rsidRPr="00350027">
              <w:rPr>
                <w:rFonts w:asciiTheme="minorHAnsi" w:hAnsiTheme="minorHAnsi"/>
              </w:rPr>
              <w:tab/>
              <w:t xml:space="preserve">    (A_DMC_9 ISI data have wrong (even) parity bit) OR</w:t>
            </w:r>
          </w:p>
          <w:p w14:paraId="0F212B6D" w14:textId="77777777" w:rsidR="00C63E25" w:rsidRPr="00350027" w:rsidRDefault="00C63E25" w:rsidP="00F33256">
            <w:pPr>
              <w:rPr>
                <w:rFonts w:asciiTheme="minorHAnsi" w:hAnsiTheme="minorHAnsi"/>
              </w:rPr>
            </w:pPr>
            <w:r w:rsidRPr="00350027">
              <w:rPr>
                <w:rFonts w:asciiTheme="minorHAnsi" w:hAnsiTheme="minorHAnsi"/>
              </w:rPr>
              <w:tab/>
              <w:t xml:space="preserve">    (A_DMC_9 ISI have SSM data not set to "Normal Operation"))</w:t>
            </w:r>
          </w:p>
          <w:p w14:paraId="068BA30F" w14:textId="77777777" w:rsidR="00C63E25" w:rsidRPr="00350027" w:rsidRDefault="00C63E25" w:rsidP="00F33256">
            <w:pPr>
              <w:rPr>
                <w:rFonts w:asciiTheme="minorHAnsi" w:hAnsiTheme="minorHAnsi"/>
              </w:rPr>
            </w:pPr>
            <w:r w:rsidRPr="00350027">
              <w:rPr>
                <w:rFonts w:asciiTheme="minorHAnsi" w:hAnsiTheme="minorHAnsi"/>
              </w:rPr>
              <w:tab/>
              <w:t>THEN</w:t>
            </w:r>
          </w:p>
          <w:p w14:paraId="35FB1B3D" w14:textId="77777777" w:rsidR="00C63E25" w:rsidRPr="00350027" w:rsidRDefault="00C63E25" w:rsidP="00F33256">
            <w:pPr>
              <w:rPr>
                <w:rFonts w:asciiTheme="minorHAnsi" w:hAnsiTheme="minorHAnsi"/>
              </w:rPr>
            </w:pPr>
            <w:r w:rsidRPr="00350027">
              <w:rPr>
                <w:rFonts w:asciiTheme="minorHAnsi" w:hAnsiTheme="minorHAnsi"/>
              </w:rPr>
              <w:tab/>
              <w:t xml:space="preserve">     A_DMC_9 ISI Monitor Status = TRUE</w:t>
            </w:r>
          </w:p>
          <w:p w14:paraId="7D50D41D"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20E65E63"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40BFCD90" w14:textId="77777777" w:rsidR="00C63E25" w:rsidRPr="00350027" w:rsidRDefault="00C63E25" w:rsidP="00F33256">
            <w:pPr>
              <w:rPr>
                <w:rFonts w:asciiTheme="minorHAnsi" w:hAnsiTheme="minorHAnsi"/>
              </w:rPr>
            </w:pPr>
            <w:r w:rsidRPr="00350027">
              <w:rPr>
                <w:rFonts w:asciiTheme="minorHAnsi" w:hAnsiTheme="minorHAnsi"/>
              </w:rPr>
              <w:tab/>
              <w:t xml:space="preserve">    ((A_DMC_9 ISI labels have been received at expected update rate with a tolerance of +10ms ) AND</w:t>
            </w:r>
          </w:p>
          <w:p w14:paraId="193DDFBC" w14:textId="77777777" w:rsidR="00C63E25" w:rsidRPr="00350027" w:rsidRDefault="00C63E25" w:rsidP="00F33256">
            <w:pPr>
              <w:rPr>
                <w:rFonts w:asciiTheme="minorHAnsi" w:hAnsiTheme="minorHAnsi"/>
              </w:rPr>
            </w:pPr>
            <w:r w:rsidRPr="00350027">
              <w:rPr>
                <w:rFonts w:asciiTheme="minorHAnsi" w:hAnsiTheme="minorHAnsi"/>
              </w:rPr>
              <w:tab/>
              <w:t xml:space="preserve">    (A_DMC_9 ISI data have correct (odd) parity bit) AND</w:t>
            </w:r>
          </w:p>
          <w:p w14:paraId="75BD01A4" w14:textId="77777777" w:rsidR="00C63E25" w:rsidRPr="00350027" w:rsidRDefault="00C63E25" w:rsidP="00F33256">
            <w:pPr>
              <w:rPr>
                <w:rFonts w:asciiTheme="minorHAnsi" w:hAnsiTheme="minorHAnsi"/>
              </w:rPr>
            </w:pPr>
            <w:r w:rsidRPr="00350027">
              <w:rPr>
                <w:rFonts w:asciiTheme="minorHAnsi" w:hAnsiTheme="minorHAnsi"/>
              </w:rPr>
              <w:tab/>
              <w:t xml:space="preserve">    (A_DMC_9 ISI have SSM data set to "Normal Operation") AND </w:t>
            </w:r>
          </w:p>
          <w:p w14:paraId="6EF4E251" w14:textId="77777777" w:rsidR="00C63E25" w:rsidRPr="00350027" w:rsidRDefault="00C63E25" w:rsidP="00F33256">
            <w:pPr>
              <w:rPr>
                <w:rFonts w:asciiTheme="minorHAnsi" w:hAnsiTheme="minorHAnsi"/>
              </w:rPr>
            </w:pPr>
            <w:r w:rsidRPr="00350027">
              <w:rPr>
                <w:rFonts w:asciiTheme="minorHAnsi" w:hAnsiTheme="minorHAnsi"/>
              </w:rPr>
              <w:tab/>
              <w:t xml:space="preserve">    (A_DMC_9 ISI Airspeed &lt; 35kts))</w:t>
            </w:r>
          </w:p>
          <w:p w14:paraId="439B3370"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34112CD3" w14:textId="77777777" w:rsidR="00C63E25" w:rsidRPr="00350027" w:rsidRDefault="00C63E25" w:rsidP="00F33256">
            <w:pPr>
              <w:rPr>
                <w:rFonts w:asciiTheme="minorHAnsi" w:hAnsiTheme="minorHAnsi"/>
              </w:rPr>
            </w:pPr>
            <w:r w:rsidRPr="00350027">
              <w:rPr>
                <w:rFonts w:asciiTheme="minorHAnsi" w:hAnsiTheme="minorHAnsi"/>
              </w:rPr>
              <w:tab/>
              <w:t xml:space="preserve">          A_DMC_9 ISI Monitor Status = FALSE</w:t>
            </w:r>
          </w:p>
          <w:p w14:paraId="11F16C07"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75CA060E" w14:textId="77777777" w:rsidR="00C63E25" w:rsidRPr="00350027" w:rsidRDefault="00C63E25" w:rsidP="00F33256">
            <w:pPr>
              <w:rPr>
                <w:rFonts w:asciiTheme="minorHAnsi" w:hAnsiTheme="minorHAnsi"/>
              </w:rPr>
            </w:pPr>
            <w:r w:rsidRPr="00350027">
              <w:rPr>
                <w:rFonts w:asciiTheme="minorHAnsi" w:hAnsiTheme="minorHAnsi"/>
              </w:rPr>
              <w:tab/>
              <w:t xml:space="preserve">          No action (A_DMC_9 ISI Monitor Status remains unchanged)</w:t>
            </w:r>
          </w:p>
          <w:p w14:paraId="62574C28"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4A118B26" w14:textId="77777777" w:rsidR="00C63E25" w:rsidRPr="00350027" w:rsidRDefault="00C63E25" w:rsidP="00F33256">
            <w:pPr>
              <w:rPr>
                <w:rFonts w:asciiTheme="minorHAnsi" w:hAnsiTheme="minorHAnsi"/>
              </w:rPr>
            </w:pPr>
            <w:r w:rsidRPr="00350027">
              <w:rPr>
                <w:rFonts w:asciiTheme="minorHAnsi" w:hAnsiTheme="minorHAnsi"/>
              </w:rPr>
              <w:tab/>
              <w:t>ENDIF</w:t>
            </w:r>
          </w:p>
          <w:p w14:paraId="1E140ADF" w14:textId="77777777" w:rsidR="00C63E25" w:rsidRPr="00350027" w:rsidRDefault="00C63E25" w:rsidP="00F33256">
            <w:pPr>
              <w:rPr>
                <w:rFonts w:asciiTheme="minorHAnsi" w:hAnsiTheme="minorHAnsi"/>
              </w:rPr>
            </w:pPr>
          </w:p>
          <w:p w14:paraId="01F1CD3B" w14:textId="77777777" w:rsidR="00C63E25" w:rsidRPr="00350027" w:rsidRDefault="00C63E25" w:rsidP="00F33256">
            <w:pPr>
              <w:rPr>
                <w:rFonts w:asciiTheme="minorHAnsi" w:hAnsiTheme="minorHAnsi"/>
              </w:rPr>
            </w:pPr>
            <w:r w:rsidRPr="00350027">
              <w:rPr>
                <w:rFonts w:asciiTheme="minorHAnsi" w:hAnsiTheme="minorHAnsi"/>
              </w:rPr>
              <w:t>Where A_DMC_9 ISI ARINC Message is defined in MRJ_SCU_STC_SRS_848</w:t>
            </w:r>
          </w:p>
          <w:p w14:paraId="345AF719" w14:textId="77777777" w:rsidR="00C63E25" w:rsidRPr="00350027" w:rsidRDefault="00C63E25" w:rsidP="00F33256">
            <w:pPr>
              <w:rPr>
                <w:rFonts w:asciiTheme="minorHAnsi" w:hAnsiTheme="minorHAnsi"/>
              </w:rPr>
            </w:pPr>
          </w:p>
          <w:p w14:paraId="20C64970"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71FBFF83" w14:textId="77777777" w:rsidR="00C63E25" w:rsidRPr="00350027" w:rsidRDefault="00C63E25" w:rsidP="00F33256">
            <w:pPr>
              <w:rPr>
                <w:rFonts w:asciiTheme="minorHAnsi" w:hAnsiTheme="minorHAnsi"/>
                <w:i/>
                <w:iCs/>
              </w:rPr>
            </w:pPr>
          </w:p>
        </w:tc>
      </w:tr>
      <w:tr w:rsidR="00C63E25" w:rsidRPr="00350027" w14:paraId="2BF985BE" w14:textId="77777777" w:rsidTr="00F33256">
        <w:tc>
          <w:tcPr>
            <w:tcW w:w="1559" w:type="dxa"/>
          </w:tcPr>
          <w:p w14:paraId="17D65F42" w14:textId="77777777" w:rsidR="00C63E25" w:rsidRPr="00350027" w:rsidRDefault="00C63E25" w:rsidP="00F33256">
            <w:pPr>
              <w:rPr>
                <w:rFonts w:asciiTheme="minorHAnsi" w:hAnsiTheme="minorHAnsi"/>
                <w:i/>
                <w:iCs/>
              </w:rPr>
            </w:pPr>
          </w:p>
        </w:tc>
        <w:tc>
          <w:tcPr>
            <w:tcW w:w="9320" w:type="dxa"/>
          </w:tcPr>
          <w:p w14:paraId="16112D0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A4036E9" w14:textId="77777777" w:rsidTr="00F33256">
        <w:tc>
          <w:tcPr>
            <w:tcW w:w="1559" w:type="dxa"/>
          </w:tcPr>
          <w:p w14:paraId="1E8C8AD7" w14:textId="77777777" w:rsidR="00C63E25" w:rsidRPr="00350027" w:rsidRDefault="00C63E25" w:rsidP="00F33256">
            <w:pPr>
              <w:rPr>
                <w:rFonts w:asciiTheme="minorHAnsi" w:hAnsiTheme="minorHAnsi"/>
                <w:i/>
                <w:iCs/>
              </w:rPr>
            </w:pPr>
          </w:p>
        </w:tc>
        <w:tc>
          <w:tcPr>
            <w:tcW w:w="9320" w:type="dxa"/>
          </w:tcPr>
          <w:p w14:paraId="10B7122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B0A9EC" w14:textId="77777777" w:rsidTr="00F33256">
        <w:tc>
          <w:tcPr>
            <w:tcW w:w="1559" w:type="dxa"/>
          </w:tcPr>
          <w:p w14:paraId="6C877331" w14:textId="77777777" w:rsidR="00C63E25" w:rsidRPr="00350027" w:rsidRDefault="00C63E25" w:rsidP="00F33256">
            <w:pPr>
              <w:rPr>
                <w:rFonts w:asciiTheme="minorHAnsi" w:hAnsiTheme="minorHAnsi"/>
                <w:i/>
                <w:iCs/>
              </w:rPr>
            </w:pPr>
          </w:p>
        </w:tc>
        <w:tc>
          <w:tcPr>
            <w:tcW w:w="9320" w:type="dxa"/>
          </w:tcPr>
          <w:p w14:paraId="235B03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73C51D" w14:textId="77777777" w:rsidR="00C63E25" w:rsidRPr="00350027" w:rsidRDefault="00C63E25" w:rsidP="00C63E25">
      <w:pPr>
        <w:rPr>
          <w:rFonts w:asciiTheme="minorHAnsi" w:hAnsiTheme="minorHAnsi"/>
        </w:rPr>
      </w:pPr>
    </w:p>
    <w:p w14:paraId="155D9F1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F65417A" w14:textId="77777777" w:rsidTr="00F33256">
        <w:tc>
          <w:tcPr>
            <w:tcW w:w="1559" w:type="dxa"/>
          </w:tcPr>
          <w:p w14:paraId="43ADCA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MRJ_SCU_STC_SRS_944</w:t>
            </w:r>
          </w:p>
        </w:tc>
        <w:tc>
          <w:tcPr>
            <w:tcW w:w="9320" w:type="dxa"/>
          </w:tcPr>
          <w:p w14:paraId="7D30A02A"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ISI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4D7D6A56" w14:textId="77777777" w:rsidR="00C63E25" w:rsidRPr="00350027" w:rsidRDefault="00C63E25" w:rsidP="00F33256">
            <w:pPr>
              <w:rPr>
                <w:rFonts w:asciiTheme="minorHAnsi" w:hAnsiTheme="minorHAnsi"/>
                <w:i/>
                <w:iCs/>
              </w:rPr>
            </w:pPr>
          </w:p>
        </w:tc>
      </w:tr>
      <w:tr w:rsidR="00C63E25" w:rsidRPr="00350027" w14:paraId="3048E580" w14:textId="77777777" w:rsidTr="00F33256">
        <w:tc>
          <w:tcPr>
            <w:tcW w:w="1559" w:type="dxa"/>
          </w:tcPr>
          <w:p w14:paraId="4A8DD629" w14:textId="77777777" w:rsidR="00C63E25" w:rsidRPr="00350027" w:rsidRDefault="00C63E25" w:rsidP="00F33256">
            <w:pPr>
              <w:rPr>
                <w:rFonts w:asciiTheme="minorHAnsi" w:hAnsiTheme="minorHAnsi"/>
                <w:i/>
                <w:iCs/>
              </w:rPr>
            </w:pPr>
          </w:p>
        </w:tc>
        <w:tc>
          <w:tcPr>
            <w:tcW w:w="9320" w:type="dxa"/>
          </w:tcPr>
          <w:p w14:paraId="3E5DD1D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784664" w14:textId="77777777" w:rsidTr="00F33256">
        <w:tc>
          <w:tcPr>
            <w:tcW w:w="1559" w:type="dxa"/>
          </w:tcPr>
          <w:p w14:paraId="77992DA6" w14:textId="77777777" w:rsidR="00C63E25" w:rsidRPr="00350027" w:rsidRDefault="00C63E25" w:rsidP="00F33256">
            <w:pPr>
              <w:rPr>
                <w:rFonts w:asciiTheme="minorHAnsi" w:hAnsiTheme="minorHAnsi"/>
                <w:i/>
                <w:iCs/>
              </w:rPr>
            </w:pPr>
          </w:p>
        </w:tc>
        <w:tc>
          <w:tcPr>
            <w:tcW w:w="9320" w:type="dxa"/>
          </w:tcPr>
          <w:p w14:paraId="4A7924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4BBC98D" w14:textId="77777777" w:rsidTr="00F33256">
        <w:tc>
          <w:tcPr>
            <w:tcW w:w="1559" w:type="dxa"/>
          </w:tcPr>
          <w:p w14:paraId="35313269" w14:textId="77777777" w:rsidR="00C63E25" w:rsidRPr="00350027" w:rsidRDefault="00C63E25" w:rsidP="00F33256">
            <w:pPr>
              <w:rPr>
                <w:rFonts w:asciiTheme="minorHAnsi" w:hAnsiTheme="minorHAnsi"/>
                <w:i/>
                <w:iCs/>
              </w:rPr>
            </w:pPr>
          </w:p>
        </w:tc>
        <w:tc>
          <w:tcPr>
            <w:tcW w:w="9320" w:type="dxa"/>
          </w:tcPr>
          <w:p w14:paraId="3B67B5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32FE863" w14:textId="77777777" w:rsidR="00C63E25" w:rsidRPr="00350027" w:rsidRDefault="00C63E25" w:rsidP="00C63E25">
      <w:pPr>
        <w:rPr>
          <w:rFonts w:asciiTheme="minorHAnsi" w:hAnsiTheme="minorHAnsi"/>
        </w:rPr>
      </w:pPr>
    </w:p>
    <w:p w14:paraId="5FF2E05A" w14:textId="77777777" w:rsidR="00C63E25" w:rsidRPr="00350027" w:rsidRDefault="00C63E25" w:rsidP="00C63E25">
      <w:pPr>
        <w:pStyle w:val="Heading4"/>
        <w:rPr>
          <w:rFonts w:asciiTheme="minorHAnsi" w:hAnsiTheme="minorHAnsi"/>
        </w:rPr>
      </w:pPr>
      <w:r w:rsidRPr="00350027">
        <w:rPr>
          <w:rFonts w:asciiTheme="minorHAnsi" w:hAnsiTheme="minorHAnsi"/>
        </w:rPr>
        <w:t>B_DMC_9 ISI Monitor</w:t>
      </w:r>
    </w:p>
    <w:p w14:paraId="0395B3F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2A61CF0" w14:textId="77777777" w:rsidTr="00F33256">
        <w:tc>
          <w:tcPr>
            <w:tcW w:w="1559" w:type="dxa"/>
          </w:tcPr>
          <w:p w14:paraId="2126D2D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MRJ_SCU_STC_SRS_813</w:t>
            </w:r>
          </w:p>
        </w:tc>
        <w:tc>
          <w:tcPr>
            <w:tcW w:w="9320" w:type="dxa"/>
          </w:tcPr>
          <w:p w14:paraId="69736B7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B_DMC_9 ISI Monitor Status according to the following logic:</w:t>
            </w:r>
          </w:p>
          <w:p w14:paraId="0BEE29D2" w14:textId="77777777" w:rsidR="00C63E25" w:rsidRPr="00350027" w:rsidRDefault="00C63E25" w:rsidP="00F33256">
            <w:pPr>
              <w:rPr>
                <w:rFonts w:asciiTheme="minorHAnsi" w:hAnsiTheme="minorHAnsi"/>
              </w:rPr>
            </w:pPr>
          </w:p>
          <w:p w14:paraId="4AC70740"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320ms with a tolerance of +10ms</w:t>
            </w:r>
          </w:p>
          <w:p w14:paraId="506DF14C" w14:textId="77777777" w:rsidR="00C63E25" w:rsidRPr="00350027" w:rsidRDefault="00C63E25" w:rsidP="00F33256">
            <w:pPr>
              <w:rPr>
                <w:rFonts w:asciiTheme="minorHAnsi" w:hAnsiTheme="minorHAnsi"/>
              </w:rPr>
            </w:pPr>
            <w:r w:rsidRPr="00350027">
              <w:rPr>
                <w:rFonts w:asciiTheme="minorHAnsi" w:hAnsiTheme="minorHAnsi"/>
              </w:rPr>
              <w:tab/>
              <w:t xml:space="preserve">    (( No valid B_DMC_9 ISI labels have been received) OR</w:t>
            </w:r>
          </w:p>
          <w:p w14:paraId="24CEE2A7"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(B_DMC_9 ISI data have wrong (even) parity bit) OR</w:t>
            </w:r>
          </w:p>
          <w:p w14:paraId="2FD9E5AE" w14:textId="77777777" w:rsidR="00C63E25" w:rsidRPr="00350027" w:rsidRDefault="00C63E25" w:rsidP="00F33256">
            <w:pPr>
              <w:rPr>
                <w:rFonts w:asciiTheme="minorHAnsi" w:hAnsiTheme="minorHAnsi"/>
              </w:rPr>
            </w:pPr>
            <w:r w:rsidRPr="00350027">
              <w:rPr>
                <w:rFonts w:asciiTheme="minorHAnsi" w:hAnsiTheme="minorHAnsi"/>
              </w:rPr>
              <w:tab/>
              <w:t xml:space="preserve">    (B_DMC_9 ISI have SSM data not set to "Normal Operation"))</w:t>
            </w:r>
          </w:p>
          <w:p w14:paraId="554D02DA" w14:textId="77777777" w:rsidR="00C63E25" w:rsidRPr="00350027" w:rsidRDefault="00C63E25" w:rsidP="00F33256">
            <w:pPr>
              <w:rPr>
                <w:rFonts w:asciiTheme="minorHAnsi" w:hAnsiTheme="minorHAnsi"/>
              </w:rPr>
            </w:pPr>
            <w:r w:rsidRPr="00350027">
              <w:rPr>
                <w:rFonts w:asciiTheme="minorHAnsi" w:hAnsiTheme="minorHAnsi"/>
              </w:rPr>
              <w:tab/>
              <w:t>THEN</w:t>
            </w:r>
          </w:p>
          <w:p w14:paraId="06733958" w14:textId="77777777" w:rsidR="00C63E25" w:rsidRPr="00350027" w:rsidRDefault="00C63E25" w:rsidP="00F33256">
            <w:pPr>
              <w:rPr>
                <w:rFonts w:asciiTheme="minorHAnsi" w:hAnsiTheme="minorHAnsi"/>
              </w:rPr>
            </w:pPr>
            <w:r w:rsidRPr="00350027">
              <w:rPr>
                <w:rFonts w:asciiTheme="minorHAnsi" w:hAnsiTheme="minorHAnsi"/>
              </w:rPr>
              <w:tab/>
              <w:t xml:space="preserve">     B_DMC_9 ISI Monitor Status = TRUE</w:t>
            </w:r>
          </w:p>
          <w:p w14:paraId="0D6B97C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73AA403F" w14:textId="77777777" w:rsidR="00C63E25" w:rsidRPr="00350027" w:rsidRDefault="00C63E25" w:rsidP="00F33256">
            <w:pPr>
              <w:rPr>
                <w:rFonts w:asciiTheme="minorHAnsi" w:hAnsiTheme="minorHAnsi"/>
              </w:rPr>
            </w:pPr>
            <w:r w:rsidRPr="00350027">
              <w:rPr>
                <w:rFonts w:asciiTheme="minorHAnsi" w:hAnsiTheme="minorHAnsi"/>
              </w:rPr>
              <w:tab/>
              <w:t xml:space="preserve">     IF  the following condition is true for 320ms with a tolerance of +10ms</w:t>
            </w:r>
          </w:p>
          <w:p w14:paraId="656FAF5D" w14:textId="77777777" w:rsidR="00C63E25" w:rsidRPr="00350027" w:rsidRDefault="00C63E25" w:rsidP="00F33256">
            <w:pPr>
              <w:rPr>
                <w:rFonts w:asciiTheme="minorHAnsi" w:hAnsiTheme="minorHAnsi"/>
              </w:rPr>
            </w:pPr>
            <w:r w:rsidRPr="00350027">
              <w:rPr>
                <w:rFonts w:asciiTheme="minorHAnsi" w:hAnsiTheme="minorHAnsi"/>
              </w:rPr>
              <w:tab/>
              <w:t xml:space="preserve">    ((B_DMC_9 ISI labels have been received at expected update rate with a tolerance of +10ms ) AND</w:t>
            </w:r>
          </w:p>
          <w:p w14:paraId="08A77401" w14:textId="77777777" w:rsidR="00C63E25" w:rsidRPr="00350027" w:rsidRDefault="00C63E25" w:rsidP="00F33256">
            <w:pPr>
              <w:rPr>
                <w:rFonts w:asciiTheme="minorHAnsi" w:hAnsiTheme="minorHAnsi"/>
              </w:rPr>
            </w:pPr>
            <w:r w:rsidRPr="00350027">
              <w:rPr>
                <w:rFonts w:asciiTheme="minorHAnsi" w:hAnsiTheme="minorHAnsi"/>
              </w:rPr>
              <w:tab/>
              <w:t xml:space="preserve">    (B_DMC_9 ISI data have correct (odd) parity bit) AND</w:t>
            </w:r>
          </w:p>
          <w:p w14:paraId="1B1A0F73" w14:textId="77777777" w:rsidR="00C63E25" w:rsidRPr="00350027" w:rsidRDefault="00C63E25" w:rsidP="00F33256">
            <w:pPr>
              <w:rPr>
                <w:rFonts w:asciiTheme="minorHAnsi" w:hAnsiTheme="minorHAnsi"/>
              </w:rPr>
            </w:pPr>
            <w:r w:rsidRPr="00350027">
              <w:rPr>
                <w:rFonts w:asciiTheme="minorHAnsi" w:hAnsiTheme="minorHAnsi"/>
              </w:rPr>
              <w:tab/>
              <w:t xml:space="preserve">    (B_DMC_9 ISI have SSM data set to "Normal Operation") AND </w:t>
            </w:r>
          </w:p>
          <w:p w14:paraId="51CF7463" w14:textId="77777777" w:rsidR="00C63E25" w:rsidRPr="00350027" w:rsidRDefault="00C63E25" w:rsidP="00F33256">
            <w:pPr>
              <w:rPr>
                <w:rFonts w:asciiTheme="minorHAnsi" w:hAnsiTheme="minorHAnsi"/>
              </w:rPr>
            </w:pPr>
            <w:r w:rsidRPr="00350027">
              <w:rPr>
                <w:rFonts w:asciiTheme="minorHAnsi" w:hAnsiTheme="minorHAnsi"/>
              </w:rPr>
              <w:tab/>
              <w:t xml:space="preserve">    (B_DMC_9 ISI Airspeed &lt; 35kts))</w:t>
            </w:r>
          </w:p>
          <w:p w14:paraId="1EB0C9FE"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7F41C872" w14:textId="77777777" w:rsidR="00C63E25" w:rsidRPr="00350027" w:rsidRDefault="00C63E25" w:rsidP="00F33256">
            <w:pPr>
              <w:rPr>
                <w:rFonts w:asciiTheme="minorHAnsi" w:hAnsiTheme="minorHAnsi"/>
              </w:rPr>
            </w:pPr>
            <w:r w:rsidRPr="00350027">
              <w:rPr>
                <w:rFonts w:asciiTheme="minorHAnsi" w:hAnsiTheme="minorHAnsi"/>
              </w:rPr>
              <w:tab/>
              <w:t xml:space="preserve">          B_DMC_9 ISI Monitor Status = FALSE</w:t>
            </w:r>
          </w:p>
          <w:p w14:paraId="19B3BFF1"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1FD74437" w14:textId="77777777" w:rsidR="00C63E25" w:rsidRPr="00350027" w:rsidRDefault="00C63E25" w:rsidP="00F33256">
            <w:pPr>
              <w:rPr>
                <w:rFonts w:asciiTheme="minorHAnsi" w:hAnsiTheme="minorHAnsi"/>
              </w:rPr>
            </w:pPr>
            <w:r w:rsidRPr="00350027">
              <w:rPr>
                <w:rFonts w:asciiTheme="minorHAnsi" w:hAnsiTheme="minorHAnsi"/>
              </w:rPr>
              <w:tab/>
              <w:t xml:space="preserve">          No action (B_DMC_9 ISI Monitor Status remains unchanged)</w:t>
            </w:r>
          </w:p>
          <w:p w14:paraId="2060A648"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36D7E9C1" w14:textId="77777777" w:rsidR="00C63E25" w:rsidRPr="00350027" w:rsidRDefault="00C63E25" w:rsidP="00F33256">
            <w:pPr>
              <w:rPr>
                <w:rFonts w:asciiTheme="minorHAnsi" w:hAnsiTheme="minorHAnsi"/>
              </w:rPr>
            </w:pPr>
            <w:r w:rsidRPr="00350027">
              <w:rPr>
                <w:rFonts w:asciiTheme="minorHAnsi" w:hAnsiTheme="minorHAnsi"/>
              </w:rPr>
              <w:tab/>
              <w:t>ENDIF</w:t>
            </w:r>
          </w:p>
          <w:p w14:paraId="142F638A" w14:textId="77777777" w:rsidR="00C63E25" w:rsidRPr="00350027" w:rsidRDefault="00C63E25" w:rsidP="00F33256">
            <w:pPr>
              <w:rPr>
                <w:rFonts w:asciiTheme="minorHAnsi" w:hAnsiTheme="minorHAnsi"/>
              </w:rPr>
            </w:pPr>
          </w:p>
          <w:p w14:paraId="790A511D" w14:textId="77777777" w:rsidR="00C63E25" w:rsidRPr="00350027" w:rsidRDefault="00C63E25" w:rsidP="00F33256">
            <w:pPr>
              <w:rPr>
                <w:rFonts w:asciiTheme="minorHAnsi" w:hAnsiTheme="minorHAnsi"/>
              </w:rPr>
            </w:pPr>
            <w:r w:rsidRPr="00350027">
              <w:rPr>
                <w:rFonts w:asciiTheme="minorHAnsi" w:hAnsiTheme="minorHAnsi"/>
              </w:rPr>
              <w:t>Where B_DMC_9 ISI ARINC Message is defined in MRJ_SCU_STC_SRS_849</w:t>
            </w:r>
          </w:p>
          <w:p w14:paraId="1BD6B747" w14:textId="77777777" w:rsidR="00C63E25" w:rsidRPr="00350027" w:rsidRDefault="00C63E25" w:rsidP="00F33256">
            <w:pPr>
              <w:rPr>
                <w:rFonts w:asciiTheme="minorHAnsi" w:hAnsiTheme="minorHAnsi"/>
              </w:rPr>
            </w:pPr>
          </w:p>
          <w:p w14:paraId="1741EE72"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5765421C" w14:textId="77777777" w:rsidR="00C63E25" w:rsidRPr="00350027" w:rsidRDefault="00C63E25" w:rsidP="00F33256">
            <w:pPr>
              <w:rPr>
                <w:rFonts w:asciiTheme="minorHAnsi" w:hAnsiTheme="minorHAnsi"/>
                <w:i/>
                <w:iCs/>
              </w:rPr>
            </w:pPr>
          </w:p>
        </w:tc>
      </w:tr>
      <w:tr w:rsidR="00C63E25" w:rsidRPr="00350027" w14:paraId="01CE8FB6" w14:textId="77777777" w:rsidTr="00F33256">
        <w:tc>
          <w:tcPr>
            <w:tcW w:w="1559" w:type="dxa"/>
          </w:tcPr>
          <w:p w14:paraId="19B10B31" w14:textId="77777777" w:rsidR="00C63E25" w:rsidRPr="00350027" w:rsidRDefault="00C63E25" w:rsidP="00F33256">
            <w:pPr>
              <w:rPr>
                <w:rFonts w:asciiTheme="minorHAnsi" w:hAnsiTheme="minorHAnsi"/>
                <w:i/>
                <w:iCs/>
              </w:rPr>
            </w:pPr>
          </w:p>
        </w:tc>
        <w:tc>
          <w:tcPr>
            <w:tcW w:w="9320" w:type="dxa"/>
          </w:tcPr>
          <w:p w14:paraId="38070E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48D4E1" w14:textId="77777777" w:rsidTr="00F33256">
        <w:tc>
          <w:tcPr>
            <w:tcW w:w="1559" w:type="dxa"/>
          </w:tcPr>
          <w:p w14:paraId="6C6BDB0F" w14:textId="77777777" w:rsidR="00C63E25" w:rsidRPr="00350027" w:rsidRDefault="00C63E25" w:rsidP="00F33256">
            <w:pPr>
              <w:rPr>
                <w:rFonts w:asciiTheme="minorHAnsi" w:hAnsiTheme="minorHAnsi"/>
                <w:i/>
                <w:iCs/>
              </w:rPr>
            </w:pPr>
          </w:p>
        </w:tc>
        <w:tc>
          <w:tcPr>
            <w:tcW w:w="9320" w:type="dxa"/>
          </w:tcPr>
          <w:p w14:paraId="00BFB32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264C048" w14:textId="77777777" w:rsidTr="00F33256">
        <w:tc>
          <w:tcPr>
            <w:tcW w:w="1559" w:type="dxa"/>
          </w:tcPr>
          <w:p w14:paraId="661BA34A" w14:textId="77777777" w:rsidR="00C63E25" w:rsidRPr="00350027" w:rsidRDefault="00C63E25" w:rsidP="00F33256">
            <w:pPr>
              <w:rPr>
                <w:rFonts w:asciiTheme="minorHAnsi" w:hAnsiTheme="minorHAnsi"/>
                <w:i/>
                <w:iCs/>
              </w:rPr>
            </w:pPr>
          </w:p>
        </w:tc>
        <w:tc>
          <w:tcPr>
            <w:tcW w:w="9320" w:type="dxa"/>
          </w:tcPr>
          <w:p w14:paraId="4D5434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3165DE" w14:textId="77777777" w:rsidR="00C63E25" w:rsidRPr="00350027" w:rsidRDefault="00C63E25" w:rsidP="00C63E25">
      <w:pPr>
        <w:rPr>
          <w:rFonts w:asciiTheme="minorHAnsi" w:hAnsiTheme="minorHAnsi"/>
        </w:rPr>
      </w:pPr>
    </w:p>
    <w:p w14:paraId="281DDC1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D354BE" w14:textId="77777777" w:rsidTr="00F33256">
        <w:tc>
          <w:tcPr>
            <w:tcW w:w="1559" w:type="dxa"/>
          </w:tcPr>
          <w:p w14:paraId="1C90AA5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MRJ_SCU_STC_SRS_945</w:t>
            </w:r>
          </w:p>
        </w:tc>
        <w:tc>
          <w:tcPr>
            <w:tcW w:w="9320" w:type="dxa"/>
          </w:tcPr>
          <w:p w14:paraId="74E43CA6"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ISI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72F7931B" w14:textId="77777777" w:rsidR="00C63E25" w:rsidRPr="00350027" w:rsidRDefault="00C63E25" w:rsidP="00F33256">
            <w:pPr>
              <w:rPr>
                <w:rFonts w:asciiTheme="minorHAnsi" w:hAnsiTheme="minorHAnsi"/>
                <w:i/>
                <w:iCs/>
              </w:rPr>
            </w:pPr>
          </w:p>
        </w:tc>
      </w:tr>
      <w:tr w:rsidR="00C63E25" w:rsidRPr="00350027" w14:paraId="4B79AAA2" w14:textId="77777777" w:rsidTr="00F33256">
        <w:tc>
          <w:tcPr>
            <w:tcW w:w="1559" w:type="dxa"/>
          </w:tcPr>
          <w:p w14:paraId="2C66C016" w14:textId="77777777" w:rsidR="00C63E25" w:rsidRPr="00350027" w:rsidRDefault="00C63E25" w:rsidP="00F33256">
            <w:pPr>
              <w:rPr>
                <w:rFonts w:asciiTheme="minorHAnsi" w:hAnsiTheme="minorHAnsi"/>
                <w:i/>
                <w:iCs/>
              </w:rPr>
            </w:pPr>
          </w:p>
        </w:tc>
        <w:tc>
          <w:tcPr>
            <w:tcW w:w="9320" w:type="dxa"/>
          </w:tcPr>
          <w:p w14:paraId="7CE3D54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6821F0" w14:textId="77777777" w:rsidTr="00F33256">
        <w:tc>
          <w:tcPr>
            <w:tcW w:w="1559" w:type="dxa"/>
          </w:tcPr>
          <w:p w14:paraId="1593D85A" w14:textId="77777777" w:rsidR="00C63E25" w:rsidRPr="00350027" w:rsidRDefault="00C63E25" w:rsidP="00F33256">
            <w:pPr>
              <w:rPr>
                <w:rFonts w:asciiTheme="minorHAnsi" w:hAnsiTheme="minorHAnsi"/>
                <w:i/>
                <w:iCs/>
              </w:rPr>
            </w:pPr>
          </w:p>
        </w:tc>
        <w:tc>
          <w:tcPr>
            <w:tcW w:w="9320" w:type="dxa"/>
          </w:tcPr>
          <w:p w14:paraId="63DFC3D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FECBDC7" w14:textId="77777777" w:rsidTr="00F33256">
        <w:tc>
          <w:tcPr>
            <w:tcW w:w="1559" w:type="dxa"/>
          </w:tcPr>
          <w:p w14:paraId="27EAB514" w14:textId="77777777" w:rsidR="00C63E25" w:rsidRPr="00350027" w:rsidRDefault="00C63E25" w:rsidP="00F33256">
            <w:pPr>
              <w:rPr>
                <w:rFonts w:asciiTheme="minorHAnsi" w:hAnsiTheme="minorHAnsi"/>
                <w:i/>
                <w:iCs/>
              </w:rPr>
            </w:pPr>
          </w:p>
        </w:tc>
        <w:tc>
          <w:tcPr>
            <w:tcW w:w="9320" w:type="dxa"/>
          </w:tcPr>
          <w:p w14:paraId="72317F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8396637" w14:textId="77777777" w:rsidR="00C63E25" w:rsidRPr="00350027" w:rsidRDefault="00C63E25" w:rsidP="00C63E25">
      <w:pPr>
        <w:rPr>
          <w:rFonts w:asciiTheme="minorHAnsi" w:hAnsiTheme="minorHAnsi"/>
        </w:rPr>
      </w:pPr>
    </w:p>
    <w:p w14:paraId="7D132D9C"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63C9AD82"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4B124D89"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18355D89"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5251FF4D" w14:textId="77777777" w:rsidR="00C63E25" w:rsidRPr="00350027" w:rsidRDefault="00C63E25" w:rsidP="00C63E25">
      <w:pPr>
        <w:pStyle w:val="Heading4"/>
        <w:rPr>
          <w:rFonts w:asciiTheme="minorHAnsi" w:hAnsiTheme="minorHAnsi"/>
        </w:rPr>
      </w:pPr>
      <w:r w:rsidRPr="00350027">
        <w:rPr>
          <w:rFonts w:asciiTheme="minorHAnsi" w:hAnsiTheme="minorHAnsi"/>
        </w:rPr>
        <w:t>A_DMC_9 LADC and A_DMC_9 RADC Reasonableness Check Monitor</w:t>
      </w:r>
    </w:p>
    <w:p w14:paraId="2EBBFF1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D853E02" w14:textId="77777777" w:rsidTr="00F33256">
        <w:tc>
          <w:tcPr>
            <w:tcW w:w="1559" w:type="dxa"/>
          </w:tcPr>
          <w:p w14:paraId="7D36188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MRJ_SCU_STC_SRS_1067</w:t>
            </w:r>
          </w:p>
        </w:tc>
        <w:tc>
          <w:tcPr>
            <w:tcW w:w="9320" w:type="dxa"/>
          </w:tcPr>
          <w:p w14:paraId="1F58DB73" w14:textId="77777777" w:rsidR="00C63E25" w:rsidRPr="00350027" w:rsidRDefault="00C63E25" w:rsidP="00F33256">
            <w:pPr>
              <w:rPr>
                <w:rFonts w:asciiTheme="minorHAnsi" w:hAnsiTheme="minorHAnsi"/>
              </w:rPr>
            </w:pPr>
            <w:r w:rsidRPr="00350027">
              <w:rPr>
                <w:rFonts w:asciiTheme="minorHAnsi" w:hAnsiTheme="minorHAnsi"/>
              </w:rPr>
              <w:t xml:space="preserve">If both A_DMC_9 LADC Monitor Status and A_DMC_9 RADC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LADC and A_DMC_9 RADC Reasonableness Check Monitor Status</w:t>
            </w:r>
            <w:r w:rsidRPr="00350027">
              <w:rPr>
                <w:rFonts w:asciiTheme="minorHAnsi" w:hAnsiTheme="minorHAnsi"/>
              </w:rPr>
              <w:t xml:space="preserve"> to TRUE if </w:t>
            </w:r>
          </w:p>
          <w:p w14:paraId="2EE798EE"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A_DMC_9 LADC Airspeed and A_DMC_9 RADC Airspeed differs by more than the AirspeedTolerance defined by the following logic below for at least 420ms; otherwise leave </w:t>
            </w:r>
            <w:r w:rsidRPr="00350027">
              <w:rPr>
                <w:rFonts w:asciiTheme="minorHAnsi" w:hAnsiTheme="minorHAnsi"/>
                <w:i/>
                <w:iCs/>
              </w:rPr>
              <w:t>A_DMC_9 LADC and A_DMC_9 RADC Reasonableness Check Monitor Status</w:t>
            </w:r>
            <w:r w:rsidRPr="00350027">
              <w:rPr>
                <w:rFonts w:asciiTheme="minorHAnsi" w:hAnsiTheme="minorHAnsi"/>
              </w:rPr>
              <w:t xml:space="preserve"> unchanged from an initial value of FALSE.</w:t>
            </w:r>
          </w:p>
          <w:p w14:paraId="05E2A740"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6336EBFC" w14:textId="77777777" w:rsidR="00C63E25" w:rsidRPr="00350027" w:rsidRDefault="00C63E25" w:rsidP="00F33256">
            <w:pPr>
              <w:rPr>
                <w:rFonts w:asciiTheme="minorHAnsi" w:hAnsiTheme="minorHAnsi"/>
              </w:rPr>
            </w:pPr>
          </w:p>
          <w:p w14:paraId="4D08030E" w14:textId="77777777" w:rsidR="00C63E25" w:rsidRPr="00350027" w:rsidRDefault="00C63E25" w:rsidP="00F33256">
            <w:pPr>
              <w:rPr>
                <w:rFonts w:asciiTheme="minorHAnsi" w:hAnsiTheme="minorHAnsi"/>
              </w:rPr>
            </w:pPr>
            <w:r w:rsidRPr="00350027">
              <w:rPr>
                <w:rFonts w:asciiTheme="minorHAnsi" w:hAnsiTheme="minorHAnsi"/>
              </w:rPr>
              <w:t xml:space="preserve">            IF ((A_DMC_9 LADC Airspeed + A_DMC_9 RADC Airspeed) / 2 &lt; 35kts)</w:t>
            </w:r>
          </w:p>
          <w:p w14:paraId="476A0820"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THEN</w:t>
            </w:r>
          </w:p>
          <w:p w14:paraId="49C69DDF"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3A36394"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0E30105E"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64F09354"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C50EBA8" w14:textId="77777777" w:rsidR="00C63E25" w:rsidRPr="00350027" w:rsidRDefault="00C63E25" w:rsidP="00F33256">
            <w:pPr>
              <w:rPr>
                <w:rFonts w:asciiTheme="minorHAnsi" w:hAnsiTheme="minorHAnsi"/>
              </w:rPr>
            </w:pPr>
          </w:p>
          <w:p w14:paraId="476D8CAF"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LADC Monitor Status is defined in MRJ_SCU_STC_SRS_811</w:t>
            </w:r>
          </w:p>
          <w:p w14:paraId="50BAEAC4" w14:textId="77777777" w:rsidR="00C63E25" w:rsidRPr="00350027" w:rsidRDefault="00C63E25" w:rsidP="00F33256">
            <w:pPr>
              <w:rPr>
                <w:rFonts w:asciiTheme="minorHAnsi" w:hAnsiTheme="minorHAnsi"/>
              </w:rPr>
            </w:pPr>
            <w:r w:rsidRPr="00350027">
              <w:rPr>
                <w:rFonts w:asciiTheme="minorHAnsi" w:hAnsiTheme="minorHAnsi"/>
              </w:rPr>
              <w:tab/>
              <w:t>A_DMC_9 RADC Monitor Status is defined in MRJ_SCU_STC_SRS_1051</w:t>
            </w:r>
          </w:p>
          <w:p w14:paraId="2DCD4F33" w14:textId="77777777" w:rsidR="00C63E25" w:rsidRPr="00350027" w:rsidRDefault="00C63E25" w:rsidP="00F33256">
            <w:pPr>
              <w:rPr>
                <w:rFonts w:asciiTheme="minorHAnsi" w:hAnsiTheme="minorHAnsi"/>
              </w:rPr>
            </w:pPr>
            <w:r w:rsidRPr="00350027">
              <w:rPr>
                <w:rFonts w:asciiTheme="minorHAnsi" w:hAnsiTheme="minorHAnsi"/>
              </w:rPr>
              <w:tab/>
              <w:t>A_DMC_9 LADC Airspeed is defined in MRJ_SCU_STC_SRS_135</w:t>
            </w:r>
          </w:p>
          <w:p w14:paraId="386423E1"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RADC Airspeed is defined in MRJ_SCU_STC_SRS_1087</w:t>
            </w:r>
          </w:p>
          <w:p w14:paraId="74C14C19"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3691415C" w14:textId="77777777" w:rsidR="00C63E25" w:rsidRPr="00350027" w:rsidRDefault="00C63E25" w:rsidP="00F33256">
            <w:pPr>
              <w:rPr>
                <w:rFonts w:asciiTheme="minorHAnsi" w:hAnsiTheme="minorHAnsi"/>
                <w:i/>
                <w:iCs/>
              </w:rPr>
            </w:pPr>
          </w:p>
        </w:tc>
      </w:tr>
      <w:tr w:rsidR="00C63E25" w:rsidRPr="00350027" w14:paraId="1C436EE7" w14:textId="77777777" w:rsidTr="00F33256">
        <w:tc>
          <w:tcPr>
            <w:tcW w:w="1559" w:type="dxa"/>
          </w:tcPr>
          <w:p w14:paraId="7BA8DFE3" w14:textId="77777777" w:rsidR="00C63E25" w:rsidRPr="00350027" w:rsidRDefault="00C63E25" w:rsidP="00F33256">
            <w:pPr>
              <w:rPr>
                <w:rFonts w:asciiTheme="minorHAnsi" w:hAnsiTheme="minorHAnsi"/>
                <w:i/>
                <w:iCs/>
              </w:rPr>
            </w:pPr>
          </w:p>
        </w:tc>
        <w:tc>
          <w:tcPr>
            <w:tcW w:w="9320" w:type="dxa"/>
          </w:tcPr>
          <w:p w14:paraId="18A20FC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B98A5C" w14:textId="77777777" w:rsidTr="00F33256">
        <w:tc>
          <w:tcPr>
            <w:tcW w:w="1559" w:type="dxa"/>
          </w:tcPr>
          <w:p w14:paraId="62025D32" w14:textId="77777777" w:rsidR="00C63E25" w:rsidRPr="00350027" w:rsidRDefault="00C63E25" w:rsidP="00F33256">
            <w:pPr>
              <w:rPr>
                <w:rFonts w:asciiTheme="minorHAnsi" w:hAnsiTheme="minorHAnsi"/>
                <w:i/>
                <w:iCs/>
              </w:rPr>
            </w:pPr>
          </w:p>
        </w:tc>
        <w:tc>
          <w:tcPr>
            <w:tcW w:w="9320" w:type="dxa"/>
          </w:tcPr>
          <w:p w14:paraId="0FBE39B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DCA4749" w14:textId="77777777" w:rsidTr="00F33256">
        <w:tc>
          <w:tcPr>
            <w:tcW w:w="1559" w:type="dxa"/>
          </w:tcPr>
          <w:p w14:paraId="5BFDB394" w14:textId="77777777" w:rsidR="00C63E25" w:rsidRPr="00350027" w:rsidRDefault="00C63E25" w:rsidP="00F33256">
            <w:pPr>
              <w:rPr>
                <w:rFonts w:asciiTheme="minorHAnsi" w:hAnsiTheme="minorHAnsi"/>
                <w:i/>
                <w:iCs/>
              </w:rPr>
            </w:pPr>
          </w:p>
        </w:tc>
        <w:tc>
          <w:tcPr>
            <w:tcW w:w="9320" w:type="dxa"/>
          </w:tcPr>
          <w:p w14:paraId="2EDF0B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41D7E0F" w14:textId="77777777" w:rsidR="00C63E25" w:rsidRPr="00350027" w:rsidRDefault="00C63E25" w:rsidP="00C63E25">
      <w:pPr>
        <w:rPr>
          <w:rFonts w:asciiTheme="minorHAnsi" w:hAnsiTheme="minorHAnsi"/>
        </w:rPr>
      </w:pPr>
    </w:p>
    <w:p w14:paraId="4A79C45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2BB8347" w14:textId="77777777" w:rsidTr="00F33256">
        <w:tc>
          <w:tcPr>
            <w:tcW w:w="1559" w:type="dxa"/>
          </w:tcPr>
          <w:p w14:paraId="3C6D1A1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MRJ_SCU_STC_SRS_1068</w:t>
            </w:r>
          </w:p>
        </w:tc>
        <w:tc>
          <w:tcPr>
            <w:tcW w:w="9320" w:type="dxa"/>
          </w:tcPr>
          <w:p w14:paraId="408F9756"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and A_DMC_9 RADC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5FAD9F0C" w14:textId="77777777" w:rsidR="00C63E25" w:rsidRPr="00350027" w:rsidRDefault="00C63E25" w:rsidP="00F33256">
            <w:pPr>
              <w:rPr>
                <w:rFonts w:asciiTheme="minorHAnsi" w:hAnsiTheme="minorHAnsi"/>
                <w:i/>
                <w:iCs/>
              </w:rPr>
            </w:pPr>
          </w:p>
        </w:tc>
      </w:tr>
      <w:tr w:rsidR="00C63E25" w:rsidRPr="00350027" w14:paraId="02CC282A" w14:textId="77777777" w:rsidTr="00F33256">
        <w:tc>
          <w:tcPr>
            <w:tcW w:w="1559" w:type="dxa"/>
          </w:tcPr>
          <w:p w14:paraId="0EA7EE32" w14:textId="77777777" w:rsidR="00C63E25" w:rsidRPr="00350027" w:rsidRDefault="00C63E25" w:rsidP="00F33256">
            <w:pPr>
              <w:rPr>
                <w:rFonts w:asciiTheme="minorHAnsi" w:hAnsiTheme="minorHAnsi"/>
                <w:i/>
                <w:iCs/>
              </w:rPr>
            </w:pPr>
          </w:p>
        </w:tc>
        <w:tc>
          <w:tcPr>
            <w:tcW w:w="9320" w:type="dxa"/>
          </w:tcPr>
          <w:p w14:paraId="5B69BED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14E0B0D" w14:textId="77777777" w:rsidTr="00F33256">
        <w:tc>
          <w:tcPr>
            <w:tcW w:w="1559" w:type="dxa"/>
          </w:tcPr>
          <w:p w14:paraId="6D2D7ABE" w14:textId="77777777" w:rsidR="00C63E25" w:rsidRPr="00350027" w:rsidRDefault="00C63E25" w:rsidP="00F33256">
            <w:pPr>
              <w:rPr>
                <w:rFonts w:asciiTheme="minorHAnsi" w:hAnsiTheme="minorHAnsi"/>
                <w:i/>
                <w:iCs/>
              </w:rPr>
            </w:pPr>
          </w:p>
        </w:tc>
        <w:tc>
          <w:tcPr>
            <w:tcW w:w="9320" w:type="dxa"/>
          </w:tcPr>
          <w:p w14:paraId="04CAC0A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7226E79" w14:textId="77777777" w:rsidTr="00F33256">
        <w:tc>
          <w:tcPr>
            <w:tcW w:w="1559" w:type="dxa"/>
          </w:tcPr>
          <w:p w14:paraId="5A0AF4FF" w14:textId="77777777" w:rsidR="00C63E25" w:rsidRPr="00350027" w:rsidRDefault="00C63E25" w:rsidP="00F33256">
            <w:pPr>
              <w:rPr>
                <w:rFonts w:asciiTheme="minorHAnsi" w:hAnsiTheme="minorHAnsi"/>
                <w:i/>
                <w:iCs/>
              </w:rPr>
            </w:pPr>
          </w:p>
        </w:tc>
        <w:tc>
          <w:tcPr>
            <w:tcW w:w="9320" w:type="dxa"/>
          </w:tcPr>
          <w:p w14:paraId="7165BD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EF4F5B2" w14:textId="77777777" w:rsidR="00C63E25" w:rsidRPr="00350027" w:rsidRDefault="00C63E25" w:rsidP="00C63E25">
      <w:pPr>
        <w:rPr>
          <w:rFonts w:asciiTheme="minorHAnsi" w:hAnsiTheme="minorHAnsi"/>
        </w:rPr>
      </w:pPr>
    </w:p>
    <w:p w14:paraId="06826A0F" w14:textId="77777777" w:rsidR="00C63E25" w:rsidRPr="00350027" w:rsidRDefault="00C63E25" w:rsidP="00C63E25">
      <w:pPr>
        <w:pStyle w:val="Heading4"/>
        <w:rPr>
          <w:rFonts w:asciiTheme="minorHAnsi" w:hAnsiTheme="minorHAnsi"/>
        </w:rPr>
      </w:pPr>
      <w:r w:rsidRPr="00350027">
        <w:rPr>
          <w:rFonts w:asciiTheme="minorHAnsi" w:hAnsiTheme="minorHAnsi"/>
        </w:rPr>
        <w:t>B_DMC_9 LADC and B_DMC_9 RADC Reasonableness Check Monitor</w:t>
      </w:r>
    </w:p>
    <w:p w14:paraId="542B845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164481D" w14:textId="77777777" w:rsidTr="00F33256">
        <w:tc>
          <w:tcPr>
            <w:tcW w:w="1559" w:type="dxa"/>
          </w:tcPr>
          <w:p w14:paraId="24819F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MRJ_SCU_STC_SRS_1070</w:t>
            </w:r>
          </w:p>
        </w:tc>
        <w:tc>
          <w:tcPr>
            <w:tcW w:w="9320" w:type="dxa"/>
          </w:tcPr>
          <w:p w14:paraId="1BC2896F" w14:textId="77777777" w:rsidR="00C63E25" w:rsidRPr="00350027" w:rsidRDefault="00C63E25" w:rsidP="00F33256">
            <w:pPr>
              <w:rPr>
                <w:rFonts w:asciiTheme="minorHAnsi" w:hAnsiTheme="minorHAnsi"/>
              </w:rPr>
            </w:pPr>
            <w:r w:rsidRPr="00350027">
              <w:rPr>
                <w:rFonts w:asciiTheme="minorHAnsi" w:hAnsiTheme="minorHAnsi"/>
              </w:rPr>
              <w:t xml:space="preserve">If both B_DMC_9 LADC Monitor Status and B_DMC_9 RADC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LADC and B_DMC_9 RADC Reasonableness Check Monitor Status</w:t>
            </w:r>
            <w:r w:rsidRPr="00350027">
              <w:rPr>
                <w:rFonts w:asciiTheme="minorHAnsi" w:hAnsiTheme="minorHAnsi"/>
              </w:rPr>
              <w:t xml:space="preserve"> to TRUE if </w:t>
            </w:r>
          </w:p>
          <w:p w14:paraId="111F3601"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B_DMC_9 LADC Airspeed and B_DMC_9 RADC Airspeed differs by more than the AirspeedTolerance defined by the following logic below for at least 420ms; otherwise leave </w:t>
            </w:r>
            <w:r w:rsidRPr="00350027">
              <w:rPr>
                <w:rFonts w:asciiTheme="minorHAnsi" w:hAnsiTheme="minorHAnsi"/>
                <w:i/>
                <w:iCs/>
              </w:rPr>
              <w:t>B_DMC_9 LADC and B_DMC_9 RADC Reasonableness Check Monitor Status</w:t>
            </w:r>
            <w:r w:rsidRPr="00350027">
              <w:rPr>
                <w:rFonts w:asciiTheme="minorHAnsi" w:hAnsiTheme="minorHAnsi"/>
              </w:rPr>
              <w:t xml:space="preserve"> unchanged from an initial value of FALSE.</w:t>
            </w:r>
          </w:p>
          <w:p w14:paraId="75676D32" w14:textId="77777777" w:rsidR="00C63E25" w:rsidRPr="00350027" w:rsidRDefault="00C63E25" w:rsidP="00F33256">
            <w:pPr>
              <w:rPr>
                <w:rFonts w:asciiTheme="minorHAnsi" w:hAnsiTheme="minorHAnsi"/>
              </w:rPr>
            </w:pPr>
          </w:p>
          <w:p w14:paraId="1BD51725"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58E5A335" w14:textId="77777777" w:rsidR="00C63E25" w:rsidRPr="00350027" w:rsidRDefault="00C63E25" w:rsidP="00F33256">
            <w:pPr>
              <w:rPr>
                <w:rFonts w:asciiTheme="minorHAnsi" w:hAnsiTheme="minorHAnsi"/>
              </w:rPr>
            </w:pPr>
            <w:r w:rsidRPr="00350027">
              <w:rPr>
                <w:rFonts w:asciiTheme="minorHAnsi" w:hAnsiTheme="minorHAnsi"/>
              </w:rPr>
              <w:t xml:space="preserve">            IF ((B_DMC_9 LADC Airspeed + B_DMC_9 RADC Airspeed) / 2 &lt; 35kts)</w:t>
            </w:r>
          </w:p>
          <w:p w14:paraId="7CB30E01"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C2D2FD3"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C90AE68"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057FB642"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0F7FB9CD"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207AD50" w14:textId="77777777" w:rsidR="00C63E25" w:rsidRPr="00350027" w:rsidRDefault="00C63E25" w:rsidP="00F33256">
            <w:pPr>
              <w:rPr>
                <w:rFonts w:asciiTheme="minorHAnsi" w:hAnsiTheme="minorHAnsi"/>
              </w:rPr>
            </w:pPr>
          </w:p>
          <w:p w14:paraId="6B90A69C"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LADC Monitor Status is defined in MRJ_SCU_STC_SRS_1054</w:t>
            </w:r>
          </w:p>
          <w:p w14:paraId="275492A1" w14:textId="77777777" w:rsidR="00C63E25" w:rsidRPr="00350027" w:rsidRDefault="00C63E25" w:rsidP="00F33256">
            <w:pPr>
              <w:rPr>
                <w:rFonts w:asciiTheme="minorHAnsi" w:hAnsiTheme="minorHAnsi"/>
              </w:rPr>
            </w:pPr>
            <w:r w:rsidRPr="00350027">
              <w:rPr>
                <w:rFonts w:asciiTheme="minorHAnsi" w:hAnsiTheme="minorHAnsi"/>
              </w:rPr>
              <w:tab/>
              <w:t>B_DMC_9 RADC Monitor Status is defined in MRJ_SCU_STC_SRS_816</w:t>
            </w:r>
          </w:p>
          <w:p w14:paraId="7289E9F3" w14:textId="77777777" w:rsidR="00C63E25" w:rsidRPr="00350027" w:rsidRDefault="00C63E25" w:rsidP="00F33256">
            <w:pPr>
              <w:rPr>
                <w:rFonts w:asciiTheme="minorHAnsi" w:hAnsiTheme="minorHAnsi"/>
              </w:rPr>
            </w:pPr>
            <w:r w:rsidRPr="00350027">
              <w:rPr>
                <w:rFonts w:asciiTheme="minorHAnsi" w:hAnsiTheme="minorHAnsi"/>
              </w:rPr>
              <w:tab/>
              <w:t>B_DMC_9 LADC Airspeed is defined in MRJ_SCU_STC_SRS_1088</w:t>
            </w:r>
          </w:p>
          <w:p w14:paraId="2FE109B6"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RADC Airspeed is defined in MRJ_SCU_STC_SRS_144</w:t>
            </w:r>
          </w:p>
          <w:p w14:paraId="673E5D76" w14:textId="77777777" w:rsidR="00C63E25" w:rsidRPr="00350027" w:rsidRDefault="00C63E25" w:rsidP="00F33256">
            <w:pPr>
              <w:rPr>
                <w:rFonts w:asciiTheme="minorHAnsi" w:hAnsiTheme="minorHAnsi"/>
              </w:rPr>
            </w:pPr>
          </w:p>
          <w:p w14:paraId="5E94699B"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7EA4552B" w14:textId="77777777" w:rsidR="00C63E25" w:rsidRPr="00350027" w:rsidRDefault="00C63E25" w:rsidP="00F33256">
            <w:pPr>
              <w:rPr>
                <w:rFonts w:asciiTheme="minorHAnsi" w:hAnsiTheme="minorHAnsi"/>
                <w:i/>
                <w:iCs/>
              </w:rPr>
            </w:pPr>
          </w:p>
        </w:tc>
      </w:tr>
      <w:tr w:rsidR="00C63E25" w:rsidRPr="00350027" w14:paraId="0E1FF045" w14:textId="77777777" w:rsidTr="00F33256">
        <w:tc>
          <w:tcPr>
            <w:tcW w:w="1559" w:type="dxa"/>
          </w:tcPr>
          <w:p w14:paraId="7F2F2CD0" w14:textId="77777777" w:rsidR="00C63E25" w:rsidRPr="00350027" w:rsidRDefault="00C63E25" w:rsidP="00F33256">
            <w:pPr>
              <w:rPr>
                <w:rFonts w:asciiTheme="minorHAnsi" w:hAnsiTheme="minorHAnsi"/>
                <w:i/>
                <w:iCs/>
              </w:rPr>
            </w:pPr>
          </w:p>
        </w:tc>
        <w:tc>
          <w:tcPr>
            <w:tcW w:w="9320" w:type="dxa"/>
          </w:tcPr>
          <w:p w14:paraId="4FD7352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8DA7811" w14:textId="77777777" w:rsidTr="00F33256">
        <w:tc>
          <w:tcPr>
            <w:tcW w:w="1559" w:type="dxa"/>
          </w:tcPr>
          <w:p w14:paraId="7A513046" w14:textId="77777777" w:rsidR="00C63E25" w:rsidRPr="00350027" w:rsidRDefault="00C63E25" w:rsidP="00F33256">
            <w:pPr>
              <w:rPr>
                <w:rFonts w:asciiTheme="minorHAnsi" w:hAnsiTheme="minorHAnsi"/>
                <w:i/>
                <w:iCs/>
              </w:rPr>
            </w:pPr>
          </w:p>
        </w:tc>
        <w:tc>
          <w:tcPr>
            <w:tcW w:w="9320" w:type="dxa"/>
          </w:tcPr>
          <w:p w14:paraId="17B5E9E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99BDB6" w14:textId="77777777" w:rsidTr="00F33256">
        <w:tc>
          <w:tcPr>
            <w:tcW w:w="1559" w:type="dxa"/>
          </w:tcPr>
          <w:p w14:paraId="303CEC68" w14:textId="77777777" w:rsidR="00C63E25" w:rsidRPr="00350027" w:rsidRDefault="00C63E25" w:rsidP="00F33256">
            <w:pPr>
              <w:rPr>
                <w:rFonts w:asciiTheme="minorHAnsi" w:hAnsiTheme="minorHAnsi"/>
                <w:i/>
                <w:iCs/>
              </w:rPr>
            </w:pPr>
          </w:p>
        </w:tc>
        <w:tc>
          <w:tcPr>
            <w:tcW w:w="9320" w:type="dxa"/>
          </w:tcPr>
          <w:p w14:paraId="2C462F8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40FB206" w14:textId="77777777" w:rsidR="00C63E25" w:rsidRPr="00350027" w:rsidRDefault="00C63E25" w:rsidP="00C63E25">
      <w:pPr>
        <w:rPr>
          <w:rFonts w:asciiTheme="minorHAnsi" w:hAnsiTheme="minorHAnsi"/>
        </w:rPr>
      </w:pPr>
    </w:p>
    <w:p w14:paraId="192D984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8D6F274" w14:textId="77777777" w:rsidTr="00F33256">
        <w:tc>
          <w:tcPr>
            <w:tcW w:w="1559" w:type="dxa"/>
          </w:tcPr>
          <w:p w14:paraId="0536A3B3"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MRJ_SCU_STC_SRS_1071</w:t>
            </w:r>
          </w:p>
        </w:tc>
        <w:tc>
          <w:tcPr>
            <w:tcW w:w="9320" w:type="dxa"/>
          </w:tcPr>
          <w:p w14:paraId="1C32B25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and B_DMC_9 RADC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5FF082CE" w14:textId="77777777" w:rsidR="00C63E25" w:rsidRPr="00350027" w:rsidRDefault="00C63E25" w:rsidP="00F33256">
            <w:pPr>
              <w:rPr>
                <w:rFonts w:asciiTheme="minorHAnsi" w:hAnsiTheme="minorHAnsi"/>
                <w:i/>
                <w:iCs/>
              </w:rPr>
            </w:pPr>
          </w:p>
        </w:tc>
      </w:tr>
      <w:tr w:rsidR="00C63E25" w:rsidRPr="00350027" w14:paraId="26A9305F" w14:textId="77777777" w:rsidTr="00F33256">
        <w:tc>
          <w:tcPr>
            <w:tcW w:w="1559" w:type="dxa"/>
          </w:tcPr>
          <w:p w14:paraId="592008E8" w14:textId="77777777" w:rsidR="00C63E25" w:rsidRPr="00350027" w:rsidRDefault="00C63E25" w:rsidP="00F33256">
            <w:pPr>
              <w:rPr>
                <w:rFonts w:asciiTheme="minorHAnsi" w:hAnsiTheme="minorHAnsi"/>
                <w:i/>
                <w:iCs/>
              </w:rPr>
            </w:pPr>
          </w:p>
        </w:tc>
        <w:tc>
          <w:tcPr>
            <w:tcW w:w="9320" w:type="dxa"/>
          </w:tcPr>
          <w:p w14:paraId="3D02920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CA00AAD" w14:textId="77777777" w:rsidTr="00F33256">
        <w:tc>
          <w:tcPr>
            <w:tcW w:w="1559" w:type="dxa"/>
          </w:tcPr>
          <w:p w14:paraId="43B182D4" w14:textId="77777777" w:rsidR="00C63E25" w:rsidRPr="00350027" w:rsidRDefault="00C63E25" w:rsidP="00F33256">
            <w:pPr>
              <w:rPr>
                <w:rFonts w:asciiTheme="minorHAnsi" w:hAnsiTheme="minorHAnsi"/>
                <w:i/>
                <w:iCs/>
              </w:rPr>
            </w:pPr>
          </w:p>
        </w:tc>
        <w:tc>
          <w:tcPr>
            <w:tcW w:w="9320" w:type="dxa"/>
          </w:tcPr>
          <w:p w14:paraId="0BF4E27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7C525B9" w14:textId="77777777" w:rsidTr="00F33256">
        <w:tc>
          <w:tcPr>
            <w:tcW w:w="1559" w:type="dxa"/>
          </w:tcPr>
          <w:p w14:paraId="32C671D4" w14:textId="77777777" w:rsidR="00C63E25" w:rsidRPr="00350027" w:rsidRDefault="00C63E25" w:rsidP="00F33256">
            <w:pPr>
              <w:rPr>
                <w:rFonts w:asciiTheme="minorHAnsi" w:hAnsiTheme="minorHAnsi"/>
                <w:i/>
                <w:iCs/>
              </w:rPr>
            </w:pPr>
          </w:p>
        </w:tc>
        <w:tc>
          <w:tcPr>
            <w:tcW w:w="9320" w:type="dxa"/>
          </w:tcPr>
          <w:p w14:paraId="0209A9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44FFC6" w14:textId="77777777" w:rsidR="00C63E25" w:rsidRPr="00350027" w:rsidRDefault="00C63E25" w:rsidP="00C63E25">
      <w:pPr>
        <w:rPr>
          <w:rFonts w:asciiTheme="minorHAnsi" w:hAnsiTheme="minorHAnsi"/>
        </w:rPr>
      </w:pPr>
    </w:p>
    <w:p w14:paraId="7F155067" w14:textId="77777777" w:rsidR="00C63E25" w:rsidRPr="00350027" w:rsidRDefault="00C63E25" w:rsidP="00C63E25">
      <w:pPr>
        <w:pStyle w:val="Heading4"/>
        <w:rPr>
          <w:rFonts w:asciiTheme="minorHAnsi" w:hAnsiTheme="minorHAnsi"/>
        </w:rPr>
      </w:pPr>
      <w:r w:rsidRPr="00350027">
        <w:rPr>
          <w:rFonts w:asciiTheme="minorHAnsi" w:hAnsiTheme="minorHAnsi"/>
        </w:rPr>
        <w:t>B_DMC_9 LADC  and B_DMC_9 ISI Reasonableness Check Monitor</w:t>
      </w:r>
    </w:p>
    <w:p w14:paraId="6FBA7AD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2960302" w14:textId="77777777" w:rsidTr="00F33256">
        <w:tc>
          <w:tcPr>
            <w:tcW w:w="1559" w:type="dxa"/>
          </w:tcPr>
          <w:p w14:paraId="6006D0C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MRJ_SCU_STC_SRS_1073</w:t>
            </w:r>
          </w:p>
        </w:tc>
        <w:tc>
          <w:tcPr>
            <w:tcW w:w="9320" w:type="dxa"/>
          </w:tcPr>
          <w:p w14:paraId="00848AA9" w14:textId="77777777" w:rsidR="00C63E25" w:rsidRPr="00350027" w:rsidRDefault="00C63E25" w:rsidP="00F33256">
            <w:pPr>
              <w:rPr>
                <w:rFonts w:asciiTheme="minorHAnsi" w:hAnsiTheme="minorHAnsi"/>
              </w:rPr>
            </w:pPr>
            <w:r w:rsidRPr="00350027">
              <w:rPr>
                <w:rFonts w:asciiTheme="minorHAnsi" w:hAnsiTheme="minorHAnsi"/>
              </w:rPr>
              <w:t xml:space="preserve">If both B_DMC_9 LADC Monitor Status and B_DMC_9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LADC and B_DMC_9 ISI Reasonableness Check Monitor Status</w:t>
            </w:r>
            <w:r w:rsidRPr="00350027">
              <w:rPr>
                <w:rFonts w:asciiTheme="minorHAnsi" w:hAnsiTheme="minorHAnsi"/>
              </w:rPr>
              <w:t xml:space="preserve"> to TRUE if </w:t>
            </w:r>
          </w:p>
          <w:p w14:paraId="77C82E7D"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B_DMC_9 LADC Airspeed and B_DMC_9 ISI Airspeed differs by more than the AirspeedTolerance defined by the following logic below for at least 420ms; otherwise leave </w:t>
            </w:r>
            <w:r w:rsidRPr="00350027">
              <w:rPr>
                <w:rFonts w:asciiTheme="minorHAnsi" w:hAnsiTheme="minorHAnsi"/>
                <w:i/>
                <w:iCs/>
              </w:rPr>
              <w:t>B_DMC_9 LADC and B_DMC_9 ISI Reasonableness Check Monitor Status</w:t>
            </w:r>
            <w:r w:rsidRPr="00350027">
              <w:rPr>
                <w:rFonts w:asciiTheme="minorHAnsi" w:hAnsiTheme="minorHAnsi"/>
              </w:rPr>
              <w:t xml:space="preserve"> unchanged from an initial value of FALSE.</w:t>
            </w:r>
          </w:p>
          <w:p w14:paraId="55AC5AFC" w14:textId="77777777" w:rsidR="00C63E25" w:rsidRPr="00350027" w:rsidRDefault="00C63E25" w:rsidP="00F33256">
            <w:pPr>
              <w:rPr>
                <w:rFonts w:asciiTheme="minorHAnsi" w:hAnsiTheme="minorHAnsi"/>
              </w:rPr>
            </w:pPr>
          </w:p>
          <w:p w14:paraId="502B5860"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29EA4B1F" w14:textId="77777777" w:rsidR="00C63E25" w:rsidRPr="00350027" w:rsidRDefault="00C63E25" w:rsidP="00F33256">
            <w:pPr>
              <w:rPr>
                <w:rFonts w:asciiTheme="minorHAnsi" w:hAnsiTheme="minorHAnsi"/>
              </w:rPr>
            </w:pPr>
            <w:r w:rsidRPr="00350027">
              <w:rPr>
                <w:rFonts w:asciiTheme="minorHAnsi" w:hAnsiTheme="minorHAnsi"/>
              </w:rPr>
              <w:t xml:space="preserve">            IF ((B_DMC_9 LADC Airspeed + B_DMC_9 ISI Airspeed) / 2 &lt; 35kts)</w:t>
            </w:r>
          </w:p>
          <w:p w14:paraId="1C509B7D"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B69B8D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01E5E7CE"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6BFA846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04B74B74"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06D6634E" w14:textId="77777777" w:rsidR="00C63E25" w:rsidRPr="00350027" w:rsidRDefault="00C63E25" w:rsidP="00F33256">
            <w:pPr>
              <w:rPr>
                <w:rFonts w:asciiTheme="minorHAnsi" w:hAnsiTheme="minorHAnsi"/>
              </w:rPr>
            </w:pPr>
          </w:p>
          <w:p w14:paraId="69AC69B8" w14:textId="77777777" w:rsidR="00C63E25" w:rsidRPr="00350027" w:rsidRDefault="00C63E25" w:rsidP="00F33256">
            <w:pPr>
              <w:rPr>
                <w:rFonts w:asciiTheme="minorHAnsi" w:hAnsiTheme="minorHAnsi"/>
              </w:rPr>
            </w:pPr>
          </w:p>
          <w:p w14:paraId="1660B580"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LADC Monitor Status is defined in MRJ_SCU_STC_SRS_1054</w:t>
            </w:r>
          </w:p>
          <w:p w14:paraId="171FBA6E" w14:textId="77777777" w:rsidR="00C63E25" w:rsidRPr="00350027" w:rsidRDefault="00C63E25" w:rsidP="00F33256">
            <w:pPr>
              <w:rPr>
                <w:rFonts w:asciiTheme="minorHAnsi" w:hAnsiTheme="minorHAnsi"/>
              </w:rPr>
            </w:pPr>
            <w:r w:rsidRPr="00350027">
              <w:rPr>
                <w:rFonts w:asciiTheme="minorHAnsi" w:hAnsiTheme="minorHAnsi"/>
              </w:rPr>
              <w:tab/>
              <w:t>B_DMC_9 ISI Monitor Status is defined in MRJ_SCU_STC_SRS_813</w:t>
            </w:r>
          </w:p>
          <w:p w14:paraId="373FDA04" w14:textId="77777777" w:rsidR="00C63E25" w:rsidRPr="00350027" w:rsidRDefault="00C63E25" w:rsidP="00F33256">
            <w:pPr>
              <w:rPr>
                <w:rFonts w:asciiTheme="minorHAnsi" w:hAnsiTheme="minorHAnsi"/>
              </w:rPr>
            </w:pPr>
            <w:r w:rsidRPr="00350027">
              <w:rPr>
                <w:rFonts w:asciiTheme="minorHAnsi" w:hAnsiTheme="minorHAnsi"/>
              </w:rPr>
              <w:tab/>
              <w:t>B_DMC_9 LADC Airspeed is defined in MRJ_SCU_STC_SRS_1088</w:t>
            </w:r>
          </w:p>
          <w:p w14:paraId="279B8CF1"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ISI Airspeed is defined in MRJ_SCU_STC_SRS_849</w:t>
            </w:r>
          </w:p>
          <w:p w14:paraId="157AC9F4" w14:textId="77777777" w:rsidR="00C63E25" w:rsidRPr="00350027" w:rsidRDefault="00C63E25" w:rsidP="00F33256">
            <w:pPr>
              <w:rPr>
                <w:rFonts w:asciiTheme="minorHAnsi" w:hAnsiTheme="minorHAnsi"/>
              </w:rPr>
            </w:pPr>
          </w:p>
          <w:p w14:paraId="22A2454C"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46493C2A" w14:textId="77777777" w:rsidR="00C63E25" w:rsidRPr="00350027" w:rsidRDefault="00C63E25" w:rsidP="00F33256">
            <w:pPr>
              <w:rPr>
                <w:rFonts w:asciiTheme="minorHAnsi" w:hAnsiTheme="minorHAnsi"/>
                <w:i/>
                <w:iCs/>
              </w:rPr>
            </w:pPr>
          </w:p>
        </w:tc>
      </w:tr>
      <w:tr w:rsidR="00C63E25" w:rsidRPr="00350027" w14:paraId="7F50708D" w14:textId="77777777" w:rsidTr="00F33256">
        <w:tc>
          <w:tcPr>
            <w:tcW w:w="1559" w:type="dxa"/>
          </w:tcPr>
          <w:p w14:paraId="4FFE1ED8" w14:textId="77777777" w:rsidR="00C63E25" w:rsidRPr="00350027" w:rsidRDefault="00C63E25" w:rsidP="00F33256">
            <w:pPr>
              <w:rPr>
                <w:rFonts w:asciiTheme="minorHAnsi" w:hAnsiTheme="minorHAnsi"/>
                <w:i/>
                <w:iCs/>
              </w:rPr>
            </w:pPr>
          </w:p>
        </w:tc>
        <w:tc>
          <w:tcPr>
            <w:tcW w:w="9320" w:type="dxa"/>
          </w:tcPr>
          <w:p w14:paraId="62F22A5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3F56B9" w14:textId="77777777" w:rsidTr="00F33256">
        <w:tc>
          <w:tcPr>
            <w:tcW w:w="1559" w:type="dxa"/>
          </w:tcPr>
          <w:p w14:paraId="4BFABC98" w14:textId="77777777" w:rsidR="00C63E25" w:rsidRPr="00350027" w:rsidRDefault="00C63E25" w:rsidP="00F33256">
            <w:pPr>
              <w:rPr>
                <w:rFonts w:asciiTheme="minorHAnsi" w:hAnsiTheme="minorHAnsi"/>
                <w:i/>
                <w:iCs/>
              </w:rPr>
            </w:pPr>
          </w:p>
        </w:tc>
        <w:tc>
          <w:tcPr>
            <w:tcW w:w="9320" w:type="dxa"/>
          </w:tcPr>
          <w:p w14:paraId="6D21F8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306124B" w14:textId="77777777" w:rsidTr="00F33256">
        <w:tc>
          <w:tcPr>
            <w:tcW w:w="1559" w:type="dxa"/>
          </w:tcPr>
          <w:p w14:paraId="57EECC40" w14:textId="77777777" w:rsidR="00C63E25" w:rsidRPr="00350027" w:rsidRDefault="00C63E25" w:rsidP="00F33256">
            <w:pPr>
              <w:rPr>
                <w:rFonts w:asciiTheme="minorHAnsi" w:hAnsiTheme="minorHAnsi"/>
                <w:i/>
                <w:iCs/>
              </w:rPr>
            </w:pPr>
          </w:p>
        </w:tc>
        <w:tc>
          <w:tcPr>
            <w:tcW w:w="9320" w:type="dxa"/>
          </w:tcPr>
          <w:p w14:paraId="7F1E93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F8A3EF" w14:textId="77777777" w:rsidR="00C63E25" w:rsidRPr="00350027" w:rsidRDefault="00C63E25" w:rsidP="00C63E25">
      <w:pPr>
        <w:rPr>
          <w:rFonts w:asciiTheme="minorHAnsi" w:hAnsiTheme="minorHAnsi"/>
        </w:rPr>
      </w:pPr>
    </w:p>
    <w:p w14:paraId="1FB5D5C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DF72CD2" w14:textId="77777777" w:rsidTr="00F33256">
        <w:tc>
          <w:tcPr>
            <w:tcW w:w="1559" w:type="dxa"/>
          </w:tcPr>
          <w:p w14:paraId="1DD5FCF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MRJ_SCU_STC_SRS_1074</w:t>
            </w:r>
          </w:p>
        </w:tc>
        <w:tc>
          <w:tcPr>
            <w:tcW w:w="9320" w:type="dxa"/>
          </w:tcPr>
          <w:p w14:paraId="355778BC"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and B_DMC_9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77BFA3AD" w14:textId="77777777" w:rsidR="00C63E25" w:rsidRPr="00350027" w:rsidRDefault="00C63E25" w:rsidP="00F33256">
            <w:pPr>
              <w:rPr>
                <w:rFonts w:asciiTheme="minorHAnsi" w:hAnsiTheme="minorHAnsi"/>
                <w:i/>
                <w:iCs/>
              </w:rPr>
            </w:pPr>
          </w:p>
        </w:tc>
      </w:tr>
      <w:tr w:rsidR="00C63E25" w:rsidRPr="00350027" w14:paraId="04C2BF95" w14:textId="77777777" w:rsidTr="00F33256">
        <w:tc>
          <w:tcPr>
            <w:tcW w:w="1559" w:type="dxa"/>
          </w:tcPr>
          <w:p w14:paraId="5E7F2943" w14:textId="77777777" w:rsidR="00C63E25" w:rsidRPr="00350027" w:rsidRDefault="00C63E25" w:rsidP="00F33256">
            <w:pPr>
              <w:rPr>
                <w:rFonts w:asciiTheme="minorHAnsi" w:hAnsiTheme="minorHAnsi"/>
                <w:i/>
                <w:iCs/>
              </w:rPr>
            </w:pPr>
          </w:p>
        </w:tc>
        <w:tc>
          <w:tcPr>
            <w:tcW w:w="9320" w:type="dxa"/>
          </w:tcPr>
          <w:p w14:paraId="4F5ED94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7CEF97" w14:textId="77777777" w:rsidTr="00F33256">
        <w:tc>
          <w:tcPr>
            <w:tcW w:w="1559" w:type="dxa"/>
          </w:tcPr>
          <w:p w14:paraId="3E3C667C" w14:textId="77777777" w:rsidR="00C63E25" w:rsidRPr="00350027" w:rsidRDefault="00C63E25" w:rsidP="00F33256">
            <w:pPr>
              <w:rPr>
                <w:rFonts w:asciiTheme="minorHAnsi" w:hAnsiTheme="minorHAnsi"/>
                <w:i/>
                <w:iCs/>
              </w:rPr>
            </w:pPr>
          </w:p>
        </w:tc>
        <w:tc>
          <w:tcPr>
            <w:tcW w:w="9320" w:type="dxa"/>
          </w:tcPr>
          <w:p w14:paraId="2E3475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F61AA6" w14:textId="77777777" w:rsidTr="00F33256">
        <w:tc>
          <w:tcPr>
            <w:tcW w:w="1559" w:type="dxa"/>
          </w:tcPr>
          <w:p w14:paraId="2D002D7A" w14:textId="77777777" w:rsidR="00C63E25" w:rsidRPr="00350027" w:rsidRDefault="00C63E25" w:rsidP="00F33256">
            <w:pPr>
              <w:rPr>
                <w:rFonts w:asciiTheme="minorHAnsi" w:hAnsiTheme="minorHAnsi"/>
                <w:i/>
                <w:iCs/>
              </w:rPr>
            </w:pPr>
          </w:p>
        </w:tc>
        <w:tc>
          <w:tcPr>
            <w:tcW w:w="9320" w:type="dxa"/>
          </w:tcPr>
          <w:p w14:paraId="7ADD6E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B6918F6" w14:textId="77777777" w:rsidR="00C63E25" w:rsidRPr="00350027" w:rsidRDefault="00C63E25" w:rsidP="00C63E25">
      <w:pPr>
        <w:rPr>
          <w:rFonts w:asciiTheme="minorHAnsi" w:hAnsiTheme="minorHAnsi"/>
        </w:rPr>
      </w:pPr>
    </w:p>
    <w:p w14:paraId="19EF7A39" w14:textId="77777777" w:rsidR="00C63E25" w:rsidRPr="00350027" w:rsidRDefault="00C63E25" w:rsidP="00C63E25">
      <w:pPr>
        <w:pStyle w:val="Heading4"/>
        <w:rPr>
          <w:rFonts w:asciiTheme="minorHAnsi" w:hAnsiTheme="minorHAnsi"/>
        </w:rPr>
      </w:pPr>
      <w:r w:rsidRPr="00350027">
        <w:rPr>
          <w:rFonts w:asciiTheme="minorHAnsi" w:hAnsiTheme="minorHAnsi"/>
        </w:rPr>
        <w:t>B_DMC_9 RADC  and B_DMC_9 ISI Reasonableness Check Monitor</w:t>
      </w:r>
    </w:p>
    <w:p w14:paraId="1330A2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06465F3" w14:textId="77777777" w:rsidTr="00F33256">
        <w:tc>
          <w:tcPr>
            <w:tcW w:w="1559" w:type="dxa"/>
          </w:tcPr>
          <w:p w14:paraId="4BE6CC6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MRJ_SCU_STC_SRS_1076</w:t>
            </w:r>
          </w:p>
        </w:tc>
        <w:tc>
          <w:tcPr>
            <w:tcW w:w="9320" w:type="dxa"/>
          </w:tcPr>
          <w:p w14:paraId="703CDD70" w14:textId="77777777" w:rsidR="00C63E25" w:rsidRPr="00350027" w:rsidRDefault="00C63E25" w:rsidP="00F33256">
            <w:pPr>
              <w:rPr>
                <w:rFonts w:asciiTheme="minorHAnsi" w:hAnsiTheme="minorHAnsi"/>
              </w:rPr>
            </w:pPr>
            <w:r w:rsidRPr="00350027">
              <w:rPr>
                <w:rFonts w:asciiTheme="minorHAnsi" w:hAnsiTheme="minorHAnsi"/>
              </w:rPr>
              <w:t xml:space="preserve">If both B_DMC_9 RADC Monitor Status and B_DMC_9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RADC and B_DMC_9 ISI Reasonableness Check Monitor Status</w:t>
            </w:r>
            <w:r w:rsidRPr="00350027">
              <w:rPr>
                <w:rFonts w:asciiTheme="minorHAnsi" w:hAnsiTheme="minorHAnsi"/>
              </w:rPr>
              <w:t xml:space="preserve"> to TRUE if </w:t>
            </w:r>
          </w:p>
          <w:p w14:paraId="6A081735"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B_DMC_9 RADC Airspeed and B_DMC_9 ISI Airspeed differs by more than the AirspeedTolerance defined by the following logic below for at least 420ms; otherwise leave </w:t>
            </w:r>
            <w:r w:rsidRPr="00350027">
              <w:rPr>
                <w:rFonts w:asciiTheme="minorHAnsi" w:hAnsiTheme="minorHAnsi"/>
                <w:i/>
                <w:iCs/>
              </w:rPr>
              <w:t>B_DMC_9 RADC and B_DMC_9 ISI Reasonableness Check Monitor Status</w:t>
            </w:r>
            <w:r w:rsidRPr="00350027">
              <w:rPr>
                <w:rFonts w:asciiTheme="minorHAnsi" w:hAnsiTheme="minorHAnsi"/>
              </w:rPr>
              <w:t xml:space="preserve"> unchanged from an initial value of FALSE.</w:t>
            </w:r>
          </w:p>
          <w:p w14:paraId="536F4078" w14:textId="77777777" w:rsidR="00C63E25" w:rsidRPr="00350027" w:rsidRDefault="00C63E25" w:rsidP="00F33256">
            <w:pPr>
              <w:rPr>
                <w:rFonts w:asciiTheme="minorHAnsi" w:hAnsiTheme="minorHAnsi"/>
              </w:rPr>
            </w:pPr>
          </w:p>
          <w:p w14:paraId="6E090ADE"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6BF2C73B" w14:textId="77777777" w:rsidR="00C63E25" w:rsidRPr="00350027" w:rsidRDefault="00C63E25" w:rsidP="00F33256">
            <w:pPr>
              <w:rPr>
                <w:rFonts w:asciiTheme="minorHAnsi" w:hAnsiTheme="minorHAnsi"/>
              </w:rPr>
            </w:pPr>
            <w:r w:rsidRPr="00350027">
              <w:rPr>
                <w:rFonts w:asciiTheme="minorHAnsi" w:hAnsiTheme="minorHAnsi"/>
              </w:rPr>
              <w:t xml:space="preserve">            IF ((B_DMC_9 RADC Airspeed + B_DMC_9 ISI Airspeed) / 2 &lt; 35kts)</w:t>
            </w:r>
          </w:p>
          <w:p w14:paraId="5BD2018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22911220"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3271220E"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3934310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224AA1E1"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4310CA2" w14:textId="77777777" w:rsidR="00C63E25" w:rsidRPr="00350027" w:rsidRDefault="00C63E25" w:rsidP="00F33256">
            <w:pPr>
              <w:rPr>
                <w:rFonts w:asciiTheme="minorHAnsi" w:hAnsiTheme="minorHAnsi"/>
              </w:rPr>
            </w:pPr>
          </w:p>
          <w:p w14:paraId="08BE58CE" w14:textId="77777777" w:rsidR="00C63E25" w:rsidRPr="00350027" w:rsidRDefault="00C63E25" w:rsidP="00F33256">
            <w:pPr>
              <w:rPr>
                <w:rFonts w:asciiTheme="minorHAnsi" w:hAnsiTheme="minorHAnsi"/>
              </w:rPr>
            </w:pPr>
          </w:p>
          <w:p w14:paraId="096181EC"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RADC Monitor Status is defined in MRJ_SCU_STC_SRS_816</w:t>
            </w:r>
          </w:p>
          <w:p w14:paraId="7CC1FF37" w14:textId="77777777" w:rsidR="00C63E25" w:rsidRPr="00350027" w:rsidRDefault="00C63E25" w:rsidP="00F33256">
            <w:pPr>
              <w:rPr>
                <w:rFonts w:asciiTheme="minorHAnsi" w:hAnsiTheme="minorHAnsi"/>
              </w:rPr>
            </w:pPr>
            <w:r w:rsidRPr="00350027">
              <w:rPr>
                <w:rFonts w:asciiTheme="minorHAnsi" w:hAnsiTheme="minorHAnsi"/>
              </w:rPr>
              <w:tab/>
              <w:t>B_DMC_9 ISI Monitor Status is defined in MRJ_SCU_STC_SRS_813</w:t>
            </w:r>
          </w:p>
          <w:p w14:paraId="3968E1EF" w14:textId="77777777" w:rsidR="00C63E25" w:rsidRPr="00350027" w:rsidRDefault="00C63E25" w:rsidP="00F33256">
            <w:pPr>
              <w:rPr>
                <w:rFonts w:asciiTheme="minorHAnsi" w:hAnsiTheme="minorHAnsi"/>
              </w:rPr>
            </w:pPr>
            <w:r w:rsidRPr="00350027">
              <w:rPr>
                <w:rFonts w:asciiTheme="minorHAnsi" w:hAnsiTheme="minorHAnsi"/>
              </w:rPr>
              <w:tab/>
              <w:t>B_DMC_9 RADC Airspeed is defined in MRJ_SCU_STC_SRS_144</w:t>
            </w:r>
          </w:p>
          <w:p w14:paraId="07B05888"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ISI Airspeed is defined in MRJ_SCU_STC_SRS_849</w:t>
            </w:r>
          </w:p>
          <w:p w14:paraId="1341108E" w14:textId="77777777" w:rsidR="00C63E25" w:rsidRPr="00350027" w:rsidRDefault="00C63E25" w:rsidP="00F33256">
            <w:pPr>
              <w:rPr>
                <w:rFonts w:asciiTheme="minorHAnsi" w:hAnsiTheme="minorHAnsi"/>
              </w:rPr>
            </w:pPr>
          </w:p>
          <w:p w14:paraId="4224E570"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1C82C8F7" w14:textId="77777777" w:rsidR="00C63E25" w:rsidRPr="00350027" w:rsidRDefault="00C63E25" w:rsidP="00F33256">
            <w:pPr>
              <w:rPr>
                <w:rFonts w:asciiTheme="minorHAnsi" w:hAnsiTheme="minorHAnsi"/>
                <w:i/>
                <w:iCs/>
              </w:rPr>
            </w:pPr>
          </w:p>
        </w:tc>
      </w:tr>
      <w:tr w:rsidR="00C63E25" w:rsidRPr="00350027" w14:paraId="4007B1E2" w14:textId="77777777" w:rsidTr="00F33256">
        <w:tc>
          <w:tcPr>
            <w:tcW w:w="1559" w:type="dxa"/>
          </w:tcPr>
          <w:p w14:paraId="06A7FA4A" w14:textId="77777777" w:rsidR="00C63E25" w:rsidRPr="00350027" w:rsidRDefault="00C63E25" w:rsidP="00F33256">
            <w:pPr>
              <w:rPr>
                <w:rFonts w:asciiTheme="minorHAnsi" w:hAnsiTheme="minorHAnsi"/>
                <w:i/>
                <w:iCs/>
              </w:rPr>
            </w:pPr>
          </w:p>
        </w:tc>
        <w:tc>
          <w:tcPr>
            <w:tcW w:w="9320" w:type="dxa"/>
          </w:tcPr>
          <w:p w14:paraId="7539A8A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75CC61A" w14:textId="77777777" w:rsidTr="00F33256">
        <w:tc>
          <w:tcPr>
            <w:tcW w:w="1559" w:type="dxa"/>
          </w:tcPr>
          <w:p w14:paraId="02401355" w14:textId="77777777" w:rsidR="00C63E25" w:rsidRPr="00350027" w:rsidRDefault="00C63E25" w:rsidP="00F33256">
            <w:pPr>
              <w:rPr>
                <w:rFonts w:asciiTheme="minorHAnsi" w:hAnsiTheme="minorHAnsi"/>
                <w:i/>
                <w:iCs/>
              </w:rPr>
            </w:pPr>
          </w:p>
        </w:tc>
        <w:tc>
          <w:tcPr>
            <w:tcW w:w="9320" w:type="dxa"/>
          </w:tcPr>
          <w:p w14:paraId="6F324A6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E358E76" w14:textId="77777777" w:rsidTr="00F33256">
        <w:tc>
          <w:tcPr>
            <w:tcW w:w="1559" w:type="dxa"/>
          </w:tcPr>
          <w:p w14:paraId="3D28DA3E" w14:textId="77777777" w:rsidR="00C63E25" w:rsidRPr="00350027" w:rsidRDefault="00C63E25" w:rsidP="00F33256">
            <w:pPr>
              <w:rPr>
                <w:rFonts w:asciiTheme="minorHAnsi" w:hAnsiTheme="minorHAnsi"/>
                <w:i/>
                <w:iCs/>
              </w:rPr>
            </w:pPr>
          </w:p>
        </w:tc>
        <w:tc>
          <w:tcPr>
            <w:tcW w:w="9320" w:type="dxa"/>
          </w:tcPr>
          <w:p w14:paraId="63494DA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A70994" w14:textId="77777777" w:rsidR="00C63E25" w:rsidRPr="00350027" w:rsidRDefault="00C63E25" w:rsidP="00C63E25">
      <w:pPr>
        <w:rPr>
          <w:rFonts w:asciiTheme="minorHAnsi" w:hAnsiTheme="minorHAnsi"/>
        </w:rPr>
      </w:pPr>
    </w:p>
    <w:p w14:paraId="1E273BE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1009AF5" w14:textId="77777777" w:rsidTr="00F33256">
        <w:tc>
          <w:tcPr>
            <w:tcW w:w="1559" w:type="dxa"/>
          </w:tcPr>
          <w:p w14:paraId="6231A4D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MRJ_SCU_STC_SRS_1077</w:t>
            </w:r>
          </w:p>
        </w:tc>
        <w:tc>
          <w:tcPr>
            <w:tcW w:w="9320" w:type="dxa"/>
          </w:tcPr>
          <w:p w14:paraId="258CE3F5"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RADC and B_DMC_9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2911F56A" w14:textId="77777777" w:rsidR="00C63E25" w:rsidRPr="00350027" w:rsidRDefault="00C63E25" w:rsidP="00F33256">
            <w:pPr>
              <w:rPr>
                <w:rFonts w:asciiTheme="minorHAnsi" w:hAnsiTheme="minorHAnsi"/>
                <w:i/>
                <w:iCs/>
              </w:rPr>
            </w:pPr>
          </w:p>
        </w:tc>
      </w:tr>
      <w:tr w:rsidR="00C63E25" w:rsidRPr="00350027" w14:paraId="31A5A96B" w14:textId="77777777" w:rsidTr="00F33256">
        <w:tc>
          <w:tcPr>
            <w:tcW w:w="1559" w:type="dxa"/>
          </w:tcPr>
          <w:p w14:paraId="7F456C5C" w14:textId="77777777" w:rsidR="00C63E25" w:rsidRPr="00350027" w:rsidRDefault="00C63E25" w:rsidP="00F33256">
            <w:pPr>
              <w:rPr>
                <w:rFonts w:asciiTheme="minorHAnsi" w:hAnsiTheme="minorHAnsi"/>
                <w:i/>
                <w:iCs/>
              </w:rPr>
            </w:pPr>
          </w:p>
        </w:tc>
        <w:tc>
          <w:tcPr>
            <w:tcW w:w="9320" w:type="dxa"/>
          </w:tcPr>
          <w:p w14:paraId="255B10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5EEF73" w14:textId="77777777" w:rsidTr="00F33256">
        <w:tc>
          <w:tcPr>
            <w:tcW w:w="1559" w:type="dxa"/>
          </w:tcPr>
          <w:p w14:paraId="3B614CBB" w14:textId="77777777" w:rsidR="00C63E25" w:rsidRPr="00350027" w:rsidRDefault="00C63E25" w:rsidP="00F33256">
            <w:pPr>
              <w:rPr>
                <w:rFonts w:asciiTheme="minorHAnsi" w:hAnsiTheme="minorHAnsi"/>
                <w:i/>
                <w:iCs/>
              </w:rPr>
            </w:pPr>
          </w:p>
        </w:tc>
        <w:tc>
          <w:tcPr>
            <w:tcW w:w="9320" w:type="dxa"/>
          </w:tcPr>
          <w:p w14:paraId="1EC97A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D8C8361" w14:textId="77777777" w:rsidTr="00F33256">
        <w:tc>
          <w:tcPr>
            <w:tcW w:w="1559" w:type="dxa"/>
          </w:tcPr>
          <w:p w14:paraId="7F14CFBD" w14:textId="77777777" w:rsidR="00C63E25" w:rsidRPr="00350027" w:rsidRDefault="00C63E25" w:rsidP="00F33256">
            <w:pPr>
              <w:rPr>
                <w:rFonts w:asciiTheme="minorHAnsi" w:hAnsiTheme="minorHAnsi"/>
                <w:i/>
                <w:iCs/>
              </w:rPr>
            </w:pPr>
          </w:p>
        </w:tc>
        <w:tc>
          <w:tcPr>
            <w:tcW w:w="9320" w:type="dxa"/>
          </w:tcPr>
          <w:p w14:paraId="5C72720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298F31D" w14:textId="77777777" w:rsidR="00C63E25" w:rsidRPr="00350027" w:rsidRDefault="00C63E25" w:rsidP="00C63E25">
      <w:pPr>
        <w:rPr>
          <w:rFonts w:asciiTheme="minorHAnsi" w:hAnsiTheme="minorHAnsi"/>
        </w:rPr>
      </w:pPr>
    </w:p>
    <w:p w14:paraId="40B34EF7"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9E932C0"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424CB223" w14:textId="77777777" w:rsidR="00C63E25" w:rsidRPr="00350027" w:rsidRDefault="00C63E25" w:rsidP="00C63E25">
      <w:pPr>
        <w:pStyle w:val="Heading4"/>
        <w:rPr>
          <w:rFonts w:asciiTheme="minorHAnsi" w:hAnsiTheme="minorHAnsi"/>
        </w:rPr>
      </w:pPr>
      <w:r w:rsidRPr="00350027">
        <w:rPr>
          <w:rFonts w:asciiTheme="minorHAnsi" w:hAnsiTheme="minorHAnsi"/>
        </w:rPr>
        <w:t>B_DMC_9 LADC and B_DMC_9 RADC  and B_DMC_9 ISI Reasonableness Check Monitor</w:t>
      </w:r>
    </w:p>
    <w:p w14:paraId="135AC00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CCE3C83" w14:textId="77777777" w:rsidTr="00F33256">
        <w:tc>
          <w:tcPr>
            <w:tcW w:w="1559" w:type="dxa"/>
          </w:tcPr>
          <w:p w14:paraId="1B84D7A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MRJ_SCU_STC_SRS_1085</w:t>
            </w:r>
          </w:p>
        </w:tc>
        <w:tc>
          <w:tcPr>
            <w:tcW w:w="9320" w:type="dxa"/>
          </w:tcPr>
          <w:p w14:paraId="52521415" w14:textId="77777777" w:rsidR="00C63E25" w:rsidRPr="00350027" w:rsidRDefault="00C63E25" w:rsidP="00F33256">
            <w:pPr>
              <w:rPr>
                <w:rFonts w:asciiTheme="minorHAnsi" w:hAnsiTheme="minorHAnsi"/>
              </w:rPr>
            </w:pPr>
            <w:r w:rsidRPr="00350027">
              <w:rPr>
                <w:rFonts w:asciiTheme="minorHAnsi" w:hAnsiTheme="minorHAnsi"/>
              </w:rPr>
              <w:t xml:space="preserve">If all B_DMC_9 LADC Monitor Status and B_DMC_9 RADC Monitor Status and B_DMC_9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B_DMC_9 LADC and B_DMC_9 RADC  and B_DMC_9 ISI Reasonableness Check Monitor Status</w:t>
            </w:r>
            <w:r w:rsidRPr="00350027">
              <w:rPr>
                <w:rFonts w:asciiTheme="minorHAnsi" w:hAnsiTheme="minorHAnsi"/>
              </w:rPr>
              <w:t xml:space="preserve"> to TRUE if </w:t>
            </w:r>
          </w:p>
          <w:p w14:paraId="31D9517B" w14:textId="77777777" w:rsidR="00C63E25" w:rsidRPr="00350027" w:rsidRDefault="00C63E25" w:rsidP="00F33256">
            <w:pPr>
              <w:rPr>
                <w:rFonts w:asciiTheme="minorHAnsi" w:hAnsiTheme="minorHAnsi"/>
              </w:rPr>
            </w:pPr>
            <w:r w:rsidRPr="00350027">
              <w:rPr>
                <w:rFonts w:asciiTheme="minorHAnsi" w:hAnsiTheme="minorHAnsi"/>
              </w:rPr>
              <w:t xml:space="preserve">(Condition_1 is TRUE OR Condition_2 is TRUE OR Condition_3 is TRUE) for at least 420ms; otherwise leave </w:t>
            </w:r>
            <w:r w:rsidRPr="00350027">
              <w:rPr>
                <w:rFonts w:asciiTheme="minorHAnsi" w:hAnsiTheme="minorHAnsi"/>
                <w:i/>
                <w:iCs/>
              </w:rPr>
              <w:t>B_DMC_9 LADC and B_DMC_9 RADC  and B_DMC_9 ISI Reasonableness Check Monitor Status</w:t>
            </w:r>
            <w:r w:rsidRPr="00350027">
              <w:rPr>
                <w:rFonts w:asciiTheme="minorHAnsi" w:hAnsiTheme="minorHAnsi"/>
              </w:rPr>
              <w:t xml:space="preserve"> unchanged from an initial value of FALSE.</w:t>
            </w:r>
          </w:p>
          <w:p w14:paraId="7917AC14" w14:textId="77777777" w:rsidR="00C63E25" w:rsidRPr="00350027" w:rsidRDefault="00C63E25" w:rsidP="00F33256">
            <w:pPr>
              <w:rPr>
                <w:rFonts w:asciiTheme="minorHAnsi" w:hAnsiTheme="minorHAnsi"/>
              </w:rPr>
            </w:pPr>
          </w:p>
          <w:p w14:paraId="1C3177A6" w14:textId="77777777" w:rsidR="00C63E25" w:rsidRPr="00350027" w:rsidRDefault="00C63E25" w:rsidP="00F33256">
            <w:pPr>
              <w:rPr>
                <w:rFonts w:asciiTheme="minorHAnsi" w:hAnsiTheme="minorHAnsi"/>
              </w:rPr>
            </w:pPr>
            <w:r w:rsidRPr="00350027">
              <w:rPr>
                <w:rFonts w:asciiTheme="minorHAnsi" w:hAnsiTheme="minorHAnsi"/>
              </w:rPr>
              <w:t xml:space="preserve">Condition_1 is : </w:t>
            </w:r>
          </w:p>
          <w:p w14:paraId="30C7E2DD"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LADC Airspeed and MidAirspeed differs by more than the AirspeedTolerance defined by the following logic below AND</w:t>
            </w:r>
          </w:p>
          <w:p w14:paraId="7F56FDAA"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RADC Airspeed and MidAirspeed differs by more than the AirspeedTolerance defined by the following logic below.</w:t>
            </w:r>
          </w:p>
          <w:p w14:paraId="474E6A9A" w14:textId="77777777" w:rsidR="00C63E25" w:rsidRPr="00350027" w:rsidRDefault="00C63E25" w:rsidP="00F33256">
            <w:pPr>
              <w:rPr>
                <w:rFonts w:asciiTheme="minorHAnsi" w:hAnsiTheme="minorHAnsi"/>
              </w:rPr>
            </w:pPr>
          </w:p>
          <w:p w14:paraId="265C7BED" w14:textId="77777777" w:rsidR="00C63E25" w:rsidRPr="00350027" w:rsidRDefault="00C63E25" w:rsidP="00F33256">
            <w:pPr>
              <w:rPr>
                <w:rFonts w:asciiTheme="minorHAnsi" w:hAnsiTheme="minorHAnsi"/>
              </w:rPr>
            </w:pPr>
            <w:r w:rsidRPr="00350027">
              <w:rPr>
                <w:rFonts w:asciiTheme="minorHAnsi" w:hAnsiTheme="minorHAnsi"/>
              </w:rPr>
              <w:t xml:space="preserve">Condition_2 is : </w:t>
            </w:r>
          </w:p>
          <w:p w14:paraId="450AEEBE"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LADC Airspeed and MidAirspeed differs by more than the AirspeedTolerance defined by the following logic below AND</w:t>
            </w:r>
          </w:p>
          <w:p w14:paraId="4F75B8FA"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ISI Airspeed and MidAirspeed differs by more than the AirspeedTolerance defined by the following logic below.</w:t>
            </w:r>
          </w:p>
          <w:p w14:paraId="7246335F" w14:textId="77777777" w:rsidR="00C63E25" w:rsidRPr="00350027" w:rsidRDefault="00C63E25" w:rsidP="00F33256">
            <w:pPr>
              <w:rPr>
                <w:rFonts w:asciiTheme="minorHAnsi" w:hAnsiTheme="minorHAnsi"/>
              </w:rPr>
            </w:pPr>
          </w:p>
          <w:p w14:paraId="0A2DBA94" w14:textId="77777777" w:rsidR="00C63E25" w:rsidRPr="00350027" w:rsidRDefault="00C63E25" w:rsidP="00F33256">
            <w:pPr>
              <w:rPr>
                <w:rFonts w:asciiTheme="minorHAnsi" w:hAnsiTheme="minorHAnsi"/>
              </w:rPr>
            </w:pPr>
            <w:r w:rsidRPr="00350027">
              <w:rPr>
                <w:rFonts w:asciiTheme="minorHAnsi" w:hAnsiTheme="minorHAnsi"/>
              </w:rPr>
              <w:t xml:space="preserve">Condition_3 is : </w:t>
            </w:r>
          </w:p>
          <w:p w14:paraId="175B6502" w14:textId="77777777" w:rsidR="00C63E25" w:rsidRPr="00350027" w:rsidRDefault="00C63E25" w:rsidP="00F33256">
            <w:pPr>
              <w:rPr>
                <w:rFonts w:asciiTheme="minorHAnsi" w:hAnsiTheme="minorHAnsi"/>
              </w:rPr>
            </w:pPr>
            <w:r w:rsidRPr="00350027">
              <w:rPr>
                <w:rFonts w:asciiTheme="minorHAnsi" w:hAnsiTheme="minorHAnsi"/>
              </w:rPr>
              <w:lastRenderedPageBreak/>
              <w:t>The absolute difference between the B_DMC_9 RADC Airspeed and MidAirspeed differs by more than the AirspeedTolerance defined by the following logic below AND</w:t>
            </w:r>
          </w:p>
          <w:p w14:paraId="283EBBC5"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B_DMC_9 ISI Airspeed and MidAirspeed differs by more than the AirspeedTolerance defined by the following logic below.</w:t>
            </w:r>
          </w:p>
          <w:p w14:paraId="09B63755" w14:textId="77777777" w:rsidR="00C63E25" w:rsidRPr="00350027" w:rsidRDefault="00C63E25" w:rsidP="00F33256">
            <w:pPr>
              <w:rPr>
                <w:rFonts w:asciiTheme="minorHAnsi" w:hAnsiTheme="minorHAnsi"/>
              </w:rPr>
            </w:pPr>
          </w:p>
          <w:p w14:paraId="2E756549" w14:textId="77777777" w:rsidR="00C63E25" w:rsidRPr="00350027" w:rsidRDefault="00C63E25" w:rsidP="00F33256">
            <w:pPr>
              <w:rPr>
                <w:rFonts w:asciiTheme="minorHAnsi" w:hAnsiTheme="minorHAnsi"/>
              </w:rPr>
            </w:pPr>
            <w:r w:rsidRPr="00350027">
              <w:rPr>
                <w:rFonts w:asciiTheme="minorHAnsi" w:hAnsiTheme="minorHAnsi"/>
              </w:rPr>
              <w:t>Where MidAirspeed is the median of B_DMC_9 LADC Airspeed and B_DMC_9 RADC Airspeed and B_DMC_9 ISI Airspeed.</w:t>
            </w:r>
          </w:p>
          <w:p w14:paraId="68BB7E34" w14:textId="77777777" w:rsidR="00C63E25" w:rsidRPr="00350027" w:rsidRDefault="00C63E25" w:rsidP="00F33256">
            <w:pPr>
              <w:rPr>
                <w:rFonts w:asciiTheme="minorHAnsi" w:hAnsiTheme="minorHAnsi"/>
              </w:rPr>
            </w:pPr>
          </w:p>
          <w:p w14:paraId="7BE5852D"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2F330BF4" w14:textId="77777777" w:rsidR="00C63E25" w:rsidRPr="00350027" w:rsidRDefault="00C63E25" w:rsidP="00F33256">
            <w:pPr>
              <w:rPr>
                <w:rFonts w:asciiTheme="minorHAnsi" w:hAnsiTheme="minorHAnsi"/>
              </w:rPr>
            </w:pPr>
            <w:r w:rsidRPr="00350027">
              <w:rPr>
                <w:rFonts w:asciiTheme="minorHAnsi" w:hAnsiTheme="minorHAnsi"/>
              </w:rPr>
              <w:t xml:space="preserve">            IF MidAirspeed &lt; 35kts</w:t>
            </w:r>
          </w:p>
          <w:p w14:paraId="545E6C2D"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568E0B3"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3811183"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6989AA4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61573266"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9355881" w14:textId="77777777" w:rsidR="00C63E25" w:rsidRPr="00350027" w:rsidRDefault="00C63E25" w:rsidP="00F33256">
            <w:pPr>
              <w:rPr>
                <w:rFonts w:asciiTheme="minorHAnsi" w:hAnsiTheme="minorHAnsi"/>
              </w:rPr>
            </w:pPr>
          </w:p>
          <w:p w14:paraId="3E914AD1"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B_DMC_9 LADC Monitor Status is defined in MRJ_SCU_STC_SRS_1054</w:t>
            </w:r>
          </w:p>
          <w:p w14:paraId="66F01ABA" w14:textId="77777777" w:rsidR="00C63E25" w:rsidRPr="00350027" w:rsidRDefault="00C63E25" w:rsidP="00F33256">
            <w:pPr>
              <w:rPr>
                <w:rFonts w:asciiTheme="minorHAnsi" w:hAnsiTheme="minorHAnsi"/>
              </w:rPr>
            </w:pPr>
            <w:r w:rsidRPr="00350027">
              <w:rPr>
                <w:rFonts w:asciiTheme="minorHAnsi" w:hAnsiTheme="minorHAnsi"/>
              </w:rPr>
              <w:tab/>
              <w:t>B_DMC_9 RADC Monitor Status is defined in MRJ_SCU_STC_SRS_816</w:t>
            </w:r>
          </w:p>
          <w:p w14:paraId="243E3381" w14:textId="77777777" w:rsidR="00C63E25" w:rsidRPr="00350027" w:rsidRDefault="00C63E25" w:rsidP="00F33256">
            <w:pPr>
              <w:rPr>
                <w:rFonts w:asciiTheme="minorHAnsi" w:hAnsiTheme="minorHAnsi"/>
              </w:rPr>
            </w:pPr>
            <w:r w:rsidRPr="00350027">
              <w:rPr>
                <w:rFonts w:asciiTheme="minorHAnsi" w:hAnsiTheme="minorHAnsi"/>
              </w:rPr>
              <w:tab/>
              <w:t>B_DMC_9 ISI Monitor Status is defined in MRJ_SCU_STC_SRS_813</w:t>
            </w:r>
          </w:p>
          <w:p w14:paraId="014A9EDA" w14:textId="77777777" w:rsidR="00C63E25" w:rsidRPr="00350027" w:rsidRDefault="00C63E25" w:rsidP="00F33256">
            <w:pPr>
              <w:rPr>
                <w:rFonts w:asciiTheme="minorHAnsi" w:hAnsiTheme="minorHAnsi"/>
              </w:rPr>
            </w:pPr>
            <w:r w:rsidRPr="00350027">
              <w:rPr>
                <w:rFonts w:asciiTheme="minorHAnsi" w:hAnsiTheme="minorHAnsi"/>
              </w:rPr>
              <w:tab/>
              <w:t>B_DMC_9 LADC Airspeed is defined in MRJ_SCU_STC_SRS_1088</w:t>
            </w:r>
          </w:p>
          <w:p w14:paraId="26BCD382" w14:textId="77777777" w:rsidR="00C63E25" w:rsidRPr="00350027" w:rsidRDefault="00C63E25" w:rsidP="00F33256">
            <w:pPr>
              <w:rPr>
                <w:rFonts w:asciiTheme="minorHAnsi" w:hAnsiTheme="minorHAnsi"/>
              </w:rPr>
            </w:pPr>
            <w:r w:rsidRPr="00350027">
              <w:rPr>
                <w:rFonts w:asciiTheme="minorHAnsi" w:hAnsiTheme="minorHAnsi"/>
              </w:rPr>
              <w:tab/>
              <w:t>B_DMC_9 RADC Airspeed is defined in MRJ_SCU_STC_SRS_144</w:t>
            </w:r>
          </w:p>
          <w:p w14:paraId="350AF28D"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B_DMC_9 ISI Airspeed is defined in MRJ_SCU_STC_SRS_849</w:t>
            </w:r>
          </w:p>
          <w:p w14:paraId="0007E5C7" w14:textId="77777777" w:rsidR="00C63E25" w:rsidRPr="00350027" w:rsidRDefault="00C63E25" w:rsidP="00F33256">
            <w:pPr>
              <w:rPr>
                <w:rFonts w:asciiTheme="minorHAnsi" w:hAnsiTheme="minorHAnsi"/>
              </w:rPr>
            </w:pPr>
          </w:p>
          <w:p w14:paraId="4A06B741"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7EB12465" w14:textId="77777777" w:rsidR="00C63E25" w:rsidRPr="00350027" w:rsidRDefault="00C63E25" w:rsidP="00F33256">
            <w:pPr>
              <w:rPr>
                <w:rFonts w:asciiTheme="minorHAnsi" w:hAnsiTheme="minorHAnsi"/>
                <w:i/>
                <w:iCs/>
              </w:rPr>
            </w:pPr>
          </w:p>
        </w:tc>
      </w:tr>
      <w:tr w:rsidR="00C63E25" w:rsidRPr="00350027" w14:paraId="5FC168EE" w14:textId="77777777" w:rsidTr="00F33256">
        <w:tc>
          <w:tcPr>
            <w:tcW w:w="1559" w:type="dxa"/>
          </w:tcPr>
          <w:p w14:paraId="3EF45750" w14:textId="77777777" w:rsidR="00C63E25" w:rsidRPr="00350027" w:rsidRDefault="00C63E25" w:rsidP="00F33256">
            <w:pPr>
              <w:rPr>
                <w:rFonts w:asciiTheme="minorHAnsi" w:hAnsiTheme="minorHAnsi"/>
                <w:i/>
                <w:iCs/>
              </w:rPr>
            </w:pPr>
          </w:p>
        </w:tc>
        <w:tc>
          <w:tcPr>
            <w:tcW w:w="9320" w:type="dxa"/>
          </w:tcPr>
          <w:p w14:paraId="3EC67D4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00B1D61" w14:textId="77777777" w:rsidTr="00F33256">
        <w:tc>
          <w:tcPr>
            <w:tcW w:w="1559" w:type="dxa"/>
          </w:tcPr>
          <w:p w14:paraId="19E365A1" w14:textId="77777777" w:rsidR="00C63E25" w:rsidRPr="00350027" w:rsidRDefault="00C63E25" w:rsidP="00F33256">
            <w:pPr>
              <w:rPr>
                <w:rFonts w:asciiTheme="minorHAnsi" w:hAnsiTheme="minorHAnsi"/>
                <w:i/>
                <w:iCs/>
              </w:rPr>
            </w:pPr>
          </w:p>
        </w:tc>
        <w:tc>
          <w:tcPr>
            <w:tcW w:w="9320" w:type="dxa"/>
          </w:tcPr>
          <w:p w14:paraId="43BE8B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12C884E" w14:textId="77777777" w:rsidTr="00F33256">
        <w:tc>
          <w:tcPr>
            <w:tcW w:w="1559" w:type="dxa"/>
          </w:tcPr>
          <w:p w14:paraId="4572C5A4" w14:textId="77777777" w:rsidR="00C63E25" w:rsidRPr="00350027" w:rsidRDefault="00C63E25" w:rsidP="00F33256">
            <w:pPr>
              <w:rPr>
                <w:rFonts w:asciiTheme="minorHAnsi" w:hAnsiTheme="minorHAnsi"/>
                <w:i/>
                <w:iCs/>
              </w:rPr>
            </w:pPr>
          </w:p>
        </w:tc>
        <w:tc>
          <w:tcPr>
            <w:tcW w:w="9320" w:type="dxa"/>
          </w:tcPr>
          <w:p w14:paraId="5F14EF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475E86F" w14:textId="77777777" w:rsidR="00C63E25" w:rsidRPr="00350027" w:rsidRDefault="00C63E25" w:rsidP="00C63E25">
      <w:pPr>
        <w:rPr>
          <w:rFonts w:asciiTheme="minorHAnsi" w:hAnsiTheme="minorHAnsi"/>
        </w:rPr>
      </w:pPr>
    </w:p>
    <w:p w14:paraId="1A62CAD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00E3AE7" w14:textId="77777777" w:rsidTr="00F33256">
        <w:tc>
          <w:tcPr>
            <w:tcW w:w="1559" w:type="dxa"/>
          </w:tcPr>
          <w:p w14:paraId="5B0C256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MRJ_SCU_STC_SRS_1086</w:t>
            </w:r>
          </w:p>
        </w:tc>
        <w:tc>
          <w:tcPr>
            <w:tcW w:w="9320" w:type="dxa"/>
          </w:tcPr>
          <w:p w14:paraId="7C04641E"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B_DMC_9 LADC and B_DMC_9 RADC  and B_DMC_9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4F81C277" w14:textId="77777777" w:rsidR="00C63E25" w:rsidRPr="00350027" w:rsidRDefault="00C63E25" w:rsidP="00F33256">
            <w:pPr>
              <w:rPr>
                <w:rFonts w:asciiTheme="minorHAnsi" w:hAnsiTheme="minorHAnsi"/>
                <w:i/>
                <w:iCs/>
              </w:rPr>
            </w:pPr>
          </w:p>
        </w:tc>
      </w:tr>
      <w:tr w:rsidR="00C63E25" w:rsidRPr="00350027" w14:paraId="6952A948" w14:textId="77777777" w:rsidTr="00F33256">
        <w:tc>
          <w:tcPr>
            <w:tcW w:w="1559" w:type="dxa"/>
          </w:tcPr>
          <w:p w14:paraId="7CF68A6E" w14:textId="77777777" w:rsidR="00C63E25" w:rsidRPr="00350027" w:rsidRDefault="00C63E25" w:rsidP="00F33256">
            <w:pPr>
              <w:rPr>
                <w:rFonts w:asciiTheme="minorHAnsi" w:hAnsiTheme="minorHAnsi"/>
                <w:i/>
                <w:iCs/>
              </w:rPr>
            </w:pPr>
          </w:p>
        </w:tc>
        <w:tc>
          <w:tcPr>
            <w:tcW w:w="9320" w:type="dxa"/>
          </w:tcPr>
          <w:p w14:paraId="192987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D849FF8" w14:textId="77777777" w:rsidTr="00F33256">
        <w:tc>
          <w:tcPr>
            <w:tcW w:w="1559" w:type="dxa"/>
          </w:tcPr>
          <w:p w14:paraId="23352E16" w14:textId="77777777" w:rsidR="00C63E25" w:rsidRPr="00350027" w:rsidRDefault="00C63E25" w:rsidP="00F33256">
            <w:pPr>
              <w:rPr>
                <w:rFonts w:asciiTheme="minorHAnsi" w:hAnsiTheme="minorHAnsi"/>
                <w:i/>
                <w:iCs/>
              </w:rPr>
            </w:pPr>
          </w:p>
        </w:tc>
        <w:tc>
          <w:tcPr>
            <w:tcW w:w="9320" w:type="dxa"/>
          </w:tcPr>
          <w:p w14:paraId="4A35D0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1DEBC4" w14:textId="77777777" w:rsidTr="00F33256">
        <w:tc>
          <w:tcPr>
            <w:tcW w:w="1559" w:type="dxa"/>
          </w:tcPr>
          <w:p w14:paraId="33F9B4F3" w14:textId="77777777" w:rsidR="00C63E25" w:rsidRPr="00350027" w:rsidRDefault="00C63E25" w:rsidP="00F33256">
            <w:pPr>
              <w:rPr>
                <w:rFonts w:asciiTheme="minorHAnsi" w:hAnsiTheme="minorHAnsi"/>
                <w:i/>
                <w:iCs/>
              </w:rPr>
            </w:pPr>
          </w:p>
        </w:tc>
        <w:tc>
          <w:tcPr>
            <w:tcW w:w="9320" w:type="dxa"/>
          </w:tcPr>
          <w:p w14:paraId="0D9FAF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EAA59B" w14:textId="77777777" w:rsidR="00C63E25" w:rsidRPr="00350027" w:rsidRDefault="00C63E25" w:rsidP="00C63E25">
      <w:pPr>
        <w:rPr>
          <w:rFonts w:asciiTheme="minorHAnsi" w:hAnsiTheme="minorHAnsi"/>
        </w:rPr>
      </w:pPr>
    </w:p>
    <w:p w14:paraId="14DFF843" w14:textId="77777777" w:rsidR="00C63E25" w:rsidRPr="00350027" w:rsidRDefault="00C63E25" w:rsidP="00C63E25">
      <w:pPr>
        <w:pStyle w:val="Heading4"/>
        <w:rPr>
          <w:rFonts w:asciiTheme="minorHAnsi" w:hAnsiTheme="minorHAnsi"/>
        </w:rPr>
      </w:pPr>
      <w:r w:rsidRPr="00350027">
        <w:rPr>
          <w:rFonts w:asciiTheme="minorHAnsi" w:hAnsiTheme="minorHAnsi"/>
        </w:rPr>
        <w:t>ACE1B_Label 136 Monitor</w:t>
      </w:r>
    </w:p>
    <w:p w14:paraId="6F43EA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046B7E4" w14:textId="77777777" w:rsidTr="00F33256">
        <w:tc>
          <w:tcPr>
            <w:tcW w:w="1559" w:type="dxa"/>
          </w:tcPr>
          <w:p w14:paraId="1B90808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MRJ_SCU_STC_SRS_828</w:t>
            </w:r>
          </w:p>
        </w:tc>
        <w:tc>
          <w:tcPr>
            <w:tcW w:w="9320" w:type="dxa"/>
          </w:tcPr>
          <w:p w14:paraId="119F228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ACE1B Label 136 Monitor Status according to the following logic:</w:t>
            </w:r>
          </w:p>
          <w:p w14:paraId="20FCF920" w14:textId="77777777" w:rsidR="00C63E25" w:rsidRPr="00350027" w:rsidRDefault="00C63E25" w:rsidP="00F33256">
            <w:pPr>
              <w:rPr>
                <w:rFonts w:asciiTheme="minorHAnsi" w:hAnsiTheme="minorHAnsi"/>
              </w:rPr>
            </w:pPr>
          </w:p>
          <w:p w14:paraId="23EE172B"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200ms with a tolerance of +10ms</w:t>
            </w:r>
          </w:p>
          <w:p w14:paraId="7FFB9E97" w14:textId="77777777" w:rsidR="00C63E25" w:rsidRPr="00350027" w:rsidRDefault="00C63E25" w:rsidP="00F33256">
            <w:pPr>
              <w:rPr>
                <w:rFonts w:asciiTheme="minorHAnsi" w:hAnsiTheme="minorHAnsi"/>
              </w:rPr>
            </w:pPr>
            <w:r w:rsidRPr="00350027">
              <w:rPr>
                <w:rFonts w:asciiTheme="minorHAnsi" w:hAnsiTheme="minorHAnsi"/>
              </w:rPr>
              <w:tab/>
              <w:t xml:space="preserve">    (( No valid ACE1B Label 136 have been received) OR</w:t>
            </w:r>
          </w:p>
          <w:p w14:paraId="72FFFC1E" w14:textId="77777777" w:rsidR="00C63E25" w:rsidRPr="00350027" w:rsidRDefault="00C63E25" w:rsidP="00F33256">
            <w:pPr>
              <w:rPr>
                <w:rFonts w:asciiTheme="minorHAnsi" w:hAnsiTheme="minorHAnsi"/>
              </w:rPr>
            </w:pPr>
            <w:r w:rsidRPr="00350027">
              <w:rPr>
                <w:rFonts w:asciiTheme="minorHAnsi" w:hAnsiTheme="minorHAnsi"/>
              </w:rPr>
              <w:tab/>
              <w:t xml:space="preserve">    ( ACE1B Label 136 data have wrong (even) parity bit) OR</w:t>
            </w:r>
          </w:p>
          <w:p w14:paraId="6177EF13" w14:textId="77777777" w:rsidR="00C63E25" w:rsidRPr="00350027" w:rsidRDefault="00C63E25" w:rsidP="00F33256">
            <w:pPr>
              <w:rPr>
                <w:rFonts w:asciiTheme="minorHAnsi" w:hAnsiTheme="minorHAnsi"/>
              </w:rPr>
            </w:pPr>
            <w:r w:rsidRPr="00350027">
              <w:rPr>
                <w:rFonts w:asciiTheme="minorHAnsi" w:hAnsiTheme="minorHAnsi"/>
              </w:rPr>
              <w:tab/>
              <w:t xml:space="preserve">    ( ACE1B Label 136 have SSM data not set to "Normal Operation"))</w:t>
            </w:r>
          </w:p>
          <w:p w14:paraId="511BA68F" w14:textId="77777777" w:rsidR="00C63E25" w:rsidRPr="00350027" w:rsidRDefault="00C63E25" w:rsidP="00F33256">
            <w:pPr>
              <w:rPr>
                <w:rFonts w:asciiTheme="minorHAnsi" w:hAnsiTheme="minorHAnsi"/>
              </w:rPr>
            </w:pPr>
            <w:r w:rsidRPr="00350027">
              <w:rPr>
                <w:rFonts w:asciiTheme="minorHAnsi" w:hAnsiTheme="minorHAnsi"/>
              </w:rPr>
              <w:tab/>
              <w:t>THEN</w:t>
            </w:r>
          </w:p>
          <w:p w14:paraId="2CD1A30D"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Monitor Status = TRUE</w:t>
            </w:r>
          </w:p>
          <w:p w14:paraId="0169012B" w14:textId="77777777" w:rsidR="00C63E25" w:rsidRPr="00350027" w:rsidRDefault="00C63E25" w:rsidP="00F33256">
            <w:pPr>
              <w:rPr>
                <w:rFonts w:asciiTheme="minorHAnsi" w:hAnsiTheme="minorHAnsi"/>
              </w:rPr>
            </w:pPr>
            <w:r w:rsidRPr="00350027">
              <w:rPr>
                <w:rFonts w:asciiTheme="minorHAnsi" w:hAnsiTheme="minorHAnsi"/>
              </w:rPr>
              <w:tab/>
              <w:t>ELSE IF the following condition is true for 200ms with a tolerance of +10ms</w:t>
            </w:r>
          </w:p>
          <w:p w14:paraId="345E8120"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have been received at expected updated rate with a tolerance of +10ms) AND</w:t>
            </w:r>
          </w:p>
          <w:p w14:paraId="288C6C70"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data have correct (odd) parity bit) AND</w:t>
            </w:r>
          </w:p>
          <w:p w14:paraId="2E28D26D" w14:textId="77777777" w:rsidR="00C63E25" w:rsidRPr="00350027" w:rsidRDefault="00C63E25" w:rsidP="00F33256">
            <w:pPr>
              <w:rPr>
                <w:rFonts w:asciiTheme="minorHAnsi" w:hAnsiTheme="minorHAnsi"/>
              </w:rPr>
            </w:pPr>
            <w:r w:rsidRPr="00350027">
              <w:rPr>
                <w:rFonts w:asciiTheme="minorHAnsi" w:hAnsiTheme="minorHAnsi"/>
              </w:rPr>
              <w:tab/>
              <w:t xml:space="preserve">    (ACE1B Label 136 have SSM data set to "Normal Operation"))</w:t>
            </w:r>
          </w:p>
          <w:p w14:paraId="6F1D7799"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8822287" w14:textId="77777777" w:rsidR="00C63E25" w:rsidRPr="00350027" w:rsidRDefault="00C63E25" w:rsidP="00F33256">
            <w:pPr>
              <w:rPr>
                <w:rFonts w:asciiTheme="minorHAnsi" w:hAnsiTheme="minorHAnsi"/>
              </w:rPr>
            </w:pPr>
            <w:r w:rsidRPr="00350027">
              <w:rPr>
                <w:rFonts w:asciiTheme="minorHAnsi" w:hAnsiTheme="minorHAnsi"/>
              </w:rPr>
              <w:lastRenderedPageBreak/>
              <w:tab/>
              <w:t xml:space="preserve">     ACE1B Label 136 Monitor Status = FALSE</w:t>
            </w:r>
          </w:p>
          <w:p w14:paraId="13737388"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4F23DDC1"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status remains unchanged)</w:t>
            </w:r>
          </w:p>
          <w:p w14:paraId="2DFF1B8B" w14:textId="77777777" w:rsidR="00C63E25" w:rsidRPr="00350027" w:rsidRDefault="00C63E25" w:rsidP="00F33256">
            <w:pPr>
              <w:rPr>
                <w:rFonts w:asciiTheme="minorHAnsi" w:hAnsiTheme="minorHAnsi"/>
              </w:rPr>
            </w:pPr>
            <w:r w:rsidRPr="00350027">
              <w:rPr>
                <w:rFonts w:asciiTheme="minorHAnsi" w:hAnsiTheme="minorHAnsi"/>
              </w:rPr>
              <w:tab/>
              <w:t>ENDIF</w:t>
            </w:r>
          </w:p>
          <w:p w14:paraId="2ED06296" w14:textId="77777777" w:rsidR="00C63E25" w:rsidRPr="00350027" w:rsidRDefault="00C63E25" w:rsidP="00F33256">
            <w:pPr>
              <w:rPr>
                <w:rFonts w:asciiTheme="minorHAnsi" w:hAnsiTheme="minorHAnsi"/>
              </w:rPr>
            </w:pPr>
          </w:p>
          <w:p w14:paraId="0B62EC16" w14:textId="77777777" w:rsidR="00C63E25" w:rsidRPr="00350027" w:rsidRDefault="00C63E25" w:rsidP="00F33256">
            <w:pPr>
              <w:rPr>
                <w:rFonts w:asciiTheme="minorHAnsi" w:hAnsiTheme="minorHAnsi"/>
              </w:rPr>
            </w:pPr>
            <w:r w:rsidRPr="00350027">
              <w:rPr>
                <w:rFonts w:asciiTheme="minorHAnsi" w:hAnsiTheme="minorHAnsi"/>
              </w:rPr>
              <w:t>Where ACE1B Label 136 ARINC Message is defined in MRJ_SCU_STC_SRS_844</w:t>
            </w:r>
          </w:p>
          <w:p w14:paraId="6D07C86E" w14:textId="77777777" w:rsidR="00C63E25" w:rsidRPr="00350027" w:rsidRDefault="00C63E25" w:rsidP="00F33256">
            <w:pPr>
              <w:rPr>
                <w:rFonts w:asciiTheme="minorHAnsi" w:hAnsiTheme="minorHAnsi"/>
              </w:rPr>
            </w:pPr>
          </w:p>
          <w:p w14:paraId="5EA105E4"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626BE540" w14:textId="77777777" w:rsidR="00C63E25" w:rsidRPr="00350027" w:rsidRDefault="00C63E25" w:rsidP="00F33256">
            <w:pPr>
              <w:rPr>
                <w:rFonts w:asciiTheme="minorHAnsi" w:hAnsiTheme="minorHAnsi"/>
                <w:i/>
                <w:iCs/>
              </w:rPr>
            </w:pPr>
          </w:p>
        </w:tc>
      </w:tr>
      <w:tr w:rsidR="00C63E25" w:rsidRPr="00350027" w14:paraId="52E4890E" w14:textId="77777777" w:rsidTr="00F33256">
        <w:tc>
          <w:tcPr>
            <w:tcW w:w="1559" w:type="dxa"/>
          </w:tcPr>
          <w:p w14:paraId="14099866" w14:textId="77777777" w:rsidR="00C63E25" w:rsidRPr="00350027" w:rsidRDefault="00C63E25" w:rsidP="00F33256">
            <w:pPr>
              <w:rPr>
                <w:rFonts w:asciiTheme="minorHAnsi" w:hAnsiTheme="minorHAnsi"/>
                <w:i/>
                <w:iCs/>
              </w:rPr>
            </w:pPr>
          </w:p>
        </w:tc>
        <w:tc>
          <w:tcPr>
            <w:tcW w:w="9320" w:type="dxa"/>
          </w:tcPr>
          <w:p w14:paraId="4F282A1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F4F970" w14:textId="77777777" w:rsidTr="00F33256">
        <w:tc>
          <w:tcPr>
            <w:tcW w:w="1559" w:type="dxa"/>
          </w:tcPr>
          <w:p w14:paraId="246AB4DB" w14:textId="77777777" w:rsidR="00C63E25" w:rsidRPr="00350027" w:rsidRDefault="00C63E25" w:rsidP="00F33256">
            <w:pPr>
              <w:rPr>
                <w:rFonts w:asciiTheme="minorHAnsi" w:hAnsiTheme="minorHAnsi"/>
                <w:i/>
                <w:iCs/>
              </w:rPr>
            </w:pPr>
          </w:p>
        </w:tc>
        <w:tc>
          <w:tcPr>
            <w:tcW w:w="9320" w:type="dxa"/>
          </w:tcPr>
          <w:p w14:paraId="2CA8F6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AEF9041" w14:textId="77777777" w:rsidTr="00F33256">
        <w:tc>
          <w:tcPr>
            <w:tcW w:w="1559" w:type="dxa"/>
          </w:tcPr>
          <w:p w14:paraId="191222EB" w14:textId="77777777" w:rsidR="00C63E25" w:rsidRPr="00350027" w:rsidRDefault="00C63E25" w:rsidP="00F33256">
            <w:pPr>
              <w:rPr>
                <w:rFonts w:asciiTheme="minorHAnsi" w:hAnsiTheme="minorHAnsi"/>
                <w:i/>
                <w:iCs/>
              </w:rPr>
            </w:pPr>
          </w:p>
        </w:tc>
        <w:tc>
          <w:tcPr>
            <w:tcW w:w="9320" w:type="dxa"/>
          </w:tcPr>
          <w:p w14:paraId="67D254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7DC80F" w14:textId="77777777" w:rsidR="00C63E25" w:rsidRPr="00350027" w:rsidRDefault="00C63E25" w:rsidP="00C63E25">
      <w:pPr>
        <w:rPr>
          <w:rFonts w:asciiTheme="minorHAnsi" w:hAnsiTheme="minorHAnsi"/>
        </w:rPr>
      </w:pPr>
    </w:p>
    <w:p w14:paraId="2B70B50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45CE998" w14:textId="77777777" w:rsidTr="00F33256">
        <w:tc>
          <w:tcPr>
            <w:tcW w:w="1559" w:type="dxa"/>
          </w:tcPr>
          <w:p w14:paraId="1DDC9AC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MRJ_SCU_STC_SRS_951</w:t>
            </w:r>
          </w:p>
        </w:tc>
        <w:tc>
          <w:tcPr>
            <w:tcW w:w="9320" w:type="dxa"/>
          </w:tcPr>
          <w:p w14:paraId="332A1BE8"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ACE1B Label 136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717D70CA" w14:textId="77777777" w:rsidR="00C63E25" w:rsidRPr="00350027" w:rsidRDefault="00C63E25" w:rsidP="00F33256">
            <w:pPr>
              <w:rPr>
                <w:rFonts w:asciiTheme="minorHAnsi" w:hAnsiTheme="minorHAnsi"/>
                <w:i/>
                <w:iCs/>
              </w:rPr>
            </w:pPr>
          </w:p>
        </w:tc>
      </w:tr>
      <w:tr w:rsidR="00C63E25" w:rsidRPr="00350027" w14:paraId="0D1460DA" w14:textId="77777777" w:rsidTr="00F33256">
        <w:tc>
          <w:tcPr>
            <w:tcW w:w="1559" w:type="dxa"/>
          </w:tcPr>
          <w:p w14:paraId="2B7A61EF" w14:textId="77777777" w:rsidR="00C63E25" w:rsidRPr="00350027" w:rsidRDefault="00C63E25" w:rsidP="00F33256">
            <w:pPr>
              <w:rPr>
                <w:rFonts w:asciiTheme="minorHAnsi" w:hAnsiTheme="minorHAnsi"/>
                <w:i/>
                <w:iCs/>
              </w:rPr>
            </w:pPr>
          </w:p>
        </w:tc>
        <w:tc>
          <w:tcPr>
            <w:tcW w:w="9320" w:type="dxa"/>
          </w:tcPr>
          <w:p w14:paraId="110BCF1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16DE576" w14:textId="77777777" w:rsidTr="00F33256">
        <w:tc>
          <w:tcPr>
            <w:tcW w:w="1559" w:type="dxa"/>
          </w:tcPr>
          <w:p w14:paraId="61D44736" w14:textId="77777777" w:rsidR="00C63E25" w:rsidRPr="00350027" w:rsidRDefault="00C63E25" w:rsidP="00F33256">
            <w:pPr>
              <w:rPr>
                <w:rFonts w:asciiTheme="minorHAnsi" w:hAnsiTheme="minorHAnsi"/>
                <w:i/>
                <w:iCs/>
              </w:rPr>
            </w:pPr>
          </w:p>
        </w:tc>
        <w:tc>
          <w:tcPr>
            <w:tcW w:w="9320" w:type="dxa"/>
          </w:tcPr>
          <w:p w14:paraId="27BCCF6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F521593" w14:textId="77777777" w:rsidTr="00F33256">
        <w:tc>
          <w:tcPr>
            <w:tcW w:w="1559" w:type="dxa"/>
          </w:tcPr>
          <w:p w14:paraId="40088C13" w14:textId="77777777" w:rsidR="00C63E25" w:rsidRPr="00350027" w:rsidRDefault="00C63E25" w:rsidP="00F33256">
            <w:pPr>
              <w:rPr>
                <w:rFonts w:asciiTheme="minorHAnsi" w:hAnsiTheme="minorHAnsi"/>
                <w:i/>
                <w:iCs/>
              </w:rPr>
            </w:pPr>
          </w:p>
        </w:tc>
        <w:tc>
          <w:tcPr>
            <w:tcW w:w="9320" w:type="dxa"/>
          </w:tcPr>
          <w:p w14:paraId="22F295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1278A7" w14:textId="77777777" w:rsidR="00C63E25" w:rsidRPr="00350027" w:rsidRDefault="00C63E25" w:rsidP="00C63E25">
      <w:pPr>
        <w:rPr>
          <w:rFonts w:asciiTheme="minorHAnsi" w:hAnsiTheme="minorHAnsi"/>
        </w:rPr>
      </w:pPr>
    </w:p>
    <w:p w14:paraId="2EAB66C0" w14:textId="77777777" w:rsidR="00C63E25" w:rsidRPr="00350027" w:rsidRDefault="00C63E25" w:rsidP="00C63E25">
      <w:pPr>
        <w:pStyle w:val="Heading4"/>
        <w:rPr>
          <w:rFonts w:asciiTheme="minorHAnsi" w:hAnsiTheme="minorHAnsi"/>
        </w:rPr>
      </w:pPr>
      <w:r w:rsidRPr="00350027">
        <w:rPr>
          <w:rFonts w:asciiTheme="minorHAnsi" w:hAnsiTheme="minorHAnsi"/>
        </w:rPr>
        <w:t>ACE2B_Label 136 Monitor</w:t>
      </w:r>
    </w:p>
    <w:p w14:paraId="0091A38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8295F58" w14:textId="77777777" w:rsidTr="00F33256">
        <w:tc>
          <w:tcPr>
            <w:tcW w:w="1559" w:type="dxa"/>
          </w:tcPr>
          <w:p w14:paraId="6E3C1CD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MRJ_SCU_STC_SRS_830</w:t>
            </w:r>
          </w:p>
        </w:tc>
        <w:tc>
          <w:tcPr>
            <w:tcW w:w="9320" w:type="dxa"/>
          </w:tcPr>
          <w:p w14:paraId="132BE61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ACE2B Label 136 Monitor Status according to the following logic:</w:t>
            </w:r>
          </w:p>
          <w:p w14:paraId="1626A7FF" w14:textId="77777777" w:rsidR="00C63E25" w:rsidRPr="00350027" w:rsidRDefault="00C63E25" w:rsidP="00F33256">
            <w:pPr>
              <w:rPr>
                <w:rFonts w:asciiTheme="minorHAnsi" w:hAnsiTheme="minorHAnsi"/>
              </w:rPr>
            </w:pPr>
          </w:p>
          <w:p w14:paraId="6407987B" w14:textId="77777777" w:rsidR="00C63E25" w:rsidRPr="00350027" w:rsidRDefault="00C63E25" w:rsidP="00F33256">
            <w:pPr>
              <w:rPr>
                <w:rFonts w:asciiTheme="minorHAnsi" w:hAnsiTheme="minorHAnsi"/>
              </w:rPr>
            </w:pPr>
            <w:r w:rsidRPr="00350027">
              <w:rPr>
                <w:rFonts w:asciiTheme="minorHAnsi" w:hAnsiTheme="minorHAnsi"/>
              </w:rPr>
              <w:tab/>
              <w:t>IF the following condition is true for 200ms with a time tolerance of +10ms</w:t>
            </w:r>
          </w:p>
          <w:p w14:paraId="1271A564" w14:textId="77777777" w:rsidR="00C63E25" w:rsidRPr="00350027" w:rsidRDefault="00C63E25" w:rsidP="00F33256">
            <w:pPr>
              <w:rPr>
                <w:rFonts w:asciiTheme="minorHAnsi" w:hAnsiTheme="minorHAnsi"/>
              </w:rPr>
            </w:pPr>
            <w:r w:rsidRPr="00350027">
              <w:rPr>
                <w:rFonts w:asciiTheme="minorHAnsi" w:hAnsiTheme="minorHAnsi"/>
              </w:rPr>
              <w:tab/>
              <w:t xml:space="preserve">    (( No valid ACE2B Label 136 have been received) OR</w:t>
            </w:r>
          </w:p>
          <w:p w14:paraId="2CE2A6BA" w14:textId="77777777" w:rsidR="00C63E25" w:rsidRPr="00350027" w:rsidRDefault="00C63E25" w:rsidP="00F33256">
            <w:pPr>
              <w:rPr>
                <w:rFonts w:asciiTheme="minorHAnsi" w:hAnsiTheme="minorHAnsi"/>
              </w:rPr>
            </w:pPr>
            <w:r w:rsidRPr="00350027">
              <w:rPr>
                <w:rFonts w:asciiTheme="minorHAnsi" w:hAnsiTheme="minorHAnsi"/>
              </w:rPr>
              <w:tab/>
              <w:t xml:space="preserve">    ( ACE2B Label 136 data have wrong (even) parity bit) OR</w:t>
            </w:r>
          </w:p>
          <w:p w14:paraId="0E22E64B" w14:textId="77777777" w:rsidR="00C63E25" w:rsidRPr="00350027" w:rsidRDefault="00C63E25" w:rsidP="00F33256">
            <w:pPr>
              <w:rPr>
                <w:rFonts w:asciiTheme="minorHAnsi" w:hAnsiTheme="minorHAnsi"/>
              </w:rPr>
            </w:pPr>
            <w:r w:rsidRPr="00350027">
              <w:rPr>
                <w:rFonts w:asciiTheme="minorHAnsi" w:hAnsiTheme="minorHAnsi"/>
              </w:rPr>
              <w:tab/>
              <w:t xml:space="preserve">    ( ACE2B Label 136 have SSM data not set to "Normal Operation"))</w:t>
            </w:r>
          </w:p>
          <w:p w14:paraId="6BE991FA" w14:textId="77777777" w:rsidR="00C63E25" w:rsidRPr="00350027" w:rsidRDefault="00C63E25" w:rsidP="00F33256">
            <w:pPr>
              <w:rPr>
                <w:rFonts w:asciiTheme="minorHAnsi" w:hAnsiTheme="minorHAnsi"/>
              </w:rPr>
            </w:pPr>
            <w:r w:rsidRPr="00350027">
              <w:rPr>
                <w:rFonts w:asciiTheme="minorHAnsi" w:hAnsiTheme="minorHAnsi"/>
              </w:rPr>
              <w:tab/>
              <w:t>THEN</w:t>
            </w:r>
          </w:p>
          <w:p w14:paraId="7A920FA4" w14:textId="77777777" w:rsidR="00C63E25" w:rsidRPr="00350027" w:rsidRDefault="00C63E25" w:rsidP="00F33256">
            <w:pPr>
              <w:rPr>
                <w:rFonts w:asciiTheme="minorHAnsi" w:hAnsiTheme="minorHAnsi"/>
              </w:rPr>
            </w:pPr>
            <w:r w:rsidRPr="00350027">
              <w:rPr>
                <w:rFonts w:asciiTheme="minorHAnsi" w:hAnsiTheme="minorHAnsi"/>
              </w:rPr>
              <w:tab/>
              <w:t xml:space="preserve">     ACE2BLabel 136 Monitor Status = TRUE</w:t>
            </w:r>
          </w:p>
          <w:p w14:paraId="506EEF1A" w14:textId="77777777" w:rsidR="00C63E25" w:rsidRPr="00350027" w:rsidRDefault="00C63E25" w:rsidP="00F33256">
            <w:pPr>
              <w:rPr>
                <w:rFonts w:asciiTheme="minorHAnsi" w:hAnsiTheme="minorHAnsi"/>
              </w:rPr>
            </w:pPr>
            <w:r w:rsidRPr="00350027">
              <w:rPr>
                <w:rFonts w:asciiTheme="minorHAnsi" w:hAnsiTheme="minorHAnsi"/>
              </w:rPr>
              <w:tab/>
              <w:t>ELSE IF the following condition is true for 200ms with a tolerance of +10ms</w:t>
            </w:r>
          </w:p>
          <w:p w14:paraId="4AD7A145"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have been received at expected updated rate with a tolerance of +10ms) AND</w:t>
            </w:r>
          </w:p>
          <w:p w14:paraId="4D52B253"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data have correct (odd) parity bit) AND</w:t>
            </w:r>
          </w:p>
          <w:p w14:paraId="78900752"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have SSM data set to "Normal Operation"))</w:t>
            </w:r>
          </w:p>
          <w:p w14:paraId="4875C79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9765D18" w14:textId="77777777" w:rsidR="00C63E25" w:rsidRPr="00350027" w:rsidRDefault="00C63E25" w:rsidP="00F33256">
            <w:pPr>
              <w:rPr>
                <w:rFonts w:asciiTheme="minorHAnsi" w:hAnsiTheme="minorHAnsi"/>
              </w:rPr>
            </w:pPr>
            <w:r w:rsidRPr="00350027">
              <w:rPr>
                <w:rFonts w:asciiTheme="minorHAnsi" w:hAnsiTheme="minorHAnsi"/>
              </w:rPr>
              <w:tab/>
              <w:t xml:space="preserve">     ACE2B Label 136 Monitor Status = FALSE</w:t>
            </w:r>
          </w:p>
          <w:p w14:paraId="7CDE43D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75DEC043"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status remains unchanged)</w:t>
            </w:r>
          </w:p>
          <w:p w14:paraId="7D82CD16" w14:textId="77777777" w:rsidR="00C63E25" w:rsidRPr="00350027" w:rsidRDefault="00C63E25" w:rsidP="00F33256">
            <w:pPr>
              <w:rPr>
                <w:rFonts w:asciiTheme="minorHAnsi" w:hAnsiTheme="minorHAnsi"/>
              </w:rPr>
            </w:pPr>
            <w:r w:rsidRPr="00350027">
              <w:rPr>
                <w:rFonts w:asciiTheme="minorHAnsi" w:hAnsiTheme="minorHAnsi"/>
              </w:rPr>
              <w:tab/>
              <w:t>ENDIF</w:t>
            </w:r>
          </w:p>
          <w:p w14:paraId="1E02C3D9" w14:textId="77777777" w:rsidR="00C63E25" w:rsidRPr="00350027" w:rsidRDefault="00C63E25" w:rsidP="00F33256">
            <w:pPr>
              <w:rPr>
                <w:rFonts w:asciiTheme="minorHAnsi" w:hAnsiTheme="minorHAnsi"/>
              </w:rPr>
            </w:pPr>
          </w:p>
          <w:p w14:paraId="6B20233D" w14:textId="77777777" w:rsidR="00C63E25" w:rsidRPr="00350027" w:rsidRDefault="00C63E25" w:rsidP="00F33256">
            <w:pPr>
              <w:rPr>
                <w:rFonts w:asciiTheme="minorHAnsi" w:hAnsiTheme="minorHAnsi"/>
              </w:rPr>
            </w:pPr>
            <w:r w:rsidRPr="00350027">
              <w:rPr>
                <w:rFonts w:asciiTheme="minorHAnsi" w:hAnsiTheme="minorHAnsi"/>
              </w:rPr>
              <w:t>Where ACE2B Label 136 ARINC Message is defined in MRJ_SCU_STC_SRS_845</w:t>
            </w:r>
          </w:p>
          <w:p w14:paraId="4AF4B8F8" w14:textId="77777777" w:rsidR="00C63E25" w:rsidRPr="00350027" w:rsidRDefault="00C63E25" w:rsidP="00F33256">
            <w:pPr>
              <w:rPr>
                <w:rFonts w:asciiTheme="minorHAnsi" w:hAnsiTheme="minorHAnsi"/>
              </w:rPr>
            </w:pPr>
          </w:p>
          <w:p w14:paraId="2968EBD2"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392B9614" w14:textId="77777777" w:rsidR="00C63E25" w:rsidRPr="00350027" w:rsidRDefault="00C63E25" w:rsidP="00F33256">
            <w:pPr>
              <w:rPr>
                <w:rFonts w:asciiTheme="minorHAnsi" w:hAnsiTheme="minorHAnsi"/>
                <w:i/>
                <w:iCs/>
              </w:rPr>
            </w:pPr>
          </w:p>
        </w:tc>
      </w:tr>
      <w:tr w:rsidR="00C63E25" w:rsidRPr="00350027" w14:paraId="55147D6E" w14:textId="77777777" w:rsidTr="00F33256">
        <w:tc>
          <w:tcPr>
            <w:tcW w:w="1559" w:type="dxa"/>
          </w:tcPr>
          <w:p w14:paraId="463BAA41" w14:textId="77777777" w:rsidR="00C63E25" w:rsidRPr="00350027" w:rsidRDefault="00C63E25" w:rsidP="00F33256">
            <w:pPr>
              <w:rPr>
                <w:rFonts w:asciiTheme="minorHAnsi" w:hAnsiTheme="minorHAnsi"/>
                <w:i/>
                <w:iCs/>
              </w:rPr>
            </w:pPr>
          </w:p>
        </w:tc>
        <w:tc>
          <w:tcPr>
            <w:tcW w:w="9320" w:type="dxa"/>
          </w:tcPr>
          <w:p w14:paraId="79FF60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320DEA7" w14:textId="77777777" w:rsidTr="00F33256">
        <w:tc>
          <w:tcPr>
            <w:tcW w:w="1559" w:type="dxa"/>
          </w:tcPr>
          <w:p w14:paraId="0E1CD37C" w14:textId="77777777" w:rsidR="00C63E25" w:rsidRPr="00350027" w:rsidRDefault="00C63E25" w:rsidP="00F33256">
            <w:pPr>
              <w:rPr>
                <w:rFonts w:asciiTheme="minorHAnsi" w:hAnsiTheme="minorHAnsi"/>
                <w:i/>
                <w:iCs/>
              </w:rPr>
            </w:pPr>
          </w:p>
        </w:tc>
        <w:tc>
          <w:tcPr>
            <w:tcW w:w="9320" w:type="dxa"/>
          </w:tcPr>
          <w:p w14:paraId="02E9EC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81FBF6A" w14:textId="77777777" w:rsidTr="00F33256">
        <w:tc>
          <w:tcPr>
            <w:tcW w:w="1559" w:type="dxa"/>
          </w:tcPr>
          <w:p w14:paraId="7F0A9591" w14:textId="77777777" w:rsidR="00C63E25" w:rsidRPr="00350027" w:rsidRDefault="00C63E25" w:rsidP="00F33256">
            <w:pPr>
              <w:rPr>
                <w:rFonts w:asciiTheme="minorHAnsi" w:hAnsiTheme="minorHAnsi"/>
                <w:i/>
                <w:iCs/>
              </w:rPr>
            </w:pPr>
          </w:p>
        </w:tc>
        <w:tc>
          <w:tcPr>
            <w:tcW w:w="9320" w:type="dxa"/>
          </w:tcPr>
          <w:p w14:paraId="5418D7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FF2112" w14:textId="77777777" w:rsidR="00C63E25" w:rsidRPr="00350027" w:rsidRDefault="00C63E25" w:rsidP="00C63E25">
      <w:pPr>
        <w:rPr>
          <w:rFonts w:asciiTheme="minorHAnsi" w:hAnsiTheme="minorHAnsi"/>
        </w:rPr>
      </w:pPr>
    </w:p>
    <w:p w14:paraId="5AA4880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142391E" w14:textId="77777777" w:rsidTr="00F33256">
        <w:tc>
          <w:tcPr>
            <w:tcW w:w="1559" w:type="dxa"/>
          </w:tcPr>
          <w:p w14:paraId="7503623C"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MRJ_SCU_STC_SRS_952</w:t>
            </w:r>
          </w:p>
        </w:tc>
        <w:tc>
          <w:tcPr>
            <w:tcW w:w="9320" w:type="dxa"/>
          </w:tcPr>
          <w:p w14:paraId="1DDC9501"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ACE2B Label 136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324D0EEC" w14:textId="77777777" w:rsidR="00C63E25" w:rsidRPr="00350027" w:rsidRDefault="00C63E25" w:rsidP="00F33256">
            <w:pPr>
              <w:rPr>
                <w:rFonts w:asciiTheme="minorHAnsi" w:hAnsiTheme="minorHAnsi"/>
                <w:i/>
                <w:iCs/>
              </w:rPr>
            </w:pPr>
          </w:p>
        </w:tc>
      </w:tr>
      <w:tr w:rsidR="00C63E25" w:rsidRPr="00350027" w14:paraId="08DB101F" w14:textId="77777777" w:rsidTr="00F33256">
        <w:tc>
          <w:tcPr>
            <w:tcW w:w="1559" w:type="dxa"/>
          </w:tcPr>
          <w:p w14:paraId="74961561" w14:textId="77777777" w:rsidR="00C63E25" w:rsidRPr="00350027" w:rsidRDefault="00C63E25" w:rsidP="00F33256">
            <w:pPr>
              <w:rPr>
                <w:rFonts w:asciiTheme="minorHAnsi" w:hAnsiTheme="minorHAnsi"/>
                <w:i/>
                <w:iCs/>
              </w:rPr>
            </w:pPr>
          </w:p>
        </w:tc>
        <w:tc>
          <w:tcPr>
            <w:tcW w:w="9320" w:type="dxa"/>
          </w:tcPr>
          <w:p w14:paraId="3CBF102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922170" w14:textId="77777777" w:rsidTr="00F33256">
        <w:tc>
          <w:tcPr>
            <w:tcW w:w="1559" w:type="dxa"/>
          </w:tcPr>
          <w:p w14:paraId="57061CF9" w14:textId="77777777" w:rsidR="00C63E25" w:rsidRPr="00350027" w:rsidRDefault="00C63E25" w:rsidP="00F33256">
            <w:pPr>
              <w:rPr>
                <w:rFonts w:asciiTheme="minorHAnsi" w:hAnsiTheme="minorHAnsi"/>
                <w:i/>
                <w:iCs/>
              </w:rPr>
            </w:pPr>
          </w:p>
        </w:tc>
        <w:tc>
          <w:tcPr>
            <w:tcW w:w="9320" w:type="dxa"/>
          </w:tcPr>
          <w:p w14:paraId="209260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AB96FAB" w14:textId="77777777" w:rsidTr="00F33256">
        <w:tc>
          <w:tcPr>
            <w:tcW w:w="1559" w:type="dxa"/>
          </w:tcPr>
          <w:p w14:paraId="43197F75" w14:textId="77777777" w:rsidR="00C63E25" w:rsidRPr="00350027" w:rsidRDefault="00C63E25" w:rsidP="00F33256">
            <w:pPr>
              <w:rPr>
                <w:rFonts w:asciiTheme="minorHAnsi" w:hAnsiTheme="minorHAnsi"/>
                <w:i/>
                <w:iCs/>
              </w:rPr>
            </w:pPr>
          </w:p>
        </w:tc>
        <w:tc>
          <w:tcPr>
            <w:tcW w:w="9320" w:type="dxa"/>
          </w:tcPr>
          <w:p w14:paraId="443B871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6FDBA73" w14:textId="77777777" w:rsidR="00C63E25" w:rsidRPr="00350027" w:rsidRDefault="00C63E25" w:rsidP="00C63E25">
      <w:pPr>
        <w:rPr>
          <w:rFonts w:asciiTheme="minorHAnsi" w:hAnsiTheme="minorHAnsi"/>
        </w:rPr>
      </w:pPr>
    </w:p>
    <w:p w14:paraId="7EE6CAFB" w14:textId="77777777" w:rsidR="00C63E25" w:rsidRPr="00350027" w:rsidRDefault="00C63E25" w:rsidP="00C63E25">
      <w:pPr>
        <w:pStyle w:val="Heading4"/>
        <w:rPr>
          <w:rFonts w:asciiTheme="minorHAnsi" w:hAnsiTheme="minorHAnsi"/>
        </w:rPr>
      </w:pPr>
      <w:r w:rsidRPr="00350027">
        <w:rPr>
          <w:rFonts w:asciiTheme="minorHAnsi" w:hAnsiTheme="minorHAnsi"/>
        </w:rPr>
        <w:t>ACE1B Reasonableness Check Monitor</w:t>
      </w:r>
    </w:p>
    <w:p w14:paraId="7705ED1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0C5A3C7" w14:textId="77777777" w:rsidTr="00F33256">
        <w:tc>
          <w:tcPr>
            <w:tcW w:w="1559" w:type="dxa"/>
          </w:tcPr>
          <w:p w14:paraId="3965EA4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MRJ_SCU_STC_SRS_832</w:t>
            </w:r>
          </w:p>
        </w:tc>
        <w:tc>
          <w:tcPr>
            <w:tcW w:w="9320" w:type="dxa"/>
          </w:tcPr>
          <w:p w14:paraId="15D91B3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ACE1B Reasonableness Check Monitor Status according to the following logic:</w:t>
            </w:r>
          </w:p>
          <w:p w14:paraId="44F668D2" w14:textId="77777777" w:rsidR="00C63E25" w:rsidRPr="00350027" w:rsidRDefault="00C63E25" w:rsidP="00F33256">
            <w:pPr>
              <w:rPr>
                <w:rFonts w:asciiTheme="minorHAnsi" w:hAnsiTheme="minorHAnsi"/>
              </w:rPr>
            </w:pPr>
          </w:p>
          <w:p w14:paraId="3C201795" w14:textId="77777777" w:rsidR="00C63E25" w:rsidRPr="00350027" w:rsidRDefault="00C63E25" w:rsidP="00F33256">
            <w:pPr>
              <w:rPr>
                <w:rFonts w:asciiTheme="minorHAnsi" w:hAnsiTheme="minorHAnsi"/>
              </w:rPr>
            </w:pPr>
            <w:r w:rsidRPr="00350027">
              <w:rPr>
                <w:rFonts w:asciiTheme="minorHAnsi" w:hAnsiTheme="minorHAnsi"/>
              </w:rPr>
              <w:t>IF (ACE1B Label 136 Monitor Status) THEN</w:t>
            </w:r>
          </w:p>
          <w:p w14:paraId="36357A0F" w14:textId="77777777" w:rsidR="00C63E25" w:rsidRPr="00350027" w:rsidRDefault="00C63E25" w:rsidP="00F33256">
            <w:pPr>
              <w:rPr>
                <w:rFonts w:asciiTheme="minorHAnsi" w:hAnsiTheme="minorHAnsi"/>
              </w:rPr>
            </w:pPr>
            <w:r w:rsidRPr="00350027">
              <w:rPr>
                <w:rFonts w:asciiTheme="minorHAnsi" w:hAnsiTheme="minorHAnsi"/>
              </w:rPr>
              <w:tab/>
              <w:t>ACE1B Reasonableness Check Monitor Status = FALSE</w:t>
            </w:r>
          </w:p>
          <w:p w14:paraId="3C985D81" w14:textId="77777777" w:rsidR="00C63E25" w:rsidRPr="00350027" w:rsidRDefault="00C63E25" w:rsidP="00F33256">
            <w:pPr>
              <w:rPr>
                <w:rFonts w:asciiTheme="minorHAnsi" w:hAnsiTheme="minorHAnsi"/>
              </w:rPr>
            </w:pPr>
            <w:r w:rsidRPr="00350027">
              <w:rPr>
                <w:rFonts w:asciiTheme="minorHAnsi" w:hAnsiTheme="minorHAnsi"/>
              </w:rPr>
              <w:t>ELSEIF (Absolute (Rudder Position 1 - ACE1B label 136 Rudder Position data)) &gt; Threshold for the last 200ms with a time tolerance of +10ms</w:t>
            </w:r>
          </w:p>
          <w:p w14:paraId="3C47DF5A" w14:textId="77777777" w:rsidR="00C63E25" w:rsidRPr="00350027" w:rsidRDefault="00C63E25" w:rsidP="00F33256">
            <w:pPr>
              <w:rPr>
                <w:rFonts w:asciiTheme="minorHAnsi" w:hAnsiTheme="minorHAnsi"/>
              </w:rPr>
            </w:pPr>
            <w:r w:rsidRPr="00350027">
              <w:rPr>
                <w:rFonts w:asciiTheme="minorHAnsi" w:hAnsiTheme="minorHAnsi"/>
              </w:rPr>
              <w:t>THEN</w:t>
            </w:r>
          </w:p>
          <w:p w14:paraId="2C505018" w14:textId="77777777" w:rsidR="00C63E25" w:rsidRPr="00350027" w:rsidRDefault="00C63E25" w:rsidP="00F33256">
            <w:pPr>
              <w:rPr>
                <w:rFonts w:asciiTheme="minorHAnsi" w:hAnsiTheme="minorHAnsi"/>
              </w:rPr>
            </w:pPr>
            <w:r w:rsidRPr="00350027">
              <w:rPr>
                <w:rFonts w:asciiTheme="minorHAnsi" w:hAnsiTheme="minorHAnsi"/>
              </w:rPr>
              <w:tab/>
              <w:t>ACE1B Reasonableness Check Monitor Status = TRUE</w:t>
            </w:r>
          </w:p>
          <w:p w14:paraId="201D7EBD" w14:textId="77777777" w:rsidR="00C63E25" w:rsidRPr="00350027" w:rsidRDefault="00C63E25" w:rsidP="00F33256">
            <w:pPr>
              <w:rPr>
                <w:rFonts w:asciiTheme="minorHAnsi" w:hAnsiTheme="minorHAnsi"/>
              </w:rPr>
            </w:pPr>
            <w:r w:rsidRPr="00350027">
              <w:rPr>
                <w:rFonts w:asciiTheme="minorHAnsi" w:hAnsiTheme="minorHAnsi"/>
              </w:rPr>
              <w:t>ELSEIF (Absolute (Rudder Position 1 - ACE1B label 136 Rudder Position data)) &lt;= Threshold for the last 200ms with a time tolerance of +10ms</w:t>
            </w:r>
          </w:p>
          <w:p w14:paraId="2693E038" w14:textId="77777777" w:rsidR="00C63E25" w:rsidRPr="00350027" w:rsidRDefault="00C63E25" w:rsidP="00F33256">
            <w:pPr>
              <w:rPr>
                <w:rFonts w:asciiTheme="minorHAnsi" w:hAnsiTheme="minorHAnsi"/>
              </w:rPr>
            </w:pPr>
            <w:r w:rsidRPr="00350027">
              <w:rPr>
                <w:rFonts w:asciiTheme="minorHAnsi" w:hAnsiTheme="minorHAnsi"/>
              </w:rPr>
              <w:t>THEN</w:t>
            </w:r>
          </w:p>
          <w:p w14:paraId="120D89BB" w14:textId="77777777" w:rsidR="00C63E25" w:rsidRPr="00350027" w:rsidRDefault="00C63E25" w:rsidP="00F33256">
            <w:pPr>
              <w:rPr>
                <w:rFonts w:asciiTheme="minorHAnsi" w:hAnsiTheme="minorHAnsi"/>
              </w:rPr>
            </w:pPr>
            <w:r w:rsidRPr="00350027">
              <w:rPr>
                <w:rFonts w:asciiTheme="minorHAnsi" w:hAnsiTheme="minorHAnsi"/>
              </w:rPr>
              <w:tab/>
              <w:t>ACE1B Reasonableness Check Monitor Status = FALSE</w:t>
            </w:r>
          </w:p>
          <w:p w14:paraId="2C69860E" w14:textId="77777777" w:rsidR="00C63E25" w:rsidRPr="00350027" w:rsidRDefault="00C63E25" w:rsidP="00F33256">
            <w:pPr>
              <w:rPr>
                <w:rFonts w:asciiTheme="minorHAnsi" w:hAnsiTheme="minorHAnsi"/>
              </w:rPr>
            </w:pPr>
            <w:r w:rsidRPr="00350027">
              <w:rPr>
                <w:rFonts w:asciiTheme="minorHAnsi" w:hAnsiTheme="minorHAnsi"/>
              </w:rPr>
              <w:t>ELSE</w:t>
            </w:r>
          </w:p>
          <w:p w14:paraId="674886A0" w14:textId="77777777" w:rsidR="00C63E25" w:rsidRPr="00350027" w:rsidRDefault="00C63E25" w:rsidP="00F33256">
            <w:pPr>
              <w:rPr>
                <w:rFonts w:asciiTheme="minorHAnsi" w:hAnsiTheme="minorHAnsi"/>
              </w:rPr>
            </w:pPr>
            <w:r w:rsidRPr="00350027">
              <w:rPr>
                <w:rFonts w:asciiTheme="minorHAnsi" w:hAnsiTheme="minorHAnsi"/>
              </w:rPr>
              <w:tab/>
              <w:t>(Do nothing) ACE1B Reasonableness Check Monitor Status stays at previous value, initialised to FALSE</w:t>
            </w:r>
          </w:p>
          <w:p w14:paraId="64618329" w14:textId="77777777" w:rsidR="00C63E25" w:rsidRPr="00350027" w:rsidRDefault="00C63E25" w:rsidP="00F33256">
            <w:pPr>
              <w:rPr>
                <w:rFonts w:asciiTheme="minorHAnsi" w:hAnsiTheme="minorHAnsi"/>
              </w:rPr>
            </w:pPr>
            <w:r w:rsidRPr="00350027">
              <w:rPr>
                <w:rFonts w:asciiTheme="minorHAnsi" w:hAnsiTheme="minorHAnsi"/>
              </w:rPr>
              <w:t>ENDIF</w:t>
            </w:r>
          </w:p>
          <w:p w14:paraId="0BF1B056" w14:textId="77777777" w:rsidR="00C63E25" w:rsidRPr="00350027" w:rsidRDefault="00C63E25" w:rsidP="00F33256">
            <w:pPr>
              <w:rPr>
                <w:rFonts w:asciiTheme="minorHAnsi" w:hAnsiTheme="minorHAnsi"/>
              </w:rPr>
            </w:pPr>
          </w:p>
          <w:p w14:paraId="5206910F" w14:textId="77777777" w:rsidR="00C63E25" w:rsidRPr="00350027" w:rsidRDefault="00C63E25" w:rsidP="00F33256">
            <w:pPr>
              <w:rPr>
                <w:rFonts w:asciiTheme="minorHAnsi" w:hAnsiTheme="minorHAnsi"/>
              </w:rPr>
            </w:pPr>
            <w:r w:rsidRPr="00350027">
              <w:rPr>
                <w:rFonts w:asciiTheme="minorHAnsi" w:hAnsiTheme="minorHAnsi"/>
              </w:rPr>
              <w:t>where</w:t>
            </w:r>
            <w:r w:rsidRPr="00350027">
              <w:rPr>
                <w:rFonts w:asciiTheme="minorHAnsi" w:hAnsiTheme="minorHAnsi"/>
              </w:rPr>
              <w:tab/>
              <w:t>Threshold = 7.62mm (= 10% of 76.2mm)</w:t>
            </w:r>
          </w:p>
          <w:p w14:paraId="60F7C0AB" w14:textId="77777777" w:rsidR="00C63E25" w:rsidRPr="00350027" w:rsidRDefault="00C63E25" w:rsidP="00F33256">
            <w:pPr>
              <w:rPr>
                <w:rFonts w:asciiTheme="minorHAnsi" w:hAnsiTheme="minorHAnsi"/>
              </w:rPr>
            </w:pPr>
            <w:r w:rsidRPr="00350027">
              <w:rPr>
                <w:rFonts w:asciiTheme="minorHAnsi" w:hAnsiTheme="minorHAnsi"/>
              </w:rPr>
              <w:tab/>
              <w:t>Rudder Position 1 is defined in MRJ_SCU_STC_SRS_854</w:t>
            </w:r>
          </w:p>
          <w:p w14:paraId="1BA74042" w14:textId="77777777" w:rsidR="00C63E25" w:rsidRPr="00350027" w:rsidRDefault="00C63E25" w:rsidP="00F33256">
            <w:pPr>
              <w:rPr>
                <w:rFonts w:asciiTheme="minorHAnsi" w:hAnsiTheme="minorHAnsi"/>
              </w:rPr>
            </w:pPr>
            <w:r w:rsidRPr="00350027">
              <w:rPr>
                <w:rFonts w:asciiTheme="minorHAnsi" w:hAnsiTheme="minorHAnsi"/>
              </w:rPr>
              <w:tab/>
              <w:t>ACE1B Label 136 Monitor Status is defined in MRJ_SCU_STC_SRS_828</w:t>
            </w:r>
          </w:p>
          <w:p w14:paraId="7A58D92C"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ACE1B Label 136 ARINC Message is defined in MRJ_SCU_STC_SRS_844</w:t>
            </w:r>
          </w:p>
          <w:p w14:paraId="3D906BD7" w14:textId="77777777" w:rsidR="00C63E25" w:rsidRPr="00350027" w:rsidRDefault="00C63E25" w:rsidP="00F33256">
            <w:pPr>
              <w:rPr>
                <w:rFonts w:asciiTheme="minorHAnsi" w:hAnsiTheme="minorHAnsi"/>
              </w:rPr>
            </w:pPr>
          </w:p>
          <w:p w14:paraId="6885DE83"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72B62566" w14:textId="77777777" w:rsidR="00C63E25" w:rsidRPr="00350027" w:rsidRDefault="00C63E25" w:rsidP="00F33256">
            <w:pPr>
              <w:rPr>
                <w:rFonts w:asciiTheme="minorHAnsi" w:hAnsiTheme="minorHAnsi"/>
                <w:i/>
                <w:iCs/>
              </w:rPr>
            </w:pPr>
          </w:p>
        </w:tc>
      </w:tr>
      <w:tr w:rsidR="00C63E25" w:rsidRPr="00350027" w14:paraId="10CBDBF4" w14:textId="77777777" w:rsidTr="00F33256">
        <w:tc>
          <w:tcPr>
            <w:tcW w:w="1559" w:type="dxa"/>
          </w:tcPr>
          <w:p w14:paraId="4928EE85" w14:textId="77777777" w:rsidR="00C63E25" w:rsidRPr="00350027" w:rsidRDefault="00C63E25" w:rsidP="00F33256">
            <w:pPr>
              <w:rPr>
                <w:rFonts w:asciiTheme="minorHAnsi" w:hAnsiTheme="minorHAnsi"/>
                <w:i/>
                <w:iCs/>
              </w:rPr>
            </w:pPr>
          </w:p>
        </w:tc>
        <w:tc>
          <w:tcPr>
            <w:tcW w:w="9320" w:type="dxa"/>
          </w:tcPr>
          <w:p w14:paraId="42534D5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D6ED56" w14:textId="77777777" w:rsidTr="00F33256">
        <w:tc>
          <w:tcPr>
            <w:tcW w:w="1559" w:type="dxa"/>
          </w:tcPr>
          <w:p w14:paraId="77C1DA15" w14:textId="77777777" w:rsidR="00C63E25" w:rsidRPr="00350027" w:rsidRDefault="00C63E25" w:rsidP="00F33256">
            <w:pPr>
              <w:rPr>
                <w:rFonts w:asciiTheme="minorHAnsi" w:hAnsiTheme="minorHAnsi"/>
                <w:i/>
                <w:iCs/>
              </w:rPr>
            </w:pPr>
          </w:p>
        </w:tc>
        <w:tc>
          <w:tcPr>
            <w:tcW w:w="9320" w:type="dxa"/>
          </w:tcPr>
          <w:p w14:paraId="62D84B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FAD0E47" w14:textId="77777777" w:rsidTr="00F33256">
        <w:tc>
          <w:tcPr>
            <w:tcW w:w="1559" w:type="dxa"/>
          </w:tcPr>
          <w:p w14:paraId="365BCDEA" w14:textId="77777777" w:rsidR="00C63E25" w:rsidRPr="00350027" w:rsidRDefault="00C63E25" w:rsidP="00F33256">
            <w:pPr>
              <w:rPr>
                <w:rFonts w:asciiTheme="minorHAnsi" w:hAnsiTheme="minorHAnsi"/>
                <w:i/>
                <w:iCs/>
              </w:rPr>
            </w:pPr>
          </w:p>
        </w:tc>
        <w:tc>
          <w:tcPr>
            <w:tcW w:w="9320" w:type="dxa"/>
          </w:tcPr>
          <w:p w14:paraId="7AF763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09ABE9" w14:textId="77777777" w:rsidR="00C63E25" w:rsidRPr="00350027" w:rsidRDefault="00C63E25" w:rsidP="00C63E25">
      <w:pPr>
        <w:rPr>
          <w:rFonts w:asciiTheme="minorHAnsi" w:hAnsiTheme="minorHAnsi"/>
        </w:rPr>
      </w:pPr>
    </w:p>
    <w:p w14:paraId="6714D5B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898804" w14:textId="77777777" w:rsidTr="00F33256">
        <w:tc>
          <w:tcPr>
            <w:tcW w:w="1559" w:type="dxa"/>
          </w:tcPr>
          <w:p w14:paraId="2556F58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MRJ_SCU_STC_SRS_953</w:t>
            </w:r>
          </w:p>
        </w:tc>
        <w:tc>
          <w:tcPr>
            <w:tcW w:w="9320" w:type="dxa"/>
          </w:tcPr>
          <w:p w14:paraId="1415995B"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ACE1B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1BA8E7B7" w14:textId="77777777" w:rsidR="00C63E25" w:rsidRPr="00350027" w:rsidRDefault="00C63E25" w:rsidP="00F33256">
            <w:pPr>
              <w:rPr>
                <w:rFonts w:asciiTheme="minorHAnsi" w:hAnsiTheme="minorHAnsi"/>
              </w:rPr>
            </w:pPr>
          </w:p>
          <w:p w14:paraId="39CE1F0A" w14:textId="77777777" w:rsidR="00C63E25" w:rsidRPr="00350027" w:rsidRDefault="00C63E25" w:rsidP="00F33256">
            <w:pPr>
              <w:rPr>
                <w:rFonts w:asciiTheme="minorHAnsi" w:hAnsiTheme="minorHAnsi"/>
                <w:i/>
                <w:iCs/>
              </w:rPr>
            </w:pPr>
          </w:p>
        </w:tc>
      </w:tr>
      <w:tr w:rsidR="00C63E25" w:rsidRPr="00350027" w14:paraId="79754A9B" w14:textId="77777777" w:rsidTr="00F33256">
        <w:tc>
          <w:tcPr>
            <w:tcW w:w="1559" w:type="dxa"/>
          </w:tcPr>
          <w:p w14:paraId="3E33E2EF" w14:textId="77777777" w:rsidR="00C63E25" w:rsidRPr="00350027" w:rsidRDefault="00C63E25" w:rsidP="00F33256">
            <w:pPr>
              <w:rPr>
                <w:rFonts w:asciiTheme="minorHAnsi" w:hAnsiTheme="minorHAnsi"/>
                <w:i/>
                <w:iCs/>
              </w:rPr>
            </w:pPr>
          </w:p>
        </w:tc>
        <w:tc>
          <w:tcPr>
            <w:tcW w:w="9320" w:type="dxa"/>
          </w:tcPr>
          <w:p w14:paraId="6795D0B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92775A2" w14:textId="77777777" w:rsidTr="00F33256">
        <w:tc>
          <w:tcPr>
            <w:tcW w:w="1559" w:type="dxa"/>
          </w:tcPr>
          <w:p w14:paraId="23BC10C0" w14:textId="77777777" w:rsidR="00C63E25" w:rsidRPr="00350027" w:rsidRDefault="00C63E25" w:rsidP="00F33256">
            <w:pPr>
              <w:rPr>
                <w:rFonts w:asciiTheme="minorHAnsi" w:hAnsiTheme="minorHAnsi"/>
                <w:i/>
                <w:iCs/>
              </w:rPr>
            </w:pPr>
          </w:p>
        </w:tc>
        <w:tc>
          <w:tcPr>
            <w:tcW w:w="9320" w:type="dxa"/>
          </w:tcPr>
          <w:p w14:paraId="00DB53B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3C4C0BD" w14:textId="77777777" w:rsidTr="00F33256">
        <w:tc>
          <w:tcPr>
            <w:tcW w:w="1559" w:type="dxa"/>
          </w:tcPr>
          <w:p w14:paraId="79D8C61B" w14:textId="77777777" w:rsidR="00C63E25" w:rsidRPr="00350027" w:rsidRDefault="00C63E25" w:rsidP="00F33256">
            <w:pPr>
              <w:rPr>
                <w:rFonts w:asciiTheme="minorHAnsi" w:hAnsiTheme="minorHAnsi"/>
                <w:i/>
                <w:iCs/>
              </w:rPr>
            </w:pPr>
          </w:p>
        </w:tc>
        <w:tc>
          <w:tcPr>
            <w:tcW w:w="9320" w:type="dxa"/>
          </w:tcPr>
          <w:p w14:paraId="0C34E1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E22EB87" w14:textId="77777777" w:rsidR="00C63E25" w:rsidRPr="00350027" w:rsidRDefault="00C63E25" w:rsidP="00C63E25">
      <w:pPr>
        <w:rPr>
          <w:rFonts w:asciiTheme="minorHAnsi" w:hAnsiTheme="minorHAnsi"/>
        </w:rPr>
      </w:pPr>
    </w:p>
    <w:p w14:paraId="6CB25DDA" w14:textId="77777777" w:rsidR="00C63E25" w:rsidRPr="00350027" w:rsidRDefault="00C63E25" w:rsidP="00C63E25">
      <w:pPr>
        <w:pStyle w:val="Heading4"/>
        <w:rPr>
          <w:rFonts w:asciiTheme="minorHAnsi" w:hAnsiTheme="minorHAnsi"/>
        </w:rPr>
      </w:pPr>
      <w:r w:rsidRPr="00350027">
        <w:rPr>
          <w:rFonts w:asciiTheme="minorHAnsi" w:hAnsiTheme="minorHAnsi"/>
        </w:rPr>
        <w:t>ACE2B Reasonableness Check Monitor</w:t>
      </w:r>
    </w:p>
    <w:p w14:paraId="11C75C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8347474" w14:textId="77777777" w:rsidTr="00F33256">
        <w:tc>
          <w:tcPr>
            <w:tcW w:w="1559" w:type="dxa"/>
          </w:tcPr>
          <w:p w14:paraId="283FC77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MRJ_SCU_STC_SRS_836</w:t>
            </w:r>
          </w:p>
        </w:tc>
        <w:tc>
          <w:tcPr>
            <w:tcW w:w="9320" w:type="dxa"/>
          </w:tcPr>
          <w:p w14:paraId="31D3F36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ACE2B Reasonableness Check Monitor Status according to the following logic:</w:t>
            </w:r>
          </w:p>
          <w:p w14:paraId="2B2D81B9" w14:textId="77777777" w:rsidR="00C63E25" w:rsidRPr="00350027" w:rsidRDefault="00C63E25" w:rsidP="00F33256">
            <w:pPr>
              <w:rPr>
                <w:rFonts w:asciiTheme="minorHAnsi" w:hAnsiTheme="minorHAnsi"/>
              </w:rPr>
            </w:pPr>
            <w:r w:rsidRPr="00350027">
              <w:rPr>
                <w:rFonts w:asciiTheme="minorHAnsi" w:hAnsiTheme="minorHAnsi"/>
              </w:rPr>
              <w:t>IF (ACE2B Label 136 Monitor Status) THEN</w:t>
            </w:r>
          </w:p>
          <w:p w14:paraId="0BD65EBE" w14:textId="77777777" w:rsidR="00C63E25" w:rsidRPr="00350027" w:rsidRDefault="00C63E25" w:rsidP="00F33256">
            <w:pPr>
              <w:rPr>
                <w:rFonts w:asciiTheme="minorHAnsi" w:hAnsiTheme="minorHAnsi"/>
              </w:rPr>
            </w:pPr>
            <w:r w:rsidRPr="00350027">
              <w:rPr>
                <w:rFonts w:asciiTheme="minorHAnsi" w:hAnsiTheme="minorHAnsi"/>
              </w:rPr>
              <w:tab/>
              <w:t>ACE2B Reasonableness Check Monitor Status = FALSE</w:t>
            </w:r>
          </w:p>
          <w:p w14:paraId="39FD4BE8" w14:textId="77777777" w:rsidR="00C63E25" w:rsidRPr="00350027" w:rsidRDefault="00C63E25" w:rsidP="00F33256">
            <w:pPr>
              <w:rPr>
                <w:rFonts w:asciiTheme="minorHAnsi" w:hAnsiTheme="minorHAnsi"/>
              </w:rPr>
            </w:pPr>
            <w:r w:rsidRPr="00350027">
              <w:rPr>
                <w:rFonts w:asciiTheme="minorHAnsi" w:hAnsiTheme="minorHAnsi"/>
              </w:rPr>
              <w:lastRenderedPageBreak/>
              <w:t>ELSEIF (Absolute (Rudder Position 2 - ACE2B label 136 Rudder Position data)) &gt; Threshold for the last 200ms with a time tolerance of +10ms</w:t>
            </w:r>
          </w:p>
          <w:p w14:paraId="4555D58D" w14:textId="77777777" w:rsidR="00C63E25" w:rsidRPr="00350027" w:rsidRDefault="00C63E25" w:rsidP="00F33256">
            <w:pPr>
              <w:rPr>
                <w:rFonts w:asciiTheme="minorHAnsi" w:hAnsiTheme="minorHAnsi"/>
              </w:rPr>
            </w:pPr>
            <w:r w:rsidRPr="00350027">
              <w:rPr>
                <w:rFonts w:asciiTheme="minorHAnsi" w:hAnsiTheme="minorHAnsi"/>
              </w:rPr>
              <w:t>THEN</w:t>
            </w:r>
          </w:p>
          <w:p w14:paraId="08EE6D00" w14:textId="77777777" w:rsidR="00C63E25" w:rsidRPr="00350027" w:rsidRDefault="00C63E25" w:rsidP="00F33256">
            <w:pPr>
              <w:rPr>
                <w:rFonts w:asciiTheme="minorHAnsi" w:hAnsiTheme="minorHAnsi"/>
              </w:rPr>
            </w:pPr>
            <w:r w:rsidRPr="00350027">
              <w:rPr>
                <w:rFonts w:asciiTheme="minorHAnsi" w:hAnsiTheme="minorHAnsi"/>
              </w:rPr>
              <w:tab/>
              <w:t>ACE2B Reasonableness Check Monitor Status = TRUE</w:t>
            </w:r>
          </w:p>
          <w:p w14:paraId="3DD84642" w14:textId="77777777" w:rsidR="00C63E25" w:rsidRPr="00350027" w:rsidRDefault="00C63E25" w:rsidP="00F33256">
            <w:pPr>
              <w:rPr>
                <w:rFonts w:asciiTheme="minorHAnsi" w:hAnsiTheme="minorHAnsi"/>
              </w:rPr>
            </w:pPr>
            <w:r w:rsidRPr="00350027">
              <w:rPr>
                <w:rFonts w:asciiTheme="minorHAnsi" w:hAnsiTheme="minorHAnsi"/>
              </w:rPr>
              <w:t>ELSEIF (Absolute (Rudder Position 2 - ACE2B label 136 Rudder Position data)) &lt;= Threshold for the last 200ms with a time tolerance of +10ms</w:t>
            </w:r>
          </w:p>
          <w:p w14:paraId="2D0C20BA" w14:textId="77777777" w:rsidR="00C63E25" w:rsidRPr="00350027" w:rsidRDefault="00C63E25" w:rsidP="00F33256">
            <w:pPr>
              <w:rPr>
                <w:rFonts w:asciiTheme="minorHAnsi" w:hAnsiTheme="minorHAnsi"/>
              </w:rPr>
            </w:pPr>
            <w:r w:rsidRPr="00350027">
              <w:rPr>
                <w:rFonts w:asciiTheme="minorHAnsi" w:hAnsiTheme="minorHAnsi"/>
              </w:rPr>
              <w:t>THEN</w:t>
            </w:r>
          </w:p>
          <w:p w14:paraId="455055BD" w14:textId="77777777" w:rsidR="00C63E25" w:rsidRPr="00350027" w:rsidRDefault="00C63E25" w:rsidP="00F33256">
            <w:pPr>
              <w:rPr>
                <w:rFonts w:asciiTheme="minorHAnsi" w:hAnsiTheme="minorHAnsi"/>
              </w:rPr>
            </w:pPr>
            <w:r w:rsidRPr="00350027">
              <w:rPr>
                <w:rFonts w:asciiTheme="minorHAnsi" w:hAnsiTheme="minorHAnsi"/>
              </w:rPr>
              <w:tab/>
              <w:t>ACE2B Reasonableness Check Monitor Status = FALSE</w:t>
            </w:r>
          </w:p>
          <w:p w14:paraId="35F60927" w14:textId="77777777" w:rsidR="00C63E25" w:rsidRPr="00350027" w:rsidRDefault="00C63E25" w:rsidP="00F33256">
            <w:pPr>
              <w:rPr>
                <w:rFonts w:asciiTheme="minorHAnsi" w:hAnsiTheme="minorHAnsi"/>
              </w:rPr>
            </w:pPr>
            <w:r w:rsidRPr="00350027">
              <w:rPr>
                <w:rFonts w:asciiTheme="minorHAnsi" w:hAnsiTheme="minorHAnsi"/>
              </w:rPr>
              <w:t>ELSE</w:t>
            </w:r>
          </w:p>
          <w:p w14:paraId="3ACA00AC" w14:textId="77777777" w:rsidR="00C63E25" w:rsidRPr="00350027" w:rsidRDefault="00C63E25" w:rsidP="00F33256">
            <w:pPr>
              <w:rPr>
                <w:rFonts w:asciiTheme="minorHAnsi" w:hAnsiTheme="minorHAnsi"/>
              </w:rPr>
            </w:pPr>
            <w:r w:rsidRPr="00350027">
              <w:rPr>
                <w:rFonts w:asciiTheme="minorHAnsi" w:hAnsiTheme="minorHAnsi"/>
              </w:rPr>
              <w:tab/>
              <w:t>(Do nothing) ACE2B Reasonableness Check Monitor Status stays at previous value, initialised to FALSE</w:t>
            </w:r>
          </w:p>
          <w:p w14:paraId="7288A8B6" w14:textId="77777777" w:rsidR="00C63E25" w:rsidRPr="00350027" w:rsidRDefault="00C63E25" w:rsidP="00F33256">
            <w:pPr>
              <w:rPr>
                <w:rFonts w:asciiTheme="minorHAnsi" w:hAnsiTheme="minorHAnsi"/>
              </w:rPr>
            </w:pPr>
            <w:r w:rsidRPr="00350027">
              <w:rPr>
                <w:rFonts w:asciiTheme="minorHAnsi" w:hAnsiTheme="minorHAnsi"/>
              </w:rPr>
              <w:t>ENDIF</w:t>
            </w:r>
          </w:p>
          <w:p w14:paraId="7FBD5356" w14:textId="77777777" w:rsidR="00C63E25" w:rsidRPr="00350027" w:rsidRDefault="00C63E25" w:rsidP="00F33256">
            <w:pPr>
              <w:rPr>
                <w:rFonts w:asciiTheme="minorHAnsi" w:hAnsiTheme="minorHAnsi"/>
              </w:rPr>
            </w:pPr>
          </w:p>
          <w:p w14:paraId="1D3308F3" w14:textId="77777777" w:rsidR="00C63E25" w:rsidRPr="00350027" w:rsidRDefault="00C63E25" w:rsidP="00F33256">
            <w:pPr>
              <w:rPr>
                <w:rFonts w:asciiTheme="minorHAnsi" w:hAnsiTheme="minorHAnsi"/>
              </w:rPr>
            </w:pPr>
            <w:r w:rsidRPr="00350027">
              <w:rPr>
                <w:rFonts w:asciiTheme="minorHAnsi" w:hAnsiTheme="minorHAnsi"/>
              </w:rPr>
              <w:t>where</w:t>
            </w:r>
            <w:r w:rsidRPr="00350027">
              <w:rPr>
                <w:rFonts w:asciiTheme="minorHAnsi" w:hAnsiTheme="minorHAnsi"/>
              </w:rPr>
              <w:tab/>
              <w:t>Threshold = 7.62mm (= 10% of 76.2mm)</w:t>
            </w:r>
          </w:p>
          <w:p w14:paraId="49EB0BBF" w14:textId="77777777" w:rsidR="00C63E25" w:rsidRPr="00350027" w:rsidRDefault="00C63E25" w:rsidP="00F33256">
            <w:pPr>
              <w:rPr>
                <w:rFonts w:asciiTheme="minorHAnsi" w:hAnsiTheme="minorHAnsi"/>
              </w:rPr>
            </w:pPr>
            <w:r w:rsidRPr="00350027">
              <w:rPr>
                <w:rFonts w:asciiTheme="minorHAnsi" w:hAnsiTheme="minorHAnsi"/>
              </w:rPr>
              <w:tab/>
              <w:t>Rudder Position 2 is defined in MRJ_SCU_STC_SRS_854</w:t>
            </w:r>
          </w:p>
          <w:p w14:paraId="592E8470" w14:textId="77777777" w:rsidR="00C63E25" w:rsidRPr="00350027" w:rsidRDefault="00C63E25" w:rsidP="00F33256">
            <w:pPr>
              <w:rPr>
                <w:rFonts w:asciiTheme="minorHAnsi" w:hAnsiTheme="minorHAnsi"/>
              </w:rPr>
            </w:pPr>
            <w:r w:rsidRPr="00350027">
              <w:rPr>
                <w:rFonts w:asciiTheme="minorHAnsi" w:hAnsiTheme="minorHAnsi"/>
              </w:rPr>
              <w:tab/>
              <w:t>ACE2B Label 136 Monitor Status is defined in MRJ_SCU_STC_SRS_830</w:t>
            </w:r>
          </w:p>
          <w:p w14:paraId="689BA5A9"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ACE2B Label 136 ARINC Message is defined in MRJ_SCU_STC_SRS_845</w:t>
            </w:r>
          </w:p>
          <w:p w14:paraId="362F3098" w14:textId="77777777" w:rsidR="00C63E25" w:rsidRPr="00350027" w:rsidRDefault="00C63E25" w:rsidP="00F33256">
            <w:pPr>
              <w:rPr>
                <w:rFonts w:asciiTheme="minorHAnsi" w:hAnsiTheme="minorHAnsi"/>
              </w:rPr>
            </w:pPr>
          </w:p>
          <w:p w14:paraId="4B67F5C9"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6E4CED31" w14:textId="77777777" w:rsidR="00C63E25" w:rsidRPr="00350027" w:rsidRDefault="00C63E25" w:rsidP="00F33256">
            <w:pPr>
              <w:rPr>
                <w:rFonts w:asciiTheme="minorHAnsi" w:hAnsiTheme="minorHAnsi"/>
                <w:i/>
                <w:iCs/>
              </w:rPr>
            </w:pPr>
          </w:p>
        </w:tc>
      </w:tr>
      <w:tr w:rsidR="00C63E25" w:rsidRPr="00350027" w14:paraId="7D4C0BD6" w14:textId="77777777" w:rsidTr="00F33256">
        <w:tc>
          <w:tcPr>
            <w:tcW w:w="1559" w:type="dxa"/>
          </w:tcPr>
          <w:p w14:paraId="2F643F2A" w14:textId="77777777" w:rsidR="00C63E25" w:rsidRPr="00350027" w:rsidRDefault="00C63E25" w:rsidP="00F33256">
            <w:pPr>
              <w:rPr>
                <w:rFonts w:asciiTheme="minorHAnsi" w:hAnsiTheme="minorHAnsi"/>
                <w:i/>
                <w:iCs/>
              </w:rPr>
            </w:pPr>
          </w:p>
        </w:tc>
        <w:tc>
          <w:tcPr>
            <w:tcW w:w="9320" w:type="dxa"/>
          </w:tcPr>
          <w:p w14:paraId="33D7EA8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6E6B19" w14:textId="77777777" w:rsidTr="00F33256">
        <w:tc>
          <w:tcPr>
            <w:tcW w:w="1559" w:type="dxa"/>
          </w:tcPr>
          <w:p w14:paraId="696EFAB0" w14:textId="77777777" w:rsidR="00C63E25" w:rsidRPr="00350027" w:rsidRDefault="00C63E25" w:rsidP="00F33256">
            <w:pPr>
              <w:rPr>
                <w:rFonts w:asciiTheme="minorHAnsi" w:hAnsiTheme="minorHAnsi"/>
                <w:i/>
                <w:iCs/>
              </w:rPr>
            </w:pPr>
          </w:p>
        </w:tc>
        <w:tc>
          <w:tcPr>
            <w:tcW w:w="9320" w:type="dxa"/>
          </w:tcPr>
          <w:p w14:paraId="61942C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EBA6C93" w14:textId="77777777" w:rsidTr="00F33256">
        <w:tc>
          <w:tcPr>
            <w:tcW w:w="1559" w:type="dxa"/>
          </w:tcPr>
          <w:p w14:paraId="030F67E4" w14:textId="77777777" w:rsidR="00C63E25" w:rsidRPr="00350027" w:rsidRDefault="00C63E25" w:rsidP="00F33256">
            <w:pPr>
              <w:rPr>
                <w:rFonts w:asciiTheme="minorHAnsi" w:hAnsiTheme="minorHAnsi"/>
                <w:i/>
                <w:iCs/>
              </w:rPr>
            </w:pPr>
          </w:p>
        </w:tc>
        <w:tc>
          <w:tcPr>
            <w:tcW w:w="9320" w:type="dxa"/>
          </w:tcPr>
          <w:p w14:paraId="0111461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E3FED1" w14:textId="77777777" w:rsidR="00C63E25" w:rsidRPr="00350027" w:rsidRDefault="00C63E25" w:rsidP="00C63E25">
      <w:pPr>
        <w:rPr>
          <w:rFonts w:asciiTheme="minorHAnsi" w:hAnsiTheme="minorHAnsi"/>
        </w:rPr>
      </w:pPr>
    </w:p>
    <w:p w14:paraId="65B3603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558946A" w14:textId="77777777" w:rsidTr="00F33256">
        <w:tc>
          <w:tcPr>
            <w:tcW w:w="1559" w:type="dxa"/>
          </w:tcPr>
          <w:p w14:paraId="2D7EE43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MRJ_SCU_STC_SRS_954</w:t>
            </w:r>
          </w:p>
        </w:tc>
        <w:tc>
          <w:tcPr>
            <w:tcW w:w="9320" w:type="dxa"/>
          </w:tcPr>
          <w:p w14:paraId="7804E6D7"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ACE2B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6F18CB66" w14:textId="77777777" w:rsidR="00C63E25" w:rsidRPr="00350027" w:rsidRDefault="00C63E25" w:rsidP="00F33256">
            <w:pPr>
              <w:rPr>
                <w:rFonts w:asciiTheme="minorHAnsi" w:hAnsiTheme="minorHAnsi"/>
              </w:rPr>
            </w:pPr>
          </w:p>
          <w:p w14:paraId="25400DA7" w14:textId="77777777" w:rsidR="00C63E25" w:rsidRPr="00350027" w:rsidRDefault="00C63E25" w:rsidP="00F33256">
            <w:pPr>
              <w:rPr>
                <w:rFonts w:asciiTheme="minorHAnsi" w:hAnsiTheme="minorHAnsi"/>
                <w:i/>
                <w:iCs/>
              </w:rPr>
            </w:pPr>
          </w:p>
        </w:tc>
      </w:tr>
      <w:tr w:rsidR="00C63E25" w:rsidRPr="00350027" w14:paraId="06B67D5B" w14:textId="77777777" w:rsidTr="00F33256">
        <w:tc>
          <w:tcPr>
            <w:tcW w:w="1559" w:type="dxa"/>
          </w:tcPr>
          <w:p w14:paraId="52426AB1" w14:textId="77777777" w:rsidR="00C63E25" w:rsidRPr="00350027" w:rsidRDefault="00C63E25" w:rsidP="00F33256">
            <w:pPr>
              <w:rPr>
                <w:rFonts w:asciiTheme="minorHAnsi" w:hAnsiTheme="minorHAnsi"/>
                <w:i/>
                <w:iCs/>
              </w:rPr>
            </w:pPr>
          </w:p>
        </w:tc>
        <w:tc>
          <w:tcPr>
            <w:tcW w:w="9320" w:type="dxa"/>
          </w:tcPr>
          <w:p w14:paraId="5903ED6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3A9B6F" w14:textId="77777777" w:rsidTr="00F33256">
        <w:tc>
          <w:tcPr>
            <w:tcW w:w="1559" w:type="dxa"/>
          </w:tcPr>
          <w:p w14:paraId="21F3BABE" w14:textId="77777777" w:rsidR="00C63E25" w:rsidRPr="00350027" w:rsidRDefault="00C63E25" w:rsidP="00F33256">
            <w:pPr>
              <w:rPr>
                <w:rFonts w:asciiTheme="minorHAnsi" w:hAnsiTheme="minorHAnsi"/>
                <w:i/>
                <w:iCs/>
              </w:rPr>
            </w:pPr>
          </w:p>
        </w:tc>
        <w:tc>
          <w:tcPr>
            <w:tcW w:w="9320" w:type="dxa"/>
          </w:tcPr>
          <w:p w14:paraId="1E4FC4B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B3A28D3" w14:textId="77777777" w:rsidTr="00F33256">
        <w:tc>
          <w:tcPr>
            <w:tcW w:w="1559" w:type="dxa"/>
          </w:tcPr>
          <w:p w14:paraId="6469F44C" w14:textId="77777777" w:rsidR="00C63E25" w:rsidRPr="00350027" w:rsidRDefault="00C63E25" w:rsidP="00F33256">
            <w:pPr>
              <w:rPr>
                <w:rFonts w:asciiTheme="minorHAnsi" w:hAnsiTheme="minorHAnsi"/>
                <w:i/>
                <w:iCs/>
              </w:rPr>
            </w:pPr>
          </w:p>
        </w:tc>
        <w:tc>
          <w:tcPr>
            <w:tcW w:w="9320" w:type="dxa"/>
          </w:tcPr>
          <w:p w14:paraId="4FCDF4E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3D02BD" w14:textId="77777777" w:rsidR="00C63E25" w:rsidRPr="00350027" w:rsidRDefault="00C63E25" w:rsidP="00C63E25">
      <w:pPr>
        <w:rPr>
          <w:rFonts w:asciiTheme="minorHAnsi" w:hAnsiTheme="minorHAnsi"/>
        </w:rPr>
      </w:pPr>
    </w:p>
    <w:p w14:paraId="4C9EEF91" w14:textId="77777777" w:rsidR="00C63E25" w:rsidRPr="00350027" w:rsidRDefault="00C63E25" w:rsidP="00C63E25">
      <w:pPr>
        <w:pStyle w:val="Heading4"/>
        <w:rPr>
          <w:rFonts w:asciiTheme="minorHAnsi" w:hAnsiTheme="minorHAnsi"/>
        </w:rPr>
      </w:pPr>
      <w:r w:rsidRPr="00350027">
        <w:rPr>
          <w:rFonts w:asciiTheme="minorHAnsi" w:hAnsiTheme="minorHAnsi"/>
        </w:rPr>
        <w:t>ACE1B Label 136 and ACE2B Label 136 Reasonableness Check Monitor</w:t>
      </w:r>
    </w:p>
    <w:p w14:paraId="08595E8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BB7ABAF" w14:textId="77777777" w:rsidTr="00F33256">
        <w:tc>
          <w:tcPr>
            <w:tcW w:w="1559" w:type="dxa"/>
          </w:tcPr>
          <w:p w14:paraId="678C14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MRJ_SCU_STC_SRS_838</w:t>
            </w:r>
          </w:p>
        </w:tc>
        <w:tc>
          <w:tcPr>
            <w:tcW w:w="9320" w:type="dxa"/>
          </w:tcPr>
          <w:p w14:paraId="03EDA4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ACE1B Label 136 and ACE2B Label 136 Reasonableness Check Monitor Status according to the following logic:</w:t>
            </w:r>
          </w:p>
          <w:p w14:paraId="4ED1C8D9" w14:textId="77777777" w:rsidR="00C63E25" w:rsidRPr="00350027" w:rsidRDefault="00C63E25" w:rsidP="00F33256">
            <w:pPr>
              <w:rPr>
                <w:rFonts w:asciiTheme="minorHAnsi" w:hAnsiTheme="minorHAnsi"/>
              </w:rPr>
            </w:pPr>
          </w:p>
          <w:p w14:paraId="6112F92F" w14:textId="77777777" w:rsidR="00C63E25" w:rsidRPr="00350027" w:rsidRDefault="00C63E25" w:rsidP="00F33256">
            <w:pPr>
              <w:rPr>
                <w:rFonts w:asciiTheme="minorHAnsi" w:hAnsiTheme="minorHAnsi"/>
              </w:rPr>
            </w:pPr>
            <w:r w:rsidRPr="00350027">
              <w:rPr>
                <w:rFonts w:asciiTheme="minorHAnsi" w:hAnsiTheme="minorHAnsi"/>
              </w:rPr>
              <w:t>IF (ACE1B Label 136 Monitor Status OR ACE2B Label 136 Monitor Status) THEN</w:t>
            </w:r>
          </w:p>
          <w:p w14:paraId="2FEE5D70" w14:textId="77777777" w:rsidR="00C63E25" w:rsidRPr="00350027" w:rsidRDefault="00C63E25" w:rsidP="00F33256">
            <w:pPr>
              <w:rPr>
                <w:rFonts w:asciiTheme="minorHAnsi" w:hAnsiTheme="minorHAnsi"/>
              </w:rPr>
            </w:pPr>
            <w:r w:rsidRPr="00350027">
              <w:rPr>
                <w:rFonts w:asciiTheme="minorHAnsi" w:hAnsiTheme="minorHAnsi"/>
              </w:rPr>
              <w:tab/>
              <w:t>ACE1B Label 136 and ACE2B Label 136 Reasonableness Check Monitor Status = FALSE</w:t>
            </w:r>
          </w:p>
          <w:p w14:paraId="66835199" w14:textId="77777777" w:rsidR="00C63E25" w:rsidRPr="00350027" w:rsidRDefault="00C63E25" w:rsidP="00F33256">
            <w:pPr>
              <w:rPr>
                <w:rFonts w:asciiTheme="minorHAnsi" w:hAnsiTheme="minorHAnsi"/>
              </w:rPr>
            </w:pPr>
            <w:r w:rsidRPr="00350027">
              <w:rPr>
                <w:rFonts w:asciiTheme="minorHAnsi" w:hAnsiTheme="minorHAnsi"/>
              </w:rPr>
              <w:t>ELSEIF (Absolute (ACE1B label 136 Rudder Position data - ACE2B label 136 Rudder Position data)) &gt; Threshold for the last 200ms with a time tolerance of +10ms</w:t>
            </w:r>
          </w:p>
          <w:p w14:paraId="56DE5876" w14:textId="77777777" w:rsidR="00C63E25" w:rsidRPr="00350027" w:rsidRDefault="00C63E25" w:rsidP="00F33256">
            <w:pPr>
              <w:rPr>
                <w:rFonts w:asciiTheme="minorHAnsi" w:hAnsiTheme="minorHAnsi"/>
              </w:rPr>
            </w:pPr>
            <w:r w:rsidRPr="00350027">
              <w:rPr>
                <w:rFonts w:asciiTheme="minorHAnsi" w:hAnsiTheme="minorHAnsi"/>
              </w:rPr>
              <w:t>THEN</w:t>
            </w:r>
          </w:p>
          <w:p w14:paraId="2AF486B4" w14:textId="77777777" w:rsidR="00C63E25" w:rsidRPr="00350027" w:rsidRDefault="00C63E25" w:rsidP="00F33256">
            <w:pPr>
              <w:rPr>
                <w:rFonts w:asciiTheme="minorHAnsi" w:hAnsiTheme="minorHAnsi"/>
              </w:rPr>
            </w:pPr>
            <w:r w:rsidRPr="00350027">
              <w:rPr>
                <w:rFonts w:asciiTheme="minorHAnsi" w:hAnsiTheme="minorHAnsi"/>
              </w:rPr>
              <w:tab/>
              <w:t>ACE1B Label 136 and ACE2B Label 136 Reasonableness Check Monitor Status = TRUE</w:t>
            </w:r>
          </w:p>
          <w:p w14:paraId="01E06715" w14:textId="77777777" w:rsidR="00C63E25" w:rsidRPr="00350027" w:rsidRDefault="00C63E25" w:rsidP="00F33256">
            <w:pPr>
              <w:rPr>
                <w:rFonts w:asciiTheme="minorHAnsi" w:hAnsiTheme="minorHAnsi"/>
              </w:rPr>
            </w:pPr>
            <w:r w:rsidRPr="00350027">
              <w:rPr>
                <w:rFonts w:asciiTheme="minorHAnsi" w:hAnsiTheme="minorHAnsi"/>
              </w:rPr>
              <w:t>ELSEIF (Absolute (ACE1B label 136 Rudder Position data - ACE2B label 136 Rudder Position data)) &lt;= Threshold for the last 200ms with a time tolerance of +10ms</w:t>
            </w:r>
          </w:p>
          <w:p w14:paraId="18DF533E" w14:textId="77777777" w:rsidR="00C63E25" w:rsidRPr="00350027" w:rsidRDefault="00C63E25" w:rsidP="00F33256">
            <w:pPr>
              <w:rPr>
                <w:rFonts w:asciiTheme="minorHAnsi" w:hAnsiTheme="minorHAnsi"/>
              </w:rPr>
            </w:pPr>
            <w:r w:rsidRPr="00350027">
              <w:rPr>
                <w:rFonts w:asciiTheme="minorHAnsi" w:hAnsiTheme="minorHAnsi"/>
              </w:rPr>
              <w:t>THEN</w:t>
            </w:r>
          </w:p>
          <w:p w14:paraId="4A89375C" w14:textId="77777777" w:rsidR="00C63E25" w:rsidRPr="00350027" w:rsidRDefault="00C63E25" w:rsidP="00F33256">
            <w:pPr>
              <w:rPr>
                <w:rFonts w:asciiTheme="minorHAnsi" w:hAnsiTheme="minorHAnsi"/>
              </w:rPr>
            </w:pPr>
            <w:r w:rsidRPr="00350027">
              <w:rPr>
                <w:rFonts w:asciiTheme="minorHAnsi" w:hAnsiTheme="minorHAnsi"/>
              </w:rPr>
              <w:tab/>
              <w:t>ACE1B Label 136 and ACE2B Label 136 Reasonableness Check Monitor Status = FALSE</w:t>
            </w:r>
          </w:p>
          <w:p w14:paraId="0D1D99FE" w14:textId="77777777" w:rsidR="00C63E25" w:rsidRPr="00350027" w:rsidRDefault="00C63E25" w:rsidP="00F33256">
            <w:pPr>
              <w:rPr>
                <w:rFonts w:asciiTheme="minorHAnsi" w:hAnsiTheme="minorHAnsi"/>
              </w:rPr>
            </w:pPr>
            <w:r w:rsidRPr="00350027">
              <w:rPr>
                <w:rFonts w:asciiTheme="minorHAnsi" w:hAnsiTheme="minorHAnsi"/>
              </w:rPr>
              <w:t>ELSE</w:t>
            </w:r>
          </w:p>
          <w:p w14:paraId="43A96962" w14:textId="77777777" w:rsidR="00C63E25" w:rsidRPr="00350027" w:rsidRDefault="00C63E25" w:rsidP="00F33256">
            <w:pPr>
              <w:rPr>
                <w:rFonts w:asciiTheme="minorHAnsi" w:hAnsiTheme="minorHAnsi"/>
              </w:rPr>
            </w:pPr>
            <w:r w:rsidRPr="00350027">
              <w:rPr>
                <w:rFonts w:asciiTheme="minorHAnsi" w:hAnsiTheme="minorHAnsi"/>
              </w:rPr>
              <w:tab/>
              <w:t>(Do nothing) ACE1B Label 136 and ACE2B Label 136 Reasonableness Check Monitor Status stays at previous value, initialised to FALSE</w:t>
            </w:r>
          </w:p>
          <w:p w14:paraId="553CB2B6" w14:textId="77777777" w:rsidR="00C63E25" w:rsidRPr="00350027" w:rsidRDefault="00C63E25" w:rsidP="00F33256">
            <w:pPr>
              <w:rPr>
                <w:rFonts w:asciiTheme="minorHAnsi" w:hAnsiTheme="minorHAnsi"/>
              </w:rPr>
            </w:pPr>
            <w:r w:rsidRPr="00350027">
              <w:rPr>
                <w:rFonts w:asciiTheme="minorHAnsi" w:hAnsiTheme="minorHAnsi"/>
              </w:rPr>
              <w:t>ENDIF</w:t>
            </w:r>
          </w:p>
          <w:p w14:paraId="14A0CF5B" w14:textId="77777777" w:rsidR="00C63E25" w:rsidRPr="00350027" w:rsidRDefault="00C63E25" w:rsidP="00F33256">
            <w:pPr>
              <w:rPr>
                <w:rFonts w:asciiTheme="minorHAnsi" w:hAnsiTheme="minorHAnsi"/>
              </w:rPr>
            </w:pPr>
          </w:p>
          <w:p w14:paraId="783F845C" w14:textId="77777777" w:rsidR="00C63E25" w:rsidRPr="00350027" w:rsidRDefault="00C63E25" w:rsidP="00F33256">
            <w:pPr>
              <w:rPr>
                <w:rFonts w:asciiTheme="minorHAnsi" w:hAnsiTheme="minorHAnsi"/>
              </w:rPr>
            </w:pPr>
            <w:r w:rsidRPr="00350027">
              <w:rPr>
                <w:rFonts w:asciiTheme="minorHAnsi" w:hAnsiTheme="minorHAnsi"/>
              </w:rPr>
              <w:t>where</w:t>
            </w:r>
            <w:r w:rsidRPr="00350027">
              <w:rPr>
                <w:rFonts w:asciiTheme="minorHAnsi" w:hAnsiTheme="minorHAnsi"/>
              </w:rPr>
              <w:tab/>
              <w:t>Threshold = 7.62mm (= 10% of 76.2mm)</w:t>
            </w:r>
          </w:p>
          <w:p w14:paraId="37C5C75E" w14:textId="77777777" w:rsidR="00C63E25" w:rsidRPr="00350027" w:rsidRDefault="00C63E25" w:rsidP="00F33256">
            <w:pPr>
              <w:rPr>
                <w:rFonts w:asciiTheme="minorHAnsi" w:hAnsiTheme="minorHAnsi"/>
              </w:rPr>
            </w:pPr>
            <w:r w:rsidRPr="00350027">
              <w:rPr>
                <w:rFonts w:asciiTheme="minorHAnsi" w:hAnsiTheme="minorHAnsi"/>
              </w:rPr>
              <w:lastRenderedPageBreak/>
              <w:tab/>
              <w:t>ACE1B Label 136 Monitor Status is defined in MRJ_SCU_STC_SRS_828</w:t>
            </w:r>
          </w:p>
          <w:p w14:paraId="397E240F" w14:textId="77777777" w:rsidR="00C63E25" w:rsidRPr="00350027" w:rsidRDefault="00C63E25" w:rsidP="00F33256">
            <w:pPr>
              <w:rPr>
                <w:rFonts w:asciiTheme="minorHAnsi" w:hAnsiTheme="minorHAnsi"/>
              </w:rPr>
            </w:pPr>
            <w:r w:rsidRPr="00350027">
              <w:rPr>
                <w:rFonts w:asciiTheme="minorHAnsi" w:hAnsiTheme="minorHAnsi"/>
              </w:rPr>
              <w:tab/>
              <w:t>ACE2B Label 136 Monitor Status is defined in MRJ_SCU_STC_SRS_830</w:t>
            </w:r>
          </w:p>
          <w:p w14:paraId="373A3528" w14:textId="77777777" w:rsidR="00C63E25" w:rsidRPr="00350027" w:rsidRDefault="00C63E25" w:rsidP="00F33256">
            <w:pPr>
              <w:rPr>
                <w:rFonts w:asciiTheme="minorHAnsi" w:hAnsiTheme="minorHAnsi"/>
              </w:rPr>
            </w:pPr>
            <w:r w:rsidRPr="00350027">
              <w:rPr>
                <w:rFonts w:asciiTheme="minorHAnsi" w:hAnsiTheme="minorHAnsi"/>
              </w:rPr>
              <w:t xml:space="preserve">            ACE1B Label 136 ARINC Message is defined in MRJ_SCU_STC_SRS_844</w:t>
            </w:r>
          </w:p>
          <w:p w14:paraId="4F1613FA"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ACE2B Label 136 ARINC Message is defined in MRJ_SCU_STC_SRS_845</w:t>
            </w:r>
          </w:p>
          <w:p w14:paraId="1D092C7F" w14:textId="77777777" w:rsidR="00C63E25" w:rsidRPr="00350027" w:rsidRDefault="00C63E25" w:rsidP="00F33256">
            <w:pPr>
              <w:rPr>
                <w:rFonts w:asciiTheme="minorHAnsi" w:hAnsiTheme="minorHAnsi"/>
              </w:rPr>
            </w:pPr>
          </w:p>
          <w:p w14:paraId="03FCD357" w14:textId="77777777" w:rsidR="00C63E25" w:rsidRPr="00350027" w:rsidRDefault="00C63E25" w:rsidP="00F33256">
            <w:pPr>
              <w:rPr>
                <w:rFonts w:asciiTheme="minorHAnsi" w:hAnsiTheme="minorHAnsi"/>
              </w:rPr>
            </w:pPr>
            <w:r w:rsidRPr="00350027">
              <w:rPr>
                <w:rFonts w:asciiTheme="minorHAnsi" w:hAnsiTheme="minorHAnsi"/>
              </w:rPr>
              <w:t>Justification for timing tolerance: ARINC label reception requires tolerance for label polling and processing.</w:t>
            </w:r>
          </w:p>
          <w:p w14:paraId="154463DC" w14:textId="77777777" w:rsidR="00C63E25" w:rsidRPr="00350027" w:rsidRDefault="00C63E25" w:rsidP="00F33256">
            <w:pPr>
              <w:rPr>
                <w:rFonts w:asciiTheme="minorHAnsi" w:hAnsiTheme="minorHAnsi"/>
                <w:i/>
                <w:iCs/>
              </w:rPr>
            </w:pPr>
          </w:p>
        </w:tc>
      </w:tr>
      <w:tr w:rsidR="00C63E25" w:rsidRPr="00350027" w14:paraId="72B1B079" w14:textId="77777777" w:rsidTr="00F33256">
        <w:tc>
          <w:tcPr>
            <w:tcW w:w="1559" w:type="dxa"/>
          </w:tcPr>
          <w:p w14:paraId="504264B1" w14:textId="77777777" w:rsidR="00C63E25" w:rsidRPr="00350027" w:rsidRDefault="00C63E25" w:rsidP="00F33256">
            <w:pPr>
              <w:rPr>
                <w:rFonts w:asciiTheme="minorHAnsi" w:hAnsiTheme="minorHAnsi"/>
                <w:i/>
                <w:iCs/>
              </w:rPr>
            </w:pPr>
          </w:p>
        </w:tc>
        <w:tc>
          <w:tcPr>
            <w:tcW w:w="9320" w:type="dxa"/>
          </w:tcPr>
          <w:p w14:paraId="1E1DA78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0465F8" w14:textId="77777777" w:rsidTr="00F33256">
        <w:tc>
          <w:tcPr>
            <w:tcW w:w="1559" w:type="dxa"/>
          </w:tcPr>
          <w:p w14:paraId="25CC1383" w14:textId="77777777" w:rsidR="00C63E25" w:rsidRPr="00350027" w:rsidRDefault="00C63E25" w:rsidP="00F33256">
            <w:pPr>
              <w:rPr>
                <w:rFonts w:asciiTheme="minorHAnsi" w:hAnsiTheme="minorHAnsi"/>
                <w:i/>
                <w:iCs/>
              </w:rPr>
            </w:pPr>
          </w:p>
        </w:tc>
        <w:tc>
          <w:tcPr>
            <w:tcW w:w="9320" w:type="dxa"/>
          </w:tcPr>
          <w:p w14:paraId="21153E5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4E6CA6" w14:textId="77777777" w:rsidTr="00F33256">
        <w:tc>
          <w:tcPr>
            <w:tcW w:w="1559" w:type="dxa"/>
          </w:tcPr>
          <w:p w14:paraId="0EC8ABF2" w14:textId="77777777" w:rsidR="00C63E25" w:rsidRPr="00350027" w:rsidRDefault="00C63E25" w:rsidP="00F33256">
            <w:pPr>
              <w:rPr>
                <w:rFonts w:asciiTheme="minorHAnsi" w:hAnsiTheme="minorHAnsi"/>
                <w:i/>
                <w:iCs/>
              </w:rPr>
            </w:pPr>
          </w:p>
        </w:tc>
        <w:tc>
          <w:tcPr>
            <w:tcW w:w="9320" w:type="dxa"/>
          </w:tcPr>
          <w:p w14:paraId="437916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6AAE3F0" w14:textId="77777777" w:rsidR="00C63E25" w:rsidRPr="00350027" w:rsidRDefault="00C63E25" w:rsidP="00C63E25">
      <w:pPr>
        <w:rPr>
          <w:rFonts w:asciiTheme="minorHAnsi" w:hAnsiTheme="minorHAnsi"/>
        </w:rPr>
      </w:pPr>
    </w:p>
    <w:p w14:paraId="54F73A8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309BC53" w14:textId="77777777" w:rsidTr="00F33256">
        <w:tc>
          <w:tcPr>
            <w:tcW w:w="1559" w:type="dxa"/>
          </w:tcPr>
          <w:p w14:paraId="2B8D9D7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MRJ_SCU_STC_SRS_955</w:t>
            </w:r>
          </w:p>
        </w:tc>
        <w:tc>
          <w:tcPr>
            <w:tcW w:w="9320" w:type="dxa"/>
          </w:tcPr>
          <w:p w14:paraId="72DFD10C"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ACE1B Label 136 and ACE2B Label 136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Rudder Pedal Operation Processing.</w:t>
            </w:r>
          </w:p>
          <w:p w14:paraId="0F63B73E" w14:textId="77777777" w:rsidR="00C63E25" w:rsidRPr="00350027" w:rsidRDefault="00C63E25" w:rsidP="00F33256">
            <w:pPr>
              <w:rPr>
                <w:rFonts w:asciiTheme="minorHAnsi" w:hAnsiTheme="minorHAnsi"/>
              </w:rPr>
            </w:pPr>
          </w:p>
          <w:p w14:paraId="7F797EFD" w14:textId="77777777" w:rsidR="00C63E25" w:rsidRPr="00350027" w:rsidRDefault="00C63E25" w:rsidP="00F33256">
            <w:pPr>
              <w:rPr>
                <w:rFonts w:asciiTheme="minorHAnsi" w:hAnsiTheme="minorHAnsi"/>
                <w:i/>
                <w:iCs/>
              </w:rPr>
            </w:pPr>
          </w:p>
        </w:tc>
      </w:tr>
      <w:tr w:rsidR="00C63E25" w:rsidRPr="00350027" w14:paraId="210218DF" w14:textId="77777777" w:rsidTr="00F33256">
        <w:tc>
          <w:tcPr>
            <w:tcW w:w="1559" w:type="dxa"/>
          </w:tcPr>
          <w:p w14:paraId="578AA547" w14:textId="77777777" w:rsidR="00C63E25" w:rsidRPr="00350027" w:rsidRDefault="00C63E25" w:rsidP="00F33256">
            <w:pPr>
              <w:rPr>
                <w:rFonts w:asciiTheme="minorHAnsi" w:hAnsiTheme="minorHAnsi"/>
                <w:i/>
                <w:iCs/>
              </w:rPr>
            </w:pPr>
          </w:p>
        </w:tc>
        <w:tc>
          <w:tcPr>
            <w:tcW w:w="9320" w:type="dxa"/>
          </w:tcPr>
          <w:p w14:paraId="7CF368A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41E5538" w14:textId="77777777" w:rsidTr="00F33256">
        <w:tc>
          <w:tcPr>
            <w:tcW w:w="1559" w:type="dxa"/>
          </w:tcPr>
          <w:p w14:paraId="6880ECF7" w14:textId="77777777" w:rsidR="00C63E25" w:rsidRPr="00350027" w:rsidRDefault="00C63E25" w:rsidP="00F33256">
            <w:pPr>
              <w:rPr>
                <w:rFonts w:asciiTheme="minorHAnsi" w:hAnsiTheme="minorHAnsi"/>
                <w:i/>
                <w:iCs/>
              </w:rPr>
            </w:pPr>
          </w:p>
        </w:tc>
        <w:tc>
          <w:tcPr>
            <w:tcW w:w="9320" w:type="dxa"/>
          </w:tcPr>
          <w:p w14:paraId="350FA4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7F2BAAA" w14:textId="77777777" w:rsidTr="00F33256">
        <w:tc>
          <w:tcPr>
            <w:tcW w:w="1559" w:type="dxa"/>
          </w:tcPr>
          <w:p w14:paraId="0AB810E0" w14:textId="77777777" w:rsidR="00C63E25" w:rsidRPr="00350027" w:rsidRDefault="00C63E25" w:rsidP="00F33256">
            <w:pPr>
              <w:rPr>
                <w:rFonts w:asciiTheme="minorHAnsi" w:hAnsiTheme="minorHAnsi"/>
                <w:i/>
                <w:iCs/>
              </w:rPr>
            </w:pPr>
          </w:p>
        </w:tc>
        <w:tc>
          <w:tcPr>
            <w:tcW w:w="9320" w:type="dxa"/>
          </w:tcPr>
          <w:p w14:paraId="526C187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5EFB8CA" w14:textId="77777777" w:rsidR="00C63E25" w:rsidRPr="00350027" w:rsidRDefault="00C63E25" w:rsidP="00C63E25">
      <w:pPr>
        <w:rPr>
          <w:rFonts w:asciiTheme="minorHAnsi" w:hAnsiTheme="minorHAnsi"/>
        </w:rPr>
      </w:pPr>
    </w:p>
    <w:p w14:paraId="6890FD97" w14:textId="77777777" w:rsidR="00C63E25" w:rsidRPr="00350027" w:rsidRDefault="00C63E25" w:rsidP="00C63E25">
      <w:pPr>
        <w:pStyle w:val="Heading4"/>
        <w:rPr>
          <w:rFonts w:asciiTheme="minorHAnsi" w:hAnsiTheme="minorHAnsi"/>
        </w:rPr>
      </w:pPr>
      <w:r w:rsidRPr="00350027">
        <w:rPr>
          <w:rFonts w:asciiTheme="minorHAnsi" w:hAnsiTheme="minorHAnsi"/>
        </w:rPr>
        <w:t>EHSV1 Monitor</w:t>
      </w:r>
    </w:p>
    <w:p w14:paraId="1D5D6C6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D2B52D" w14:textId="77777777" w:rsidTr="00F33256">
        <w:tc>
          <w:tcPr>
            <w:tcW w:w="1559" w:type="dxa"/>
          </w:tcPr>
          <w:p w14:paraId="2413E65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MRJ_SCU_STC_SRS_606</w:t>
            </w:r>
          </w:p>
        </w:tc>
        <w:tc>
          <w:tcPr>
            <w:tcW w:w="9320" w:type="dxa"/>
          </w:tcPr>
          <w:p w14:paraId="2A7838F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EHSV1 Monitor Status with a confirmation time of 200ms according to the following logic:</w:t>
            </w:r>
          </w:p>
          <w:p w14:paraId="612D9599" w14:textId="77777777" w:rsidR="00C63E25" w:rsidRPr="00350027" w:rsidRDefault="00C63E25" w:rsidP="00F33256">
            <w:pPr>
              <w:rPr>
                <w:rFonts w:asciiTheme="minorHAnsi" w:hAnsiTheme="minorHAnsi"/>
              </w:rPr>
            </w:pPr>
          </w:p>
          <w:p w14:paraId="2CD0E7D3" w14:textId="77777777" w:rsidR="00C63E25" w:rsidRPr="00350027" w:rsidRDefault="00C63E25" w:rsidP="00F33256">
            <w:pPr>
              <w:rPr>
                <w:rFonts w:asciiTheme="minorHAnsi" w:hAnsiTheme="minorHAnsi"/>
              </w:rPr>
            </w:pPr>
            <w:r w:rsidRPr="00350027">
              <w:rPr>
                <w:rFonts w:asciiTheme="minorHAnsi" w:hAnsiTheme="minorHAnsi"/>
              </w:rPr>
              <w:tab/>
              <w:t>IF (EHSV1 Monitor Status = FALSE)</w:t>
            </w:r>
          </w:p>
          <w:p w14:paraId="655A49F0" w14:textId="77777777" w:rsidR="00C63E25" w:rsidRPr="00350027" w:rsidRDefault="00C63E25" w:rsidP="00F33256">
            <w:pPr>
              <w:rPr>
                <w:rFonts w:asciiTheme="minorHAnsi" w:hAnsiTheme="minorHAnsi"/>
              </w:rPr>
            </w:pPr>
            <w:r w:rsidRPr="00350027">
              <w:rPr>
                <w:rFonts w:asciiTheme="minorHAnsi" w:hAnsiTheme="minorHAnsi"/>
              </w:rPr>
              <w:tab/>
              <w:t>THEN</w:t>
            </w:r>
          </w:p>
          <w:p w14:paraId="53D3768B" w14:textId="77777777" w:rsidR="00C63E25" w:rsidRPr="00350027" w:rsidRDefault="00C63E25" w:rsidP="00F33256">
            <w:pPr>
              <w:rPr>
                <w:rFonts w:asciiTheme="minorHAnsi" w:hAnsiTheme="minorHAnsi"/>
              </w:rPr>
            </w:pPr>
            <w:r w:rsidRPr="00350027">
              <w:rPr>
                <w:rFonts w:asciiTheme="minorHAnsi" w:hAnsiTheme="minorHAnsi"/>
              </w:rPr>
              <w:tab/>
              <w:t xml:space="preserve">     EHSV1 Monitor Status = Debounced_EHSV1_Fail</w:t>
            </w:r>
          </w:p>
          <w:p w14:paraId="7277A416" w14:textId="77777777" w:rsidR="00C63E25" w:rsidRPr="00350027" w:rsidRDefault="00C63E25" w:rsidP="00F33256">
            <w:pPr>
              <w:rPr>
                <w:rFonts w:asciiTheme="minorHAnsi" w:hAnsiTheme="minorHAnsi"/>
              </w:rPr>
            </w:pPr>
            <w:r w:rsidRPr="00350027">
              <w:rPr>
                <w:rFonts w:asciiTheme="minorHAnsi" w:hAnsiTheme="minorHAnsi"/>
              </w:rPr>
              <w:tab/>
              <w:t>ELSE</w:t>
            </w:r>
          </w:p>
          <w:p w14:paraId="72DEC7EA"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67A859CF" w14:textId="77777777" w:rsidR="00C63E25" w:rsidRPr="00350027" w:rsidRDefault="00C63E25" w:rsidP="00F33256">
            <w:pPr>
              <w:rPr>
                <w:rFonts w:asciiTheme="minorHAnsi" w:hAnsiTheme="minorHAnsi"/>
              </w:rPr>
            </w:pPr>
            <w:r w:rsidRPr="00350027">
              <w:rPr>
                <w:rFonts w:asciiTheme="minorHAnsi" w:hAnsiTheme="minorHAnsi"/>
              </w:rPr>
              <w:tab/>
              <w:t>ENDIF</w:t>
            </w:r>
          </w:p>
          <w:p w14:paraId="408A5981" w14:textId="77777777" w:rsidR="00C63E25" w:rsidRPr="00350027" w:rsidRDefault="00C63E25" w:rsidP="00F33256">
            <w:pPr>
              <w:rPr>
                <w:rFonts w:asciiTheme="minorHAnsi" w:hAnsiTheme="minorHAnsi"/>
              </w:rPr>
            </w:pPr>
          </w:p>
          <w:p w14:paraId="169874A5" w14:textId="77777777" w:rsidR="00C63E25" w:rsidRPr="00350027" w:rsidRDefault="00C63E25" w:rsidP="00F33256">
            <w:pPr>
              <w:rPr>
                <w:rFonts w:asciiTheme="minorHAnsi" w:hAnsiTheme="minorHAnsi"/>
              </w:rPr>
            </w:pPr>
            <w:r w:rsidRPr="00350027">
              <w:rPr>
                <w:rFonts w:asciiTheme="minorHAnsi" w:hAnsiTheme="minorHAnsi"/>
              </w:rPr>
              <w:t>Where Debounced_EHSV1_Fail is defined in MRJ_SCU_STC_SRS_164 from Raw_EHSV1_Fail defined in MRJ_SCU_STC_SRS_124</w:t>
            </w:r>
          </w:p>
          <w:p w14:paraId="71BF9C0E" w14:textId="77777777" w:rsidR="00C63E25" w:rsidRPr="00350027" w:rsidRDefault="00C63E25" w:rsidP="00F33256">
            <w:pPr>
              <w:rPr>
                <w:rFonts w:asciiTheme="minorHAnsi" w:hAnsiTheme="minorHAnsi"/>
                <w:i/>
                <w:iCs/>
              </w:rPr>
            </w:pPr>
          </w:p>
        </w:tc>
      </w:tr>
      <w:tr w:rsidR="00C63E25" w:rsidRPr="00350027" w14:paraId="29538A74" w14:textId="77777777" w:rsidTr="00F33256">
        <w:tc>
          <w:tcPr>
            <w:tcW w:w="1559" w:type="dxa"/>
          </w:tcPr>
          <w:p w14:paraId="547D755C" w14:textId="77777777" w:rsidR="00C63E25" w:rsidRPr="00350027" w:rsidRDefault="00C63E25" w:rsidP="00F33256">
            <w:pPr>
              <w:rPr>
                <w:rFonts w:asciiTheme="minorHAnsi" w:hAnsiTheme="minorHAnsi"/>
                <w:i/>
                <w:iCs/>
              </w:rPr>
            </w:pPr>
          </w:p>
        </w:tc>
        <w:tc>
          <w:tcPr>
            <w:tcW w:w="9320" w:type="dxa"/>
          </w:tcPr>
          <w:p w14:paraId="6C0C277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FF7528" w14:textId="77777777" w:rsidTr="00F33256">
        <w:tc>
          <w:tcPr>
            <w:tcW w:w="1559" w:type="dxa"/>
          </w:tcPr>
          <w:p w14:paraId="04F345DB" w14:textId="77777777" w:rsidR="00C63E25" w:rsidRPr="00350027" w:rsidRDefault="00C63E25" w:rsidP="00F33256">
            <w:pPr>
              <w:rPr>
                <w:rFonts w:asciiTheme="minorHAnsi" w:hAnsiTheme="minorHAnsi"/>
                <w:i/>
                <w:iCs/>
              </w:rPr>
            </w:pPr>
          </w:p>
        </w:tc>
        <w:tc>
          <w:tcPr>
            <w:tcW w:w="9320" w:type="dxa"/>
          </w:tcPr>
          <w:p w14:paraId="03CBA18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6A82281" w14:textId="77777777" w:rsidTr="00F33256">
        <w:tc>
          <w:tcPr>
            <w:tcW w:w="1559" w:type="dxa"/>
          </w:tcPr>
          <w:p w14:paraId="243E4837" w14:textId="77777777" w:rsidR="00C63E25" w:rsidRPr="00350027" w:rsidRDefault="00C63E25" w:rsidP="00F33256">
            <w:pPr>
              <w:rPr>
                <w:rFonts w:asciiTheme="minorHAnsi" w:hAnsiTheme="minorHAnsi"/>
                <w:i/>
                <w:iCs/>
              </w:rPr>
            </w:pPr>
          </w:p>
        </w:tc>
        <w:tc>
          <w:tcPr>
            <w:tcW w:w="9320" w:type="dxa"/>
          </w:tcPr>
          <w:p w14:paraId="046520C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B407405" w14:textId="77777777" w:rsidR="00C63E25" w:rsidRPr="00350027" w:rsidRDefault="00C63E25" w:rsidP="00C63E25">
      <w:pPr>
        <w:rPr>
          <w:rFonts w:asciiTheme="minorHAnsi" w:hAnsiTheme="minorHAnsi"/>
        </w:rPr>
      </w:pPr>
    </w:p>
    <w:p w14:paraId="22AFD6C2" w14:textId="77777777" w:rsidR="00C63E25" w:rsidRPr="00350027" w:rsidRDefault="00C63E25" w:rsidP="00C63E25">
      <w:pPr>
        <w:pStyle w:val="Heading4"/>
        <w:rPr>
          <w:rFonts w:asciiTheme="minorHAnsi" w:hAnsiTheme="minorHAnsi"/>
        </w:rPr>
      </w:pPr>
      <w:r w:rsidRPr="00350027">
        <w:rPr>
          <w:rFonts w:asciiTheme="minorHAnsi" w:hAnsiTheme="minorHAnsi"/>
        </w:rPr>
        <w:t>EHSV2 Monitor</w:t>
      </w:r>
    </w:p>
    <w:p w14:paraId="4ECE9C8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B6D8B87" w14:textId="77777777" w:rsidTr="00F33256">
        <w:tc>
          <w:tcPr>
            <w:tcW w:w="1559" w:type="dxa"/>
          </w:tcPr>
          <w:p w14:paraId="6757CE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MRJ_SCU_STC_SRS_607</w:t>
            </w:r>
          </w:p>
        </w:tc>
        <w:tc>
          <w:tcPr>
            <w:tcW w:w="9320" w:type="dxa"/>
          </w:tcPr>
          <w:p w14:paraId="2EA8F79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EHSV2 Monitor Status with a confirmation time of 200ms according to the following logic:</w:t>
            </w:r>
          </w:p>
          <w:p w14:paraId="232F31E0" w14:textId="77777777" w:rsidR="00C63E25" w:rsidRPr="00350027" w:rsidRDefault="00C63E25" w:rsidP="00F33256">
            <w:pPr>
              <w:rPr>
                <w:rFonts w:asciiTheme="minorHAnsi" w:hAnsiTheme="minorHAnsi"/>
              </w:rPr>
            </w:pPr>
          </w:p>
          <w:p w14:paraId="649925EE" w14:textId="77777777" w:rsidR="00C63E25" w:rsidRPr="00350027" w:rsidRDefault="00C63E25" w:rsidP="00F33256">
            <w:pPr>
              <w:rPr>
                <w:rFonts w:asciiTheme="minorHAnsi" w:hAnsiTheme="minorHAnsi"/>
              </w:rPr>
            </w:pPr>
            <w:r w:rsidRPr="00350027">
              <w:rPr>
                <w:rFonts w:asciiTheme="minorHAnsi" w:hAnsiTheme="minorHAnsi"/>
              </w:rPr>
              <w:tab/>
              <w:t>IF (EHSV2 Monitor Status = FALSE)</w:t>
            </w:r>
          </w:p>
          <w:p w14:paraId="62510735" w14:textId="77777777" w:rsidR="00C63E25" w:rsidRPr="00350027" w:rsidRDefault="00C63E25" w:rsidP="00F33256">
            <w:pPr>
              <w:rPr>
                <w:rFonts w:asciiTheme="minorHAnsi" w:hAnsiTheme="minorHAnsi"/>
              </w:rPr>
            </w:pPr>
            <w:r w:rsidRPr="00350027">
              <w:rPr>
                <w:rFonts w:asciiTheme="minorHAnsi" w:hAnsiTheme="minorHAnsi"/>
              </w:rPr>
              <w:tab/>
              <w:t>THEN</w:t>
            </w:r>
          </w:p>
          <w:p w14:paraId="598E5DBC" w14:textId="77777777" w:rsidR="00C63E25" w:rsidRPr="00350027" w:rsidRDefault="00C63E25" w:rsidP="00F33256">
            <w:pPr>
              <w:rPr>
                <w:rFonts w:asciiTheme="minorHAnsi" w:hAnsiTheme="minorHAnsi"/>
              </w:rPr>
            </w:pPr>
            <w:r w:rsidRPr="00350027">
              <w:rPr>
                <w:rFonts w:asciiTheme="minorHAnsi" w:hAnsiTheme="minorHAnsi"/>
              </w:rPr>
              <w:tab/>
              <w:t xml:space="preserve">     EHSV2 Monitor Status = Debounced_EHSV2_Fail</w:t>
            </w:r>
          </w:p>
          <w:p w14:paraId="45AEDB33" w14:textId="77777777" w:rsidR="00C63E25" w:rsidRPr="00350027" w:rsidRDefault="00C63E25" w:rsidP="00F33256">
            <w:pPr>
              <w:rPr>
                <w:rFonts w:asciiTheme="minorHAnsi" w:hAnsiTheme="minorHAnsi"/>
              </w:rPr>
            </w:pPr>
            <w:r w:rsidRPr="00350027">
              <w:rPr>
                <w:rFonts w:asciiTheme="minorHAnsi" w:hAnsiTheme="minorHAnsi"/>
              </w:rPr>
              <w:tab/>
              <w:t>ELSE</w:t>
            </w:r>
          </w:p>
          <w:p w14:paraId="601C0E90"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2F679EC1" w14:textId="77777777" w:rsidR="00C63E25" w:rsidRPr="00350027" w:rsidRDefault="00C63E25" w:rsidP="00F33256">
            <w:pPr>
              <w:rPr>
                <w:rFonts w:asciiTheme="minorHAnsi" w:hAnsiTheme="minorHAnsi"/>
              </w:rPr>
            </w:pPr>
            <w:r w:rsidRPr="00350027">
              <w:rPr>
                <w:rFonts w:asciiTheme="minorHAnsi" w:hAnsiTheme="minorHAnsi"/>
              </w:rPr>
              <w:tab/>
              <w:t>ENDIF</w:t>
            </w:r>
          </w:p>
          <w:p w14:paraId="35420FEE" w14:textId="77777777" w:rsidR="00C63E25" w:rsidRPr="00350027" w:rsidRDefault="00C63E25" w:rsidP="00F33256">
            <w:pPr>
              <w:rPr>
                <w:rFonts w:asciiTheme="minorHAnsi" w:hAnsiTheme="minorHAnsi"/>
              </w:rPr>
            </w:pPr>
          </w:p>
          <w:p w14:paraId="4269F1AE" w14:textId="77777777" w:rsidR="00C63E25" w:rsidRPr="00350027" w:rsidRDefault="00C63E25" w:rsidP="00F33256">
            <w:pPr>
              <w:rPr>
                <w:rFonts w:asciiTheme="minorHAnsi" w:hAnsiTheme="minorHAnsi"/>
              </w:rPr>
            </w:pPr>
            <w:r w:rsidRPr="00350027">
              <w:rPr>
                <w:rFonts w:asciiTheme="minorHAnsi" w:hAnsiTheme="minorHAnsi"/>
              </w:rPr>
              <w:t>Where Debounced_EHSV2_Fail is defined in MRJ_SCU_STC_SRS_164 from Raw_EHSV2_Fail defined in MRJ_SCU_STC_SRS_124</w:t>
            </w:r>
          </w:p>
          <w:p w14:paraId="75698057" w14:textId="77777777" w:rsidR="00C63E25" w:rsidRPr="00350027" w:rsidRDefault="00C63E25" w:rsidP="00F33256">
            <w:pPr>
              <w:rPr>
                <w:rFonts w:asciiTheme="minorHAnsi" w:hAnsiTheme="minorHAnsi"/>
                <w:i/>
                <w:iCs/>
              </w:rPr>
            </w:pPr>
          </w:p>
        </w:tc>
      </w:tr>
      <w:tr w:rsidR="00C63E25" w:rsidRPr="00350027" w14:paraId="75028CF5" w14:textId="77777777" w:rsidTr="00F33256">
        <w:tc>
          <w:tcPr>
            <w:tcW w:w="1559" w:type="dxa"/>
          </w:tcPr>
          <w:p w14:paraId="648EB90B" w14:textId="77777777" w:rsidR="00C63E25" w:rsidRPr="00350027" w:rsidRDefault="00C63E25" w:rsidP="00F33256">
            <w:pPr>
              <w:rPr>
                <w:rFonts w:asciiTheme="minorHAnsi" w:hAnsiTheme="minorHAnsi"/>
                <w:i/>
                <w:iCs/>
              </w:rPr>
            </w:pPr>
          </w:p>
        </w:tc>
        <w:tc>
          <w:tcPr>
            <w:tcW w:w="9320" w:type="dxa"/>
          </w:tcPr>
          <w:p w14:paraId="525DD6B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562E24" w14:textId="77777777" w:rsidTr="00F33256">
        <w:tc>
          <w:tcPr>
            <w:tcW w:w="1559" w:type="dxa"/>
          </w:tcPr>
          <w:p w14:paraId="7DE67D79" w14:textId="77777777" w:rsidR="00C63E25" w:rsidRPr="00350027" w:rsidRDefault="00C63E25" w:rsidP="00F33256">
            <w:pPr>
              <w:rPr>
                <w:rFonts w:asciiTheme="minorHAnsi" w:hAnsiTheme="minorHAnsi"/>
                <w:i/>
                <w:iCs/>
              </w:rPr>
            </w:pPr>
          </w:p>
        </w:tc>
        <w:tc>
          <w:tcPr>
            <w:tcW w:w="9320" w:type="dxa"/>
          </w:tcPr>
          <w:p w14:paraId="0E688F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90885DA" w14:textId="77777777" w:rsidTr="00F33256">
        <w:tc>
          <w:tcPr>
            <w:tcW w:w="1559" w:type="dxa"/>
          </w:tcPr>
          <w:p w14:paraId="7134F297" w14:textId="77777777" w:rsidR="00C63E25" w:rsidRPr="00350027" w:rsidRDefault="00C63E25" w:rsidP="00F33256">
            <w:pPr>
              <w:rPr>
                <w:rFonts w:asciiTheme="minorHAnsi" w:hAnsiTheme="minorHAnsi"/>
                <w:i/>
                <w:iCs/>
              </w:rPr>
            </w:pPr>
          </w:p>
        </w:tc>
        <w:tc>
          <w:tcPr>
            <w:tcW w:w="9320" w:type="dxa"/>
          </w:tcPr>
          <w:p w14:paraId="174B91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703C5C6" w14:textId="77777777" w:rsidR="00C63E25" w:rsidRPr="00350027" w:rsidRDefault="00C63E25" w:rsidP="00C63E25">
      <w:pPr>
        <w:rPr>
          <w:rFonts w:asciiTheme="minorHAnsi" w:hAnsiTheme="minorHAnsi"/>
        </w:rPr>
      </w:pPr>
    </w:p>
    <w:p w14:paraId="16C72502" w14:textId="77777777" w:rsidR="00C63E25" w:rsidRPr="00350027" w:rsidRDefault="00C63E25" w:rsidP="00C63E25">
      <w:pPr>
        <w:pStyle w:val="Heading4"/>
        <w:rPr>
          <w:rFonts w:asciiTheme="minorHAnsi" w:hAnsiTheme="minorHAnsi"/>
        </w:rPr>
      </w:pPr>
      <w:r w:rsidRPr="00350027">
        <w:rPr>
          <w:rFonts w:asciiTheme="minorHAnsi" w:hAnsiTheme="minorHAnsi"/>
        </w:rPr>
        <w:t>EHSV1 and EHSV2 Monitor</w:t>
      </w:r>
    </w:p>
    <w:p w14:paraId="70E37CA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9B12EDD" w14:textId="77777777" w:rsidTr="00F33256">
        <w:tc>
          <w:tcPr>
            <w:tcW w:w="1559" w:type="dxa"/>
          </w:tcPr>
          <w:p w14:paraId="623275C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MRJ_SCU_STC_SRS_605</w:t>
            </w:r>
          </w:p>
        </w:tc>
        <w:tc>
          <w:tcPr>
            <w:tcW w:w="9320" w:type="dxa"/>
          </w:tcPr>
          <w:p w14:paraId="44DD1C0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EHSV1 and EHSV2 Monitor Status according to the following logic:</w:t>
            </w:r>
          </w:p>
          <w:p w14:paraId="7189E082" w14:textId="77777777" w:rsidR="00C63E25" w:rsidRPr="00350027" w:rsidRDefault="00C63E25" w:rsidP="00F33256">
            <w:pPr>
              <w:rPr>
                <w:rFonts w:asciiTheme="minorHAnsi" w:hAnsiTheme="minorHAnsi"/>
              </w:rPr>
            </w:pPr>
          </w:p>
          <w:p w14:paraId="5176C77F" w14:textId="77777777" w:rsidR="00C63E25" w:rsidRPr="00350027" w:rsidRDefault="00C63E25" w:rsidP="00F33256">
            <w:pPr>
              <w:rPr>
                <w:rFonts w:asciiTheme="minorHAnsi" w:hAnsiTheme="minorHAnsi"/>
              </w:rPr>
            </w:pPr>
            <w:r w:rsidRPr="00350027">
              <w:rPr>
                <w:rFonts w:asciiTheme="minorHAnsi" w:hAnsiTheme="minorHAnsi"/>
              </w:rPr>
              <w:tab/>
              <w:t>IF (EHSV1 and EHSV2 Monitor Status = FALSE)</w:t>
            </w:r>
          </w:p>
          <w:p w14:paraId="54D03F1C" w14:textId="77777777" w:rsidR="00C63E25" w:rsidRPr="00350027" w:rsidRDefault="00C63E25" w:rsidP="00F33256">
            <w:pPr>
              <w:rPr>
                <w:rFonts w:asciiTheme="minorHAnsi" w:hAnsiTheme="minorHAnsi"/>
              </w:rPr>
            </w:pPr>
            <w:r w:rsidRPr="00350027">
              <w:rPr>
                <w:rFonts w:asciiTheme="minorHAnsi" w:hAnsiTheme="minorHAnsi"/>
              </w:rPr>
              <w:tab/>
              <w:t>THEN</w:t>
            </w:r>
          </w:p>
          <w:p w14:paraId="5411E532" w14:textId="77777777" w:rsidR="00C63E25" w:rsidRPr="00350027" w:rsidRDefault="00C63E25" w:rsidP="00F33256">
            <w:pPr>
              <w:rPr>
                <w:rFonts w:asciiTheme="minorHAnsi" w:hAnsiTheme="minorHAnsi"/>
              </w:rPr>
            </w:pPr>
            <w:r w:rsidRPr="00350027">
              <w:rPr>
                <w:rFonts w:asciiTheme="minorHAnsi" w:hAnsiTheme="minorHAnsi"/>
              </w:rPr>
              <w:tab/>
              <w:t xml:space="preserve">     EHSV1 and EHSV2 Monitor Status =</w:t>
            </w:r>
          </w:p>
          <w:p w14:paraId="4D9288B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(EHSV1 Monitor Status) AND (EHSV2 Monitor Status)</w:t>
            </w:r>
          </w:p>
          <w:p w14:paraId="09933D8E" w14:textId="77777777" w:rsidR="00C63E25" w:rsidRPr="00350027" w:rsidRDefault="00C63E25" w:rsidP="00F33256">
            <w:pPr>
              <w:rPr>
                <w:rFonts w:asciiTheme="minorHAnsi" w:hAnsiTheme="minorHAnsi"/>
              </w:rPr>
            </w:pPr>
            <w:r w:rsidRPr="00350027">
              <w:rPr>
                <w:rFonts w:asciiTheme="minorHAnsi" w:hAnsiTheme="minorHAnsi"/>
              </w:rPr>
              <w:tab/>
              <w:t>ELSE</w:t>
            </w:r>
          </w:p>
          <w:p w14:paraId="70AD3418"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3FB46FCF" w14:textId="77777777" w:rsidR="00C63E25" w:rsidRPr="00350027" w:rsidRDefault="00C63E25" w:rsidP="00F33256">
            <w:pPr>
              <w:rPr>
                <w:rFonts w:asciiTheme="minorHAnsi" w:hAnsiTheme="minorHAnsi"/>
              </w:rPr>
            </w:pPr>
            <w:r w:rsidRPr="00350027">
              <w:rPr>
                <w:rFonts w:asciiTheme="minorHAnsi" w:hAnsiTheme="minorHAnsi"/>
              </w:rPr>
              <w:tab/>
              <w:t>ENDIF</w:t>
            </w:r>
          </w:p>
          <w:p w14:paraId="0832320B" w14:textId="77777777" w:rsidR="00C63E25" w:rsidRPr="00350027" w:rsidRDefault="00C63E25" w:rsidP="00F33256">
            <w:pPr>
              <w:rPr>
                <w:rFonts w:asciiTheme="minorHAnsi" w:hAnsiTheme="minorHAnsi"/>
              </w:rPr>
            </w:pPr>
          </w:p>
          <w:p w14:paraId="08B67B4F" w14:textId="77777777" w:rsidR="00C63E25" w:rsidRPr="00350027" w:rsidRDefault="00C63E25" w:rsidP="00F33256">
            <w:pPr>
              <w:rPr>
                <w:rFonts w:asciiTheme="minorHAnsi" w:hAnsiTheme="minorHAnsi"/>
              </w:rPr>
            </w:pPr>
            <w:r w:rsidRPr="00350027">
              <w:rPr>
                <w:rFonts w:asciiTheme="minorHAnsi" w:hAnsiTheme="minorHAnsi"/>
              </w:rPr>
              <w:t>Where EHSV1 Monitor Status is defined in MRJ_SCU_STC_SRS_606</w:t>
            </w:r>
          </w:p>
          <w:p w14:paraId="5BA538B9" w14:textId="77777777" w:rsidR="00C63E25" w:rsidRPr="00350027" w:rsidRDefault="00C63E25" w:rsidP="00F33256">
            <w:pPr>
              <w:rPr>
                <w:rFonts w:asciiTheme="minorHAnsi" w:hAnsiTheme="minorHAnsi"/>
              </w:rPr>
            </w:pPr>
            <w:r w:rsidRPr="00350027">
              <w:rPr>
                <w:rFonts w:asciiTheme="minorHAnsi" w:hAnsiTheme="minorHAnsi"/>
              </w:rPr>
              <w:t>and EHSV2 Monitor Status is defined in MRJ_SCU_STC_SRS_607</w:t>
            </w:r>
          </w:p>
          <w:p w14:paraId="6C7E05CB" w14:textId="77777777" w:rsidR="00C63E25" w:rsidRPr="00350027" w:rsidRDefault="00C63E25" w:rsidP="00F33256">
            <w:pPr>
              <w:rPr>
                <w:rFonts w:asciiTheme="minorHAnsi" w:hAnsiTheme="minorHAnsi"/>
                <w:i/>
                <w:iCs/>
              </w:rPr>
            </w:pPr>
          </w:p>
        </w:tc>
      </w:tr>
      <w:tr w:rsidR="00C63E25" w:rsidRPr="00350027" w14:paraId="10C5C81F" w14:textId="77777777" w:rsidTr="00F33256">
        <w:tc>
          <w:tcPr>
            <w:tcW w:w="1559" w:type="dxa"/>
          </w:tcPr>
          <w:p w14:paraId="5D5FA056" w14:textId="77777777" w:rsidR="00C63E25" w:rsidRPr="00350027" w:rsidRDefault="00C63E25" w:rsidP="00F33256">
            <w:pPr>
              <w:rPr>
                <w:rFonts w:asciiTheme="minorHAnsi" w:hAnsiTheme="minorHAnsi"/>
                <w:i/>
                <w:iCs/>
              </w:rPr>
            </w:pPr>
          </w:p>
        </w:tc>
        <w:tc>
          <w:tcPr>
            <w:tcW w:w="9320" w:type="dxa"/>
          </w:tcPr>
          <w:p w14:paraId="3896EB1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30F91D9" w14:textId="77777777" w:rsidTr="00F33256">
        <w:tc>
          <w:tcPr>
            <w:tcW w:w="1559" w:type="dxa"/>
          </w:tcPr>
          <w:p w14:paraId="0E9AFCEB" w14:textId="77777777" w:rsidR="00C63E25" w:rsidRPr="00350027" w:rsidRDefault="00C63E25" w:rsidP="00F33256">
            <w:pPr>
              <w:rPr>
                <w:rFonts w:asciiTheme="minorHAnsi" w:hAnsiTheme="minorHAnsi"/>
                <w:i/>
                <w:iCs/>
              </w:rPr>
            </w:pPr>
          </w:p>
        </w:tc>
        <w:tc>
          <w:tcPr>
            <w:tcW w:w="9320" w:type="dxa"/>
          </w:tcPr>
          <w:p w14:paraId="6AE58A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50A0687" w14:textId="77777777" w:rsidTr="00F33256">
        <w:tc>
          <w:tcPr>
            <w:tcW w:w="1559" w:type="dxa"/>
          </w:tcPr>
          <w:p w14:paraId="075AED1B" w14:textId="77777777" w:rsidR="00C63E25" w:rsidRPr="00350027" w:rsidRDefault="00C63E25" w:rsidP="00F33256">
            <w:pPr>
              <w:rPr>
                <w:rFonts w:asciiTheme="minorHAnsi" w:hAnsiTheme="minorHAnsi"/>
                <w:i/>
                <w:iCs/>
              </w:rPr>
            </w:pPr>
          </w:p>
        </w:tc>
        <w:tc>
          <w:tcPr>
            <w:tcW w:w="9320" w:type="dxa"/>
          </w:tcPr>
          <w:p w14:paraId="4646CBE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A91F85" w14:textId="77777777" w:rsidR="00C63E25" w:rsidRPr="00350027" w:rsidRDefault="00C63E25" w:rsidP="00C63E25">
      <w:pPr>
        <w:rPr>
          <w:rFonts w:asciiTheme="minorHAnsi" w:hAnsiTheme="minorHAnsi"/>
        </w:rPr>
      </w:pPr>
    </w:p>
    <w:p w14:paraId="4F2AE6D1"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BE5ADED"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754E3A4E"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551FC10A"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3E3D7C77" w14:textId="77777777" w:rsidR="00C63E25" w:rsidRPr="00350027" w:rsidRDefault="00C63E25" w:rsidP="00C63E25">
      <w:pPr>
        <w:pStyle w:val="Heading4"/>
        <w:rPr>
          <w:rFonts w:asciiTheme="minorHAnsi" w:hAnsiTheme="minorHAnsi"/>
        </w:rPr>
      </w:pPr>
      <w:r w:rsidRPr="00350027">
        <w:rPr>
          <w:rFonts w:asciiTheme="minorHAnsi" w:hAnsiTheme="minorHAnsi"/>
        </w:rPr>
        <w:t>Cross Compare Check Monitor</w:t>
      </w:r>
    </w:p>
    <w:p w14:paraId="57DCC7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9535DC0" w14:textId="77777777" w:rsidTr="00F33256">
        <w:tc>
          <w:tcPr>
            <w:tcW w:w="1559" w:type="dxa"/>
          </w:tcPr>
          <w:p w14:paraId="4BD5FE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MRJ_SCU_STC_SRS_629</w:t>
            </w:r>
          </w:p>
        </w:tc>
        <w:tc>
          <w:tcPr>
            <w:tcW w:w="9320" w:type="dxa"/>
          </w:tcPr>
          <w:p w14:paraId="6B83242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Cross Compare Check Monitor Status with a confirmation time of 200ms according to the following logic:</w:t>
            </w:r>
          </w:p>
          <w:p w14:paraId="21100401" w14:textId="77777777" w:rsidR="00C63E25" w:rsidRPr="00350027" w:rsidRDefault="00C63E25" w:rsidP="00F33256">
            <w:pPr>
              <w:rPr>
                <w:rFonts w:asciiTheme="minorHAnsi" w:hAnsiTheme="minorHAnsi"/>
              </w:rPr>
            </w:pPr>
          </w:p>
          <w:p w14:paraId="7E76679C" w14:textId="77777777" w:rsidR="00C63E25" w:rsidRPr="00350027" w:rsidRDefault="00C63E25" w:rsidP="00F33256">
            <w:pPr>
              <w:rPr>
                <w:rFonts w:asciiTheme="minorHAnsi" w:hAnsiTheme="minorHAnsi"/>
              </w:rPr>
            </w:pPr>
            <w:r w:rsidRPr="00350027">
              <w:rPr>
                <w:rFonts w:asciiTheme="minorHAnsi" w:hAnsiTheme="minorHAnsi"/>
              </w:rPr>
              <w:t>IF Loss Of Interlane Communications Monitor Status  as specified in MRJ_SCU_STC_SRS_915  is FALSE AND the received mode in Inter lane data as specified in MRJ_SCU_STC_SRS_648 is not Standby</w:t>
            </w:r>
          </w:p>
          <w:p w14:paraId="1F71D64B" w14:textId="77777777" w:rsidR="00C63E25" w:rsidRPr="00350027" w:rsidRDefault="00C63E25" w:rsidP="00F33256">
            <w:pPr>
              <w:rPr>
                <w:rFonts w:asciiTheme="minorHAnsi" w:hAnsiTheme="minorHAnsi"/>
              </w:rPr>
            </w:pPr>
            <w:r w:rsidRPr="00350027">
              <w:rPr>
                <w:rFonts w:asciiTheme="minorHAnsi" w:hAnsiTheme="minorHAnsi"/>
              </w:rPr>
              <w:t>THEN</w:t>
            </w:r>
          </w:p>
          <w:p w14:paraId="6D36B038" w14:textId="77777777" w:rsidR="00C63E25" w:rsidRPr="00350027" w:rsidRDefault="00C63E25" w:rsidP="00F33256">
            <w:pPr>
              <w:rPr>
                <w:rFonts w:asciiTheme="minorHAnsi" w:hAnsiTheme="minorHAnsi"/>
              </w:rPr>
            </w:pPr>
            <w:r w:rsidRPr="00350027">
              <w:rPr>
                <w:rFonts w:asciiTheme="minorHAnsi" w:hAnsiTheme="minorHAnsi"/>
              </w:rPr>
              <w:t xml:space="preserve">       IF Cross Compare Check Monitor Status = FALSE</w:t>
            </w:r>
          </w:p>
          <w:p w14:paraId="66133E4A"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0B499718" w14:textId="77777777" w:rsidR="00C63E25" w:rsidRPr="00350027" w:rsidRDefault="00C63E25" w:rsidP="00F33256">
            <w:pPr>
              <w:rPr>
                <w:rFonts w:asciiTheme="minorHAnsi" w:hAnsiTheme="minorHAnsi"/>
              </w:rPr>
            </w:pPr>
            <w:r w:rsidRPr="00350027">
              <w:rPr>
                <w:rFonts w:asciiTheme="minorHAnsi" w:hAnsiTheme="minorHAnsi"/>
              </w:rPr>
              <w:tab/>
              <w:t>Cross Compare Check Monitor Status =</w:t>
            </w:r>
          </w:p>
          <w:p w14:paraId="21363103" w14:textId="77777777" w:rsidR="00C63E25" w:rsidRPr="00350027" w:rsidRDefault="00C63E25" w:rsidP="00F33256">
            <w:pPr>
              <w:rPr>
                <w:rFonts w:asciiTheme="minorHAnsi" w:hAnsiTheme="minorHAnsi"/>
              </w:rPr>
            </w:pPr>
            <w:r w:rsidRPr="00350027">
              <w:rPr>
                <w:rFonts w:asciiTheme="minorHAnsi" w:hAnsiTheme="minorHAnsi"/>
              </w:rPr>
              <w:tab/>
              <w:t xml:space="preserve">    (absolute(Limited_Steering_Demand - Target_Steering_Angle for Cross Compare)  &gt; Angle_Tolerance) OR</w:t>
            </w:r>
          </w:p>
          <w:p w14:paraId="370309E5" w14:textId="77777777" w:rsidR="00C63E25" w:rsidRPr="00350027" w:rsidRDefault="00C63E25" w:rsidP="00F33256">
            <w:pPr>
              <w:rPr>
                <w:rFonts w:asciiTheme="minorHAnsi" w:hAnsiTheme="minorHAnsi"/>
              </w:rPr>
            </w:pPr>
            <w:r w:rsidRPr="00350027">
              <w:rPr>
                <w:rFonts w:asciiTheme="minorHAnsi" w:hAnsiTheme="minorHAnsi"/>
              </w:rPr>
              <w:tab/>
              <w:t xml:space="preserve">    (absolute(SACT_Position - Actual_Steering_Angle for Cross Compare)  &gt; Angle_Tolerance)</w:t>
            </w:r>
          </w:p>
          <w:p w14:paraId="0A9F6CD0"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211E1A24" w14:textId="77777777" w:rsidR="00C63E25" w:rsidRPr="00350027" w:rsidRDefault="00C63E25" w:rsidP="00F33256">
            <w:pPr>
              <w:rPr>
                <w:rFonts w:asciiTheme="minorHAnsi" w:hAnsiTheme="minorHAnsi"/>
              </w:rPr>
            </w:pPr>
            <w:r w:rsidRPr="00350027">
              <w:rPr>
                <w:rFonts w:asciiTheme="minorHAnsi" w:hAnsiTheme="minorHAnsi"/>
              </w:rPr>
              <w:tab/>
              <w:t>do nothing (Monitor remains TRUE)</w:t>
            </w:r>
          </w:p>
          <w:p w14:paraId="1ADDA1DC"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4397330A" w14:textId="77777777" w:rsidR="00C63E25" w:rsidRPr="00350027" w:rsidRDefault="00C63E25" w:rsidP="00F33256">
            <w:pPr>
              <w:rPr>
                <w:rFonts w:asciiTheme="minorHAnsi" w:hAnsiTheme="minorHAnsi"/>
              </w:rPr>
            </w:pPr>
            <w:r w:rsidRPr="00350027">
              <w:rPr>
                <w:rFonts w:asciiTheme="minorHAnsi" w:hAnsiTheme="minorHAnsi"/>
              </w:rPr>
              <w:t>ELSE</w:t>
            </w:r>
          </w:p>
          <w:p w14:paraId="1A8DD05D" w14:textId="77777777" w:rsidR="00C63E25" w:rsidRPr="00350027" w:rsidRDefault="00C63E25" w:rsidP="00F33256">
            <w:pPr>
              <w:rPr>
                <w:rFonts w:asciiTheme="minorHAnsi" w:hAnsiTheme="minorHAnsi"/>
              </w:rPr>
            </w:pPr>
            <w:r w:rsidRPr="00350027">
              <w:rPr>
                <w:rFonts w:asciiTheme="minorHAnsi" w:hAnsiTheme="minorHAnsi"/>
              </w:rPr>
              <w:t>do nothing  (monitor remains unchanged, initialised to FALSE)</w:t>
            </w:r>
          </w:p>
          <w:p w14:paraId="4D7F4F6F" w14:textId="77777777" w:rsidR="00C63E25" w:rsidRPr="00350027" w:rsidRDefault="00C63E25" w:rsidP="00F33256">
            <w:pPr>
              <w:rPr>
                <w:rFonts w:asciiTheme="minorHAnsi" w:hAnsiTheme="minorHAnsi"/>
              </w:rPr>
            </w:pPr>
            <w:r w:rsidRPr="00350027">
              <w:rPr>
                <w:rFonts w:asciiTheme="minorHAnsi" w:hAnsiTheme="minorHAnsi"/>
              </w:rPr>
              <w:lastRenderedPageBreak/>
              <w:t>END IF</w:t>
            </w:r>
          </w:p>
          <w:p w14:paraId="28173263" w14:textId="77777777" w:rsidR="00C63E25" w:rsidRPr="00350027" w:rsidRDefault="00C63E25" w:rsidP="00F33256">
            <w:pPr>
              <w:rPr>
                <w:rFonts w:asciiTheme="minorHAnsi" w:hAnsiTheme="minorHAnsi"/>
              </w:rPr>
            </w:pPr>
          </w:p>
          <w:p w14:paraId="1CF4CA5F"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Angle_Tolerance is 5 deg</w:t>
            </w:r>
          </w:p>
          <w:p w14:paraId="76046025"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Limited_Steering_Demand is defined in MRJ_SCU_STC_SRS_176</w:t>
            </w:r>
          </w:p>
          <w:p w14:paraId="20E97024" w14:textId="77777777" w:rsidR="00C63E25" w:rsidRPr="00350027" w:rsidRDefault="00C63E25" w:rsidP="00F33256">
            <w:pPr>
              <w:rPr>
                <w:rFonts w:asciiTheme="minorHAnsi" w:hAnsiTheme="minorHAnsi"/>
              </w:rPr>
            </w:pPr>
            <w:r w:rsidRPr="00350027">
              <w:rPr>
                <w:rFonts w:asciiTheme="minorHAnsi" w:hAnsiTheme="minorHAnsi"/>
              </w:rPr>
              <w:t xml:space="preserve">and </w:t>
            </w:r>
            <w:r w:rsidRPr="00350027">
              <w:rPr>
                <w:rFonts w:asciiTheme="minorHAnsi" w:hAnsiTheme="minorHAnsi"/>
              </w:rPr>
              <w:tab/>
              <w:t>Target_Steering_Angle for Cross Compare is received in ML-CL Message defined in MRJ_SCU_STC_SRS_641</w:t>
            </w:r>
          </w:p>
          <w:p w14:paraId="367FE2EE"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SACT_Position is defined in MRJ_SCU_STC_SRS_1240</w:t>
            </w:r>
          </w:p>
          <w:p w14:paraId="633193BC"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Actual_Steering_Angle for Cross Compare is received in ML-CL Message defined in MRJ_SCU_STC_SRS_641</w:t>
            </w:r>
          </w:p>
          <w:p w14:paraId="7FFD73E0" w14:textId="77777777" w:rsidR="00C63E25" w:rsidRPr="00350027" w:rsidRDefault="00C63E25" w:rsidP="00F33256">
            <w:pPr>
              <w:rPr>
                <w:rFonts w:asciiTheme="minorHAnsi" w:hAnsiTheme="minorHAnsi"/>
                <w:i/>
                <w:iCs/>
              </w:rPr>
            </w:pPr>
          </w:p>
        </w:tc>
      </w:tr>
      <w:tr w:rsidR="00C63E25" w:rsidRPr="00350027" w14:paraId="678F347B" w14:textId="77777777" w:rsidTr="00F33256">
        <w:tc>
          <w:tcPr>
            <w:tcW w:w="1559" w:type="dxa"/>
          </w:tcPr>
          <w:p w14:paraId="4E404E83" w14:textId="77777777" w:rsidR="00C63E25" w:rsidRPr="00350027" w:rsidRDefault="00C63E25" w:rsidP="00F33256">
            <w:pPr>
              <w:rPr>
                <w:rFonts w:asciiTheme="minorHAnsi" w:hAnsiTheme="minorHAnsi"/>
                <w:i/>
                <w:iCs/>
              </w:rPr>
            </w:pPr>
          </w:p>
        </w:tc>
        <w:tc>
          <w:tcPr>
            <w:tcW w:w="9320" w:type="dxa"/>
          </w:tcPr>
          <w:p w14:paraId="1410E78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6AB96F" w14:textId="77777777" w:rsidTr="00F33256">
        <w:tc>
          <w:tcPr>
            <w:tcW w:w="1559" w:type="dxa"/>
          </w:tcPr>
          <w:p w14:paraId="7BDD37FC" w14:textId="77777777" w:rsidR="00C63E25" w:rsidRPr="00350027" w:rsidRDefault="00C63E25" w:rsidP="00F33256">
            <w:pPr>
              <w:rPr>
                <w:rFonts w:asciiTheme="minorHAnsi" w:hAnsiTheme="minorHAnsi"/>
                <w:i/>
                <w:iCs/>
              </w:rPr>
            </w:pPr>
          </w:p>
        </w:tc>
        <w:tc>
          <w:tcPr>
            <w:tcW w:w="9320" w:type="dxa"/>
          </w:tcPr>
          <w:p w14:paraId="70B9AE9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954BFC" w14:textId="77777777" w:rsidTr="00F33256">
        <w:tc>
          <w:tcPr>
            <w:tcW w:w="1559" w:type="dxa"/>
          </w:tcPr>
          <w:p w14:paraId="7F58992F" w14:textId="77777777" w:rsidR="00C63E25" w:rsidRPr="00350027" w:rsidRDefault="00C63E25" w:rsidP="00F33256">
            <w:pPr>
              <w:rPr>
                <w:rFonts w:asciiTheme="minorHAnsi" w:hAnsiTheme="minorHAnsi"/>
                <w:i/>
                <w:iCs/>
              </w:rPr>
            </w:pPr>
          </w:p>
        </w:tc>
        <w:tc>
          <w:tcPr>
            <w:tcW w:w="9320" w:type="dxa"/>
          </w:tcPr>
          <w:p w14:paraId="04F9935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910046" w14:textId="77777777" w:rsidR="00C63E25" w:rsidRPr="00350027" w:rsidRDefault="00C63E25" w:rsidP="00C63E25">
      <w:pPr>
        <w:rPr>
          <w:rFonts w:asciiTheme="minorHAnsi" w:hAnsiTheme="minorHAnsi"/>
        </w:rPr>
      </w:pPr>
    </w:p>
    <w:p w14:paraId="04C475D8" w14:textId="77777777" w:rsidR="00C63E25" w:rsidRPr="00350027" w:rsidRDefault="00C63E25" w:rsidP="00C63E25">
      <w:pPr>
        <w:pStyle w:val="Heading4"/>
        <w:rPr>
          <w:rFonts w:asciiTheme="minorHAnsi" w:hAnsiTheme="minorHAnsi"/>
        </w:rPr>
      </w:pPr>
      <w:r w:rsidRPr="00350027">
        <w:rPr>
          <w:rFonts w:asciiTheme="minorHAnsi" w:hAnsiTheme="minorHAnsi"/>
        </w:rPr>
        <w:t>Target Input Monitor</w:t>
      </w:r>
    </w:p>
    <w:p w14:paraId="7FE98F0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DA78B10" w14:textId="77777777" w:rsidTr="00F33256">
        <w:tc>
          <w:tcPr>
            <w:tcW w:w="1559" w:type="dxa"/>
          </w:tcPr>
          <w:p w14:paraId="3E21A6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MRJ_SCU_STC_SRS_608</w:t>
            </w:r>
          </w:p>
        </w:tc>
        <w:tc>
          <w:tcPr>
            <w:tcW w:w="9320" w:type="dxa"/>
          </w:tcPr>
          <w:p w14:paraId="2BF614B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Target Input Monitor Status according to the following logic:</w:t>
            </w:r>
          </w:p>
          <w:p w14:paraId="1A859F87" w14:textId="77777777" w:rsidR="00C63E25" w:rsidRPr="00350027" w:rsidRDefault="00C63E25" w:rsidP="00F33256">
            <w:pPr>
              <w:rPr>
                <w:rFonts w:asciiTheme="minorHAnsi" w:hAnsiTheme="minorHAnsi"/>
              </w:rPr>
            </w:pPr>
          </w:p>
          <w:p w14:paraId="1345B8DD" w14:textId="77777777" w:rsidR="00C63E25" w:rsidRPr="00350027" w:rsidRDefault="00C63E25" w:rsidP="00F33256">
            <w:pPr>
              <w:rPr>
                <w:rFonts w:asciiTheme="minorHAnsi" w:hAnsiTheme="minorHAnsi"/>
              </w:rPr>
            </w:pPr>
            <w:r w:rsidRPr="00350027">
              <w:rPr>
                <w:rFonts w:asciiTheme="minorHAnsi" w:hAnsiTheme="minorHAnsi"/>
              </w:rPr>
              <w:t>IF Target Input Monitor Status == FALSE</w:t>
            </w:r>
          </w:p>
          <w:p w14:paraId="74D1C050" w14:textId="77777777" w:rsidR="00C63E25" w:rsidRPr="00350027" w:rsidRDefault="00C63E25" w:rsidP="00F33256">
            <w:pPr>
              <w:rPr>
                <w:rFonts w:asciiTheme="minorHAnsi" w:hAnsiTheme="minorHAnsi"/>
              </w:rPr>
            </w:pPr>
            <w:r w:rsidRPr="00350027">
              <w:rPr>
                <w:rFonts w:asciiTheme="minorHAnsi" w:hAnsiTheme="minorHAnsi"/>
              </w:rPr>
              <w:t>THEN</w:t>
            </w:r>
          </w:p>
          <w:p w14:paraId="2DCBA896" w14:textId="77777777" w:rsidR="00C63E25" w:rsidRPr="00350027" w:rsidRDefault="00C63E25" w:rsidP="00F33256">
            <w:pPr>
              <w:rPr>
                <w:rFonts w:asciiTheme="minorHAnsi" w:hAnsiTheme="minorHAnsi"/>
              </w:rPr>
            </w:pPr>
            <w:r w:rsidRPr="00350027">
              <w:rPr>
                <w:rFonts w:asciiTheme="minorHAnsi" w:hAnsiTheme="minorHAnsi"/>
              </w:rPr>
              <w:t xml:space="preserve">    IF ((ACE1B label 136 and ACE2B Label 136 Reasonableness Check Monitor Status) OR Rudder Pedal Op Not Valid)</w:t>
            </w:r>
          </w:p>
          <w:p w14:paraId="790F4F24" w14:textId="77777777" w:rsidR="00C63E25" w:rsidRPr="00350027" w:rsidRDefault="00C63E25" w:rsidP="00F33256">
            <w:pPr>
              <w:rPr>
                <w:rFonts w:asciiTheme="minorHAnsi" w:hAnsiTheme="minorHAnsi"/>
              </w:rPr>
            </w:pPr>
            <w:r w:rsidRPr="00350027">
              <w:rPr>
                <w:rFonts w:asciiTheme="minorHAnsi" w:hAnsiTheme="minorHAnsi"/>
              </w:rPr>
              <w:t xml:space="preserve">        AND</w:t>
            </w:r>
          </w:p>
          <w:p w14:paraId="5B5C1150" w14:textId="77777777" w:rsidR="00C63E25" w:rsidRPr="00350027" w:rsidRDefault="00C63E25" w:rsidP="00F33256">
            <w:pPr>
              <w:rPr>
                <w:rFonts w:asciiTheme="minorHAnsi" w:hAnsiTheme="minorHAnsi"/>
              </w:rPr>
            </w:pPr>
            <w:r w:rsidRPr="00350027">
              <w:rPr>
                <w:rFonts w:asciiTheme="minorHAnsi" w:hAnsiTheme="minorHAnsi"/>
              </w:rPr>
              <w:t xml:space="preserve">        ((Pilot SHDL Operation 1 and 2 Health Monitor Status) OR</w:t>
            </w:r>
          </w:p>
          <w:p w14:paraId="76110001" w14:textId="77777777" w:rsidR="00C63E25" w:rsidRPr="00350027" w:rsidRDefault="00C63E25" w:rsidP="00F33256">
            <w:pPr>
              <w:rPr>
                <w:rFonts w:asciiTheme="minorHAnsi" w:hAnsiTheme="minorHAnsi"/>
              </w:rPr>
            </w:pPr>
            <w:r w:rsidRPr="00350027">
              <w:rPr>
                <w:rFonts w:asciiTheme="minorHAnsi" w:hAnsiTheme="minorHAnsi"/>
              </w:rPr>
              <w:t xml:space="preserve">        (Pilot SHDL Operation 1 and 2 Reasonableness Check Monitor Status) )</w:t>
            </w:r>
          </w:p>
          <w:p w14:paraId="053A0D52" w14:textId="77777777" w:rsidR="00C63E25" w:rsidRPr="00350027" w:rsidRDefault="00C63E25" w:rsidP="00F33256">
            <w:pPr>
              <w:rPr>
                <w:rFonts w:asciiTheme="minorHAnsi" w:hAnsiTheme="minorHAnsi"/>
              </w:rPr>
            </w:pPr>
            <w:r w:rsidRPr="00350027">
              <w:rPr>
                <w:rFonts w:asciiTheme="minorHAnsi" w:hAnsiTheme="minorHAnsi"/>
              </w:rPr>
              <w:t xml:space="preserve">        AND</w:t>
            </w:r>
          </w:p>
          <w:p w14:paraId="1F1DA615"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and 2 Health Monitor Status) OR</w:t>
            </w:r>
          </w:p>
          <w:p w14:paraId="4F793C4F"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and 2 Reasonableness Check Monitor Status) )</w:t>
            </w:r>
          </w:p>
          <w:p w14:paraId="790B83E1"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9CF3F21" w14:textId="77777777" w:rsidR="00C63E25" w:rsidRPr="00350027" w:rsidRDefault="00C63E25" w:rsidP="00F33256">
            <w:pPr>
              <w:rPr>
                <w:rFonts w:asciiTheme="minorHAnsi" w:hAnsiTheme="minorHAnsi"/>
              </w:rPr>
            </w:pPr>
            <w:r w:rsidRPr="00350027">
              <w:rPr>
                <w:rFonts w:asciiTheme="minorHAnsi" w:hAnsiTheme="minorHAnsi"/>
              </w:rPr>
              <w:t xml:space="preserve">        Target Input Monitor Status = TRUE</w:t>
            </w:r>
          </w:p>
          <w:p w14:paraId="2EB5C083"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DA72E2C"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remains FALSE)</w:t>
            </w:r>
          </w:p>
          <w:p w14:paraId="61A2F386"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43653598" w14:textId="77777777" w:rsidR="00C63E25" w:rsidRPr="00350027" w:rsidRDefault="00C63E25" w:rsidP="00F33256">
            <w:pPr>
              <w:rPr>
                <w:rFonts w:asciiTheme="minorHAnsi" w:hAnsiTheme="minorHAnsi"/>
              </w:rPr>
            </w:pPr>
            <w:r w:rsidRPr="00350027">
              <w:rPr>
                <w:rFonts w:asciiTheme="minorHAnsi" w:hAnsiTheme="minorHAnsi"/>
              </w:rPr>
              <w:t>ELSE</w:t>
            </w:r>
          </w:p>
          <w:p w14:paraId="1CC5E0DD"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remains TRUE)</w:t>
            </w:r>
          </w:p>
          <w:p w14:paraId="6E502D30" w14:textId="77777777" w:rsidR="00C63E25" w:rsidRPr="00350027" w:rsidRDefault="00C63E25" w:rsidP="00F33256">
            <w:pPr>
              <w:rPr>
                <w:rFonts w:asciiTheme="minorHAnsi" w:hAnsiTheme="minorHAnsi"/>
              </w:rPr>
            </w:pPr>
            <w:r w:rsidRPr="00350027">
              <w:rPr>
                <w:rFonts w:asciiTheme="minorHAnsi" w:hAnsiTheme="minorHAnsi"/>
              </w:rPr>
              <w:t>ENDIF</w:t>
            </w:r>
          </w:p>
          <w:p w14:paraId="14E27F67" w14:textId="77777777" w:rsidR="00C63E25" w:rsidRPr="00350027" w:rsidRDefault="00C63E25" w:rsidP="00F33256">
            <w:pPr>
              <w:rPr>
                <w:rFonts w:asciiTheme="minorHAnsi" w:hAnsiTheme="minorHAnsi"/>
              </w:rPr>
            </w:pPr>
          </w:p>
          <w:p w14:paraId="503E5AB9" w14:textId="77777777" w:rsidR="00C63E25" w:rsidRPr="00350027" w:rsidRDefault="00C63E25" w:rsidP="00F33256">
            <w:pPr>
              <w:rPr>
                <w:rFonts w:asciiTheme="minorHAnsi" w:hAnsiTheme="minorHAnsi"/>
              </w:rPr>
            </w:pPr>
            <w:r w:rsidRPr="00350027">
              <w:rPr>
                <w:rFonts w:asciiTheme="minorHAnsi" w:hAnsiTheme="minorHAnsi"/>
              </w:rPr>
              <w:t>Where ACE1B label 136 and ACE2B Label 136 Reasonableness Check Monitor Status is defined in MRJ_SCU_STC_SRS_838</w:t>
            </w:r>
          </w:p>
          <w:p w14:paraId="032B4FEA" w14:textId="77777777" w:rsidR="00C63E25" w:rsidRPr="00350027" w:rsidRDefault="00C63E25" w:rsidP="00F33256">
            <w:pPr>
              <w:rPr>
                <w:rFonts w:asciiTheme="minorHAnsi" w:hAnsiTheme="minorHAnsi"/>
              </w:rPr>
            </w:pPr>
            <w:r w:rsidRPr="00350027">
              <w:rPr>
                <w:rFonts w:asciiTheme="minorHAnsi" w:hAnsiTheme="minorHAnsi"/>
              </w:rPr>
              <w:t>and Pilot SHDL Operation 1 and 2 Health Monitor Status is defined in MRJ_SCU_STC_SRS_595</w:t>
            </w:r>
          </w:p>
          <w:p w14:paraId="2FA57C48" w14:textId="77777777" w:rsidR="00C63E25" w:rsidRPr="00350027" w:rsidRDefault="00C63E25" w:rsidP="00F33256">
            <w:pPr>
              <w:rPr>
                <w:rFonts w:asciiTheme="minorHAnsi" w:hAnsiTheme="minorHAnsi"/>
              </w:rPr>
            </w:pPr>
            <w:r w:rsidRPr="00350027">
              <w:rPr>
                <w:rFonts w:asciiTheme="minorHAnsi" w:hAnsiTheme="minorHAnsi"/>
              </w:rPr>
              <w:t>and Pilot SHDL Operation 1 and 2 Reasonableness Check Monitor Status is defined in MRJ_SCU_STC_SRS_599</w:t>
            </w:r>
          </w:p>
          <w:p w14:paraId="7A9D9971" w14:textId="77777777" w:rsidR="00C63E25" w:rsidRPr="00350027" w:rsidRDefault="00C63E25" w:rsidP="00F33256">
            <w:pPr>
              <w:rPr>
                <w:rFonts w:asciiTheme="minorHAnsi" w:hAnsiTheme="minorHAnsi"/>
              </w:rPr>
            </w:pPr>
            <w:r w:rsidRPr="00350027">
              <w:rPr>
                <w:rFonts w:asciiTheme="minorHAnsi" w:hAnsiTheme="minorHAnsi"/>
              </w:rPr>
              <w:t>and Co_Pilot SHDL Operation 1 and 2 Health Monitor Status is defined in MRJ_SCU_STC_SRS_598</w:t>
            </w:r>
          </w:p>
          <w:p w14:paraId="0B14793E" w14:textId="77777777" w:rsidR="00C63E25" w:rsidRPr="00350027" w:rsidRDefault="00C63E25" w:rsidP="00F33256">
            <w:pPr>
              <w:rPr>
                <w:rFonts w:asciiTheme="minorHAnsi" w:hAnsiTheme="minorHAnsi"/>
              </w:rPr>
            </w:pPr>
            <w:r w:rsidRPr="00350027">
              <w:rPr>
                <w:rFonts w:asciiTheme="minorHAnsi" w:hAnsiTheme="minorHAnsi"/>
              </w:rPr>
              <w:t>and Co_Pilot SHDL Operation 1 and 2 Reasonableness Check Monitor Status is defined in MRJ_SCU_STC_SRS_600</w:t>
            </w:r>
          </w:p>
          <w:p w14:paraId="2B7BF64C" w14:textId="77777777" w:rsidR="00C63E25" w:rsidRPr="00350027" w:rsidRDefault="00C63E25" w:rsidP="00F33256">
            <w:pPr>
              <w:rPr>
                <w:rFonts w:asciiTheme="minorHAnsi" w:hAnsiTheme="minorHAnsi"/>
              </w:rPr>
            </w:pPr>
            <w:r w:rsidRPr="00350027">
              <w:rPr>
                <w:rFonts w:asciiTheme="minorHAnsi" w:hAnsiTheme="minorHAnsi"/>
              </w:rPr>
              <w:t>and Rudder Pedal Op Not Valid is defined in MRJ_SCU_STC_SRS_154</w:t>
            </w:r>
          </w:p>
          <w:p w14:paraId="4DA492FB" w14:textId="77777777" w:rsidR="00C63E25" w:rsidRPr="00350027" w:rsidRDefault="00C63E25" w:rsidP="00F33256">
            <w:pPr>
              <w:rPr>
                <w:rFonts w:asciiTheme="minorHAnsi" w:hAnsiTheme="minorHAnsi"/>
                <w:i/>
                <w:iCs/>
              </w:rPr>
            </w:pPr>
          </w:p>
        </w:tc>
      </w:tr>
      <w:tr w:rsidR="00C63E25" w:rsidRPr="00350027" w14:paraId="41236BE3" w14:textId="77777777" w:rsidTr="00F33256">
        <w:tc>
          <w:tcPr>
            <w:tcW w:w="1559" w:type="dxa"/>
          </w:tcPr>
          <w:p w14:paraId="5F8EC385" w14:textId="77777777" w:rsidR="00C63E25" w:rsidRPr="00350027" w:rsidRDefault="00C63E25" w:rsidP="00F33256">
            <w:pPr>
              <w:rPr>
                <w:rFonts w:asciiTheme="minorHAnsi" w:hAnsiTheme="minorHAnsi"/>
                <w:i/>
                <w:iCs/>
              </w:rPr>
            </w:pPr>
          </w:p>
        </w:tc>
        <w:tc>
          <w:tcPr>
            <w:tcW w:w="9320" w:type="dxa"/>
          </w:tcPr>
          <w:p w14:paraId="02EFB5F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A708ED4" w14:textId="77777777" w:rsidTr="00F33256">
        <w:tc>
          <w:tcPr>
            <w:tcW w:w="1559" w:type="dxa"/>
          </w:tcPr>
          <w:p w14:paraId="06EECA0C" w14:textId="77777777" w:rsidR="00C63E25" w:rsidRPr="00350027" w:rsidRDefault="00C63E25" w:rsidP="00F33256">
            <w:pPr>
              <w:rPr>
                <w:rFonts w:asciiTheme="minorHAnsi" w:hAnsiTheme="minorHAnsi"/>
                <w:i/>
                <w:iCs/>
              </w:rPr>
            </w:pPr>
          </w:p>
        </w:tc>
        <w:tc>
          <w:tcPr>
            <w:tcW w:w="9320" w:type="dxa"/>
          </w:tcPr>
          <w:p w14:paraId="11C9EC0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353298" w14:textId="77777777" w:rsidTr="00F33256">
        <w:tc>
          <w:tcPr>
            <w:tcW w:w="1559" w:type="dxa"/>
          </w:tcPr>
          <w:p w14:paraId="1B241D08" w14:textId="77777777" w:rsidR="00C63E25" w:rsidRPr="00350027" w:rsidRDefault="00C63E25" w:rsidP="00F33256">
            <w:pPr>
              <w:rPr>
                <w:rFonts w:asciiTheme="minorHAnsi" w:hAnsiTheme="minorHAnsi"/>
                <w:i/>
                <w:iCs/>
              </w:rPr>
            </w:pPr>
          </w:p>
        </w:tc>
        <w:tc>
          <w:tcPr>
            <w:tcW w:w="9320" w:type="dxa"/>
          </w:tcPr>
          <w:p w14:paraId="537A705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E2BB65" w14:textId="77777777" w:rsidR="00C63E25" w:rsidRPr="00350027" w:rsidRDefault="00C63E25" w:rsidP="00C63E25">
      <w:pPr>
        <w:rPr>
          <w:rFonts w:asciiTheme="minorHAnsi" w:hAnsiTheme="minorHAnsi"/>
        </w:rPr>
      </w:pPr>
    </w:p>
    <w:p w14:paraId="2F3C0B27"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Deleted</w:t>
      </w:r>
    </w:p>
    <w:p w14:paraId="2D849B81" w14:textId="77777777" w:rsidR="00C63E25" w:rsidRPr="00350027" w:rsidRDefault="00C63E25" w:rsidP="00C63E25">
      <w:pPr>
        <w:pStyle w:val="Heading4"/>
        <w:rPr>
          <w:rFonts w:asciiTheme="minorHAnsi" w:hAnsiTheme="minorHAnsi"/>
        </w:rPr>
      </w:pPr>
      <w:r w:rsidRPr="00350027">
        <w:rPr>
          <w:rFonts w:asciiTheme="minorHAnsi" w:hAnsiTheme="minorHAnsi"/>
        </w:rPr>
        <w:t>Loss Of Interlane Communications Monitor</w:t>
      </w:r>
    </w:p>
    <w:p w14:paraId="534E708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3507012" w14:textId="77777777" w:rsidTr="00F33256">
        <w:tc>
          <w:tcPr>
            <w:tcW w:w="1559" w:type="dxa"/>
          </w:tcPr>
          <w:p w14:paraId="033F4AD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MRJ_SCU_STC_SRS_915</w:t>
            </w:r>
          </w:p>
        </w:tc>
        <w:tc>
          <w:tcPr>
            <w:tcW w:w="9320" w:type="dxa"/>
          </w:tcPr>
          <w:p w14:paraId="2E26567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Loss Of Interlane Communications Monitor Status  when no valid message has been received from the Monitor Lane for 200ms, with a tolerance of +5ms and recover when a valid message is received.</w:t>
            </w:r>
          </w:p>
          <w:p w14:paraId="0FCF2C6F" w14:textId="77777777" w:rsidR="00C63E25" w:rsidRPr="00350027" w:rsidRDefault="00C63E25" w:rsidP="00F33256">
            <w:pPr>
              <w:rPr>
                <w:rFonts w:asciiTheme="minorHAnsi" w:hAnsiTheme="minorHAnsi"/>
              </w:rPr>
            </w:pPr>
          </w:p>
          <w:p w14:paraId="19E860B7" w14:textId="77777777" w:rsidR="00C63E25" w:rsidRPr="00350027" w:rsidRDefault="00C63E25" w:rsidP="00F33256">
            <w:pPr>
              <w:rPr>
                <w:rFonts w:asciiTheme="minorHAnsi" w:hAnsiTheme="minorHAnsi"/>
              </w:rPr>
            </w:pPr>
            <w:r w:rsidRPr="00350027">
              <w:rPr>
                <w:rFonts w:asciiTheme="minorHAnsi" w:hAnsiTheme="minorHAnsi"/>
              </w:rPr>
              <w:t>The validation of Interlane Messages is defined in Section 6.8</w:t>
            </w:r>
          </w:p>
          <w:p w14:paraId="02D2FD6A" w14:textId="77777777" w:rsidR="00C63E25" w:rsidRPr="00350027" w:rsidRDefault="00C63E25" w:rsidP="00F33256">
            <w:pPr>
              <w:rPr>
                <w:rFonts w:asciiTheme="minorHAnsi" w:hAnsiTheme="minorHAnsi"/>
                <w:i/>
                <w:iCs/>
              </w:rPr>
            </w:pPr>
          </w:p>
        </w:tc>
      </w:tr>
      <w:tr w:rsidR="00C63E25" w:rsidRPr="00350027" w14:paraId="66C8B68B" w14:textId="77777777" w:rsidTr="00F33256">
        <w:tc>
          <w:tcPr>
            <w:tcW w:w="1559" w:type="dxa"/>
          </w:tcPr>
          <w:p w14:paraId="6FE854F4" w14:textId="77777777" w:rsidR="00C63E25" w:rsidRPr="00350027" w:rsidRDefault="00C63E25" w:rsidP="00F33256">
            <w:pPr>
              <w:rPr>
                <w:rFonts w:asciiTheme="minorHAnsi" w:hAnsiTheme="minorHAnsi"/>
                <w:i/>
                <w:iCs/>
              </w:rPr>
            </w:pPr>
          </w:p>
        </w:tc>
        <w:tc>
          <w:tcPr>
            <w:tcW w:w="9320" w:type="dxa"/>
          </w:tcPr>
          <w:p w14:paraId="3F10137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7D5669A" w14:textId="77777777" w:rsidTr="00F33256">
        <w:tc>
          <w:tcPr>
            <w:tcW w:w="1559" w:type="dxa"/>
          </w:tcPr>
          <w:p w14:paraId="3D0FD04F" w14:textId="77777777" w:rsidR="00C63E25" w:rsidRPr="00350027" w:rsidRDefault="00C63E25" w:rsidP="00F33256">
            <w:pPr>
              <w:rPr>
                <w:rFonts w:asciiTheme="minorHAnsi" w:hAnsiTheme="minorHAnsi"/>
                <w:i/>
                <w:iCs/>
              </w:rPr>
            </w:pPr>
          </w:p>
        </w:tc>
        <w:tc>
          <w:tcPr>
            <w:tcW w:w="9320" w:type="dxa"/>
          </w:tcPr>
          <w:p w14:paraId="22B72A1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AB22AA" w14:textId="77777777" w:rsidTr="00F33256">
        <w:tc>
          <w:tcPr>
            <w:tcW w:w="1559" w:type="dxa"/>
          </w:tcPr>
          <w:p w14:paraId="00CE0408" w14:textId="77777777" w:rsidR="00C63E25" w:rsidRPr="00350027" w:rsidRDefault="00C63E25" w:rsidP="00F33256">
            <w:pPr>
              <w:rPr>
                <w:rFonts w:asciiTheme="minorHAnsi" w:hAnsiTheme="minorHAnsi"/>
                <w:i/>
                <w:iCs/>
              </w:rPr>
            </w:pPr>
          </w:p>
        </w:tc>
        <w:tc>
          <w:tcPr>
            <w:tcW w:w="9320" w:type="dxa"/>
          </w:tcPr>
          <w:p w14:paraId="7A7D51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45DB072" w14:textId="77777777" w:rsidR="00C63E25" w:rsidRPr="00350027" w:rsidRDefault="00C63E25" w:rsidP="00C63E25">
      <w:pPr>
        <w:rPr>
          <w:rFonts w:asciiTheme="minorHAnsi" w:hAnsiTheme="minorHAnsi"/>
        </w:rPr>
      </w:pPr>
    </w:p>
    <w:p w14:paraId="3946D357" w14:textId="77777777" w:rsidR="00C63E25" w:rsidRPr="00350027" w:rsidRDefault="00C63E25" w:rsidP="00C63E25">
      <w:pPr>
        <w:pStyle w:val="Heading4"/>
        <w:rPr>
          <w:rFonts w:asciiTheme="minorHAnsi" w:hAnsiTheme="minorHAnsi"/>
        </w:rPr>
      </w:pPr>
      <w:r w:rsidRPr="00350027">
        <w:rPr>
          <w:rFonts w:asciiTheme="minorHAnsi" w:hAnsiTheme="minorHAnsi"/>
        </w:rPr>
        <w:t>Internal Power Supply Monitor</w:t>
      </w:r>
    </w:p>
    <w:p w14:paraId="6D2686D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F796B58" w14:textId="77777777" w:rsidTr="00F33256">
        <w:tc>
          <w:tcPr>
            <w:tcW w:w="1559" w:type="dxa"/>
          </w:tcPr>
          <w:p w14:paraId="7A100F4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MRJ_SCU_STC_SRS_1168</w:t>
            </w:r>
          </w:p>
        </w:tc>
        <w:tc>
          <w:tcPr>
            <w:tcW w:w="9320" w:type="dxa"/>
          </w:tcPr>
          <w:p w14:paraId="55278FC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Internal Power Supply Monitor Status with a confirmation time of 100ms and a recovery time of 0ms according to the following logic:</w:t>
            </w:r>
          </w:p>
          <w:p w14:paraId="69C3B5E8" w14:textId="77777777" w:rsidR="00C63E25" w:rsidRPr="00350027" w:rsidRDefault="00C63E25" w:rsidP="00F33256">
            <w:pPr>
              <w:rPr>
                <w:rFonts w:asciiTheme="minorHAnsi" w:hAnsiTheme="minorHAnsi"/>
              </w:rPr>
            </w:pPr>
            <w:r w:rsidRPr="00350027">
              <w:rPr>
                <w:rFonts w:asciiTheme="minorHAnsi" w:hAnsiTheme="minorHAnsi"/>
              </w:rPr>
              <w:tab/>
              <w:t xml:space="preserve">       IF Debounced_ANALOG_SUPPLIES_OK = FALSE</w:t>
            </w:r>
          </w:p>
          <w:p w14:paraId="142685B6" w14:textId="77777777" w:rsidR="00C63E25" w:rsidRPr="00350027" w:rsidRDefault="00C63E25" w:rsidP="00F33256">
            <w:pPr>
              <w:rPr>
                <w:rFonts w:asciiTheme="minorHAnsi" w:hAnsiTheme="minorHAnsi"/>
              </w:rPr>
            </w:pPr>
            <w:r w:rsidRPr="00350027">
              <w:rPr>
                <w:rFonts w:asciiTheme="minorHAnsi" w:hAnsiTheme="minorHAnsi"/>
              </w:rPr>
              <w:tab/>
              <w:t xml:space="preserve">       THEN </w:t>
            </w:r>
          </w:p>
          <w:p w14:paraId="24E4575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Internal Power Supply Monitor Status = TRUE</w:t>
            </w:r>
          </w:p>
          <w:p w14:paraId="66F724E7"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324FA7A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Internal Power Supply Monitor Status = FALSE</w:t>
            </w:r>
          </w:p>
          <w:p w14:paraId="34DEB30A" w14:textId="77777777" w:rsidR="00C63E25" w:rsidRPr="00350027" w:rsidRDefault="00C63E25" w:rsidP="00F33256">
            <w:pPr>
              <w:rPr>
                <w:rFonts w:asciiTheme="minorHAnsi" w:hAnsiTheme="minorHAnsi"/>
              </w:rPr>
            </w:pPr>
            <w:r w:rsidRPr="00350027">
              <w:rPr>
                <w:rFonts w:asciiTheme="minorHAnsi" w:hAnsiTheme="minorHAnsi"/>
              </w:rPr>
              <w:tab/>
              <w:t xml:space="preserve">       END IF</w:t>
            </w:r>
          </w:p>
          <w:p w14:paraId="5E876185" w14:textId="77777777" w:rsidR="00C63E25" w:rsidRPr="00350027" w:rsidRDefault="00C63E25" w:rsidP="00F33256">
            <w:pPr>
              <w:rPr>
                <w:rFonts w:asciiTheme="minorHAnsi" w:hAnsiTheme="minorHAnsi"/>
              </w:rPr>
            </w:pPr>
            <w:r w:rsidRPr="00350027">
              <w:rPr>
                <w:rFonts w:asciiTheme="minorHAnsi" w:hAnsiTheme="minorHAnsi"/>
              </w:rPr>
              <w:t>Where  Debounced_ANALOG_SUPPLIES_OK is defined in MRJ_SCU_STC_SRS_124</w:t>
            </w:r>
          </w:p>
          <w:p w14:paraId="0AB511D2" w14:textId="77777777" w:rsidR="00C63E25" w:rsidRPr="00350027" w:rsidRDefault="00C63E25" w:rsidP="00F33256">
            <w:pPr>
              <w:rPr>
                <w:rFonts w:asciiTheme="minorHAnsi" w:hAnsiTheme="minorHAnsi"/>
                <w:i/>
                <w:iCs/>
              </w:rPr>
            </w:pPr>
          </w:p>
        </w:tc>
      </w:tr>
      <w:tr w:rsidR="00C63E25" w:rsidRPr="00350027" w14:paraId="0C5EC9B8" w14:textId="77777777" w:rsidTr="00F33256">
        <w:tc>
          <w:tcPr>
            <w:tcW w:w="1559" w:type="dxa"/>
          </w:tcPr>
          <w:p w14:paraId="501808CD" w14:textId="77777777" w:rsidR="00C63E25" w:rsidRPr="00350027" w:rsidRDefault="00C63E25" w:rsidP="00F33256">
            <w:pPr>
              <w:rPr>
                <w:rFonts w:asciiTheme="minorHAnsi" w:hAnsiTheme="minorHAnsi"/>
                <w:i/>
                <w:iCs/>
              </w:rPr>
            </w:pPr>
          </w:p>
        </w:tc>
        <w:tc>
          <w:tcPr>
            <w:tcW w:w="9320" w:type="dxa"/>
          </w:tcPr>
          <w:p w14:paraId="451687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BA19B2" w14:textId="77777777" w:rsidTr="00F33256">
        <w:tc>
          <w:tcPr>
            <w:tcW w:w="1559" w:type="dxa"/>
          </w:tcPr>
          <w:p w14:paraId="2B6D463A" w14:textId="77777777" w:rsidR="00C63E25" w:rsidRPr="00350027" w:rsidRDefault="00C63E25" w:rsidP="00F33256">
            <w:pPr>
              <w:rPr>
                <w:rFonts w:asciiTheme="minorHAnsi" w:hAnsiTheme="minorHAnsi"/>
                <w:i/>
                <w:iCs/>
              </w:rPr>
            </w:pPr>
          </w:p>
        </w:tc>
        <w:tc>
          <w:tcPr>
            <w:tcW w:w="9320" w:type="dxa"/>
          </w:tcPr>
          <w:p w14:paraId="1A2BE34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D6D2248" w14:textId="77777777" w:rsidTr="00F33256">
        <w:tc>
          <w:tcPr>
            <w:tcW w:w="1559" w:type="dxa"/>
          </w:tcPr>
          <w:p w14:paraId="1E78766A" w14:textId="77777777" w:rsidR="00C63E25" w:rsidRPr="00350027" w:rsidRDefault="00C63E25" w:rsidP="00F33256">
            <w:pPr>
              <w:rPr>
                <w:rFonts w:asciiTheme="minorHAnsi" w:hAnsiTheme="minorHAnsi"/>
                <w:i/>
                <w:iCs/>
              </w:rPr>
            </w:pPr>
          </w:p>
        </w:tc>
        <w:tc>
          <w:tcPr>
            <w:tcW w:w="9320" w:type="dxa"/>
          </w:tcPr>
          <w:p w14:paraId="0E63958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C8F8BF" w14:textId="77777777" w:rsidR="00C63E25" w:rsidRPr="00350027" w:rsidRDefault="00C63E25" w:rsidP="00C63E25">
      <w:pPr>
        <w:rPr>
          <w:rFonts w:asciiTheme="minorHAnsi" w:hAnsiTheme="minorHAnsi"/>
        </w:rPr>
      </w:pPr>
    </w:p>
    <w:p w14:paraId="7EFBBA5C" w14:textId="77777777" w:rsidR="00C63E25" w:rsidRPr="00350027" w:rsidRDefault="00C63E25" w:rsidP="00C63E25">
      <w:pPr>
        <w:pStyle w:val="Heading4"/>
        <w:rPr>
          <w:rFonts w:asciiTheme="minorHAnsi" w:hAnsiTheme="minorHAnsi"/>
        </w:rPr>
      </w:pPr>
      <w:r w:rsidRPr="00350027">
        <w:rPr>
          <w:rFonts w:asciiTheme="minorHAnsi" w:hAnsiTheme="minorHAnsi"/>
        </w:rPr>
        <w:t>A_DMC_9 LADC &amp; A_DMC_9 RADC &amp; A_DMC_9 ISI Airspeed Reasonableness Check Monitor</w:t>
      </w:r>
    </w:p>
    <w:p w14:paraId="1A2948B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21B2143" w14:textId="77777777" w:rsidTr="00F33256">
        <w:tc>
          <w:tcPr>
            <w:tcW w:w="1559" w:type="dxa"/>
          </w:tcPr>
          <w:p w14:paraId="3CD87B7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MRJ_SCU_STC_SRS_1178</w:t>
            </w:r>
          </w:p>
        </w:tc>
        <w:tc>
          <w:tcPr>
            <w:tcW w:w="9320" w:type="dxa"/>
          </w:tcPr>
          <w:p w14:paraId="580540EC" w14:textId="77777777" w:rsidR="00C63E25" w:rsidRPr="00350027" w:rsidRDefault="00C63E25" w:rsidP="00F33256">
            <w:pPr>
              <w:rPr>
                <w:rFonts w:asciiTheme="minorHAnsi" w:hAnsiTheme="minorHAnsi"/>
              </w:rPr>
            </w:pPr>
            <w:r w:rsidRPr="00350027">
              <w:rPr>
                <w:rFonts w:asciiTheme="minorHAnsi" w:hAnsiTheme="minorHAnsi"/>
              </w:rPr>
              <w:t xml:space="preserve">If all A_DMC_9 LADC Monitor Status and A_DMC_9 RADC Monitor Status and A_DMC_9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LADC and A_DMC_9 RADC  and A_DMC_9 ISI Reasonableness Check Monitor Status</w:t>
            </w:r>
            <w:r w:rsidRPr="00350027">
              <w:rPr>
                <w:rFonts w:asciiTheme="minorHAnsi" w:hAnsiTheme="minorHAnsi"/>
              </w:rPr>
              <w:t xml:space="preserve"> to TRUE if </w:t>
            </w:r>
          </w:p>
          <w:p w14:paraId="5C987C84" w14:textId="77777777" w:rsidR="00C63E25" w:rsidRPr="00350027" w:rsidRDefault="00C63E25" w:rsidP="00F33256">
            <w:pPr>
              <w:rPr>
                <w:rFonts w:asciiTheme="minorHAnsi" w:hAnsiTheme="minorHAnsi"/>
              </w:rPr>
            </w:pPr>
            <w:r w:rsidRPr="00350027">
              <w:rPr>
                <w:rFonts w:asciiTheme="minorHAnsi" w:hAnsiTheme="minorHAnsi"/>
              </w:rPr>
              <w:t xml:space="preserve">(Condition_1 is TRUE OR Condition_2 is TRUE OR Condition_3 is TRUE) for at least 420ms; otherwise leave </w:t>
            </w:r>
            <w:r w:rsidRPr="00350027">
              <w:rPr>
                <w:rFonts w:asciiTheme="minorHAnsi" w:hAnsiTheme="minorHAnsi"/>
                <w:i/>
                <w:iCs/>
              </w:rPr>
              <w:t>A_DMC_9 LADC and A_DMC_9 RADC  and A_DMC_9 ISI Reasonableness Check Monitor Status</w:t>
            </w:r>
            <w:r w:rsidRPr="00350027">
              <w:rPr>
                <w:rFonts w:asciiTheme="minorHAnsi" w:hAnsiTheme="minorHAnsi"/>
              </w:rPr>
              <w:t xml:space="preserve"> unchanged from an initial value of FALSE.</w:t>
            </w:r>
          </w:p>
          <w:p w14:paraId="60EDCB89" w14:textId="77777777" w:rsidR="00C63E25" w:rsidRPr="00350027" w:rsidRDefault="00C63E25" w:rsidP="00F33256">
            <w:pPr>
              <w:rPr>
                <w:rFonts w:asciiTheme="minorHAnsi" w:hAnsiTheme="minorHAnsi"/>
              </w:rPr>
            </w:pPr>
          </w:p>
          <w:p w14:paraId="1DA64314" w14:textId="77777777" w:rsidR="00C63E25" w:rsidRPr="00350027" w:rsidRDefault="00C63E25" w:rsidP="00F33256">
            <w:pPr>
              <w:rPr>
                <w:rFonts w:asciiTheme="minorHAnsi" w:hAnsiTheme="minorHAnsi"/>
              </w:rPr>
            </w:pPr>
            <w:r w:rsidRPr="00350027">
              <w:rPr>
                <w:rFonts w:asciiTheme="minorHAnsi" w:hAnsiTheme="minorHAnsi"/>
              </w:rPr>
              <w:t xml:space="preserve">Condition_1 is : </w:t>
            </w:r>
          </w:p>
          <w:p w14:paraId="0E6816DB"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LADC Airspeed and MidAirspeed differs by more than the AirspeedTolerance defined by the following logic below AND</w:t>
            </w:r>
          </w:p>
          <w:p w14:paraId="4A419910"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RADC Airspeed and MidAirspeed differs by more than the AirspeedTolerance defined by the following logic below.</w:t>
            </w:r>
          </w:p>
          <w:p w14:paraId="5199DBEB" w14:textId="77777777" w:rsidR="00C63E25" w:rsidRPr="00350027" w:rsidRDefault="00C63E25" w:rsidP="00F33256">
            <w:pPr>
              <w:rPr>
                <w:rFonts w:asciiTheme="minorHAnsi" w:hAnsiTheme="minorHAnsi"/>
              </w:rPr>
            </w:pPr>
          </w:p>
          <w:p w14:paraId="1696AFCC" w14:textId="77777777" w:rsidR="00C63E25" w:rsidRPr="00350027" w:rsidRDefault="00C63E25" w:rsidP="00F33256">
            <w:pPr>
              <w:rPr>
                <w:rFonts w:asciiTheme="minorHAnsi" w:hAnsiTheme="minorHAnsi"/>
              </w:rPr>
            </w:pPr>
            <w:r w:rsidRPr="00350027">
              <w:rPr>
                <w:rFonts w:asciiTheme="minorHAnsi" w:hAnsiTheme="minorHAnsi"/>
              </w:rPr>
              <w:t xml:space="preserve">Condition_2 is : </w:t>
            </w:r>
          </w:p>
          <w:p w14:paraId="2DE2EE64"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LADC Airspeed and MidAirspeed differs by more than the AirspeedTolerance defined by the following logic below AND</w:t>
            </w:r>
          </w:p>
          <w:p w14:paraId="75E03E87"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ISI Airspeed and MidAirspeed differs by more than the AirspeedTolerance defined by the following logic below.</w:t>
            </w:r>
          </w:p>
          <w:p w14:paraId="36CBB6D5" w14:textId="77777777" w:rsidR="00C63E25" w:rsidRPr="00350027" w:rsidRDefault="00C63E25" w:rsidP="00F33256">
            <w:pPr>
              <w:rPr>
                <w:rFonts w:asciiTheme="minorHAnsi" w:hAnsiTheme="minorHAnsi"/>
              </w:rPr>
            </w:pPr>
          </w:p>
          <w:p w14:paraId="4031D189" w14:textId="77777777" w:rsidR="00C63E25" w:rsidRPr="00350027" w:rsidRDefault="00C63E25" w:rsidP="00F33256">
            <w:pPr>
              <w:rPr>
                <w:rFonts w:asciiTheme="minorHAnsi" w:hAnsiTheme="minorHAnsi"/>
              </w:rPr>
            </w:pPr>
            <w:r w:rsidRPr="00350027">
              <w:rPr>
                <w:rFonts w:asciiTheme="minorHAnsi" w:hAnsiTheme="minorHAnsi"/>
              </w:rPr>
              <w:t xml:space="preserve">Condition_3 is : </w:t>
            </w:r>
          </w:p>
          <w:p w14:paraId="52404B89" w14:textId="77777777" w:rsidR="00C63E25" w:rsidRPr="00350027" w:rsidRDefault="00C63E25" w:rsidP="00F33256">
            <w:pPr>
              <w:rPr>
                <w:rFonts w:asciiTheme="minorHAnsi" w:hAnsiTheme="minorHAnsi"/>
              </w:rPr>
            </w:pPr>
            <w:r w:rsidRPr="00350027">
              <w:rPr>
                <w:rFonts w:asciiTheme="minorHAnsi" w:hAnsiTheme="minorHAnsi"/>
              </w:rPr>
              <w:t>The absolute difference between the A_DMC_9 RADC Airspeed and MidAirspeed differs by more than the AirspeedTolerance defined by the following logic below AND</w:t>
            </w:r>
          </w:p>
          <w:p w14:paraId="079EADA6" w14:textId="77777777" w:rsidR="00C63E25" w:rsidRPr="00350027" w:rsidRDefault="00C63E25" w:rsidP="00F33256">
            <w:pPr>
              <w:rPr>
                <w:rFonts w:asciiTheme="minorHAnsi" w:hAnsiTheme="minorHAnsi"/>
              </w:rPr>
            </w:pPr>
            <w:r w:rsidRPr="00350027">
              <w:rPr>
                <w:rFonts w:asciiTheme="minorHAnsi" w:hAnsiTheme="minorHAnsi"/>
              </w:rPr>
              <w:lastRenderedPageBreak/>
              <w:t>the absolute difference between the A_DMC_9 ISI Airspeed and MidAirspeed differs by more than the AirspeedTolerance defined by the following logic below.</w:t>
            </w:r>
          </w:p>
          <w:p w14:paraId="6D787BD7" w14:textId="77777777" w:rsidR="00C63E25" w:rsidRPr="00350027" w:rsidRDefault="00C63E25" w:rsidP="00F33256">
            <w:pPr>
              <w:rPr>
                <w:rFonts w:asciiTheme="minorHAnsi" w:hAnsiTheme="minorHAnsi"/>
              </w:rPr>
            </w:pPr>
          </w:p>
          <w:p w14:paraId="4233CC55" w14:textId="77777777" w:rsidR="00C63E25" w:rsidRPr="00350027" w:rsidRDefault="00C63E25" w:rsidP="00F33256">
            <w:pPr>
              <w:rPr>
                <w:rFonts w:asciiTheme="minorHAnsi" w:hAnsiTheme="minorHAnsi"/>
              </w:rPr>
            </w:pPr>
            <w:r w:rsidRPr="00350027">
              <w:rPr>
                <w:rFonts w:asciiTheme="minorHAnsi" w:hAnsiTheme="minorHAnsi"/>
              </w:rPr>
              <w:t>Where MidAirspeed is the median of A_DMC_9 LADC Airspeed and A_DMC_9 RADC Airspeed and A_DMC_9 ISI Airspeed.</w:t>
            </w:r>
          </w:p>
          <w:p w14:paraId="5832C201" w14:textId="77777777" w:rsidR="00C63E25" w:rsidRPr="00350027" w:rsidRDefault="00C63E25" w:rsidP="00F33256">
            <w:pPr>
              <w:rPr>
                <w:rFonts w:asciiTheme="minorHAnsi" w:hAnsiTheme="minorHAnsi"/>
              </w:rPr>
            </w:pPr>
          </w:p>
          <w:p w14:paraId="2E497422"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52F91909" w14:textId="77777777" w:rsidR="00C63E25" w:rsidRPr="00350027" w:rsidRDefault="00C63E25" w:rsidP="00F33256">
            <w:pPr>
              <w:rPr>
                <w:rFonts w:asciiTheme="minorHAnsi" w:hAnsiTheme="minorHAnsi"/>
              </w:rPr>
            </w:pPr>
            <w:r w:rsidRPr="00350027">
              <w:rPr>
                <w:rFonts w:asciiTheme="minorHAnsi" w:hAnsiTheme="minorHAnsi"/>
              </w:rPr>
              <w:t xml:space="preserve">            IF MidAirspeed &lt; 35kts</w:t>
            </w:r>
          </w:p>
          <w:p w14:paraId="3942628F"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2CBDE31"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2217DA44"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081D1BBA"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5FBD6AD0"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00B788E7" w14:textId="77777777" w:rsidR="00C63E25" w:rsidRPr="00350027" w:rsidRDefault="00C63E25" w:rsidP="00F33256">
            <w:pPr>
              <w:rPr>
                <w:rFonts w:asciiTheme="minorHAnsi" w:hAnsiTheme="minorHAnsi"/>
              </w:rPr>
            </w:pPr>
          </w:p>
          <w:p w14:paraId="1C0BC981"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LADC Monitor Status is defined in MRJ_SCU_STC_SRS_811</w:t>
            </w:r>
          </w:p>
          <w:p w14:paraId="0B3E2D90" w14:textId="77777777" w:rsidR="00C63E25" w:rsidRPr="00350027" w:rsidRDefault="00C63E25" w:rsidP="00F33256">
            <w:pPr>
              <w:rPr>
                <w:rFonts w:asciiTheme="minorHAnsi" w:hAnsiTheme="minorHAnsi"/>
              </w:rPr>
            </w:pPr>
            <w:r w:rsidRPr="00350027">
              <w:rPr>
                <w:rFonts w:asciiTheme="minorHAnsi" w:hAnsiTheme="minorHAnsi"/>
              </w:rPr>
              <w:tab/>
              <w:t>A_DMC_9 RADC Monitor Status is defined in MRJ_SCU_STC_SRS_1051</w:t>
            </w:r>
          </w:p>
          <w:p w14:paraId="6B66A82B" w14:textId="77777777" w:rsidR="00C63E25" w:rsidRPr="00350027" w:rsidRDefault="00C63E25" w:rsidP="00F33256">
            <w:pPr>
              <w:rPr>
                <w:rFonts w:asciiTheme="minorHAnsi" w:hAnsiTheme="minorHAnsi"/>
              </w:rPr>
            </w:pPr>
            <w:r w:rsidRPr="00350027">
              <w:rPr>
                <w:rFonts w:asciiTheme="minorHAnsi" w:hAnsiTheme="minorHAnsi"/>
              </w:rPr>
              <w:tab/>
              <w:t>A_DMC_9 ISI Monitor Status is defined in MRJ_SCU_STC_SRS_818</w:t>
            </w:r>
          </w:p>
          <w:p w14:paraId="5C4E5A51" w14:textId="77777777" w:rsidR="00C63E25" w:rsidRPr="00350027" w:rsidRDefault="00C63E25" w:rsidP="00F33256">
            <w:pPr>
              <w:rPr>
                <w:rFonts w:asciiTheme="minorHAnsi" w:hAnsiTheme="minorHAnsi"/>
              </w:rPr>
            </w:pPr>
            <w:r w:rsidRPr="00350027">
              <w:rPr>
                <w:rFonts w:asciiTheme="minorHAnsi" w:hAnsiTheme="minorHAnsi"/>
              </w:rPr>
              <w:tab/>
              <w:t>A_DMC_9 LADC Airspeed is defined in MRJ_SCU_STC_SRS_135</w:t>
            </w:r>
          </w:p>
          <w:p w14:paraId="44EBABD1" w14:textId="77777777" w:rsidR="00C63E25" w:rsidRPr="00350027" w:rsidRDefault="00C63E25" w:rsidP="00F33256">
            <w:pPr>
              <w:rPr>
                <w:rFonts w:asciiTheme="minorHAnsi" w:hAnsiTheme="minorHAnsi"/>
              </w:rPr>
            </w:pPr>
            <w:r w:rsidRPr="00350027">
              <w:rPr>
                <w:rFonts w:asciiTheme="minorHAnsi" w:hAnsiTheme="minorHAnsi"/>
              </w:rPr>
              <w:tab/>
              <w:t>A_DMC_9 RADC Airspeed is defined in MRJ_SCU_STC_SRS_1087</w:t>
            </w:r>
          </w:p>
          <w:p w14:paraId="202B5B54"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ISI Airspeed is defined in MRJ_SCU_STC_SRS_848</w:t>
            </w:r>
          </w:p>
          <w:p w14:paraId="3A5B564B" w14:textId="77777777" w:rsidR="00C63E25" w:rsidRPr="00350027" w:rsidRDefault="00C63E25" w:rsidP="00F33256">
            <w:pPr>
              <w:rPr>
                <w:rFonts w:asciiTheme="minorHAnsi" w:hAnsiTheme="minorHAnsi"/>
              </w:rPr>
            </w:pPr>
          </w:p>
          <w:p w14:paraId="5D0A5E99" w14:textId="77777777" w:rsidR="00C63E25" w:rsidRPr="00350027" w:rsidRDefault="00C63E25" w:rsidP="00F33256">
            <w:pPr>
              <w:rPr>
                <w:rFonts w:asciiTheme="minorHAnsi" w:hAnsiTheme="minorHAnsi"/>
              </w:rPr>
            </w:pPr>
            <w:r w:rsidRPr="00350027">
              <w:rPr>
                <w:rFonts w:asciiTheme="minorHAnsi" w:hAnsiTheme="minorHAnsi"/>
              </w:rPr>
              <w:t xml:space="preserve">Note: The monitor is not recoverable. </w:t>
            </w:r>
          </w:p>
          <w:p w14:paraId="71DC0E3D" w14:textId="77777777" w:rsidR="00C63E25" w:rsidRPr="00350027" w:rsidRDefault="00C63E25" w:rsidP="00F33256">
            <w:pPr>
              <w:rPr>
                <w:rFonts w:asciiTheme="minorHAnsi" w:hAnsiTheme="minorHAnsi"/>
                <w:i/>
                <w:iCs/>
              </w:rPr>
            </w:pPr>
          </w:p>
        </w:tc>
      </w:tr>
      <w:tr w:rsidR="00C63E25" w:rsidRPr="00350027" w14:paraId="6C18137D" w14:textId="77777777" w:rsidTr="00F33256">
        <w:tc>
          <w:tcPr>
            <w:tcW w:w="1559" w:type="dxa"/>
          </w:tcPr>
          <w:p w14:paraId="05D7DEC9" w14:textId="77777777" w:rsidR="00C63E25" w:rsidRPr="00350027" w:rsidRDefault="00C63E25" w:rsidP="00F33256">
            <w:pPr>
              <w:rPr>
                <w:rFonts w:asciiTheme="minorHAnsi" w:hAnsiTheme="minorHAnsi"/>
                <w:i/>
                <w:iCs/>
              </w:rPr>
            </w:pPr>
          </w:p>
        </w:tc>
        <w:tc>
          <w:tcPr>
            <w:tcW w:w="9320" w:type="dxa"/>
          </w:tcPr>
          <w:p w14:paraId="458A778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E10D7A8" w14:textId="77777777" w:rsidTr="00F33256">
        <w:tc>
          <w:tcPr>
            <w:tcW w:w="1559" w:type="dxa"/>
          </w:tcPr>
          <w:p w14:paraId="72B08B02" w14:textId="77777777" w:rsidR="00C63E25" w:rsidRPr="00350027" w:rsidRDefault="00C63E25" w:rsidP="00F33256">
            <w:pPr>
              <w:rPr>
                <w:rFonts w:asciiTheme="minorHAnsi" w:hAnsiTheme="minorHAnsi"/>
                <w:i/>
                <w:iCs/>
              </w:rPr>
            </w:pPr>
          </w:p>
        </w:tc>
        <w:tc>
          <w:tcPr>
            <w:tcW w:w="9320" w:type="dxa"/>
          </w:tcPr>
          <w:p w14:paraId="79D1BB7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1C512CB" w14:textId="77777777" w:rsidTr="00F33256">
        <w:tc>
          <w:tcPr>
            <w:tcW w:w="1559" w:type="dxa"/>
          </w:tcPr>
          <w:p w14:paraId="672E40BD" w14:textId="77777777" w:rsidR="00C63E25" w:rsidRPr="00350027" w:rsidRDefault="00C63E25" w:rsidP="00F33256">
            <w:pPr>
              <w:rPr>
                <w:rFonts w:asciiTheme="minorHAnsi" w:hAnsiTheme="minorHAnsi"/>
                <w:i/>
                <w:iCs/>
              </w:rPr>
            </w:pPr>
          </w:p>
        </w:tc>
        <w:tc>
          <w:tcPr>
            <w:tcW w:w="9320" w:type="dxa"/>
          </w:tcPr>
          <w:p w14:paraId="747684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06E9A8A" w14:textId="77777777" w:rsidR="00C63E25" w:rsidRPr="00350027" w:rsidRDefault="00C63E25" w:rsidP="00C63E25">
      <w:pPr>
        <w:rPr>
          <w:rFonts w:asciiTheme="minorHAnsi" w:hAnsiTheme="minorHAnsi"/>
        </w:rPr>
      </w:pPr>
    </w:p>
    <w:p w14:paraId="2E2B5AB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FEF8857" w14:textId="77777777" w:rsidTr="00F33256">
        <w:tc>
          <w:tcPr>
            <w:tcW w:w="1559" w:type="dxa"/>
          </w:tcPr>
          <w:p w14:paraId="5044840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MRJ_SCU_STC_SRS_1203</w:t>
            </w:r>
          </w:p>
        </w:tc>
        <w:tc>
          <w:tcPr>
            <w:tcW w:w="9320" w:type="dxa"/>
          </w:tcPr>
          <w:p w14:paraId="6F8AE8C2"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&amp; A_DMC_9 RADC &amp; A_DMC_9 ISI Airspeed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3F105090" w14:textId="77777777" w:rsidR="00C63E25" w:rsidRPr="00350027" w:rsidRDefault="00C63E25" w:rsidP="00F33256">
            <w:pPr>
              <w:rPr>
                <w:rFonts w:asciiTheme="minorHAnsi" w:hAnsiTheme="minorHAnsi"/>
                <w:i/>
                <w:iCs/>
              </w:rPr>
            </w:pPr>
          </w:p>
        </w:tc>
      </w:tr>
      <w:tr w:rsidR="00C63E25" w:rsidRPr="00350027" w14:paraId="2F1E85AE" w14:textId="77777777" w:rsidTr="00F33256">
        <w:tc>
          <w:tcPr>
            <w:tcW w:w="1559" w:type="dxa"/>
          </w:tcPr>
          <w:p w14:paraId="534E5E40" w14:textId="77777777" w:rsidR="00C63E25" w:rsidRPr="00350027" w:rsidRDefault="00C63E25" w:rsidP="00F33256">
            <w:pPr>
              <w:rPr>
                <w:rFonts w:asciiTheme="minorHAnsi" w:hAnsiTheme="minorHAnsi"/>
                <w:i/>
                <w:iCs/>
              </w:rPr>
            </w:pPr>
          </w:p>
        </w:tc>
        <w:tc>
          <w:tcPr>
            <w:tcW w:w="9320" w:type="dxa"/>
          </w:tcPr>
          <w:p w14:paraId="0082A5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FA09E9" w14:textId="77777777" w:rsidTr="00F33256">
        <w:tc>
          <w:tcPr>
            <w:tcW w:w="1559" w:type="dxa"/>
          </w:tcPr>
          <w:p w14:paraId="40FB3B81" w14:textId="77777777" w:rsidR="00C63E25" w:rsidRPr="00350027" w:rsidRDefault="00C63E25" w:rsidP="00F33256">
            <w:pPr>
              <w:rPr>
                <w:rFonts w:asciiTheme="minorHAnsi" w:hAnsiTheme="minorHAnsi"/>
                <w:i/>
                <w:iCs/>
              </w:rPr>
            </w:pPr>
          </w:p>
        </w:tc>
        <w:tc>
          <w:tcPr>
            <w:tcW w:w="9320" w:type="dxa"/>
          </w:tcPr>
          <w:p w14:paraId="01269A4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D49D77A" w14:textId="77777777" w:rsidTr="00F33256">
        <w:tc>
          <w:tcPr>
            <w:tcW w:w="1559" w:type="dxa"/>
          </w:tcPr>
          <w:p w14:paraId="535B013E" w14:textId="77777777" w:rsidR="00C63E25" w:rsidRPr="00350027" w:rsidRDefault="00C63E25" w:rsidP="00F33256">
            <w:pPr>
              <w:rPr>
                <w:rFonts w:asciiTheme="minorHAnsi" w:hAnsiTheme="minorHAnsi"/>
                <w:i/>
                <w:iCs/>
              </w:rPr>
            </w:pPr>
          </w:p>
        </w:tc>
        <w:tc>
          <w:tcPr>
            <w:tcW w:w="9320" w:type="dxa"/>
          </w:tcPr>
          <w:p w14:paraId="654B856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DC1DFD" w14:textId="77777777" w:rsidR="00C63E25" w:rsidRPr="00350027" w:rsidRDefault="00C63E25" w:rsidP="00C63E25">
      <w:pPr>
        <w:rPr>
          <w:rFonts w:asciiTheme="minorHAnsi" w:hAnsiTheme="minorHAnsi"/>
        </w:rPr>
      </w:pPr>
    </w:p>
    <w:p w14:paraId="7B77555D" w14:textId="77777777" w:rsidR="00C63E25" w:rsidRPr="00350027" w:rsidRDefault="00C63E25" w:rsidP="00C63E25">
      <w:pPr>
        <w:pStyle w:val="Heading4"/>
        <w:rPr>
          <w:rFonts w:asciiTheme="minorHAnsi" w:hAnsiTheme="minorHAnsi"/>
        </w:rPr>
      </w:pPr>
      <w:r w:rsidRPr="00350027">
        <w:rPr>
          <w:rFonts w:asciiTheme="minorHAnsi" w:hAnsiTheme="minorHAnsi"/>
        </w:rPr>
        <w:t>A_DMC_9 LADC and A_DMC_9 ISI Reasonableness Check Monitor</w:t>
      </w:r>
    </w:p>
    <w:p w14:paraId="2C12C48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448555C" w14:textId="77777777" w:rsidTr="00F33256">
        <w:tc>
          <w:tcPr>
            <w:tcW w:w="1559" w:type="dxa"/>
          </w:tcPr>
          <w:p w14:paraId="670B211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MRJ_SCU_STC_SRS_1179</w:t>
            </w:r>
          </w:p>
        </w:tc>
        <w:tc>
          <w:tcPr>
            <w:tcW w:w="9320" w:type="dxa"/>
          </w:tcPr>
          <w:p w14:paraId="3102A28A" w14:textId="77777777" w:rsidR="00C63E25" w:rsidRPr="00350027" w:rsidRDefault="00C63E25" w:rsidP="00F33256">
            <w:pPr>
              <w:rPr>
                <w:rFonts w:asciiTheme="minorHAnsi" w:hAnsiTheme="minorHAnsi"/>
              </w:rPr>
            </w:pPr>
            <w:r w:rsidRPr="00350027">
              <w:rPr>
                <w:rFonts w:asciiTheme="minorHAnsi" w:hAnsiTheme="minorHAnsi"/>
              </w:rPr>
              <w:t xml:space="preserve">If both A_DMC_9 LADC Monitor Status and A_DMC_9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LADC and A_DMC_9 ISI Reasonableness Check Monitor Status</w:t>
            </w:r>
            <w:r w:rsidRPr="00350027">
              <w:rPr>
                <w:rFonts w:asciiTheme="minorHAnsi" w:hAnsiTheme="minorHAnsi"/>
              </w:rPr>
              <w:t xml:space="preserve"> to TRUE if </w:t>
            </w:r>
          </w:p>
          <w:p w14:paraId="4D2260C6"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A_DMC_9 LADC Airspeed and A_DMC_9 ISI Airspeed differs by more than the AirspeedTolerance defined by the following logic below for at least 420ms; otherwise leave </w:t>
            </w:r>
            <w:r w:rsidRPr="00350027">
              <w:rPr>
                <w:rFonts w:asciiTheme="minorHAnsi" w:hAnsiTheme="minorHAnsi"/>
                <w:i/>
                <w:iCs/>
              </w:rPr>
              <w:t>A_DMC_9 LADC and A_DMC_9 ISI Reasonableness Check Monitor Status</w:t>
            </w:r>
            <w:r w:rsidRPr="00350027">
              <w:rPr>
                <w:rFonts w:asciiTheme="minorHAnsi" w:hAnsiTheme="minorHAnsi"/>
              </w:rPr>
              <w:t xml:space="preserve"> unchanged from an initial value of FALSE.</w:t>
            </w:r>
          </w:p>
          <w:p w14:paraId="3AE76133" w14:textId="77777777" w:rsidR="00C63E25" w:rsidRPr="00350027" w:rsidRDefault="00C63E25" w:rsidP="00F33256">
            <w:pPr>
              <w:rPr>
                <w:rFonts w:asciiTheme="minorHAnsi" w:hAnsiTheme="minorHAnsi"/>
              </w:rPr>
            </w:pPr>
          </w:p>
          <w:p w14:paraId="5988B020"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6BD9AA38" w14:textId="77777777" w:rsidR="00C63E25" w:rsidRPr="00350027" w:rsidRDefault="00C63E25" w:rsidP="00F33256">
            <w:pPr>
              <w:rPr>
                <w:rFonts w:asciiTheme="minorHAnsi" w:hAnsiTheme="minorHAnsi"/>
              </w:rPr>
            </w:pPr>
            <w:r w:rsidRPr="00350027">
              <w:rPr>
                <w:rFonts w:asciiTheme="minorHAnsi" w:hAnsiTheme="minorHAnsi"/>
              </w:rPr>
              <w:t xml:space="preserve">            IF ((A_DMC_9 LADC Airspeed + A_DMC_9 ISI Airspeed) / 2 &lt; 35kts)</w:t>
            </w:r>
          </w:p>
          <w:p w14:paraId="18640415"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FFD5618"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44DCC6F6"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64C9A8F3"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27636D76"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C6B1306" w14:textId="77777777" w:rsidR="00C63E25" w:rsidRPr="00350027" w:rsidRDefault="00C63E25" w:rsidP="00F33256">
            <w:pPr>
              <w:rPr>
                <w:rFonts w:asciiTheme="minorHAnsi" w:hAnsiTheme="minorHAnsi"/>
              </w:rPr>
            </w:pPr>
          </w:p>
          <w:p w14:paraId="22C587C7"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LADC Monitor Status is defined in MRJ_SCU_STC_SRS_811</w:t>
            </w:r>
          </w:p>
          <w:p w14:paraId="0EF6926C" w14:textId="77777777" w:rsidR="00C63E25" w:rsidRPr="00350027" w:rsidRDefault="00C63E25" w:rsidP="00F33256">
            <w:pPr>
              <w:rPr>
                <w:rFonts w:asciiTheme="minorHAnsi" w:hAnsiTheme="minorHAnsi"/>
              </w:rPr>
            </w:pPr>
            <w:r w:rsidRPr="00350027">
              <w:rPr>
                <w:rFonts w:asciiTheme="minorHAnsi" w:hAnsiTheme="minorHAnsi"/>
              </w:rPr>
              <w:lastRenderedPageBreak/>
              <w:tab/>
              <w:t>A_DMC_9 ISI Monitor Status is defined in MRJ_SCU_STC_SRS_818</w:t>
            </w:r>
          </w:p>
          <w:p w14:paraId="245BE465" w14:textId="77777777" w:rsidR="00C63E25" w:rsidRPr="00350027" w:rsidRDefault="00C63E25" w:rsidP="00F33256">
            <w:pPr>
              <w:rPr>
                <w:rFonts w:asciiTheme="minorHAnsi" w:hAnsiTheme="minorHAnsi"/>
              </w:rPr>
            </w:pPr>
            <w:r w:rsidRPr="00350027">
              <w:rPr>
                <w:rFonts w:asciiTheme="minorHAnsi" w:hAnsiTheme="minorHAnsi"/>
              </w:rPr>
              <w:tab/>
              <w:t>A_DMC_9 LADC Airspeed is defined in MRJ_SCU_STC_SRS_135</w:t>
            </w:r>
          </w:p>
          <w:p w14:paraId="7455C224"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ISI Airspeed is defined in MRJ_SCU_STC_SRS_848</w:t>
            </w:r>
          </w:p>
          <w:p w14:paraId="1905DBE9" w14:textId="77777777" w:rsidR="00C63E25" w:rsidRPr="00350027" w:rsidRDefault="00C63E25" w:rsidP="00F33256">
            <w:pPr>
              <w:rPr>
                <w:rFonts w:asciiTheme="minorHAnsi" w:hAnsiTheme="minorHAnsi"/>
              </w:rPr>
            </w:pPr>
          </w:p>
          <w:p w14:paraId="10D244CD"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6DA62710" w14:textId="77777777" w:rsidR="00C63E25" w:rsidRPr="00350027" w:rsidRDefault="00C63E25" w:rsidP="00F33256">
            <w:pPr>
              <w:rPr>
                <w:rFonts w:asciiTheme="minorHAnsi" w:hAnsiTheme="minorHAnsi"/>
              </w:rPr>
            </w:pPr>
          </w:p>
          <w:p w14:paraId="1A3592AA" w14:textId="77777777" w:rsidR="00C63E25" w:rsidRPr="00350027" w:rsidRDefault="00C63E25" w:rsidP="00F33256">
            <w:pPr>
              <w:rPr>
                <w:rFonts w:asciiTheme="minorHAnsi" w:hAnsiTheme="minorHAnsi"/>
                <w:i/>
                <w:iCs/>
              </w:rPr>
            </w:pPr>
          </w:p>
        </w:tc>
      </w:tr>
      <w:tr w:rsidR="00C63E25" w:rsidRPr="00350027" w14:paraId="2B072149" w14:textId="77777777" w:rsidTr="00F33256">
        <w:tc>
          <w:tcPr>
            <w:tcW w:w="1559" w:type="dxa"/>
          </w:tcPr>
          <w:p w14:paraId="35FF567B" w14:textId="77777777" w:rsidR="00C63E25" w:rsidRPr="00350027" w:rsidRDefault="00C63E25" w:rsidP="00F33256">
            <w:pPr>
              <w:rPr>
                <w:rFonts w:asciiTheme="minorHAnsi" w:hAnsiTheme="minorHAnsi"/>
                <w:i/>
                <w:iCs/>
              </w:rPr>
            </w:pPr>
          </w:p>
        </w:tc>
        <w:tc>
          <w:tcPr>
            <w:tcW w:w="9320" w:type="dxa"/>
          </w:tcPr>
          <w:p w14:paraId="1FA57F0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C82EB33" w14:textId="77777777" w:rsidTr="00F33256">
        <w:tc>
          <w:tcPr>
            <w:tcW w:w="1559" w:type="dxa"/>
          </w:tcPr>
          <w:p w14:paraId="4B94BD05" w14:textId="77777777" w:rsidR="00C63E25" w:rsidRPr="00350027" w:rsidRDefault="00C63E25" w:rsidP="00F33256">
            <w:pPr>
              <w:rPr>
                <w:rFonts w:asciiTheme="minorHAnsi" w:hAnsiTheme="minorHAnsi"/>
                <w:i/>
                <w:iCs/>
              </w:rPr>
            </w:pPr>
          </w:p>
        </w:tc>
        <w:tc>
          <w:tcPr>
            <w:tcW w:w="9320" w:type="dxa"/>
          </w:tcPr>
          <w:p w14:paraId="242437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DE80416" w14:textId="77777777" w:rsidTr="00F33256">
        <w:tc>
          <w:tcPr>
            <w:tcW w:w="1559" w:type="dxa"/>
          </w:tcPr>
          <w:p w14:paraId="6585C46A" w14:textId="77777777" w:rsidR="00C63E25" w:rsidRPr="00350027" w:rsidRDefault="00C63E25" w:rsidP="00F33256">
            <w:pPr>
              <w:rPr>
                <w:rFonts w:asciiTheme="minorHAnsi" w:hAnsiTheme="minorHAnsi"/>
                <w:i/>
                <w:iCs/>
              </w:rPr>
            </w:pPr>
          </w:p>
        </w:tc>
        <w:tc>
          <w:tcPr>
            <w:tcW w:w="9320" w:type="dxa"/>
          </w:tcPr>
          <w:p w14:paraId="57CCFB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8F1AAE9" w14:textId="77777777" w:rsidR="00C63E25" w:rsidRPr="00350027" w:rsidRDefault="00C63E25" w:rsidP="00C63E25">
      <w:pPr>
        <w:rPr>
          <w:rFonts w:asciiTheme="minorHAnsi" w:hAnsiTheme="minorHAnsi"/>
        </w:rPr>
      </w:pPr>
    </w:p>
    <w:p w14:paraId="6A36B4A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AC6896F" w14:textId="77777777" w:rsidTr="00F33256">
        <w:tc>
          <w:tcPr>
            <w:tcW w:w="1559" w:type="dxa"/>
          </w:tcPr>
          <w:p w14:paraId="4FBCC5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MRJ_SCU_STC_SRS_1204</w:t>
            </w:r>
          </w:p>
        </w:tc>
        <w:tc>
          <w:tcPr>
            <w:tcW w:w="9320" w:type="dxa"/>
          </w:tcPr>
          <w:p w14:paraId="17E35CC1"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LADC and A_DMC_9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086A22D2" w14:textId="77777777" w:rsidR="00C63E25" w:rsidRPr="00350027" w:rsidRDefault="00C63E25" w:rsidP="00F33256">
            <w:pPr>
              <w:rPr>
                <w:rFonts w:asciiTheme="minorHAnsi" w:hAnsiTheme="minorHAnsi"/>
                <w:i/>
                <w:iCs/>
              </w:rPr>
            </w:pPr>
          </w:p>
        </w:tc>
      </w:tr>
      <w:tr w:rsidR="00C63E25" w:rsidRPr="00350027" w14:paraId="16B9323D" w14:textId="77777777" w:rsidTr="00F33256">
        <w:tc>
          <w:tcPr>
            <w:tcW w:w="1559" w:type="dxa"/>
          </w:tcPr>
          <w:p w14:paraId="5D935B89" w14:textId="77777777" w:rsidR="00C63E25" w:rsidRPr="00350027" w:rsidRDefault="00C63E25" w:rsidP="00F33256">
            <w:pPr>
              <w:rPr>
                <w:rFonts w:asciiTheme="minorHAnsi" w:hAnsiTheme="minorHAnsi"/>
                <w:i/>
                <w:iCs/>
              </w:rPr>
            </w:pPr>
          </w:p>
        </w:tc>
        <w:tc>
          <w:tcPr>
            <w:tcW w:w="9320" w:type="dxa"/>
          </w:tcPr>
          <w:p w14:paraId="792B8C7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6DFCB1C" w14:textId="77777777" w:rsidTr="00F33256">
        <w:tc>
          <w:tcPr>
            <w:tcW w:w="1559" w:type="dxa"/>
          </w:tcPr>
          <w:p w14:paraId="59C902D5" w14:textId="77777777" w:rsidR="00C63E25" w:rsidRPr="00350027" w:rsidRDefault="00C63E25" w:rsidP="00F33256">
            <w:pPr>
              <w:rPr>
                <w:rFonts w:asciiTheme="minorHAnsi" w:hAnsiTheme="minorHAnsi"/>
                <w:i/>
                <w:iCs/>
              </w:rPr>
            </w:pPr>
          </w:p>
        </w:tc>
        <w:tc>
          <w:tcPr>
            <w:tcW w:w="9320" w:type="dxa"/>
          </w:tcPr>
          <w:p w14:paraId="0F7E99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FD45B6A" w14:textId="77777777" w:rsidTr="00F33256">
        <w:tc>
          <w:tcPr>
            <w:tcW w:w="1559" w:type="dxa"/>
          </w:tcPr>
          <w:p w14:paraId="527F9F07" w14:textId="77777777" w:rsidR="00C63E25" w:rsidRPr="00350027" w:rsidRDefault="00C63E25" w:rsidP="00F33256">
            <w:pPr>
              <w:rPr>
                <w:rFonts w:asciiTheme="minorHAnsi" w:hAnsiTheme="minorHAnsi"/>
                <w:i/>
                <w:iCs/>
              </w:rPr>
            </w:pPr>
          </w:p>
        </w:tc>
        <w:tc>
          <w:tcPr>
            <w:tcW w:w="9320" w:type="dxa"/>
          </w:tcPr>
          <w:p w14:paraId="0504AF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C3A3A3" w14:textId="77777777" w:rsidR="00C63E25" w:rsidRPr="00350027" w:rsidRDefault="00C63E25" w:rsidP="00C63E25">
      <w:pPr>
        <w:rPr>
          <w:rFonts w:asciiTheme="minorHAnsi" w:hAnsiTheme="minorHAnsi"/>
        </w:rPr>
      </w:pPr>
    </w:p>
    <w:p w14:paraId="5C696B8C" w14:textId="77777777" w:rsidR="00C63E25" w:rsidRPr="00350027" w:rsidRDefault="00C63E25" w:rsidP="00C63E25">
      <w:pPr>
        <w:pStyle w:val="Heading4"/>
        <w:rPr>
          <w:rFonts w:asciiTheme="minorHAnsi" w:hAnsiTheme="minorHAnsi"/>
        </w:rPr>
      </w:pPr>
      <w:r w:rsidRPr="00350027">
        <w:rPr>
          <w:rFonts w:asciiTheme="minorHAnsi" w:hAnsiTheme="minorHAnsi"/>
        </w:rPr>
        <w:t>A_DMC_9 RADC and A_DMC_9 ISI Reasonableness Check Monitor</w:t>
      </w:r>
    </w:p>
    <w:p w14:paraId="534FB0B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26588DE" w14:textId="77777777" w:rsidTr="00F33256">
        <w:tc>
          <w:tcPr>
            <w:tcW w:w="1559" w:type="dxa"/>
          </w:tcPr>
          <w:p w14:paraId="333AB0E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MRJ_SCU_STC_SRS_1180</w:t>
            </w:r>
          </w:p>
        </w:tc>
        <w:tc>
          <w:tcPr>
            <w:tcW w:w="9320" w:type="dxa"/>
          </w:tcPr>
          <w:p w14:paraId="6DA03FCA" w14:textId="77777777" w:rsidR="00C63E25" w:rsidRPr="00350027" w:rsidRDefault="00C63E25" w:rsidP="00F33256">
            <w:pPr>
              <w:rPr>
                <w:rFonts w:asciiTheme="minorHAnsi" w:hAnsiTheme="minorHAnsi"/>
              </w:rPr>
            </w:pPr>
            <w:r w:rsidRPr="00350027">
              <w:rPr>
                <w:rFonts w:asciiTheme="minorHAnsi" w:hAnsiTheme="minorHAnsi"/>
              </w:rPr>
              <w:t xml:space="preserve">If both A_DMC_9 RADC Monitor Status and A_DMC_9 ISI Monitor Status are not in failure, then 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A_DMC_9 RADC and A_DMC_9 ISI Reasonableness Check Monitor Status</w:t>
            </w:r>
            <w:r w:rsidRPr="00350027">
              <w:rPr>
                <w:rFonts w:asciiTheme="minorHAnsi" w:hAnsiTheme="minorHAnsi"/>
              </w:rPr>
              <w:t xml:space="preserve"> to TRUE if </w:t>
            </w:r>
          </w:p>
          <w:p w14:paraId="37BC0DFD"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A_DMC_9 RADC Airspeed and A_DMC_9 ISI Airspeed differs by more than the AirspeedTolerance defined by the following logic below for at least 420ms; otherwise leave </w:t>
            </w:r>
            <w:r w:rsidRPr="00350027">
              <w:rPr>
                <w:rFonts w:asciiTheme="minorHAnsi" w:hAnsiTheme="minorHAnsi"/>
                <w:i/>
                <w:iCs/>
              </w:rPr>
              <w:t>A_DMC_9 RADC and A_DMC_9 ISI Reasonableness Check Monitor Status</w:t>
            </w:r>
            <w:r w:rsidRPr="00350027">
              <w:rPr>
                <w:rFonts w:asciiTheme="minorHAnsi" w:hAnsiTheme="minorHAnsi"/>
              </w:rPr>
              <w:t xml:space="preserve"> unchanged from an initial value of FALSE.</w:t>
            </w:r>
          </w:p>
          <w:p w14:paraId="44716213" w14:textId="77777777" w:rsidR="00C63E25" w:rsidRPr="00350027" w:rsidRDefault="00C63E25" w:rsidP="00F33256">
            <w:pPr>
              <w:rPr>
                <w:rFonts w:asciiTheme="minorHAnsi" w:hAnsiTheme="minorHAnsi"/>
              </w:rPr>
            </w:pPr>
          </w:p>
          <w:p w14:paraId="4CCC5176"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555DFE8C" w14:textId="77777777" w:rsidR="00C63E25" w:rsidRPr="00350027" w:rsidRDefault="00C63E25" w:rsidP="00F33256">
            <w:pPr>
              <w:rPr>
                <w:rFonts w:asciiTheme="minorHAnsi" w:hAnsiTheme="minorHAnsi"/>
              </w:rPr>
            </w:pPr>
            <w:r w:rsidRPr="00350027">
              <w:rPr>
                <w:rFonts w:asciiTheme="minorHAnsi" w:hAnsiTheme="minorHAnsi"/>
              </w:rPr>
              <w:t xml:space="preserve">            IF ((A_DMC_9 RADC Airspeed + A_DMC_9 ISI Airspeed) / 2 &lt; 35kts)</w:t>
            </w:r>
          </w:p>
          <w:p w14:paraId="11FB232B"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A80E815"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6E54680F"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37290002"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3AF2309B"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83F8904" w14:textId="77777777" w:rsidR="00C63E25" w:rsidRPr="00350027" w:rsidRDefault="00C63E25" w:rsidP="00F33256">
            <w:pPr>
              <w:rPr>
                <w:rFonts w:asciiTheme="minorHAnsi" w:hAnsiTheme="minorHAnsi"/>
              </w:rPr>
            </w:pPr>
          </w:p>
          <w:p w14:paraId="38784F12" w14:textId="77777777" w:rsidR="00C63E25" w:rsidRPr="00350027" w:rsidRDefault="00C63E25" w:rsidP="00F33256">
            <w:pPr>
              <w:rPr>
                <w:rFonts w:asciiTheme="minorHAnsi" w:hAnsiTheme="minorHAnsi"/>
              </w:rPr>
            </w:pPr>
          </w:p>
          <w:p w14:paraId="7A7E3FAD"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A_DMC_9 RADC Monitor Status is defined in MRJ_SCU_STC_SRS_1051</w:t>
            </w:r>
          </w:p>
          <w:p w14:paraId="585DBD64" w14:textId="77777777" w:rsidR="00C63E25" w:rsidRPr="00350027" w:rsidRDefault="00C63E25" w:rsidP="00F33256">
            <w:pPr>
              <w:rPr>
                <w:rFonts w:asciiTheme="minorHAnsi" w:hAnsiTheme="minorHAnsi"/>
              </w:rPr>
            </w:pPr>
            <w:r w:rsidRPr="00350027">
              <w:rPr>
                <w:rFonts w:asciiTheme="minorHAnsi" w:hAnsiTheme="minorHAnsi"/>
              </w:rPr>
              <w:tab/>
              <w:t>A_DMC_9 ISI Monitor Status is defined in MRJ_SCU_STC_SRS_818</w:t>
            </w:r>
          </w:p>
          <w:p w14:paraId="1F3794C0" w14:textId="77777777" w:rsidR="00C63E25" w:rsidRPr="00350027" w:rsidRDefault="00C63E25" w:rsidP="00F33256">
            <w:pPr>
              <w:rPr>
                <w:rFonts w:asciiTheme="minorHAnsi" w:hAnsiTheme="minorHAnsi"/>
              </w:rPr>
            </w:pPr>
            <w:r w:rsidRPr="00350027">
              <w:rPr>
                <w:rFonts w:asciiTheme="minorHAnsi" w:hAnsiTheme="minorHAnsi"/>
              </w:rPr>
              <w:tab/>
              <w:t>A_DMC_9 RADC Airspeed is defined in MRJ_SCU_STC_SRS_1087</w:t>
            </w:r>
          </w:p>
          <w:p w14:paraId="3252410C"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A_DMC_9 ISI Airspeed is defined in MRJ_SCU_STC_SRS_848</w:t>
            </w:r>
          </w:p>
          <w:p w14:paraId="18964526" w14:textId="77777777" w:rsidR="00C63E25" w:rsidRPr="00350027" w:rsidRDefault="00C63E25" w:rsidP="00F33256">
            <w:pPr>
              <w:rPr>
                <w:rFonts w:asciiTheme="minorHAnsi" w:hAnsiTheme="minorHAnsi"/>
              </w:rPr>
            </w:pPr>
          </w:p>
          <w:p w14:paraId="57E789D6"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689FB812" w14:textId="77777777" w:rsidR="00C63E25" w:rsidRPr="00350027" w:rsidRDefault="00C63E25" w:rsidP="00F33256">
            <w:pPr>
              <w:rPr>
                <w:rFonts w:asciiTheme="minorHAnsi" w:hAnsiTheme="minorHAnsi"/>
                <w:i/>
                <w:iCs/>
              </w:rPr>
            </w:pPr>
          </w:p>
        </w:tc>
      </w:tr>
      <w:tr w:rsidR="00C63E25" w:rsidRPr="00350027" w14:paraId="36B38C3E" w14:textId="77777777" w:rsidTr="00F33256">
        <w:tc>
          <w:tcPr>
            <w:tcW w:w="1559" w:type="dxa"/>
          </w:tcPr>
          <w:p w14:paraId="1C408FEE" w14:textId="77777777" w:rsidR="00C63E25" w:rsidRPr="00350027" w:rsidRDefault="00C63E25" w:rsidP="00F33256">
            <w:pPr>
              <w:rPr>
                <w:rFonts w:asciiTheme="minorHAnsi" w:hAnsiTheme="minorHAnsi"/>
                <w:i/>
                <w:iCs/>
              </w:rPr>
            </w:pPr>
          </w:p>
        </w:tc>
        <w:tc>
          <w:tcPr>
            <w:tcW w:w="9320" w:type="dxa"/>
          </w:tcPr>
          <w:p w14:paraId="73DE6AC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6D9AD5" w14:textId="77777777" w:rsidTr="00F33256">
        <w:tc>
          <w:tcPr>
            <w:tcW w:w="1559" w:type="dxa"/>
          </w:tcPr>
          <w:p w14:paraId="2117FDAB" w14:textId="77777777" w:rsidR="00C63E25" w:rsidRPr="00350027" w:rsidRDefault="00C63E25" w:rsidP="00F33256">
            <w:pPr>
              <w:rPr>
                <w:rFonts w:asciiTheme="minorHAnsi" w:hAnsiTheme="minorHAnsi"/>
                <w:i/>
                <w:iCs/>
              </w:rPr>
            </w:pPr>
          </w:p>
        </w:tc>
        <w:tc>
          <w:tcPr>
            <w:tcW w:w="9320" w:type="dxa"/>
          </w:tcPr>
          <w:p w14:paraId="306B46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EAD2E8B" w14:textId="77777777" w:rsidTr="00F33256">
        <w:tc>
          <w:tcPr>
            <w:tcW w:w="1559" w:type="dxa"/>
          </w:tcPr>
          <w:p w14:paraId="6DD99E1D" w14:textId="77777777" w:rsidR="00C63E25" w:rsidRPr="00350027" w:rsidRDefault="00C63E25" w:rsidP="00F33256">
            <w:pPr>
              <w:rPr>
                <w:rFonts w:asciiTheme="minorHAnsi" w:hAnsiTheme="minorHAnsi"/>
                <w:i/>
                <w:iCs/>
              </w:rPr>
            </w:pPr>
          </w:p>
        </w:tc>
        <w:tc>
          <w:tcPr>
            <w:tcW w:w="9320" w:type="dxa"/>
          </w:tcPr>
          <w:p w14:paraId="5093BC5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4DF7BA3" w14:textId="77777777" w:rsidR="00C63E25" w:rsidRPr="00350027" w:rsidRDefault="00C63E25" w:rsidP="00C63E25">
      <w:pPr>
        <w:rPr>
          <w:rFonts w:asciiTheme="minorHAnsi" w:hAnsiTheme="minorHAnsi"/>
        </w:rPr>
      </w:pPr>
    </w:p>
    <w:p w14:paraId="6C9700B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A8D2865" w14:textId="77777777" w:rsidTr="00F33256">
        <w:tc>
          <w:tcPr>
            <w:tcW w:w="1559" w:type="dxa"/>
          </w:tcPr>
          <w:p w14:paraId="7802766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MRJ_SCU_STC_SRS_1205</w:t>
            </w:r>
          </w:p>
        </w:tc>
        <w:tc>
          <w:tcPr>
            <w:tcW w:w="9320" w:type="dxa"/>
          </w:tcPr>
          <w:p w14:paraId="1184D058"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A_DMC_9 RADC and A_DMC_9 ISI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2F3976BE" w14:textId="77777777" w:rsidR="00C63E25" w:rsidRPr="00350027" w:rsidRDefault="00C63E25" w:rsidP="00F33256">
            <w:pPr>
              <w:rPr>
                <w:rFonts w:asciiTheme="minorHAnsi" w:hAnsiTheme="minorHAnsi"/>
                <w:i/>
                <w:iCs/>
              </w:rPr>
            </w:pPr>
          </w:p>
        </w:tc>
      </w:tr>
      <w:tr w:rsidR="00C63E25" w:rsidRPr="00350027" w14:paraId="46937101" w14:textId="77777777" w:rsidTr="00F33256">
        <w:tc>
          <w:tcPr>
            <w:tcW w:w="1559" w:type="dxa"/>
          </w:tcPr>
          <w:p w14:paraId="24538E93" w14:textId="77777777" w:rsidR="00C63E25" w:rsidRPr="00350027" w:rsidRDefault="00C63E25" w:rsidP="00F33256">
            <w:pPr>
              <w:rPr>
                <w:rFonts w:asciiTheme="minorHAnsi" w:hAnsiTheme="minorHAnsi"/>
                <w:i/>
                <w:iCs/>
              </w:rPr>
            </w:pPr>
          </w:p>
        </w:tc>
        <w:tc>
          <w:tcPr>
            <w:tcW w:w="9320" w:type="dxa"/>
          </w:tcPr>
          <w:p w14:paraId="349155C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F88C5F" w14:textId="77777777" w:rsidTr="00F33256">
        <w:tc>
          <w:tcPr>
            <w:tcW w:w="1559" w:type="dxa"/>
          </w:tcPr>
          <w:p w14:paraId="21630D6E" w14:textId="77777777" w:rsidR="00C63E25" w:rsidRPr="00350027" w:rsidRDefault="00C63E25" w:rsidP="00F33256">
            <w:pPr>
              <w:rPr>
                <w:rFonts w:asciiTheme="minorHAnsi" w:hAnsiTheme="minorHAnsi"/>
                <w:i/>
                <w:iCs/>
              </w:rPr>
            </w:pPr>
          </w:p>
        </w:tc>
        <w:tc>
          <w:tcPr>
            <w:tcW w:w="9320" w:type="dxa"/>
          </w:tcPr>
          <w:p w14:paraId="7006F52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A4C26DE" w14:textId="77777777" w:rsidTr="00F33256">
        <w:tc>
          <w:tcPr>
            <w:tcW w:w="1559" w:type="dxa"/>
          </w:tcPr>
          <w:p w14:paraId="3B2E0E3A" w14:textId="77777777" w:rsidR="00C63E25" w:rsidRPr="00350027" w:rsidRDefault="00C63E25" w:rsidP="00F33256">
            <w:pPr>
              <w:rPr>
                <w:rFonts w:asciiTheme="minorHAnsi" w:hAnsiTheme="minorHAnsi"/>
                <w:i/>
                <w:iCs/>
              </w:rPr>
            </w:pPr>
          </w:p>
        </w:tc>
        <w:tc>
          <w:tcPr>
            <w:tcW w:w="9320" w:type="dxa"/>
          </w:tcPr>
          <w:p w14:paraId="70E488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7BD2DD" w14:textId="77777777" w:rsidR="00C63E25" w:rsidRPr="00350027" w:rsidRDefault="00C63E25" w:rsidP="00C63E25">
      <w:pPr>
        <w:rPr>
          <w:rFonts w:asciiTheme="minorHAnsi" w:hAnsiTheme="minorHAnsi"/>
        </w:rPr>
      </w:pPr>
    </w:p>
    <w:p w14:paraId="7755354F" w14:textId="77777777" w:rsidR="00C63E25" w:rsidRPr="00350027" w:rsidRDefault="00C63E25" w:rsidP="00C63E25">
      <w:pPr>
        <w:pStyle w:val="Heading4"/>
        <w:rPr>
          <w:rFonts w:asciiTheme="minorHAnsi" w:hAnsiTheme="minorHAnsi"/>
        </w:rPr>
      </w:pPr>
      <w:r w:rsidRPr="00350027">
        <w:rPr>
          <w:rFonts w:asciiTheme="minorHAnsi" w:hAnsiTheme="minorHAnsi"/>
        </w:rPr>
        <w:t xml:space="preserve">AirspeedA and AirspeedB Reasonableness Check Monitor </w:t>
      </w:r>
    </w:p>
    <w:p w14:paraId="1AEB0D6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99B8C37" w14:textId="77777777" w:rsidTr="00F33256">
        <w:tc>
          <w:tcPr>
            <w:tcW w:w="1559" w:type="dxa"/>
          </w:tcPr>
          <w:p w14:paraId="466E5CC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MRJ_SCU_STC_SRS_1181</w:t>
            </w:r>
          </w:p>
        </w:tc>
        <w:tc>
          <w:tcPr>
            <w:tcW w:w="9320" w:type="dxa"/>
          </w:tcPr>
          <w:p w14:paraId="12E9D36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w:t>
            </w:r>
            <w:r w:rsidRPr="00350027">
              <w:rPr>
                <w:rFonts w:asciiTheme="minorHAnsi" w:hAnsiTheme="minorHAnsi"/>
                <w:i/>
                <w:iCs/>
              </w:rPr>
              <w:t>AirspeedA and AirspeedB Reasonableness Check Monitor Status</w:t>
            </w:r>
            <w:r w:rsidRPr="00350027">
              <w:rPr>
                <w:rFonts w:asciiTheme="minorHAnsi" w:hAnsiTheme="minorHAnsi"/>
              </w:rPr>
              <w:t xml:space="preserve"> to TRUE if </w:t>
            </w:r>
          </w:p>
          <w:p w14:paraId="2F60B89E" w14:textId="77777777" w:rsidR="00C63E25" w:rsidRPr="00350027" w:rsidRDefault="00C63E25" w:rsidP="00F33256">
            <w:pPr>
              <w:rPr>
                <w:rFonts w:asciiTheme="minorHAnsi" w:hAnsiTheme="minorHAnsi"/>
              </w:rPr>
            </w:pPr>
            <w:r w:rsidRPr="00350027">
              <w:rPr>
                <w:rFonts w:asciiTheme="minorHAnsi" w:hAnsiTheme="minorHAnsi"/>
              </w:rPr>
              <w:t xml:space="preserve">the absolute difference between AirspeedA and  AirspeedB differs by more than the AirspeedTolerance defined by the following logic below for at least 420ms; otherwise leave </w:t>
            </w:r>
            <w:r w:rsidRPr="00350027">
              <w:rPr>
                <w:rFonts w:asciiTheme="minorHAnsi" w:hAnsiTheme="minorHAnsi"/>
                <w:i/>
                <w:iCs/>
              </w:rPr>
              <w:t>AirspeedA and AirspeedB Reasonableness Check Monitor Status</w:t>
            </w:r>
            <w:r w:rsidRPr="00350027">
              <w:rPr>
                <w:rFonts w:asciiTheme="minorHAnsi" w:hAnsiTheme="minorHAnsi"/>
              </w:rPr>
              <w:t xml:space="preserve"> unchanged from an initial value of FALSE.</w:t>
            </w:r>
          </w:p>
          <w:p w14:paraId="2C974BD5" w14:textId="77777777" w:rsidR="00C63E25" w:rsidRPr="00350027" w:rsidRDefault="00C63E25" w:rsidP="00F33256">
            <w:pPr>
              <w:rPr>
                <w:rFonts w:asciiTheme="minorHAnsi" w:hAnsiTheme="minorHAnsi"/>
              </w:rPr>
            </w:pPr>
          </w:p>
          <w:p w14:paraId="4344FA54" w14:textId="77777777" w:rsidR="00C63E25" w:rsidRPr="00350027" w:rsidRDefault="00C63E25" w:rsidP="00F33256">
            <w:pPr>
              <w:rPr>
                <w:rFonts w:asciiTheme="minorHAnsi" w:hAnsiTheme="minorHAnsi"/>
              </w:rPr>
            </w:pPr>
            <w:r w:rsidRPr="00350027">
              <w:rPr>
                <w:rFonts w:asciiTheme="minorHAnsi" w:hAnsiTheme="minorHAnsi"/>
              </w:rPr>
              <w:t>AirspeedTolerance:</w:t>
            </w:r>
          </w:p>
          <w:p w14:paraId="48443B16" w14:textId="77777777" w:rsidR="00C63E25" w:rsidRPr="00350027" w:rsidRDefault="00C63E25" w:rsidP="00F33256">
            <w:pPr>
              <w:rPr>
                <w:rFonts w:asciiTheme="minorHAnsi" w:hAnsiTheme="minorHAnsi"/>
              </w:rPr>
            </w:pPr>
            <w:r w:rsidRPr="00350027">
              <w:rPr>
                <w:rFonts w:asciiTheme="minorHAnsi" w:hAnsiTheme="minorHAnsi"/>
              </w:rPr>
              <w:t xml:space="preserve">            IF ((AirspeedA + AirspeedB) / 2 &lt; 35kts)</w:t>
            </w:r>
          </w:p>
          <w:p w14:paraId="7C9B9B46"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8A0B5ED"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35 kts </w:t>
            </w:r>
          </w:p>
          <w:p w14:paraId="48703BB5" w14:textId="77777777" w:rsidR="00C63E25" w:rsidRPr="00350027" w:rsidRDefault="00C63E25" w:rsidP="00F33256">
            <w:pPr>
              <w:rPr>
                <w:rFonts w:asciiTheme="minorHAnsi" w:hAnsiTheme="minorHAnsi"/>
              </w:rPr>
            </w:pPr>
            <w:r w:rsidRPr="00350027">
              <w:rPr>
                <w:rFonts w:asciiTheme="minorHAnsi" w:hAnsiTheme="minorHAnsi"/>
              </w:rPr>
              <w:t xml:space="preserve">            ELSE </w:t>
            </w:r>
          </w:p>
          <w:p w14:paraId="14AF7D47" w14:textId="77777777" w:rsidR="00C63E25" w:rsidRPr="00350027" w:rsidRDefault="00C63E25" w:rsidP="00F33256">
            <w:pPr>
              <w:rPr>
                <w:rFonts w:asciiTheme="minorHAnsi" w:hAnsiTheme="minorHAnsi"/>
              </w:rPr>
            </w:pPr>
            <w:r w:rsidRPr="00350027">
              <w:rPr>
                <w:rFonts w:asciiTheme="minorHAnsi" w:hAnsiTheme="minorHAnsi"/>
              </w:rPr>
              <w:t xml:space="preserve">                AirspeedTolerance = 10 kts</w:t>
            </w:r>
          </w:p>
          <w:p w14:paraId="2B65BD33"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9180E0A" w14:textId="77777777" w:rsidR="00C63E25" w:rsidRPr="00350027" w:rsidRDefault="00C63E25" w:rsidP="00F33256">
            <w:pPr>
              <w:rPr>
                <w:rFonts w:asciiTheme="minorHAnsi" w:hAnsiTheme="minorHAnsi"/>
              </w:rPr>
            </w:pPr>
          </w:p>
          <w:p w14:paraId="2ADF7E89"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AirspeedA is defined in MRJ_SCU_STC_SRS_1089</w:t>
            </w:r>
          </w:p>
          <w:p w14:paraId="5B060CA2" w14:textId="77777777" w:rsidR="00C63E25" w:rsidRPr="00350027" w:rsidRDefault="00C63E25" w:rsidP="00F33256">
            <w:pPr>
              <w:rPr>
                <w:rFonts w:asciiTheme="minorHAnsi" w:hAnsiTheme="minorHAnsi"/>
              </w:rPr>
            </w:pPr>
            <w:r w:rsidRPr="00350027">
              <w:rPr>
                <w:rFonts w:asciiTheme="minorHAnsi" w:hAnsiTheme="minorHAnsi"/>
              </w:rPr>
              <w:t>and</w:t>
            </w:r>
            <w:r w:rsidRPr="00350027">
              <w:rPr>
                <w:rFonts w:asciiTheme="minorHAnsi" w:hAnsiTheme="minorHAnsi"/>
              </w:rPr>
              <w:tab/>
              <w:t>AirspeedB is defined in MRJ_SCU_STC_SRS_1090</w:t>
            </w:r>
          </w:p>
          <w:p w14:paraId="121F8BE7" w14:textId="77777777" w:rsidR="00C63E25" w:rsidRPr="00350027" w:rsidRDefault="00C63E25" w:rsidP="00F33256">
            <w:pPr>
              <w:rPr>
                <w:rFonts w:asciiTheme="minorHAnsi" w:hAnsiTheme="minorHAnsi"/>
              </w:rPr>
            </w:pPr>
          </w:p>
          <w:p w14:paraId="5F46E9B8" w14:textId="77777777" w:rsidR="00C63E25" w:rsidRPr="00350027" w:rsidRDefault="00C63E25" w:rsidP="00F33256">
            <w:pPr>
              <w:rPr>
                <w:rFonts w:asciiTheme="minorHAnsi" w:hAnsiTheme="minorHAnsi"/>
              </w:rPr>
            </w:pPr>
            <w:r w:rsidRPr="00350027">
              <w:rPr>
                <w:rFonts w:asciiTheme="minorHAnsi" w:hAnsiTheme="minorHAnsi"/>
              </w:rPr>
              <w:t>Note: The monitor is not recoverable.</w:t>
            </w:r>
          </w:p>
          <w:p w14:paraId="3E8118A7" w14:textId="77777777" w:rsidR="00C63E25" w:rsidRPr="00350027" w:rsidRDefault="00C63E25" w:rsidP="00F33256">
            <w:pPr>
              <w:rPr>
                <w:rFonts w:asciiTheme="minorHAnsi" w:hAnsiTheme="minorHAnsi"/>
                <w:i/>
                <w:iCs/>
              </w:rPr>
            </w:pPr>
          </w:p>
        </w:tc>
      </w:tr>
      <w:tr w:rsidR="00C63E25" w:rsidRPr="00350027" w14:paraId="73A524A0" w14:textId="77777777" w:rsidTr="00F33256">
        <w:tc>
          <w:tcPr>
            <w:tcW w:w="1559" w:type="dxa"/>
          </w:tcPr>
          <w:p w14:paraId="5F5F1A1B" w14:textId="77777777" w:rsidR="00C63E25" w:rsidRPr="00350027" w:rsidRDefault="00C63E25" w:rsidP="00F33256">
            <w:pPr>
              <w:rPr>
                <w:rFonts w:asciiTheme="minorHAnsi" w:hAnsiTheme="minorHAnsi"/>
                <w:i/>
                <w:iCs/>
              </w:rPr>
            </w:pPr>
          </w:p>
        </w:tc>
        <w:tc>
          <w:tcPr>
            <w:tcW w:w="9320" w:type="dxa"/>
          </w:tcPr>
          <w:p w14:paraId="5E796F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F720237" w14:textId="77777777" w:rsidTr="00F33256">
        <w:tc>
          <w:tcPr>
            <w:tcW w:w="1559" w:type="dxa"/>
          </w:tcPr>
          <w:p w14:paraId="217AFA19" w14:textId="77777777" w:rsidR="00C63E25" w:rsidRPr="00350027" w:rsidRDefault="00C63E25" w:rsidP="00F33256">
            <w:pPr>
              <w:rPr>
                <w:rFonts w:asciiTheme="minorHAnsi" w:hAnsiTheme="minorHAnsi"/>
                <w:i/>
                <w:iCs/>
              </w:rPr>
            </w:pPr>
          </w:p>
        </w:tc>
        <w:tc>
          <w:tcPr>
            <w:tcW w:w="9320" w:type="dxa"/>
          </w:tcPr>
          <w:p w14:paraId="05D961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AF0F45" w14:textId="77777777" w:rsidTr="00F33256">
        <w:tc>
          <w:tcPr>
            <w:tcW w:w="1559" w:type="dxa"/>
          </w:tcPr>
          <w:p w14:paraId="53CBF662" w14:textId="77777777" w:rsidR="00C63E25" w:rsidRPr="00350027" w:rsidRDefault="00C63E25" w:rsidP="00F33256">
            <w:pPr>
              <w:rPr>
                <w:rFonts w:asciiTheme="minorHAnsi" w:hAnsiTheme="minorHAnsi"/>
                <w:i/>
                <w:iCs/>
              </w:rPr>
            </w:pPr>
          </w:p>
        </w:tc>
        <w:tc>
          <w:tcPr>
            <w:tcW w:w="9320" w:type="dxa"/>
          </w:tcPr>
          <w:p w14:paraId="52B7F7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E9B18B" w14:textId="77777777" w:rsidR="00C63E25" w:rsidRPr="00350027" w:rsidRDefault="00C63E25" w:rsidP="00C63E25">
      <w:pPr>
        <w:rPr>
          <w:rFonts w:asciiTheme="minorHAnsi" w:hAnsiTheme="minorHAnsi"/>
        </w:rPr>
      </w:pPr>
    </w:p>
    <w:p w14:paraId="044CF57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D0B7B21" w14:textId="77777777" w:rsidTr="00F33256">
        <w:tc>
          <w:tcPr>
            <w:tcW w:w="1559" w:type="dxa"/>
          </w:tcPr>
          <w:p w14:paraId="1772AE0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MRJ_SCU_STC_SRS_1206</w:t>
            </w:r>
          </w:p>
        </w:tc>
        <w:tc>
          <w:tcPr>
            <w:tcW w:w="9320" w:type="dxa"/>
          </w:tcPr>
          <w:p w14:paraId="258A1DED" w14:textId="77777777" w:rsidR="00C63E25" w:rsidRPr="00350027" w:rsidRDefault="00C63E25" w:rsidP="00F33256">
            <w:pPr>
              <w:rPr>
                <w:rFonts w:asciiTheme="minorHAnsi" w:hAnsiTheme="minorHAnsi"/>
              </w:rPr>
            </w:pPr>
            <w:r w:rsidRPr="00350027">
              <w:rPr>
                <w:rFonts w:asciiTheme="minorHAnsi" w:hAnsiTheme="minorHAnsi"/>
              </w:rPr>
              <w:t xml:space="preserve">During fault confirmation of the AirspeedA and AirspeedB Reasonableness Check Monitor the </w:t>
            </w:r>
            <w:r w:rsidRPr="00350027">
              <w:rPr>
                <w:rFonts w:asciiTheme="minorHAnsi" w:hAnsiTheme="minorHAnsi"/>
                <w:i/>
                <w:iCs/>
              </w:rPr>
              <w:t>STC Program</w:t>
            </w:r>
            <w:r w:rsidRPr="00350027">
              <w:rPr>
                <w:rFonts w:asciiTheme="minorHAnsi" w:hAnsiTheme="minorHAnsi"/>
              </w:rPr>
              <w:t xml:space="preserve"> shall use the last valid data for Aircraft Speed Processing.</w:t>
            </w:r>
          </w:p>
          <w:p w14:paraId="3EAAE477" w14:textId="77777777" w:rsidR="00C63E25" w:rsidRPr="00350027" w:rsidRDefault="00C63E25" w:rsidP="00F33256">
            <w:pPr>
              <w:rPr>
                <w:rFonts w:asciiTheme="minorHAnsi" w:hAnsiTheme="minorHAnsi"/>
                <w:i/>
                <w:iCs/>
              </w:rPr>
            </w:pPr>
          </w:p>
        </w:tc>
      </w:tr>
      <w:tr w:rsidR="00C63E25" w:rsidRPr="00350027" w14:paraId="0809A58A" w14:textId="77777777" w:rsidTr="00F33256">
        <w:tc>
          <w:tcPr>
            <w:tcW w:w="1559" w:type="dxa"/>
          </w:tcPr>
          <w:p w14:paraId="7C7F68EB" w14:textId="77777777" w:rsidR="00C63E25" w:rsidRPr="00350027" w:rsidRDefault="00C63E25" w:rsidP="00F33256">
            <w:pPr>
              <w:rPr>
                <w:rFonts w:asciiTheme="minorHAnsi" w:hAnsiTheme="minorHAnsi"/>
                <w:i/>
                <w:iCs/>
              </w:rPr>
            </w:pPr>
          </w:p>
        </w:tc>
        <w:tc>
          <w:tcPr>
            <w:tcW w:w="9320" w:type="dxa"/>
          </w:tcPr>
          <w:p w14:paraId="3EE8E79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98034E8" w14:textId="77777777" w:rsidTr="00F33256">
        <w:tc>
          <w:tcPr>
            <w:tcW w:w="1559" w:type="dxa"/>
          </w:tcPr>
          <w:p w14:paraId="75204126" w14:textId="77777777" w:rsidR="00C63E25" w:rsidRPr="00350027" w:rsidRDefault="00C63E25" w:rsidP="00F33256">
            <w:pPr>
              <w:rPr>
                <w:rFonts w:asciiTheme="minorHAnsi" w:hAnsiTheme="minorHAnsi"/>
                <w:i/>
                <w:iCs/>
              </w:rPr>
            </w:pPr>
          </w:p>
        </w:tc>
        <w:tc>
          <w:tcPr>
            <w:tcW w:w="9320" w:type="dxa"/>
          </w:tcPr>
          <w:p w14:paraId="71703A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7DB430" w14:textId="77777777" w:rsidTr="00F33256">
        <w:tc>
          <w:tcPr>
            <w:tcW w:w="1559" w:type="dxa"/>
          </w:tcPr>
          <w:p w14:paraId="467A9959" w14:textId="77777777" w:rsidR="00C63E25" w:rsidRPr="00350027" w:rsidRDefault="00C63E25" w:rsidP="00F33256">
            <w:pPr>
              <w:rPr>
                <w:rFonts w:asciiTheme="minorHAnsi" w:hAnsiTheme="minorHAnsi"/>
                <w:i/>
                <w:iCs/>
              </w:rPr>
            </w:pPr>
          </w:p>
        </w:tc>
        <w:tc>
          <w:tcPr>
            <w:tcW w:w="9320" w:type="dxa"/>
          </w:tcPr>
          <w:p w14:paraId="6859C8E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7686F5" w14:textId="77777777" w:rsidR="00C63E25" w:rsidRPr="00350027" w:rsidRDefault="00C63E25" w:rsidP="00C63E25">
      <w:pPr>
        <w:rPr>
          <w:rFonts w:asciiTheme="minorHAnsi" w:hAnsiTheme="minorHAnsi"/>
        </w:rPr>
      </w:pPr>
    </w:p>
    <w:p w14:paraId="3A241F99" w14:textId="77777777" w:rsidR="00C63E25" w:rsidRPr="00350027" w:rsidRDefault="00C63E25" w:rsidP="00C63E25">
      <w:pPr>
        <w:pStyle w:val="Heading4"/>
        <w:rPr>
          <w:rFonts w:asciiTheme="minorHAnsi" w:hAnsiTheme="minorHAnsi"/>
        </w:rPr>
      </w:pPr>
      <w:r w:rsidRPr="00350027">
        <w:rPr>
          <w:rFonts w:asciiTheme="minorHAnsi" w:hAnsiTheme="minorHAnsi"/>
        </w:rPr>
        <w:t>SOV Status Monitor</w:t>
      </w:r>
    </w:p>
    <w:p w14:paraId="16DD0C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974"/>
      </w:tblGrid>
      <w:tr w:rsidR="00C63E25" w:rsidRPr="00350027" w14:paraId="164B42CB" w14:textId="77777777" w:rsidTr="00F33256">
        <w:tc>
          <w:tcPr>
            <w:tcW w:w="1559" w:type="dxa"/>
          </w:tcPr>
          <w:p w14:paraId="3924E01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MRJ_SCU_STC_SRS_1197</w:t>
            </w:r>
          </w:p>
        </w:tc>
        <w:tc>
          <w:tcPr>
            <w:tcW w:w="9320" w:type="dxa"/>
          </w:tcPr>
          <w:p w14:paraId="56B4914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SOV Status Monitor status when the following logic is true:</w:t>
            </w:r>
          </w:p>
          <w:p w14:paraId="6835B42B" w14:textId="77777777" w:rsidR="00C63E25" w:rsidRPr="00350027" w:rsidRDefault="00C63E25" w:rsidP="00F33256">
            <w:pPr>
              <w:rPr>
                <w:rFonts w:asciiTheme="minorHAnsi" w:hAnsiTheme="minorHAnsi"/>
              </w:rPr>
            </w:pPr>
            <w:r w:rsidRPr="00350027">
              <w:rPr>
                <w:rFonts w:asciiTheme="minorHAnsi" w:hAnsiTheme="minorHAnsi"/>
              </w:rPr>
              <w:t xml:space="preserve">IF </w:t>
            </w:r>
          </w:p>
          <w:p w14:paraId="6F4DC6FC" w14:textId="77777777" w:rsidR="00C63E25" w:rsidRPr="00350027" w:rsidRDefault="00C63E25" w:rsidP="00F33256">
            <w:pPr>
              <w:rPr>
                <w:rFonts w:asciiTheme="minorHAnsi" w:hAnsiTheme="minorHAnsi"/>
              </w:rPr>
            </w:pPr>
            <w:r w:rsidRPr="00350027">
              <w:rPr>
                <w:rFonts w:asciiTheme="minorHAnsi" w:hAnsiTheme="minorHAnsi"/>
              </w:rPr>
              <w:t xml:space="preserve">    (DMCA Label 174 SDI:10 data is available) AND</w:t>
            </w:r>
          </w:p>
          <w:p w14:paraId="15D7AAEF" w14:textId="77777777" w:rsidR="00C63E25" w:rsidRPr="00350027" w:rsidRDefault="00C63E25" w:rsidP="00F33256">
            <w:pPr>
              <w:rPr>
                <w:rFonts w:asciiTheme="minorHAnsi" w:hAnsiTheme="minorHAnsi"/>
              </w:rPr>
            </w:pPr>
            <w:r w:rsidRPr="00350027">
              <w:rPr>
                <w:rFonts w:asciiTheme="minorHAnsi" w:hAnsiTheme="minorHAnsi"/>
              </w:rPr>
              <w:t xml:space="preserve">    (DMCB Label 174 SDI:10 data is available) AND</w:t>
            </w:r>
          </w:p>
          <w:p w14:paraId="0DC55032" w14:textId="77777777" w:rsidR="00C63E25" w:rsidRPr="00350027" w:rsidRDefault="00C63E25" w:rsidP="00F33256">
            <w:pPr>
              <w:rPr>
                <w:rFonts w:asciiTheme="minorHAnsi" w:hAnsiTheme="minorHAnsi"/>
              </w:rPr>
            </w:pPr>
            <w:r w:rsidRPr="00350027">
              <w:rPr>
                <w:rFonts w:asciiTheme="minorHAnsi" w:hAnsiTheme="minorHAnsi"/>
              </w:rPr>
              <w:t xml:space="preserve">    (DMCA Label 174 SDI:10 shows over 2450psi) AND</w:t>
            </w:r>
          </w:p>
          <w:p w14:paraId="65A23892" w14:textId="77777777" w:rsidR="00C63E25" w:rsidRPr="00350027" w:rsidRDefault="00C63E25" w:rsidP="00F33256">
            <w:pPr>
              <w:rPr>
                <w:rFonts w:asciiTheme="minorHAnsi" w:hAnsiTheme="minorHAnsi"/>
              </w:rPr>
            </w:pPr>
            <w:r w:rsidRPr="00350027">
              <w:rPr>
                <w:rFonts w:asciiTheme="minorHAnsi" w:hAnsiTheme="minorHAnsi"/>
              </w:rPr>
              <w:t xml:space="preserve">    (DMCB Label 174 SDI:10 shows over 2450psi)</w:t>
            </w:r>
          </w:p>
          <w:p w14:paraId="1B6131E7" w14:textId="77777777" w:rsidR="00C63E25" w:rsidRPr="00350027" w:rsidRDefault="00C63E25" w:rsidP="00F33256">
            <w:pPr>
              <w:rPr>
                <w:rFonts w:asciiTheme="minorHAnsi" w:hAnsiTheme="minorHAnsi"/>
              </w:rPr>
            </w:pPr>
            <w:r w:rsidRPr="00350027">
              <w:rPr>
                <w:rFonts w:asciiTheme="minorHAnsi" w:hAnsiTheme="minorHAnsi"/>
              </w:rPr>
              <w:t>THEN</w:t>
            </w:r>
          </w:p>
          <w:p w14:paraId="7AC41DDE" w14:textId="77777777" w:rsidR="00C63E25" w:rsidRPr="00350027" w:rsidRDefault="00C63E25" w:rsidP="00F33256">
            <w:pPr>
              <w:rPr>
                <w:rFonts w:asciiTheme="minorHAnsi" w:hAnsiTheme="minorHAnsi"/>
              </w:rPr>
            </w:pPr>
            <w:r w:rsidRPr="00350027">
              <w:rPr>
                <w:rFonts w:asciiTheme="minorHAnsi" w:hAnsiTheme="minorHAnsi"/>
              </w:rPr>
              <w:t xml:space="preserve">    A monitor failure is determined if the cross comparison disagreement as indicated in the table below is present and continues for </w:t>
            </w:r>
          </w:p>
          <w:p w14:paraId="50BABB45" w14:textId="77777777" w:rsidR="00C63E25" w:rsidRPr="00350027" w:rsidRDefault="00C63E25" w:rsidP="00F33256">
            <w:pPr>
              <w:rPr>
                <w:rFonts w:asciiTheme="minorHAnsi" w:hAnsiTheme="minorHAnsi"/>
              </w:rPr>
            </w:pPr>
            <w:r w:rsidRPr="00350027">
              <w:rPr>
                <w:rFonts w:asciiTheme="minorHAnsi" w:hAnsiTheme="minorHAnsi"/>
              </w:rPr>
              <w:t xml:space="preserve">    200ms consecutive:</w:t>
            </w:r>
          </w:p>
          <w:p w14:paraId="26AF1604" w14:textId="77777777" w:rsidR="00C63E25" w:rsidRPr="00350027" w:rsidRDefault="00C63E25" w:rsidP="00F33256">
            <w:pPr>
              <w:rPr>
                <w:rFonts w:asciiTheme="minorHAnsi" w:hAnsiTheme="minorHAnsi"/>
              </w:rPr>
            </w:pPr>
            <w:r w:rsidRPr="00350027">
              <w:rPr>
                <w:rFonts w:asciiTheme="minorHAnsi" w:hAnsiTheme="minorHAnsi"/>
              </w:rPr>
              <w:t>ELSE</w:t>
            </w:r>
            <w:r w:rsidRPr="00350027">
              <w:rPr>
                <w:rFonts w:asciiTheme="minorHAnsi" w:hAnsiTheme="minorHAnsi"/>
              </w:rPr>
              <w:br/>
              <w:t xml:space="preserve">     Do nothing (monitor is non-recoverable)</w:t>
            </w:r>
            <w:r w:rsidRPr="00350027">
              <w:rPr>
                <w:rFonts w:asciiTheme="minorHAnsi" w:hAnsiTheme="minorHAnsi"/>
              </w:rPr>
              <w:br/>
              <w:t>END IF</w:t>
            </w:r>
          </w:p>
          <w:p w14:paraId="25EC6A07" w14:textId="77777777" w:rsidR="00C63E25" w:rsidRPr="00350027" w:rsidRDefault="00C63E25" w:rsidP="00F33256">
            <w:pPr>
              <w:rPr>
                <w:rFonts w:asciiTheme="minorHAnsi" w:hAnsiTheme="minorHAnsi"/>
              </w:rPr>
            </w:pPr>
          </w:p>
          <w:p w14:paraId="79AC4876" w14:textId="77777777" w:rsidR="00C63E25" w:rsidRPr="00350027" w:rsidRDefault="0031659F" w:rsidP="00F33256">
            <w:pPr>
              <w:rPr>
                <w:rFonts w:asciiTheme="minorHAnsi" w:hAnsiTheme="minorHAnsi"/>
              </w:rPr>
            </w:pPr>
            <w:r w:rsidRPr="00350027">
              <w:rPr>
                <w:rFonts w:asciiTheme="minorHAnsi" w:hAnsiTheme="minorHAnsi"/>
              </w:rPr>
              <w:object w:dxaOrig="9317" w:dyaOrig="8570" w14:anchorId="3699FE2E">
                <v:shape id="_x0000_i1046" type="#_x0000_t75" style="width:438pt;height:402.75pt" o:ole="">
                  <v:imagedata r:id="rId32" o:title=""/>
                </v:shape>
                <o:OLEObject Type="Embed" ProgID="Word.Document.12" ShapeID="_x0000_i1046" DrawAspect="Content" ObjectID="_1831033171" r:id="rId33"/>
              </w:object>
            </w:r>
          </w:p>
          <w:p w14:paraId="6164C05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Table 6.3-5 SOV Status Truth Table </w:t>
            </w:r>
          </w:p>
          <w:p w14:paraId="7134A665" w14:textId="77777777" w:rsidR="00C63E25" w:rsidRPr="00350027" w:rsidRDefault="00C63E25" w:rsidP="00F33256">
            <w:pPr>
              <w:rPr>
                <w:rFonts w:asciiTheme="minorHAnsi" w:hAnsiTheme="minorHAnsi"/>
              </w:rPr>
            </w:pPr>
          </w:p>
          <w:p w14:paraId="0BE05F24" w14:textId="77777777" w:rsidR="00C63E25" w:rsidRPr="00350027" w:rsidRDefault="00C63E25" w:rsidP="00F33256">
            <w:pPr>
              <w:rPr>
                <w:rFonts w:asciiTheme="minorHAnsi" w:hAnsiTheme="minorHAnsi"/>
              </w:rPr>
            </w:pPr>
            <w:r w:rsidRPr="00350027">
              <w:rPr>
                <w:rFonts w:asciiTheme="minorHAnsi" w:hAnsiTheme="minorHAnsi"/>
              </w:rPr>
              <w:t>Where</w:t>
            </w:r>
          </w:p>
          <w:p w14:paraId="39AE91AA" w14:textId="77777777" w:rsidR="00C63E25" w:rsidRPr="00350027" w:rsidRDefault="00C63E25" w:rsidP="00F33256">
            <w:pPr>
              <w:rPr>
                <w:rFonts w:asciiTheme="minorHAnsi" w:hAnsiTheme="minorHAnsi"/>
              </w:rPr>
            </w:pPr>
            <w:r w:rsidRPr="00350027">
              <w:rPr>
                <w:rFonts w:asciiTheme="minorHAnsi" w:hAnsiTheme="minorHAnsi"/>
              </w:rPr>
              <w:t>SOV_OUT is defined in MRJ_SCU_STC_SRS_926,</w:t>
            </w:r>
            <w:r w:rsidRPr="00350027">
              <w:rPr>
                <w:rFonts w:asciiTheme="minorHAnsi" w:hAnsiTheme="minorHAnsi"/>
              </w:rPr>
              <w:br/>
              <w:t>Debounced_Hydraulic_Pressure is defined in MRJ_SCU_STC_SRS_164 from Raw_Hydraulic_Pressure in MRJ_SCU_STC_SRS_124,</w:t>
            </w:r>
            <w:r w:rsidRPr="00350027">
              <w:rPr>
                <w:rFonts w:asciiTheme="minorHAnsi" w:hAnsiTheme="minorHAnsi"/>
              </w:rPr>
              <w:br/>
              <w:t>DMCA Label 174 is defined in MRJ_SCU_STC_SRS_1201,</w:t>
            </w:r>
            <w:r w:rsidRPr="00350027">
              <w:rPr>
                <w:rFonts w:asciiTheme="minorHAnsi" w:hAnsiTheme="minorHAnsi"/>
              </w:rPr>
              <w:br/>
              <w:t>DMCB Label 174 is defined in MRJ_SCU_STC_SRS_1202,</w:t>
            </w:r>
          </w:p>
          <w:p w14:paraId="7916F953" w14:textId="77777777" w:rsidR="00C63E25" w:rsidRPr="00350027" w:rsidRDefault="00C63E25" w:rsidP="00F33256">
            <w:pPr>
              <w:rPr>
                <w:rFonts w:asciiTheme="minorHAnsi" w:hAnsiTheme="minorHAnsi"/>
              </w:rPr>
            </w:pPr>
            <w:r w:rsidRPr="00350027">
              <w:rPr>
                <w:rFonts w:asciiTheme="minorHAnsi" w:hAnsiTheme="minorHAnsi"/>
              </w:rPr>
              <w:t>Loss of Interlane Communication is defined in MRJ_SRS_STC_915,</w:t>
            </w:r>
          </w:p>
          <w:p w14:paraId="0167EBCD" w14:textId="77777777" w:rsidR="00C63E25" w:rsidRPr="00350027" w:rsidRDefault="00C63E25" w:rsidP="00F33256">
            <w:pPr>
              <w:rPr>
                <w:rFonts w:asciiTheme="minorHAnsi" w:hAnsiTheme="minorHAnsi"/>
              </w:rPr>
            </w:pPr>
            <w:r w:rsidRPr="00350027">
              <w:rPr>
                <w:rFonts w:asciiTheme="minorHAnsi" w:hAnsiTheme="minorHAnsi"/>
              </w:rPr>
              <w:t>and SOV_OUT_ML is defined in MRJ_SCU_STC_SRS_648 as Interlane Message Word 4 Bit 2, 0 = SOV ON, 1 = SOV OFF.</w:t>
            </w:r>
          </w:p>
          <w:p w14:paraId="0ACDDAB0" w14:textId="77777777" w:rsidR="00C63E25" w:rsidRPr="00350027" w:rsidRDefault="00C63E25" w:rsidP="00F33256">
            <w:pPr>
              <w:rPr>
                <w:rFonts w:asciiTheme="minorHAnsi" w:hAnsiTheme="minorHAnsi"/>
                <w:i/>
                <w:iCs/>
              </w:rPr>
            </w:pPr>
          </w:p>
        </w:tc>
      </w:tr>
      <w:tr w:rsidR="00C63E25" w:rsidRPr="00350027" w14:paraId="6E07EDC0" w14:textId="77777777" w:rsidTr="00F33256">
        <w:tc>
          <w:tcPr>
            <w:tcW w:w="1559" w:type="dxa"/>
          </w:tcPr>
          <w:p w14:paraId="604E3535" w14:textId="77777777" w:rsidR="00C63E25" w:rsidRPr="00350027" w:rsidRDefault="00C63E25" w:rsidP="00F33256">
            <w:pPr>
              <w:rPr>
                <w:rFonts w:asciiTheme="minorHAnsi" w:hAnsiTheme="minorHAnsi"/>
                <w:i/>
                <w:iCs/>
              </w:rPr>
            </w:pPr>
          </w:p>
        </w:tc>
        <w:tc>
          <w:tcPr>
            <w:tcW w:w="9320" w:type="dxa"/>
          </w:tcPr>
          <w:p w14:paraId="335C111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7C8019" w14:textId="77777777" w:rsidTr="00F33256">
        <w:tc>
          <w:tcPr>
            <w:tcW w:w="1559" w:type="dxa"/>
          </w:tcPr>
          <w:p w14:paraId="4138D583" w14:textId="77777777" w:rsidR="00C63E25" w:rsidRPr="00350027" w:rsidRDefault="00C63E25" w:rsidP="00F33256">
            <w:pPr>
              <w:rPr>
                <w:rFonts w:asciiTheme="minorHAnsi" w:hAnsiTheme="minorHAnsi"/>
                <w:i/>
                <w:iCs/>
              </w:rPr>
            </w:pPr>
          </w:p>
        </w:tc>
        <w:tc>
          <w:tcPr>
            <w:tcW w:w="9320" w:type="dxa"/>
          </w:tcPr>
          <w:p w14:paraId="3C63D8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4E1760D" w14:textId="77777777" w:rsidTr="00F33256">
        <w:tc>
          <w:tcPr>
            <w:tcW w:w="1559" w:type="dxa"/>
          </w:tcPr>
          <w:p w14:paraId="0C4B26B6" w14:textId="77777777" w:rsidR="00C63E25" w:rsidRPr="00350027" w:rsidRDefault="00C63E25" w:rsidP="00F33256">
            <w:pPr>
              <w:rPr>
                <w:rFonts w:asciiTheme="minorHAnsi" w:hAnsiTheme="minorHAnsi"/>
                <w:i/>
                <w:iCs/>
              </w:rPr>
            </w:pPr>
          </w:p>
        </w:tc>
        <w:tc>
          <w:tcPr>
            <w:tcW w:w="9320" w:type="dxa"/>
          </w:tcPr>
          <w:p w14:paraId="3A18CF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7ABD85" w14:textId="77777777" w:rsidR="00C63E25" w:rsidRPr="00350027" w:rsidRDefault="00C63E25" w:rsidP="00C63E25">
      <w:pPr>
        <w:rPr>
          <w:rFonts w:asciiTheme="minorHAnsi" w:hAnsiTheme="minorHAnsi"/>
        </w:rPr>
      </w:pPr>
    </w:p>
    <w:p w14:paraId="57C56744" w14:textId="77777777" w:rsidR="00C63E25" w:rsidRPr="00350027" w:rsidRDefault="00C63E25" w:rsidP="00C63E25">
      <w:pPr>
        <w:pStyle w:val="Heading4"/>
        <w:rPr>
          <w:rFonts w:asciiTheme="minorHAnsi" w:hAnsiTheme="minorHAnsi"/>
        </w:rPr>
      </w:pPr>
      <w:r w:rsidRPr="00350027">
        <w:rPr>
          <w:rFonts w:asciiTheme="minorHAnsi" w:hAnsiTheme="minorHAnsi"/>
        </w:rPr>
        <w:t>Over Angle Monitor</w:t>
      </w:r>
    </w:p>
    <w:p w14:paraId="4B176E4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A2D094E" w14:textId="77777777" w:rsidTr="00F33256">
        <w:tc>
          <w:tcPr>
            <w:tcW w:w="1559" w:type="dxa"/>
          </w:tcPr>
          <w:p w14:paraId="5CEE53B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MRJ_SCU_STC_SRS_1212</w:t>
            </w:r>
          </w:p>
        </w:tc>
        <w:tc>
          <w:tcPr>
            <w:tcW w:w="9320" w:type="dxa"/>
          </w:tcPr>
          <w:p w14:paraId="3E0E569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Over Angle Monitor Status according to the following logic:</w:t>
            </w:r>
          </w:p>
          <w:p w14:paraId="471DBBA6" w14:textId="77777777" w:rsidR="00C63E25" w:rsidRPr="00350027" w:rsidRDefault="00C63E25" w:rsidP="00F33256">
            <w:pPr>
              <w:rPr>
                <w:rFonts w:asciiTheme="minorHAnsi" w:hAnsiTheme="minorHAnsi"/>
              </w:rPr>
            </w:pPr>
          </w:p>
          <w:p w14:paraId="5AB49762" w14:textId="77777777" w:rsidR="00C63E25" w:rsidRPr="00350027" w:rsidRDefault="00C63E25" w:rsidP="00F33256">
            <w:pPr>
              <w:rPr>
                <w:rFonts w:asciiTheme="minorHAnsi" w:hAnsiTheme="minorHAnsi"/>
              </w:rPr>
            </w:pPr>
            <w:r w:rsidRPr="00350027">
              <w:rPr>
                <w:rFonts w:asciiTheme="minorHAnsi" w:hAnsiTheme="minorHAnsi"/>
              </w:rPr>
              <w:t>IF Over Angle Monitor Status = FALSE</w:t>
            </w:r>
          </w:p>
          <w:p w14:paraId="5D2080C3" w14:textId="77777777" w:rsidR="00C63E25" w:rsidRPr="00350027" w:rsidRDefault="00C63E25" w:rsidP="00F33256">
            <w:pPr>
              <w:rPr>
                <w:rFonts w:asciiTheme="minorHAnsi" w:hAnsiTheme="minorHAnsi"/>
              </w:rPr>
            </w:pPr>
            <w:r w:rsidRPr="00350027">
              <w:rPr>
                <w:rFonts w:asciiTheme="minorHAnsi" w:hAnsiTheme="minorHAnsi"/>
              </w:rPr>
              <w:t>THEN</w:t>
            </w:r>
          </w:p>
          <w:p w14:paraId="42F8A3D6" w14:textId="77777777" w:rsidR="00C63E25" w:rsidRPr="00350027" w:rsidRDefault="00C63E25" w:rsidP="00F33256">
            <w:pPr>
              <w:rPr>
                <w:rFonts w:asciiTheme="minorHAnsi" w:hAnsiTheme="minorHAnsi"/>
              </w:rPr>
            </w:pPr>
            <w:r w:rsidRPr="00350027">
              <w:rPr>
                <w:rFonts w:asciiTheme="minorHAnsi" w:hAnsiTheme="minorHAnsi"/>
              </w:rPr>
              <w:t xml:space="preserve">      IF (Airspeed &gt;= 30kts and SOV_OUT = energised)</w:t>
            </w:r>
          </w:p>
          <w:p w14:paraId="57B2314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6A18E673" w14:textId="77777777" w:rsidR="00C63E25" w:rsidRPr="00350027" w:rsidRDefault="00C63E25" w:rsidP="00F33256">
            <w:pPr>
              <w:rPr>
                <w:rFonts w:asciiTheme="minorHAnsi" w:hAnsiTheme="minorHAnsi"/>
              </w:rPr>
            </w:pPr>
            <w:r w:rsidRPr="00350027">
              <w:rPr>
                <w:rFonts w:asciiTheme="minorHAnsi" w:hAnsiTheme="minorHAnsi"/>
              </w:rPr>
              <w:t xml:space="preserve">            With a confirmation time of 200ms: </w:t>
            </w:r>
          </w:p>
          <w:p w14:paraId="584DC76E"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Over Angle Monitor Status = Absolute (SACT_Position) &gt; Over Angle Limit</w:t>
            </w:r>
          </w:p>
          <w:p w14:paraId="3AE8B841"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CF161AB" w14:textId="77777777" w:rsidR="00C63E25" w:rsidRPr="00350027" w:rsidRDefault="00C63E25" w:rsidP="00F33256">
            <w:pPr>
              <w:rPr>
                <w:rFonts w:asciiTheme="minorHAnsi" w:hAnsiTheme="minorHAnsi"/>
              </w:rPr>
            </w:pPr>
            <w:r w:rsidRPr="00350027">
              <w:rPr>
                <w:rFonts w:asciiTheme="minorHAnsi" w:hAnsiTheme="minorHAnsi"/>
              </w:rPr>
              <w:t xml:space="preserve">            Over Angle Monitor Status = FALSE</w:t>
            </w:r>
          </w:p>
          <w:p w14:paraId="233C9E9C"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79D9711" w14:textId="77777777" w:rsidR="00C63E25" w:rsidRPr="00350027" w:rsidRDefault="00C63E25" w:rsidP="00F33256">
            <w:pPr>
              <w:rPr>
                <w:rFonts w:asciiTheme="minorHAnsi" w:hAnsiTheme="minorHAnsi"/>
              </w:rPr>
            </w:pPr>
            <w:r w:rsidRPr="00350027">
              <w:rPr>
                <w:rFonts w:asciiTheme="minorHAnsi" w:hAnsiTheme="minorHAnsi"/>
              </w:rPr>
              <w:t>ELSE</w:t>
            </w:r>
          </w:p>
          <w:p w14:paraId="23B9638F" w14:textId="77777777" w:rsidR="00C63E25" w:rsidRPr="00350027" w:rsidRDefault="00C63E25" w:rsidP="00F33256">
            <w:pPr>
              <w:rPr>
                <w:rFonts w:asciiTheme="minorHAnsi" w:hAnsiTheme="minorHAnsi"/>
              </w:rPr>
            </w:pPr>
            <w:r w:rsidRPr="00350027">
              <w:rPr>
                <w:rFonts w:asciiTheme="minorHAnsi" w:hAnsiTheme="minorHAnsi"/>
              </w:rPr>
              <w:t xml:space="preserve">      do nothing (Monitor remains TRUE)</w:t>
            </w:r>
          </w:p>
          <w:p w14:paraId="1A2D2C82" w14:textId="77777777" w:rsidR="00C63E25" w:rsidRPr="00350027" w:rsidRDefault="00C63E25" w:rsidP="00F33256">
            <w:pPr>
              <w:rPr>
                <w:rFonts w:asciiTheme="minorHAnsi" w:hAnsiTheme="minorHAnsi"/>
              </w:rPr>
            </w:pPr>
            <w:r w:rsidRPr="00350027">
              <w:rPr>
                <w:rFonts w:asciiTheme="minorHAnsi" w:hAnsiTheme="minorHAnsi"/>
              </w:rPr>
              <w:t>END IF</w:t>
            </w:r>
          </w:p>
          <w:p w14:paraId="52113C9C" w14:textId="77777777" w:rsidR="00C63E25" w:rsidRPr="00350027" w:rsidRDefault="00C63E25" w:rsidP="00F33256">
            <w:pPr>
              <w:rPr>
                <w:rFonts w:asciiTheme="minorHAnsi" w:hAnsiTheme="minorHAnsi"/>
              </w:rPr>
            </w:pPr>
          </w:p>
          <w:p w14:paraId="7A4F0E26" w14:textId="77777777" w:rsidR="00C63E25" w:rsidRPr="00350027" w:rsidRDefault="00C63E25" w:rsidP="00F33256">
            <w:pPr>
              <w:rPr>
                <w:rFonts w:asciiTheme="minorHAnsi" w:hAnsiTheme="minorHAnsi"/>
              </w:rPr>
            </w:pPr>
            <w:r w:rsidRPr="00350027">
              <w:rPr>
                <w:rFonts w:asciiTheme="minorHAnsi" w:hAnsiTheme="minorHAnsi"/>
              </w:rPr>
              <w:t xml:space="preserve">Where the Over Angle Limit = Steering_Demand_Final_Limit  + 2 </w:t>
            </w:r>
          </w:p>
          <w:p w14:paraId="45DED412" w14:textId="77777777" w:rsidR="00C63E25" w:rsidRPr="00350027" w:rsidRDefault="00C63E25" w:rsidP="00F33256">
            <w:pPr>
              <w:rPr>
                <w:rFonts w:asciiTheme="minorHAnsi" w:hAnsiTheme="minorHAnsi"/>
              </w:rPr>
            </w:pPr>
          </w:p>
          <w:p w14:paraId="107A9195" w14:textId="77777777" w:rsidR="00C63E25" w:rsidRPr="00350027" w:rsidRDefault="00C63E25" w:rsidP="00F33256">
            <w:pPr>
              <w:rPr>
                <w:rFonts w:asciiTheme="minorHAnsi" w:hAnsiTheme="minorHAnsi"/>
              </w:rPr>
            </w:pPr>
            <w:r w:rsidRPr="00350027">
              <w:rPr>
                <w:rFonts w:asciiTheme="minorHAnsi" w:hAnsiTheme="minorHAnsi"/>
              </w:rPr>
              <w:t>Where Airspeed is defined in MRJ_SCU_STC_SRS_146</w:t>
            </w:r>
          </w:p>
          <w:p w14:paraId="492FA8D7" w14:textId="77777777" w:rsidR="00C63E25" w:rsidRPr="00350027" w:rsidRDefault="00C63E25" w:rsidP="00F33256">
            <w:pPr>
              <w:rPr>
                <w:rFonts w:asciiTheme="minorHAnsi" w:hAnsiTheme="minorHAnsi"/>
              </w:rPr>
            </w:pPr>
            <w:r w:rsidRPr="00350027">
              <w:rPr>
                <w:rFonts w:asciiTheme="minorHAnsi" w:hAnsiTheme="minorHAnsi"/>
              </w:rPr>
              <w:t>and SOV_OUT is defined in MRJ_SCU_STC_SRS_926</w:t>
            </w:r>
          </w:p>
          <w:p w14:paraId="446D2449" w14:textId="77777777" w:rsidR="00C63E25" w:rsidRPr="00350027" w:rsidRDefault="00C63E25" w:rsidP="00F33256">
            <w:pPr>
              <w:rPr>
                <w:rFonts w:asciiTheme="minorHAnsi" w:hAnsiTheme="minorHAnsi"/>
              </w:rPr>
            </w:pPr>
            <w:r w:rsidRPr="00350027">
              <w:rPr>
                <w:rFonts w:asciiTheme="minorHAnsi" w:hAnsiTheme="minorHAnsi"/>
              </w:rPr>
              <w:t xml:space="preserve">and SACT_Position is defined in MRJ_SCU_STC_SRS_1240 </w:t>
            </w:r>
          </w:p>
          <w:p w14:paraId="2A15D8BE" w14:textId="77777777" w:rsidR="00C63E25" w:rsidRPr="00350027" w:rsidRDefault="00C63E25" w:rsidP="00F33256">
            <w:pPr>
              <w:rPr>
                <w:rFonts w:asciiTheme="minorHAnsi" w:hAnsiTheme="minorHAnsi"/>
              </w:rPr>
            </w:pPr>
            <w:r w:rsidRPr="00350027">
              <w:rPr>
                <w:rFonts w:asciiTheme="minorHAnsi" w:hAnsiTheme="minorHAnsi"/>
              </w:rPr>
              <w:t>and Steering_Demand_Final_Limit  is defined in MRJ_SCU_STC_SRS_175.</w:t>
            </w:r>
          </w:p>
          <w:p w14:paraId="2328AACC" w14:textId="77777777" w:rsidR="00C63E25" w:rsidRPr="00350027" w:rsidRDefault="00C63E25" w:rsidP="00F33256">
            <w:pPr>
              <w:rPr>
                <w:rFonts w:asciiTheme="minorHAnsi" w:hAnsiTheme="minorHAnsi"/>
                <w:i/>
                <w:iCs/>
              </w:rPr>
            </w:pPr>
          </w:p>
        </w:tc>
      </w:tr>
      <w:tr w:rsidR="00C63E25" w:rsidRPr="00350027" w14:paraId="2B78C632" w14:textId="77777777" w:rsidTr="00F33256">
        <w:tc>
          <w:tcPr>
            <w:tcW w:w="1559" w:type="dxa"/>
          </w:tcPr>
          <w:p w14:paraId="5CCAF430" w14:textId="77777777" w:rsidR="00C63E25" w:rsidRPr="00350027" w:rsidRDefault="00C63E25" w:rsidP="00F33256">
            <w:pPr>
              <w:rPr>
                <w:rFonts w:asciiTheme="minorHAnsi" w:hAnsiTheme="minorHAnsi"/>
                <w:i/>
                <w:iCs/>
              </w:rPr>
            </w:pPr>
          </w:p>
        </w:tc>
        <w:tc>
          <w:tcPr>
            <w:tcW w:w="9320" w:type="dxa"/>
          </w:tcPr>
          <w:p w14:paraId="7106C32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6745357" w14:textId="77777777" w:rsidTr="00F33256">
        <w:tc>
          <w:tcPr>
            <w:tcW w:w="1559" w:type="dxa"/>
          </w:tcPr>
          <w:p w14:paraId="535833B8" w14:textId="77777777" w:rsidR="00C63E25" w:rsidRPr="00350027" w:rsidRDefault="00C63E25" w:rsidP="00F33256">
            <w:pPr>
              <w:rPr>
                <w:rFonts w:asciiTheme="minorHAnsi" w:hAnsiTheme="minorHAnsi"/>
                <w:i/>
                <w:iCs/>
              </w:rPr>
            </w:pPr>
          </w:p>
        </w:tc>
        <w:tc>
          <w:tcPr>
            <w:tcW w:w="9320" w:type="dxa"/>
          </w:tcPr>
          <w:p w14:paraId="79C5059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BFA24A7" w14:textId="77777777" w:rsidTr="00F33256">
        <w:tc>
          <w:tcPr>
            <w:tcW w:w="1559" w:type="dxa"/>
          </w:tcPr>
          <w:p w14:paraId="07ADF039" w14:textId="77777777" w:rsidR="00C63E25" w:rsidRPr="00350027" w:rsidRDefault="00C63E25" w:rsidP="00F33256">
            <w:pPr>
              <w:rPr>
                <w:rFonts w:asciiTheme="minorHAnsi" w:hAnsiTheme="minorHAnsi"/>
                <w:i/>
                <w:iCs/>
              </w:rPr>
            </w:pPr>
          </w:p>
        </w:tc>
        <w:tc>
          <w:tcPr>
            <w:tcW w:w="9320" w:type="dxa"/>
          </w:tcPr>
          <w:p w14:paraId="36E5765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65CD8DB" w14:textId="77777777" w:rsidR="00C63E25" w:rsidRPr="00350027" w:rsidRDefault="00C63E25" w:rsidP="00C63E25">
      <w:pPr>
        <w:rPr>
          <w:rFonts w:asciiTheme="minorHAnsi" w:hAnsiTheme="minorHAnsi"/>
        </w:rPr>
      </w:pPr>
    </w:p>
    <w:p w14:paraId="12F8409F" w14:textId="77777777" w:rsidR="00C63E25" w:rsidRPr="00350027" w:rsidRDefault="00C63E25" w:rsidP="00C63E25">
      <w:pPr>
        <w:pStyle w:val="Heading4"/>
        <w:rPr>
          <w:rFonts w:asciiTheme="minorHAnsi" w:hAnsiTheme="minorHAnsi"/>
        </w:rPr>
      </w:pPr>
      <w:r w:rsidRPr="00350027">
        <w:rPr>
          <w:rFonts w:asciiTheme="minorHAnsi" w:hAnsiTheme="minorHAnsi"/>
        </w:rPr>
        <w:t>Steering Angle Monitor</w:t>
      </w:r>
    </w:p>
    <w:p w14:paraId="58D3DF4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FF32CB9" w14:textId="77777777" w:rsidTr="00F33256">
        <w:tc>
          <w:tcPr>
            <w:tcW w:w="1559" w:type="dxa"/>
          </w:tcPr>
          <w:p w14:paraId="5329F75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MRJ_SCU_STC_SRS_1213</w:t>
            </w:r>
          </w:p>
        </w:tc>
        <w:tc>
          <w:tcPr>
            <w:tcW w:w="9320" w:type="dxa"/>
          </w:tcPr>
          <w:p w14:paraId="0C01CBA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the Steering Angle Monitor Check when the Airspeed is greater or equal to 30kts and the SOV_OUT signal is Energised.</w:t>
            </w:r>
          </w:p>
          <w:p w14:paraId="3BEF58E1" w14:textId="77777777" w:rsidR="00C63E25" w:rsidRPr="00350027" w:rsidRDefault="00C63E25" w:rsidP="00F33256">
            <w:pPr>
              <w:rPr>
                <w:rFonts w:asciiTheme="minorHAnsi" w:hAnsiTheme="minorHAnsi"/>
              </w:rPr>
            </w:pPr>
          </w:p>
          <w:p w14:paraId="68318FF2" w14:textId="77777777" w:rsidR="00C63E25" w:rsidRPr="00350027" w:rsidRDefault="00C63E25" w:rsidP="00F33256">
            <w:pPr>
              <w:rPr>
                <w:rFonts w:asciiTheme="minorHAnsi" w:hAnsiTheme="minorHAnsi"/>
              </w:rPr>
            </w:pPr>
            <w:r w:rsidRPr="00350027">
              <w:rPr>
                <w:rFonts w:asciiTheme="minorHAnsi" w:hAnsiTheme="minorHAnsi"/>
              </w:rPr>
              <w:t>Where SOV_OUT is defined in MRJ_SCU_STC_SRS_926</w:t>
            </w:r>
          </w:p>
          <w:p w14:paraId="506C1972" w14:textId="77777777" w:rsidR="00C63E25" w:rsidRPr="00350027" w:rsidRDefault="00C63E25" w:rsidP="00F33256">
            <w:pPr>
              <w:rPr>
                <w:rFonts w:asciiTheme="minorHAnsi" w:hAnsiTheme="minorHAnsi"/>
              </w:rPr>
            </w:pPr>
            <w:r w:rsidRPr="00350027">
              <w:rPr>
                <w:rFonts w:asciiTheme="minorHAnsi" w:hAnsiTheme="minorHAnsi"/>
              </w:rPr>
              <w:t xml:space="preserve">           Airspeed is defined in MRJ_SCU_STC_SRS_146</w:t>
            </w:r>
          </w:p>
          <w:p w14:paraId="5E18FEC8" w14:textId="77777777" w:rsidR="00C63E25" w:rsidRPr="00350027" w:rsidRDefault="00C63E25" w:rsidP="00F33256">
            <w:pPr>
              <w:rPr>
                <w:rFonts w:asciiTheme="minorHAnsi" w:hAnsiTheme="minorHAnsi"/>
                <w:i/>
                <w:iCs/>
              </w:rPr>
            </w:pPr>
          </w:p>
        </w:tc>
      </w:tr>
      <w:tr w:rsidR="00C63E25" w:rsidRPr="00350027" w14:paraId="603984D3" w14:textId="77777777" w:rsidTr="00F33256">
        <w:tc>
          <w:tcPr>
            <w:tcW w:w="1559" w:type="dxa"/>
          </w:tcPr>
          <w:p w14:paraId="2F07AEE4" w14:textId="77777777" w:rsidR="00C63E25" w:rsidRPr="00350027" w:rsidRDefault="00C63E25" w:rsidP="00F33256">
            <w:pPr>
              <w:rPr>
                <w:rFonts w:asciiTheme="minorHAnsi" w:hAnsiTheme="minorHAnsi"/>
                <w:i/>
                <w:iCs/>
              </w:rPr>
            </w:pPr>
          </w:p>
        </w:tc>
        <w:tc>
          <w:tcPr>
            <w:tcW w:w="9320" w:type="dxa"/>
          </w:tcPr>
          <w:p w14:paraId="54CD3A1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C554659" w14:textId="77777777" w:rsidTr="00F33256">
        <w:tc>
          <w:tcPr>
            <w:tcW w:w="1559" w:type="dxa"/>
          </w:tcPr>
          <w:p w14:paraId="19A98D03" w14:textId="77777777" w:rsidR="00C63E25" w:rsidRPr="00350027" w:rsidRDefault="00C63E25" w:rsidP="00F33256">
            <w:pPr>
              <w:rPr>
                <w:rFonts w:asciiTheme="minorHAnsi" w:hAnsiTheme="minorHAnsi"/>
                <w:i/>
                <w:iCs/>
              </w:rPr>
            </w:pPr>
          </w:p>
        </w:tc>
        <w:tc>
          <w:tcPr>
            <w:tcW w:w="9320" w:type="dxa"/>
          </w:tcPr>
          <w:p w14:paraId="189377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3E91ACB" w14:textId="77777777" w:rsidTr="00F33256">
        <w:tc>
          <w:tcPr>
            <w:tcW w:w="1559" w:type="dxa"/>
          </w:tcPr>
          <w:p w14:paraId="1E78C210" w14:textId="77777777" w:rsidR="00C63E25" w:rsidRPr="00350027" w:rsidRDefault="00C63E25" w:rsidP="00F33256">
            <w:pPr>
              <w:rPr>
                <w:rFonts w:asciiTheme="minorHAnsi" w:hAnsiTheme="minorHAnsi"/>
                <w:i/>
                <w:iCs/>
              </w:rPr>
            </w:pPr>
          </w:p>
        </w:tc>
        <w:tc>
          <w:tcPr>
            <w:tcW w:w="9320" w:type="dxa"/>
          </w:tcPr>
          <w:p w14:paraId="19B9B1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B5975E" w14:textId="77777777" w:rsidR="00C63E25" w:rsidRPr="00350027" w:rsidRDefault="00C63E25" w:rsidP="00C63E25">
      <w:pPr>
        <w:rPr>
          <w:rFonts w:asciiTheme="minorHAnsi" w:hAnsiTheme="minorHAnsi"/>
        </w:rPr>
      </w:pPr>
    </w:p>
    <w:p w14:paraId="717CBEC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AF8239A" w14:textId="77777777" w:rsidTr="00F33256">
        <w:tc>
          <w:tcPr>
            <w:tcW w:w="1559" w:type="dxa"/>
          </w:tcPr>
          <w:p w14:paraId="59AF92A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MRJ_SCU_STC_SRS_1214</w:t>
            </w:r>
          </w:p>
        </w:tc>
        <w:tc>
          <w:tcPr>
            <w:tcW w:w="9320" w:type="dxa"/>
          </w:tcPr>
          <w:p w14:paraId="3F9A4A6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Steering Angle Monitor Status with a confirmation time of 200ms according to the following logic:</w:t>
            </w:r>
          </w:p>
          <w:p w14:paraId="1D25A95D" w14:textId="77777777" w:rsidR="00C63E25" w:rsidRPr="00350027" w:rsidRDefault="00C63E25" w:rsidP="00F33256">
            <w:pPr>
              <w:rPr>
                <w:rFonts w:asciiTheme="minorHAnsi" w:hAnsiTheme="minorHAnsi"/>
              </w:rPr>
            </w:pPr>
          </w:p>
          <w:p w14:paraId="48DF1AFE" w14:textId="77777777" w:rsidR="00C63E25" w:rsidRPr="00350027" w:rsidRDefault="00C63E25" w:rsidP="00F33256">
            <w:pPr>
              <w:rPr>
                <w:rFonts w:asciiTheme="minorHAnsi" w:hAnsiTheme="minorHAnsi"/>
              </w:rPr>
            </w:pPr>
            <w:r w:rsidRPr="00350027">
              <w:rPr>
                <w:rFonts w:asciiTheme="minorHAnsi" w:hAnsiTheme="minorHAnsi"/>
              </w:rPr>
              <w:t xml:space="preserve">        IF ((A AND (B AND C)) OR  ((B AND C) AND (D XOR E)) OR  (C AND F AND G))</w:t>
            </w:r>
          </w:p>
          <w:p w14:paraId="321B63AE" w14:textId="77777777" w:rsidR="00C63E25" w:rsidRPr="00350027" w:rsidRDefault="00C63E25" w:rsidP="00F33256">
            <w:pPr>
              <w:rPr>
                <w:rFonts w:asciiTheme="minorHAnsi" w:hAnsiTheme="minorHAnsi"/>
              </w:rPr>
            </w:pPr>
            <w:r w:rsidRPr="00350027">
              <w:rPr>
                <w:rFonts w:asciiTheme="minorHAnsi" w:hAnsiTheme="minorHAnsi"/>
              </w:rPr>
              <w:t xml:space="preserve">             AND </w:t>
            </w:r>
          </w:p>
          <w:p w14:paraId="5FCBE925" w14:textId="77777777" w:rsidR="00C63E25" w:rsidRPr="00350027" w:rsidRDefault="00C63E25" w:rsidP="00F33256">
            <w:pPr>
              <w:rPr>
                <w:rFonts w:asciiTheme="minorHAnsi" w:hAnsiTheme="minorHAnsi"/>
              </w:rPr>
            </w:pPr>
            <w:r w:rsidRPr="00350027">
              <w:rPr>
                <w:rFonts w:asciiTheme="minorHAnsi" w:hAnsiTheme="minorHAnsi"/>
              </w:rPr>
              <w:t xml:space="preserve">            (H OR I)          </w:t>
            </w:r>
          </w:p>
          <w:p w14:paraId="2CBC0F9A"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5AF54A5" w14:textId="77777777" w:rsidR="00C63E25" w:rsidRPr="00350027" w:rsidRDefault="00C63E25" w:rsidP="00F33256">
            <w:pPr>
              <w:rPr>
                <w:rFonts w:asciiTheme="minorHAnsi" w:hAnsiTheme="minorHAnsi"/>
              </w:rPr>
            </w:pPr>
            <w:r w:rsidRPr="00350027">
              <w:rPr>
                <w:rFonts w:asciiTheme="minorHAnsi" w:hAnsiTheme="minorHAnsi"/>
              </w:rPr>
              <w:tab/>
              <w:t xml:space="preserve">Steering Angle Monitor Status = TRUE </w:t>
            </w:r>
          </w:p>
          <w:p w14:paraId="724F25A4"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163ED67" w14:textId="77777777" w:rsidR="00C63E25" w:rsidRPr="00350027" w:rsidRDefault="00C63E25" w:rsidP="00F33256">
            <w:pPr>
              <w:rPr>
                <w:rFonts w:asciiTheme="minorHAnsi" w:hAnsiTheme="minorHAnsi"/>
              </w:rPr>
            </w:pPr>
            <w:r w:rsidRPr="00350027">
              <w:rPr>
                <w:rFonts w:asciiTheme="minorHAnsi" w:hAnsiTheme="minorHAnsi"/>
              </w:rPr>
              <w:tab/>
              <w:t>do nothing (Monitor remains true)</w:t>
            </w:r>
          </w:p>
          <w:p w14:paraId="519766C0"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84DC7E4" w14:textId="77777777" w:rsidR="00C63E25" w:rsidRPr="00350027" w:rsidRDefault="00C63E25" w:rsidP="00F33256">
            <w:pPr>
              <w:rPr>
                <w:rFonts w:asciiTheme="minorHAnsi" w:hAnsiTheme="minorHAnsi"/>
              </w:rPr>
            </w:pPr>
          </w:p>
          <w:p w14:paraId="1AFA3E23" w14:textId="77777777" w:rsidR="00C63E25" w:rsidRPr="00350027" w:rsidRDefault="00C63E25" w:rsidP="00F33256">
            <w:pPr>
              <w:rPr>
                <w:rFonts w:asciiTheme="minorHAnsi" w:hAnsiTheme="minorHAnsi"/>
              </w:rPr>
            </w:pPr>
            <w:r w:rsidRPr="00350027">
              <w:rPr>
                <w:rFonts w:asciiTheme="minorHAnsi" w:hAnsiTheme="minorHAnsi"/>
              </w:rPr>
              <w:t>Where</w:t>
            </w:r>
          </w:p>
          <w:p w14:paraId="0D2E830F" w14:textId="77777777" w:rsidR="00C63E25" w:rsidRPr="00350027" w:rsidRDefault="00C63E25" w:rsidP="00F33256">
            <w:pPr>
              <w:rPr>
                <w:rFonts w:asciiTheme="minorHAnsi" w:hAnsiTheme="minorHAnsi"/>
              </w:rPr>
            </w:pPr>
            <w:r w:rsidRPr="00350027">
              <w:rPr>
                <w:rFonts w:asciiTheme="minorHAnsi" w:hAnsiTheme="minorHAnsi"/>
              </w:rPr>
              <w:t xml:space="preserve">          A =  |differential(Target Steering Angle)| - |differential(Actual Steering Angle)| &lt; </w:t>
            </w:r>
          </w:p>
          <w:p w14:paraId="4C668EB8" w14:textId="77777777" w:rsidR="00C63E25" w:rsidRPr="00350027" w:rsidRDefault="00C63E25" w:rsidP="00F33256">
            <w:pPr>
              <w:rPr>
                <w:rFonts w:asciiTheme="minorHAnsi" w:hAnsiTheme="minorHAnsi"/>
              </w:rPr>
            </w:pPr>
            <w:r w:rsidRPr="00350027">
              <w:rPr>
                <w:rFonts w:asciiTheme="minorHAnsi" w:hAnsiTheme="minorHAnsi"/>
              </w:rPr>
              <w:t xml:space="preserve">                                                                                                                                0 deg/ sec * dt-interval sec</w:t>
            </w:r>
          </w:p>
          <w:p w14:paraId="157E127F" w14:textId="77777777" w:rsidR="00C63E25" w:rsidRPr="00350027" w:rsidRDefault="00C63E25" w:rsidP="00F33256">
            <w:pPr>
              <w:rPr>
                <w:rFonts w:asciiTheme="minorHAnsi" w:hAnsiTheme="minorHAnsi"/>
              </w:rPr>
            </w:pPr>
            <w:r w:rsidRPr="00350027">
              <w:rPr>
                <w:rFonts w:asciiTheme="minorHAnsi" w:hAnsiTheme="minorHAnsi"/>
              </w:rPr>
              <w:t xml:space="preserve">          B = differential(|Target Steering Angle - Actual Steering Angle|) &gt; 0 deg/ sec * dt-interval sec</w:t>
            </w:r>
          </w:p>
          <w:p w14:paraId="209849F6" w14:textId="77777777" w:rsidR="00C63E25" w:rsidRPr="00350027" w:rsidRDefault="00C63E25" w:rsidP="00F33256">
            <w:pPr>
              <w:rPr>
                <w:rFonts w:asciiTheme="minorHAnsi" w:hAnsiTheme="minorHAnsi"/>
              </w:rPr>
            </w:pPr>
            <w:r w:rsidRPr="00350027">
              <w:rPr>
                <w:rFonts w:asciiTheme="minorHAnsi" w:hAnsiTheme="minorHAnsi"/>
              </w:rPr>
              <w:t xml:space="preserve">          C = |(Target Steering Angle - Actual Steering Angle)| &gt; 0.5 deg</w:t>
            </w:r>
          </w:p>
          <w:p w14:paraId="0D5A2236" w14:textId="77777777" w:rsidR="00C63E25" w:rsidRPr="00350027" w:rsidRDefault="00C63E25" w:rsidP="00F33256">
            <w:pPr>
              <w:rPr>
                <w:rFonts w:asciiTheme="minorHAnsi" w:hAnsiTheme="minorHAnsi"/>
              </w:rPr>
            </w:pPr>
            <w:r w:rsidRPr="00350027">
              <w:rPr>
                <w:rFonts w:asciiTheme="minorHAnsi" w:hAnsiTheme="minorHAnsi"/>
              </w:rPr>
              <w:t xml:space="preserve">          D = differential(Target Steering Angle) &gt;= 0.5 deg/sec * dt-interval sec</w:t>
            </w:r>
          </w:p>
          <w:p w14:paraId="55DF1BCD" w14:textId="77777777" w:rsidR="00C63E25" w:rsidRPr="00350027" w:rsidRDefault="00C63E25" w:rsidP="00F33256">
            <w:pPr>
              <w:rPr>
                <w:rFonts w:asciiTheme="minorHAnsi" w:hAnsiTheme="minorHAnsi"/>
              </w:rPr>
            </w:pPr>
            <w:r w:rsidRPr="00350027">
              <w:rPr>
                <w:rFonts w:asciiTheme="minorHAnsi" w:hAnsiTheme="minorHAnsi"/>
              </w:rPr>
              <w:t xml:space="preserve">          E = differential(Actual Steering Angle) &gt; 0.5 deg/sec * dt-interval sec</w:t>
            </w:r>
          </w:p>
          <w:p w14:paraId="6B3A6B6D" w14:textId="77777777" w:rsidR="00C63E25" w:rsidRPr="00350027" w:rsidRDefault="00C63E25" w:rsidP="00F33256">
            <w:pPr>
              <w:rPr>
                <w:rFonts w:asciiTheme="minorHAnsi" w:hAnsiTheme="minorHAnsi"/>
              </w:rPr>
            </w:pPr>
            <w:r w:rsidRPr="00350027">
              <w:rPr>
                <w:rFonts w:asciiTheme="minorHAnsi" w:hAnsiTheme="minorHAnsi"/>
              </w:rPr>
              <w:t xml:space="preserve">          F = |differential(Target Steering Angle)| &gt; 0.5 deg/sec * dt-interval sec</w:t>
            </w:r>
          </w:p>
          <w:p w14:paraId="3B381A47" w14:textId="77777777" w:rsidR="00C63E25" w:rsidRPr="00350027" w:rsidRDefault="00C63E25" w:rsidP="00F33256">
            <w:pPr>
              <w:rPr>
                <w:rFonts w:asciiTheme="minorHAnsi" w:hAnsiTheme="minorHAnsi"/>
              </w:rPr>
            </w:pPr>
            <w:r w:rsidRPr="00350027">
              <w:rPr>
                <w:rFonts w:asciiTheme="minorHAnsi" w:hAnsiTheme="minorHAnsi"/>
              </w:rPr>
              <w:t xml:space="preserve">          G = |differential(Actual Steering Angle)| &lt;= 0.5 deg/sec * dt-interval sec</w:t>
            </w:r>
          </w:p>
          <w:p w14:paraId="7254DBFF"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H = | Actual Steering Angle| &lt;= 68 deg</w:t>
            </w:r>
          </w:p>
          <w:p w14:paraId="3C88CD68" w14:textId="77777777" w:rsidR="00C63E25" w:rsidRPr="00350027" w:rsidRDefault="00C63E25" w:rsidP="00F33256">
            <w:pPr>
              <w:rPr>
                <w:rFonts w:asciiTheme="minorHAnsi" w:hAnsiTheme="minorHAnsi"/>
              </w:rPr>
            </w:pPr>
            <w:r w:rsidRPr="00350027">
              <w:rPr>
                <w:rFonts w:asciiTheme="minorHAnsi" w:hAnsiTheme="minorHAnsi"/>
              </w:rPr>
              <w:t xml:space="preserve">          I = | Target Steering Angle| &lt;= 68 deg</w:t>
            </w:r>
          </w:p>
          <w:p w14:paraId="673CEDB7" w14:textId="77777777" w:rsidR="00C63E25" w:rsidRPr="00350027" w:rsidRDefault="00C63E25" w:rsidP="00F33256">
            <w:pPr>
              <w:rPr>
                <w:rFonts w:asciiTheme="minorHAnsi" w:hAnsiTheme="minorHAnsi"/>
              </w:rPr>
            </w:pPr>
          </w:p>
          <w:p w14:paraId="277864A4" w14:textId="77777777" w:rsidR="00C63E25" w:rsidRPr="00350027" w:rsidRDefault="00C63E25" w:rsidP="00F33256">
            <w:pPr>
              <w:rPr>
                <w:rFonts w:asciiTheme="minorHAnsi" w:hAnsiTheme="minorHAnsi"/>
              </w:rPr>
            </w:pPr>
            <w:r w:rsidRPr="00350027">
              <w:rPr>
                <w:rFonts w:asciiTheme="minorHAnsi" w:hAnsiTheme="minorHAnsi"/>
              </w:rPr>
              <w:t xml:space="preserve">          differential(Actual Steering Angle) = </w:t>
            </w:r>
          </w:p>
          <w:p w14:paraId="50B9B547"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(most recent) - Actual Steering Angle (most recent - N) </w:t>
            </w:r>
          </w:p>
          <w:p w14:paraId="7F6C4C7D"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78BF6698" w14:textId="77777777" w:rsidR="00C63E25" w:rsidRPr="00350027" w:rsidRDefault="00C63E25" w:rsidP="00F33256">
            <w:pPr>
              <w:rPr>
                <w:rFonts w:asciiTheme="minorHAnsi" w:hAnsiTheme="minorHAnsi"/>
              </w:rPr>
            </w:pPr>
            <w:r w:rsidRPr="00350027">
              <w:rPr>
                <w:rFonts w:asciiTheme="minorHAnsi" w:hAnsiTheme="minorHAnsi"/>
              </w:rPr>
              <w:t xml:space="preserve">          differential(Target Steering Angle) = </w:t>
            </w:r>
          </w:p>
          <w:p w14:paraId="61CFD9EA" w14:textId="77777777" w:rsidR="00C63E25" w:rsidRPr="00350027" w:rsidRDefault="00C63E25" w:rsidP="00F33256">
            <w:pPr>
              <w:rPr>
                <w:rFonts w:asciiTheme="minorHAnsi" w:hAnsiTheme="minorHAnsi"/>
              </w:rPr>
            </w:pPr>
            <w:r w:rsidRPr="00350027">
              <w:rPr>
                <w:rFonts w:asciiTheme="minorHAnsi" w:hAnsiTheme="minorHAnsi"/>
              </w:rPr>
              <w:t xml:space="preserve">                 Target Steering Angle (most recent) - Target Steering Angle (most recent - N)</w:t>
            </w:r>
          </w:p>
          <w:p w14:paraId="7DE7DA38" w14:textId="77777777" w:rsidR="00C63E25" w:rsidRPr="00350027" w:rsidRDefault="00C63E25" w:rsidP="00F33256">
            <w:pPr>
              <w:rPr>
                <w:rFonts w:asciiTheme="minorHAnsi" w:hAnsiTheme="minorHAnsi"/>
              </w:rPr>
            </w:pPr>
          </w:p>
          <w:p w14:paraId="42AB8BFB" w14:textId="77777777" w:rsidR="00C63E25" w:rsidRPr="00350027" w:rsidRDefault="00C63E25" w:rsidP="00F33256">
            <w:pPr>
              <w:rPr>
                <w:rFonts w:asciiTheme="minorHAnsi" w:hAnsiTheme="minorHAnsi"/>
              </w:rPr>
            </w:pPr>
            <w:r w:rsidRPr="00350027">
              <w:rPr>
                <w:rFonts w:asciiTheme="minorHAnsi" w:hAnsiTheme="minorHAnsi"/>
              </w:rPr>
              <w:t xml:space="preserve">           N = 20 ie. time of (N * Major Cycle) = 102.4ms</w:t>
            </w:r>
          </w:p>
          <w:p w14:paraId="4A25FCEA" w14:textId="77777777" w:rsidR="00C63E25" w:rsidRPr="00350027" w:rsidRDefault="00C63E25" w:rsidP="00F33256">
            <w:pPr>
              <w:rPr>
                <w:rFonts w:asciiTheme="minorHAnsi" w:hAnsiTheme="minorHAnsi"/>
              </w:rPr>
            </w:pPr>
            <w:r w:rsidRPr="00350027">
              <w:rPr>
                <w:rFonts w:asciiTheme="minorHAnsi" w:hAnsiTheme="minorHAnsi"/>
              </w:rPr>
              <w:t xml:space="preserve">           dt-interval = (5.12 * 1e-3 * N) sec</w:t>
            </w:r>
          </w:p>
          <w:p w14:paraId="2E6489F4" w14:textId="77777777" w:rsidR="00C63E25" w:rsidRPr="00350027" w:rsidRDefault="00C63E25" w:rsidP="00F33256">
            <w:pPr>
              <w:rPr>
                <w:rFonts w:asciiTheme="minorHAnsi" w:hAnsiTheme="minorHAnsi"/>
              </w:rPr>
            </w:pPr>
          </w:p>
          <w:p w14:paraId="620D3386" w14:textId="77777777" w:rsidR="00C63E25" w:rsidRPr="00350027" w:rsidRDefault="00C63E25" w:rsidP="00F33256">
            <w:pPr>
              <w:rPr>
                <w:rFonts w:asciiTheme="minorHAnsi" w:hAnsiTheme="minorHAnsi"/>
              </w:rPr>
            </w:pPr>
            <w:r w:rsidRPr="00350027">
              <w:rPr>
                <w:rFonts w:asciiTheme="minorHAnsi" w:hAnsiTheme="minorHAnsi"/>
              </w:rPr>
              <w:t xml:space="preserve">           Target Steering Angle is defined in MRJ_SCU_STC_SRS_176</w:t>
            </w:r>
          </w:p>
          <w:p w14:paraId="2F7E8C60"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is defined in MRJ_SCU_STC_SRS_1035</w:t>
            </w:r>
          </w:p>
          <w:p w14:paraId="24DBF98C" w14:textId="77777777" w:rsidR="00C63E25" w:rsidRPr="00350027" w:rsidRDefault="00C63E25" w:rsidP="00F33256">
            <w:pPr>
              <w:rPr>
                <w:rFonts w:asciiTheme="minorHAnsi" w:hAnsiTheme="minorHAnsi"/>
              </w:rPr>
            </w:pPr>
            <w:r w:rsidRPr="00350027">
              <w:rPr>
                <w:rFonts w:asciiTheme="minorHAnsi" w:hAnsiTheme="minorHAnsi"/>
              </w:rPr>
              <w:t xml:space="preserve">           Major Cycle is defined in Table 6.2-1</w:t>
            </w:r>
          </w:p>
          <w:p w14:paraId="26012BF4" w14:textId="77777777" w:rsidR="00C63E25" w:rsidRPr="00350027" w:rsidRDefault="00C63E25" w:rsidP="00F33256">
            <w:pPr>
              <w:rPr>
                <w:rFonts w:asciiTheme="minorHAnsi" w:hAnsiTheme="minorHAnsi"/>
              </w:rPr>
            </w:pPr>
          </w:p>
          <w:p w14:paraId="15FFFD0B" w14:textId="77777777" w:rsidR="00C63E25" w:rsidRPr="00350027" w:rsidRDefault="00C63E25" w:rsidP="00F33256">
            <w:pPr>
              <w:rPr>
                <w:rFonts w:asciiTheme="minorHAnsi" w:hAnsiTheme="minorHAnsi"/>
              </w:rPr>
            </w:pPr>
            <w:r w:rsidRPr="00350027">
              <w:rPr>
                <w:rFonts w:asciiTheme="minorHAnsi" w:hAnsiTheme="minorHAnsi"/>
              </w:rPr>
              <w:t>Note: This monitor will only be performed after sufficient (20) ASA and TSA samples are buffered.</w:t>
            </w:r>
          </w:p>
          <w:p w14:paraId="189B5AD4" w14:textId="77777777" w:rsidR="00C63E25" w:rsidRPr="00350027" w:rsidRDefault="00C63E25" w:rsidP="00F33256">
            <w:pPr>
              <w:rPr>
                <w:rFonts w:asciiTheme="minorHAnsi" w:hAnsiTheme="minorHAnsi"/>
                <w:i/>
                <w:iCs/>
              </w:rPr>
            </w:pPr>
          </w:p>
        </w:tc>
      </w:tr>
      <w:tr w:rsidR="00C63E25" w:rsidRPr="00350027" w14:paraId="7CA5AD67" w14:textId="77777777" w:rsidTr="00F33256">
        <w:tc>
          <w:tcPr>
            <w:tcW w:w="1559" w:type="dxa"/>
          </w:tcPr>
          <w:p w14:paraId="3C7A8158" w14:textId="77777777" w:rsidR="00C63E25" w:rsidRPr="00350027" w:rsidRDefault="00C63E25" w:rsidP="00F33256">
            <w:pPr>
              <w:rPr>
                <w:rFonts w:asciiTheme="minorHAnsi" w:hAnsiTheme="minorHAnsi"/>
                <w:i/>
                <w:iCs/>
              </w:rPr>
            </w:pPr>
          </w:p>
        </w:tc>
        <w:tc>
          <w:tcPr>
            <w:tcW w:w="9320" w:type="dxa"/>
          </w:tcPr>
          <w:p w14:paraId="42C0E1D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0996049" w14:textId="77777777" w:rsidTr="00F33256">
        <w:tc>
          <w:tcPr>
            <w:tcW w:w="1559" w:type="dxa"/>
          </w:tcPr>
          <w:p w14:paraId="7AFA4B9D" w14:textId="77777777" w:rsidR="00C63E25" w:rsidRPr="00350027" w:rsidRDefault="00C63E25" w:rsidP="00F33256">
            <w:pPr>
              <w:rPr>
                <w:rFonts w:asciiTheme="minorHAnsi" w:hAnsiTheme="minorHAnsi"/>
                <w:i/>
                <w:iCs/>
              </w:rPr>
            </w:pPr>
          </w:p>
        </w:tc>
        <w:tc>
          <w:tcPr>
            <w:tcW w:w="9320" w:type="dxa"/>
          </w:tcPr>
          <w:p w14:paraId="6F33C85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7A5F9ED" w14:textId="77777777" w:rsidTr="00F33256">
        <w:tc>
          <w:tcPr>
            <w:tcW w:w="1559" w:type="dxa"/>
          </w:tcPr>
          <w:p w14:paraId="070FB0A8" w14:textId="77777777" w:rsidR="00C63E25" w:rsidRPr="00350027" w:rsidRDefault="00C63E25" w:rsidP="00F33256">
            <w:pPr>
              <w:rPr>
                <w:rFonts w:asciiTheme="minorHAnsi" w:hAnsiTheme="minorHAnsi"/>
                <w:i/>
                <w:iCs/>
              </w:rPr>
            </w:pPr>
          </w:p>
        </w:tc>
        <w:tc>
          <w:tcPr>
            <w:tcW w:w="9320" w:type="dxa"/>
          </w:tcPr>
          <w:p w14:paraId="7FF8D2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571C082" w14:textId="77777777" w:rsidR="00C63E25" w:rsidRPr="00350027" w:rsidRDefault="00C63E25" w:rsidP="00C63E25">
      <w:pPr>
        <w:rPr>
          <w:rFonts w:asciiTheme="minorHAnsi" w:hAnsiTheme="minorHAnsi"/>
        </w:rPr>
      </w:pPr>
    </w:p>
    <w:p w14:paraId="77F2F2AC" w14:textId="77777777" w:rsidR="00C63E25" w:rsidRPr="00350027" w:rsidRDefault="00C63E25" w:rsidP="00C63E25">
      <w:pPr>
        <w:pStyle w:val="Heading4"/>
        <w:rPr>
          <w:rFonts w:asciiTheme="minorHAnsi" w:hAnsiTheme="minorHAnsi"/>
        </w:rPr>
      </w:pPr>
      <w:r w:rsidRPr="00350027">
        <w:rPr>
          <w:rFonts w:asciiTheme="minorHAnsi" w:hAnsiTheme="minorHAnsi"/>
        </w:rPr>
        <w:t>LVDT Double Loss Monitor</w:t>
      </w:r>
    </w:p>
    <w:p w14:paraId="3E549A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DCF8408" w14:textId="77777777" w:rsidTr="00F33256">
        <w:tc>
          <w:tcPr>
            <w:tcW w:w="1559" w:type="dxa"/>
          </w:tcPr>
          <w:p w14:paraId="4EACC87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MRJ_SCU_STC_SRS_1245</w:t>
            </w:r>
          </w:p>
        </w:tc>
        <w:tc>
          <w:tcPr>
            <w:tcW w:w="9320" w:type="dxa"/>
          </w:tcPr>
          <w:p w14:paraId="5593FFB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LVDT Double Loss Monitor status from an initial status of FALSE using the following logic:</w:t>
            </w:r>
          </w:p>
          <w:p w14:paraId="29C69C1A" w14:textId="77777777" w:rsidR="00C63E25" w:rsidRPr="00350027" w:rsidRDefault="00C63E25" w:rsidP="00F33256">
            <w:pPr>
              <w:rPr>
                <w:rFonts w:asciiTheme="minorHAnsi" w:hAnsiTheme="minorHAnsi"/>
              </w:rPr>
            </w:pPr>
            <w:r w:rsidRPr="00350027">
              <w:rPr>
                <w:rFonts w:asciiTheme="minorHAnsi" w:hAnsiTheme="minorHAnsi"/>
              </w:rPr>
              <w:tab/>
              <w:t>IF (LVDT Double Loss Monitor Status = FALSE)</w:t>
            </w:r>
          </w:p>
          <w:p w14:paraId="435F4BE4" w14:textId="77777777" w:rsidR="00C63E25" w:rsidRPr="00350027" w:rsidRDefault="00C63E25" w:rsidP="00F33256">
            <w:pPr>
              <w:rPr>
                <w:rFonts w:asciiTheme="minorHAnsi" w:hAnsiTheme="minorHAnsi"/>
              </w:rPr>
            </w:pPr>
            <w:r w:rsidRPr="00350027">
              <w:rPr>
                <w:rFonts w:asciiTheme="minorHAnsi" w:hAnsiTheme="minorHAnsi"/>
              </w:rPr>
              <w:tab/>
              <w:t>THEN</w:t>
            </w:r>
          </w:p>
          <w:p w14:paraId="39EF3761" w14:textId="77777777" w:rsidR="00C63E25" w:rsidRPr="00350027" w:rsidRDefault="00C63E25" w:rsidP="00F33256">
            <w:pPr>
              <w:rPr>
                <w:rFonts w:asciiTheme="minorHAnsi" w:hAnsiTheme="minorHAnsi"/>
              </w:rPr>
            </w:pPr>
            <w:r w:rsidRPr="00350027">
              <w:rPr>
                <w:rFonts w:asciiTheme="minorHAnsi" w:hAnsiTheme="minorHAnsi"/>
              </w:rPr>
              <w:tab/>
              <w:t xml:space="preserve">    LVDT Double Loss Monitor Status = TRUE if 2 or more of the following </w:t>
            </w:r>
            <w:r w:rsidRPr="00350027">
              <w:rPr>
                <w:rFonts w:asciiTheme="minorHAnsi" w:hAnsiTheme="minorHAnsi"/>
              </w:rPr>
              <w:br/>
              <w:t xml:space="preserve">                  monitor are TRUE:</w:t>
            </w:r>
          </w:p>
          <w:p w14:paraId="292C5E01" w14:textId="77777777" w:rsidR="00C63E25" w:rsidRPr="00350027" w:rsidRDefault="00C63E25" w:rsidP="00F33256">
            <w:pPr>
              <w:rPr>
                <w:rFonts w:asciiTheme="minorHAnsi" w:hAnsiTheme="minorHAnsi"/>
              </w:rPr>
            </w:pPr>
            <w:r w:rsidRPr="00350027">
              <w:rPr>
                <w:rFonts w:asciiTheme="minorHAnsi" w:hAnsiTheme="minorHAnsi"/>
              </w:rPr>
              <w:tab/>
              <w:t xml:space="preserve">        LH LVDT1 Health Monitor Status defined in MRJ_SCU_STC_SRS_567</w:t>
            </w:r>
          </w:p>
          <w:p w14:paraId="261F1712" w14:textId="77777777" w:rsidR="00C63E25" w:rsidRPr="00350027" w:rsidRDefault="00C63E25" w:rsidP="00F33256">
            <w:pPr>
              <w:rPr>
                <w:rFonts w:asciiTheme="minorHAnsi" w:hAnsiTheme="minorHAnsi"/>
              </w:rPr>
            </w:pPr>
            <w:r w:rsidRPr="00350027">
              <w:rPr>
                <w:rFonts w:asciiTheme="minorHAnsi" w:hAnsiTheme="minorHAnsi"/>
              </w:rPr>
              <w:tab/>
              <w:t xml:space="preserve">        LH LVDT2 Health Monitor Status defined in MRJ_SCU_STC_SRS_568</w:t>
            </w:r>
          </w:p>
          <w:p w14:paraId="11C4C4B0" w14:textId="77777777" w:rsidR="00C63E25" w:rsidRPr="00350027" w:rsidRDefault="00C63E25" w:rsidP="00F33256">
            <w:pPr>
              <w:rPr>
                <w:rFonts w:asciiTheme="minorHAnsi" w:hAnsiTheme="minorHAnsi"/>
              </w:rPr>
            </w:pPr>
            <w:r w:rsidRPr="00350027">
              <w:rPr>
                <w:rFonts w:asciiTheme="minorHAnsi" w:hAnsiTheme="minorHAnsi"/>
              </w:rPr>
              <w:tab/>
              <w:t xml:space="preserve">        RH LVDT1 Health Monitor Status defined in MRJ_SCU_STC_SRS_67</w:t>
            </w:r>
          </w:p>
          <w:p w14:paraId="44BA61CA" w14:textId="77777777" w:rsidR="00C63E25" w:rsidRPr="00350027" w:rsidRDefault="00C63E25" w:rsidP="00F33256">
            <w:pPr>
              <w:rPr>
                <w:rFonts w:asciiTheme="minorHAnsi" w:hAnsiTheme="minorHAnsi"/>
              </w:rPr>
            </w:pPr>
            <w:r w:rsidRPr="00350027">
              <w:rPr>
                <w:rFonts w:asciiTheme="minorHAnsi" w:hAnsiTheme="minorHAnsi"/>
              </w:rPr>
              <w:tab/>
              <w:t xml:space="preserve">        RH LVDT2 Health Monitor Status defined in MRJ_SCU_STC_SRS_566</w:t>
            </w:r>
          </w:p>
          <w:p w14:paraId="3D4651A8" w14:textId="77777777" w:rsidR="00C63E25" w:rsidRPr="00350027" w:rsidRDefault="00C63E25" w:rsidP="00F33256">
            <w:pPr>
              <w:rPr>
                <w:rFonts w:asciiTheme="minorHAnsi" w:hAnsiTheme="minorHAnsi"/>
              </w:rPr>
            </w:pPr>
            <w:r w:rsidRPr="00350027">
              <w:rPr>
                <w:rFonts w:asciiTheme="minorHAnsi" w:hAnsiTheme="minorHAnsi"/>
              </w:rPr>
              <w:t xml:space="preserve">                      LH LVDT1 and LH LVDT2 Reasonableness Check Monitor Status defined in MRJ_SCU_STC_SRS_591</w:t>
            </w:r>
          </w:p>
          <w:p w14:paraId="4DB77A9D" w14:textId="77777777" w:rsidR="00C63E25" w:rsidRPr="00350027" w:rsidRDefault="00C63E25" w:rsidP="00F33256">
            <w:pPr>
              <w:rPr>
                <w:rFonts w:asciiTheme="minorHAnsi" w:hAnsiTheme="minorHAnsi"/>
              </w:rPr>
            </w:pPr>
            <w:r w:rsidRPr="00350027">
              <w:rPr>
                <w:rFonts w:asciiTheme="minorHAnsi" w:hAnsiTheme="minorHAnsi"/>
              </w:rPr>
              <w:t xml:space="preserve">                      RH LVDT1 and RH LVDT2 Reasonableness Check Monitor Status defined in MRJ_SCU_STC_SRS_572</w:t>
            </w:r>
          </w:p>
          <w:p w14:paraId="12E7B80C" w14:textId="77777777" w:rsidR="00C63E25" w:rsidRPr="00350027" w:rsidRDefault="00C63E25" w:rsidP="00F33256">
            <w:pPr>
              <w:rPr>
                <w:rFonts w:asciiTheme="minorHAnsi" w:hAnsiTheme="minorHAnsi"/>
              </w:rPr>
            </w:pPr>
            <w:r w:rsidRPr="00350027">
              <w:rPr>
                <w:rFonts w:asciiTheme="minorHAnsi" w:hAnsiTheme="minorHAnsi"/>
              </w:rPr>
              <w:tab/>
              <w:t>ELSE</w:t>
            </w:r>
          </w:p>
          <w:p w14:paraId="5E8C641F"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4AE9E934" w14:textId="77777777" w:rsidR="00C63E25" w:rsidRPr="00350027" w:rsidRDefault="00C63E25" w:rsidP="00F33256">
            <w:pPr>
              <w:rPr>
                <w:rFonts w:asciiTheme="minorHAnsi" w:hAnsiTheme="minorHAnsi"/>
              </w:rPr>
            </w:pPr>
            <w:r w:rsidRPr="00350027">
              <w:rPr>
                <w:rFonts w:asciiTheme="minorHAnsi" w:hAnsiTheme="minorHAnsi"/>
              </w:rPr>
              <w:tab/>
              <w:t>ENDIF</w:t>
            </w:r>
          </w:p>
          <w:p w14:paraId="0AA457F8" w14:textId="77777777" w:rsidR="00C63E25" w:rsidRPr="00350027" w:rsidRDefault="00C63E25" w:rsidP="00F33256">
            <w:pPr>
              <w:rPr>
                <w:rFonts w:asciiTheme="minorHAnsi" w:hAnsiTheme="minorHAnsi"/>
                <w:i/>
                <w:iCs/>
              </w:rPr>
            </w:pPr>
          </w:p>
        </w:tc>
      </w:tr>
      <w:tr w:rsidR="00C63E25" w:rsidRPr="00350027" w14:paraId="725E959F" w14:textId="77777777" w:rsidTr="00F33256">
        <w:tc>
          <w:tcPr>
            <w:tcW w:w="1559" w:type="dxa"/>
          </w:tcPr>
          <w:p w14:paraId="7D0916EC" w14:textId="77777777" w:rsidR="00C63E25" w:rsidRPr="00350027" w:rsidRDefault="00C63E25" w:rsidP="00F33256">
            <w:pPr>
              <w:rPr>
                <w:rFonts w:asciiTheme="minorHAnsi" w:hAnsiTheme="minorHAnsi"/>
                <w:i/>
                <w:iCs/>
              </w:rPr>
            </w:pPr>
          </w:p>
        </w:tc>
        <w:tc>
          <w:tcPr>
            <w:tcW w:w="9320" w:type="dxa"/>
          </w:tcPr>
          <w:p w14:paraId="60C14A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EBA647" w14:textId="77777777" w:rsidTr="00F33256">
        <w:tc>
          <w:tcPr>
            <w:tcW w:w="1559" w:type="dxa"/>
          </w:tcPr>
          <w:p w14:paraId="319EF318" w14:textId="77777777" w:rsidR="00C63E25" w:rsidRPr="00350027" w:rsidRDefault="00C63E25" w:rsidP="00F33256">
            <w:pPr>
              <w:rPr>
                <w:rFonts w:asciiTheme="minorHAnsi" w:hAnsiTheme="minorHAnsi"/>
                <w:i/>
                <w:iCs/>
              </w:rPr>
            </w:pPr>
          </w:p>
        </w:tc>
        <w:tc>
          <w:tcPr>
            <w:tcW w:w="9320" w:type="dxa"/>
          </w:tcPr>
          <w:p w14:paraId="39E09C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94279F" w14:textId="77777777" w:rsidTr="00F33256">
        <w:tc>
          <w:tcPr>
            <w:tcW w:w="1559" w:type="dxa"/>
          </w:tcPr>
          <w:p w14:paraId="0356FB24" w14:textId="77777777" w:rsidR="00C63E25" w:rsidRPr="00350027" w:rsidRDefault="00C63E25" w:rsidP="00F33256">
            <w:pPr>
              <w:rPr>
                <w:rFonts w:asciiTheme="minorHAnsi" w:hAnsiTheme="minorHAnsi"/>
                <w:i/>
                <w:iCs/>
              </w:rPr>
            </w:pPr>
          </w:p>
        </w:tc>
        <w:tc>
          <w:tcPr>
            <w:tcW w:w="9320" w:type="dxa"/>
          </w:tcPr>
          <w:p w14:paraId="3AED459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C0D036" w14:textId="77777777" w:rsidR="00C63E25" w:rsidRPr="00350027" w:rsidRDefault="00C63E25" w:rsidP="00C63E25">
      <w:pPr>
        <w:rPr>
          <w:rFonts w:asciiTheme="minorHAnsi" w:hAnsiTheme="minorHAnsi"/>
        </w:rPr>
      </w:pPr>
    </w:p>
    <w:p w14:paraId="29006C1A" w14:textId="77777777" w:rsidR="00C63E25" w:rsidRPr="00350027" w:rsidRDefault="00C63E25" w:rsidP="00C63E25">
      <w:pPr>
        <w:pStyle w:val="Heading4"/>
        <w:rPr>
          <w:rFonts w:asciiTheme="minorHAnsi" w:hAnsiTheme="minorHAnsi"/>
        </w:rPr>
      </w:pPr>
      <w:r w:rsidRPr="00350027">
        <w:rPr>
          <w:rFonts w:asciiTheme="minorHAnsi" w:hAnsiTheme="minorHAnsi"/>
        </w:rPr>
        <w:t>ASA Jump Monitor</w:t>
      </w:r>
    </w:p>
    <w:p w14:paraId="103FFC0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AD49483" w14:textId="77777777" w:rsidTr="00F33256">
        <w:tc>
          <w:tcPr>
            <w:tcW w:w="1559" w:type="dxa"/>
          </w:tcPr>
          <w:p w14:paraId="01B4AFE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MRJ_SCU_STC_SRS_1247</w:t>
            </w:r>
          </w:p>
        </w:tc>
        <w:tc>
          <w:tcPr>
            <w:tcW w:w="9320" w:type="dxa"/>
          </w:tcPr>
          <w:p w14:paraId="0BCCE11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ASA Jump Monitor status from an initial status of FALSE using the following logic:</w:t>
            </w:r>
          </w:p>
          <w:p w14:paraId="4DE44E0E" w14:textId="77777777" w:rsidR="00C63E25" w:rsidRPr="00350027" w:rsidRDefault="00C63E25" w:rsidP="00F33256">
            <w:pPr>
              <w:rPr>
                <w:rFonts w:asciiTheme="minorHAnsi" w:hAnsiTheme="minorHAnsi"/>
              </w:rPr>
            </w:pPr>
            <w:r w:rsidRPr="00350027">
              <w:rPr>
                <w:rFonts w:asciiTheme="minorHAnsi" w:hAnsiTheme="minorHAnsi"/>
              </w:rPr>
              <w:tab/>
              <w:t xml:space="preserve">IF (ASA Jump Monitor Status = FALSE) </w:t>
            </w:r>
          </w:p>
          <w:p w14:paraId="4A9354FB" w14:textId="77777777" w:rsidR="00C63E25" w:rsidRPr="00350027" w:rsidRDefault="00C63E25" w:rsidP="00F33256">
            <w:pPr>
              <w:rPr>
                <w:rFonts w:asciiTheme="minorHAnsi" w:hAnsiTheme="minorHAnsi"/>
              </w:rPr>
            </w:pPr>
            <w:r w:rsidRPr="00350027">
              <w:rPr>
                <w:rFonts w:asciiTheme="minorHAnsi" w:hAnsiTheme="minorHAnsi"/>
              </w:rPr>
              <w:tab/>
              <w:t>THEN</w:t>
            </w:r>
          </w:p>
          <w:p w14:paraId="112FECF0" w14:textId="77777777" w:rsidR="00C63E25" w:rsidRPr="00350027" w:rsidRDefault="00C63E25" w:rsidP="00F33256">
            <w:pPr>
              <w:rPr>
                <w:rFonts w:asciiTheme="minorHAnsi" w:hAnsiTheme="minorHAnsi"/>
              </w:rPr>
            </w:pPr>
            <w:r w:rsidRPr="00350027">
              <w:rPr>
                <w:rFonts w:asciiTheme="minorHAnsi" w:hAnsiTheme="minorHAnsi"/>
              </w:rPr>
              <w:tab/>
              <w:t xml:space="preserve">    ASA Jump Monitor Status = </w:t>
            </w:r>
          </w:p>
          <w:p w14:paraId="76A17F29"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|differential(Actual Steering Angle)| &gt; </w:t>
            </w:r>
          </w:p>
          <w:p w14:paraId="2C984F24" w14:textId="77777777" w:rsidR="00C63E25" w:rsidRPr="00350027" w:rsidRDefault="00C63E25" w:rsidP="00F33256">
            <w:pPr>
              <w:rPr>
                <w:rFonts w:asciiTheme="minorHAnsi" w:hAnsiTheme="minorHAnsi"/>
              </w:rPr>
            </w:pPr>
            <w:r w:rsidRPr="00350027">
              <w:rPr>
                <w:rFonts w:asciiTheme="minorHAnsi" w:hAnsiTheme="minorHAnsi"/>
              </w:rPr>
              <w:t xml:space="preserve">                          ((50 deg/sec * dt-interval sec) as computed more than 3 times in the recent 90ms)</w:t>
            </w:r>
          </w:p>
          <w:p w14:paraId="6A20ECAB" w14:textId="77777777" w:rsidR="00C63E25" w:rsidRPr="00350027" w:rsidRDefault="00C63E25" w:rsidP="00F33256">
            <w:pPr>
              <w:rPr>
                <w:rFonts w:asciiTheme="minorHAnsi" w:hAnsiTheme="minorHAnsi"/>
              </w:rPr>
            </w:pPr>
            <w:r w:rsidRPr="00350027">
              <w:rPr>
                <w:rFonts w:asciiTheme="minorHAnsi" w:hAnsiTheme="minorHAnsi"/>
              </w:rPr>
              <w:tab/>
              <w:t>ELSE</w:t>
            </w:r>
          </w:p>
          <w:p w14:paraId="0C245F19" w14:textId="77777777" w:rsidR="00C63E25" w:rsidRPr="00350027" w:rsidRDefault="00C63E25" w:rsidP="00F33256">
            <w:pPr>
              <w:rPr>
                <w:rFonts w:asciiTheme="minorHAnsi" w:hAnsiTheme="minorHAnsi"/>
              </w:rPr>
            </w:pPr>
            <w:r w:rsidRPr="00350027">
              <w:rPr>
                <w:rFonts w:asciiTheme="minorHAnsi" w:hAnsiTheme="minorHAnsi"/>
              </w:rPr>
              <w:tab/>
              <w:t xml:space="preserve">    do nothing (monitor status remains TRUE, making it Non-recoverable)</w:t>
            </w:r>
          </w:p>
          <w:p w14:paraId="6A610909" w14:textId="77777777" w:rsidR="00C63E25" w:rsidRPr="00350027" w:rsidRDefault="00C63E25" w:rsidP="00F33256">
            <w:pPr>
              <w:rPr>
                <w:rFonts w:asciiTheme="minorHAnsi" w:hAnsiTheme="minorHAnsi"/>
              </w:rPr>
            </w:pPr>
            <w:r w:rsidRPr="00350027">
              <w:rPr>
                <w:rFonts w:asciiTheme="minorHAnsi" w:hAnsiTheme="minorHAnsi"/>
              </w:rPr>
              <w:tab/>
              <w:t>ENDIF</w:t>
            </w:r>
          </w:p>
          <w:p w14:paraId="27A49F00" w14:textId="77777777" w:rsidR="00C63E25" w:rsidRPr="00350027" w:rsidRDefault="00C63E25" w:rsidP="00F33256">
            <w:pPr>
              <w:rPr>
                <w:rFonts w:asciiTheme="minorHAnsi" w:hAnsiTheme="minorHAnsi"/>
              </w:rPr>
            </w:pPr>
            <w:r w:rsidRPr="00350027">
              <w:rPr>
                <w:rFonts w:asciiTheme="minorHAnsi" w:hAnsiTheme="minorHAnsi"/>
              </w:rPr>
              <w:t>With</w:t>
            </w:r>
          </w:p>
          <w:p w14:paraId="717478B9" w14:textId="77777777" w:rsidR="00C63E25" w:rsidRPr="00350027" w:rsidRDefault="00C63E25" w:rsidP="00F33256">
            <w:pPr>
              <w:rPr>
                <w:rFonts w:asciiTheme="minorHAnsi" w:hAnsiTheme="minorHAnsi"/>
              </w:rPr>
            </w:pPr>
            <w:r w:rsidRPr="00350027">
              <w:rPr>
                <w:rFonts w:asciiTheme="minorHAnsi" w:hAnsiTheme="minorHAnsi"/>
              </w:rPr>
              <w:t xml:space="preserve">           differential(Actual Steering Angle) = </w:t>
            </w:r>
          </w:p>
          <w:p w14:paraId="1C48341D"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(most recent) - Actual Steering Angle (most recent - N) </w:t>
            </w:r>
          </w:p>
          <w:p w14:paraId="19040D63" w14:textId="77777777" w:rsidR="00C63E25" w:rsidRPr="00350027" w:rsidRDefault="00C63E25" w:rsidP="00F33256">
            <w:pPr>
              <w:rPr>
                <w:rFonts w:asciiTheme="minorHAnsi" w:hAnsiTheme="minorHAnsi"/>
              </w:rPr>
            </w:pPr>
            <w:r w:rsidRPr="00350027">
              <w:rPr>
                <w:rFonts w:asciiTheme="minorHAnsi" w:hAnsiTheme="minorHAnsi"/>
              </w:rPr>
              <w:t xml:space="preserve">           N = 20 ie. time of (N * Major Cycle) = 102.4ms</w:t>
            </w:r>
          </w:p>
          <w:p w14:paraId="4B824211" w14:textId="77777777" w:rsidR="00C63E25" w:rsidRPr="00350027" w:rsidRDefault="00C63E25" w:rsidP="00F33256">
            <w:pPr>
              <w:rPr>
                <w:rFonts w:asciiTheme="minorHAnsi" w:hAnsiTheme="minorHAnsi"/>
              </w:rPr>
            </w:pPr>
            <w:r w:rsidRPr="00350027">
              <w:rPr>
                <w:rFonts w:asciiTheme="minorHAnsi" w:hAnsiTheme="minorHAnsi"/>
              </w:rPr>
              <w:t xml:space="preserve">           dt-interval = (5.12 * 1e-3 * N) sec</w:t>
            </w:r>
          </w:p>
          <w:p w14:paraId="5F2D5B5E" w14:textId="77777777" w:rsidR="00C63E25" w:rsidRPr="00350027" w:rsidRDefault="00C63E25" w:rsidP="00F33256">
            <w:pPr>
              <w:rPr>
                <w:rFonts w:asciiTheme="minorHAnsi" w:hAnsiTheme="minorHAnsi"/>
              </w:rPr>
            </w:pPr>
            <w:r w:rsidRPr="00350027">
              <w:rPr>
                <w:rFonts w:asciiTheme="minorHAnsi" w:hAnsiTheme="minorHAnsi"/>
              </w:rPr>
              <w:t xml:space="preserve">           Actual Steering Angle is defined in MRJ_SCU_SMB_SRS_1195</w:t>
            </w:r>
          </w:p>
          <w:p w14:paraId="6A171324" w14:textId="77777777" w:rsidR="00C63E25" w:rsidRPr="00350027" w:rsidRDefault="00C63E25" w:rsidP="00F33256">
            <w:pPr>
              <w:rPr>
                <w:rFonts w:asciiTheme="minorHAnsi" w:hAnsiTheme="minorHAnsi"/>
              </w:rPr>
            </w:pPr>
            <w:r w:rsidRPr="00350027">
              <w:rPr>
                <w:rFonts w:asciiTheme="minorHAnsi" w:hAnsiTheme="minorHAnsi"/>
              </w:rPr>
              <w:t xml:space="preserve">           Major Cycle is defined in Table 6.2-1</w:t>
            </w:r>
          </w:p>
          <w:p w14:paraId="12463ECC" w14:textId="77777777" w:rsidR="00C63E25" w:rsidRPr="00350027" w:rsidRDefault="00C63E25" w:rsidP="00F33256">
            <w:pPr>
              <w:rPr>
                <w:rFonts w:asciiTheme="minorHAnsi" w:hAnsiTheme="minorHAnsi"/>
              </w:rPr>
            </w:pPr>
            <w:r w:rsidRPr="00350027">
              <w:rPr>
                <w:rFonts w:asciiTheme="minorHAnsi" w:hAnsiTheme="minorHAnsi"/>
              </w:rPr>
              <w:t>Note: This monitor will only be performed after sufficient (20) ASA samples are buffered.</w:t>
            </w:r>
          </w:p>
          <w:p w14:paraId="2BE3CF1C" w14:textId="77777777" w:rsidR="00C63E25" w:rsidRPr="00350027" w:rsidRDefault="00C63E25" w:rsidP="00F33256">
            <w:pPr>
              <w:rPr>
                <w:rFonts w:asciiTheme="minorHAnsi" w:hAnsiTheme="minorHAnsi"/>
              </w:rPr>
            </w:pPr>
          </w:p>
          <w:p w14:paraId="5D8D2516" w14:textId="77777777" w:rsidR="00C63E25" w:rsidRPr="00350027" w:rsidRDefault="00C63E25" w:rsidP="00F33256">
            <w:pPr>
              <w:rPr>
                <w:rFonts w:asciiTheme="minorHAnsi" w:hAnsiTheme="minorHAnsi"/>
                <w:i/>
                <w:iCs/>
              </w:rPr>
            </w:pPr>
          </w:p>
        </w:tc>
      </w:tr>
      <w:tr w:rsidR="00C63E25" w:rsidRPr="00350027" w14:paraId="097BDF7A" w14:textId="77777777" w:rsidTr="00F33256">
        <w:tc>
          <w:tcPr>
            <w:tcW w:w="1559" w:type="dxa"/>
          </w:tcPr>
          <w:p w14:paraId="18521F10" w14:textId="77777777" w:rsidR="00C63E25" w:rsidRPr="00350027" w:rsidRDefault="00C63E25" w:rsidP="00F33256">
            <w:pPr>
              <w:rPr>
                <w:rFonts w:asciiTheme="minorHAnsi" w:hAnsiTheme="minorHAnsi"/>
                <w:i/>
                <w:iCs/>
              </w:rPr>
            </w:pPr>
          </w:p>
        </w:tc>
        <w:tc>
          <w:tcPr>
            <w:tcW w:w="9320" w:type="dxa"/>
          </w:tcPr>
          <w:p w14:paraId="217E688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6488E56" w14:textId="77777777" w:rsidTr="00F33256">
        <w:tc>
          <w:tcPr>
            <w:tcW w:w="1559" w:type="dxa"/>
          </w:tcPr>
          <w:p w14:paraId="70391127" w14:textId="77777777" w:rsidR="00C63E25" w:rsidRPr="00350027" w:rsidRDefault="00C63E25" w:rsidP="00F33256">
            <w:pPr>
              <w:rPr>
                <w:rFonts w:asciiTheme="minorHAnsi" w:hAnsiTheme="minorHAnsi"/>
                <w:i/>
                <w:iCs/>
              </w:rPr>
            </w:pPr>
          </w:p>
        </w:tc>
        <w:tc>
          <w:tcPr>
            <w:tcW w:w="9320" w:type="dxa"/>
          </w:tcPr>
          <w:p w14:paraId="5853EA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5100025" w14:textId="77777777" w:rsidTr="00F33256">
        <w:tc>
          <w:tcPr>
            <w:tcW w:w="1559" w:type="dxa"/>
          </w:tcPr>
          <w:p w14:paraId="48893722" w14:textId="77777777" w:rsidR="00C63E25" w:rsidRPr="00350027" w:rsidRDefault="00C63E25" w:rsidP="00F33256">
            <w:pPr>
              <w:rPr>
                <w:rFonts w:asciiTheme="minorHAnsi" w:hAnsiTheme="minorHAnsi"/>
                <w:i/>
                <w:iCs/>
              </w:rPr>
            </w:pPr>
          </w:p>
        </w:tc>
        <w:tc>
          <w:tcPr>
            <w:tcW w:w="9320" w:type="dxa"/>
          </w:tcPr>
          <w:p w14:paraId="5314EE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E26761" w14:textId="77777777" w:rsidR="00C63E25" w:rsidRPr="00350027" w:rsidRDefault="00C63E25" w:rsidP="00C63E25">
      <w:pPr>
        <w:rPr>
          <w:rFonts w:asciiTheme="minorHAnsi" w:hAnsiTheme="minorHAnsi"/>
        </w:rPr>
      </w:pPr>
    </w:p>
    <w:p w14:paraId="55A4C935" w14:textId="77777777" w:rsidR="00C63E25" w:rsidRPr="00350027" w:rsidRDefault="00C63E25" w:rsidP="00C63E25">
      <w:pPr>
        <w:pStyle w:val="Heading3"/>
        <w:rPr>
          <w:rFonts w:asciiTheme="minorHAnsi" w:hAnsiTheme="minorHAnsi"/>
        </w:rPr>
      </w:pPr>
      <w:bookmarkStart w:id="24" w:name="_Toc464110938"/>
      <w:r w:rsidRPr="00350027">
        <w:rPr>
          <w:rFonts w:asciiTheme="minorHAnsi" w:hAnsiTheme="minorHAnsi"/>
        </w:rPr>
        <w:t>Rigging record and data Check</w:t>
      </w:r>
      <w:bookmarkEnd w:id="24"/>
    </w:p>
    <w:p w14:paraId="2DC7CF5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8C04D32" w14:textId="77777777" w:rsidTr="00F33256">
        <w:tc>
          <w:tcPr>
            <w:tcW w:w="1559" w:type="dxa"/>
          </w:tcPr>
          <w:p w14:paraId="656A3BA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MRJ_SCU_STC_SRS_1043</w:t>
            </w:r>
          </w:p>
        </w:tc>
        <w:tc>
          <w:tcPr>
            <w:tcW w:w="9320" w:type="dxa"/>
          </w:tcPr>
          <w:p w14:paraId="378084D0" w14:textId="77777777" w:rsidR="00C63E25" w:rsidRPr="00350027" w:rsidRDefault="00C63E25" w:rsidP="00F33256">
            <w:pPr>
              <w:rPr>
                <w:rFonts w:asciiTheme="minorHAnsi" w:hAnsiTheme="minorHAnsi"/>
              </w:rPr>
            </w:pPr>
            <w:r w:rsidRPr="00350027">
              <w:rPr>
                <w:rFonts w:asciiTheme="minorHAnsi" w:hAnsiTheme="minorHAnsi"/>
              </w:rPr>
              <w:t>In order to mitigate against Single Event Upsets within the rigging offset variables, the</w:t>
            </w:r>
            <w:r w:rsidRPr="00350027">
              <w:rPr>
                <w:rFonts w:asciiTheme="minorHAnsi" w:hAnsiTheme="minorHAnsi"/>
                <w:i/>
                <w:iCs/>
              </w:rPr>
              <w:t xml:space="preserve"> STC Program</w:t>
            </w:r>
            <w:r w:rsidRPr="00350027">
              <w:rPr>
                <w:rFonts w:asciiTheme="minorHAnsi" w:hAnsiTheme="minorHAnsi"/>
              </w:rPr>
              <w:t xml:space="preserve"> shall perform the following check:</w:t>
            </w:r>
          </w:p>
          <w:p w14:paraId="5873EA0A" w14:textId="77777777" w:rsidR="00C63E25" w:rsidRPr="00350027" w:rsidRDefault="00C63E25" w:rsidP="00F33256">
            <w:pPr>
              <w:rPr>
                <w:rFonts w:asciiTheme="minorHAnsi" w:hAnsiTheme="minorHAnsi"/>
              </w:rPr>
            </w:pPr>
          </w:p>
          <w:p w14:paraId="71E67099" w14:textId="77777777" w:rsidR="00C63E25" w:rsidRPr="00350027" w:rsidRDefault="00C63E25" w:rsidP="00F33256">
            <w:pPr>
              <w:rPr>
                <w:rFonts w:asciiTheme="minorHAnsi" w:hAnsiTheme="minorHAnsi"/>
              </w:rPr>
            </w:pPr>
            <w:r w:rsidRPr="00350027">
              <w:rPr>
                <w:rFonts w:asciiTheme="minorHAnsi" w:hAnsiTheme="minorHAnsi"/>
              </w:rPr>
              <w:t xml:space="preserve">IF NVM read Failure is FALSE AND RiggingNotPerformed is FALSE AND AircraftSerNumNoSync is FALSE  </w:t>
            </w:r>
          </w:p>
          <w:p w14:paraId="307A9E29" w14:textId="77777777" w:rsidR="00C63E25" w:rsidRPr="00350027" w:rsidRDefault="00C63E25" w:rsidP="00F33256">
            <w:pPr>
              <w:rPr>
                <w:rFonts w:asciiTheme="minorHAnsi" w:hAnsiTheme="minorHAnsi"/>
              </w:rPr>
            </w:pPr>
            <w:r w:rsidRPr="00350027">
              <w:rPr>
                <w:rFonts w:asciiTheme="minorHAnsi" w:hAnsiTheme="minorHAnsi"/>
              </w:rPr>
              <w:t>THEN</w:t>
            </w:r>
          </w:p>
          <w:p w14:paraId="6B12590B" w14:textId="77777777" w:rsidR="00C63E25" w:rsidRPr="00350027" w:rsidRDefault="00C63E25" w:rsidP="00F33256">
            <w:pPr>
              <w:rPr>
                <w:rFonts w:asciiTheme="minorHAnsi" w:hAnsiTheme="minorHAnsi"/>
              </w:rPr>
            </w:pPr>
          </w:p>
          <w:p w14:paraId="39EEE625" w14:textId="77777777" w:rsidR="00C63E25" w:rsidRPr="00350027" w:rsidRDefault="00C63E25" w:rsidP="00F33256">
            <w:pPr>
              <w:rPr>
                <w:rFonts w:asciiTheme="minorHAnsi" w:hAnsiTheme="minorHAnsi"/>
              </w:rPr>
            </w:pPr>
            <w:r w:rsidRPr="00350027">
              <w:rPr>
                <w:rFonts w:asciiTheme="minorHAnsi" w:hAnsiTheme="minorHAnsi"/>
              </w:rPr>
              <w:tab/>
              <w:t xml:space="preserve">compare the NVM sector 0 data read into RAM with NVM sector 1 data read into RAM </w:t>
            </w:r>
          </w:p>
          <w:p w14:paraId="1CFFE9B1" w14:textId="77777777" w:rsidR="00C63E25" w:rsidRPr="00350027" w:rsidRDefault="00C63E25" w:rsidP="00F33256">
            <w:pPr>
              <w:rPr>
                <w:rFonts w:asciiTheme="minorHAnsi" w:hAnsiTheme="minorHAnsi"/>
              </w:rPr>
            </w:pPr>
          </w:p>
          <w:p w14:paraId="20B4F362" w14:textId="77777777" w:rsidR="00C63E25" w:rsidRPr="00350027" w:rsidRDefault="00C63E25" w:rsidP="00F33256">
            <w:pPr>
              <w:rPr>
                <w:rFonts w:asciiTheme="minorHAnsi" w:hAnsiTheme="minorHAnsi"/>
              </w:rPr>
            </w:pPr>
            <w:r w:rsidRPr="00350027">
              <w:rPr>
                <w:rFonts w:asciiTheme="minorHAnsi" w:hAnsiTheme="minorHAnsi"/>
              </w:rPr>
              <w:tab/>
              <w:t>IF Comparison is successful</w:t>
            </w:r>
          </w:p>
          <w:p w14:paraId="58E9C666" w14:textId="77777777" w:rsidR="00C63E25" w:rsidRPr="00350027" w:rsidRDefault="00C63E25" w:rsidP="00F33256">
            <w:pPr>
              <w:rPr>
                <w:rFonts w:asciiTheme="minorHAnsi" w:hAnsiTheme="minorHAnsi"/>
              </w:rPr>
            </w:pPr>
            <w:r w:rsidRPr="00350027">
              <w:rPr>
                <w:rFonts w:asciiTheme="minorHAnsi" w:hAnsiTheme="minorHAnsi"/>
              </w:rPr>
              <w:tab/>
              <w:t>THEN</w:t>
            </w:r>
          </w:p>
          <w:p w14:paraId="1B6D220E" w14:textId="77777777" w:rsidR="00C63E25" w:rsidRPr="00350027" w:rsidRDefault="00C63E25" w:rsidP="00F33256">
            <w:pPr>
              <w:rPr>
                <w:rFonts w:asciiTheme="minorHAnsi" w:hAnsiTheme="minorHAnsi"/>
              </w:rPr>
            </w:pPr>
          </w:p>
          <w:p w14:paraId="44C0353F" w14:textId="77777777" w:rsidR="00C63E25" w:rsidRPr="00350027" w:rsidRDefault="00C63E25" w:rsidP="00F33256">
            <w:pPr>
              <w:rPr>
                <w:rFonts w:asciiTheme="minorHAnsi" w:hAnsiTheme="minorHAnsi"/>
              </w:rPr>
            </w:pPr>
            <w:r w:rsidRPr="00350027">
              <w:rPr>
                <w:rFonts w:asciiTheme="minorHAnsi" w:hAnsiTheme="minorHAnsi"/>
              </w:rPr>
              <w:tab/>
              <w:t>The</w:t>
            </w:r>
            <w:r w:rsidRPr="00350027">
              <w:rPr>
                <w:rFonts w:asciiTheme="minorHAnsi" w:hAnsiTheme="minorHAnsi"/>
                <w:i/>
                <w:iCs/>
              </w:rPr>
              <w:t xml:space="preserve"> STC Program</w:t>
            </w:r>
            <w:r w:rsidRPr="00350027">
              <w:rPr>
                <w:rFonts w:asciiTheme="minorHAnsi" w:hAnsiTheme="minorHAnsi"/>
              </w:rPr>
              <w:t xml:space="preserve"> shall</w:t>
            </w:r>
            <w:r w:rsidRPr="00350027">
              <w:rPr>
                <w:rFonts w:asciiTheme="minorHAnsi" w:hAnsiTheme="minorHAnsi"/>
                <w:b/>
                <w:bCs/>
              </w:rPr>
              <w:t xml:space="preserve"> </w:t>
            </w:r>
            <w:r w:rsidRPr="00350027">
              <w:rPr>
                <w:rFonts w:asciiTheme="minorHAnsi" w:hAnsiTheme="minorHAnsi"/>
              </w:rPr>
              <w:t xml:space="preserve">compare the NVM sector 0 data read into RAM with the </w:t>
            </w:r>
            <w:r w:rsidRPr="00350027">
              <w:rPr>
                <w:rFonts w:asciiTheme="minorHAnsi" w:hAnsiTheme="minorHAnsi"/>
              </w:rPr>
              <w:tab/>
            </w:r>
          </w:p>
          <w:p w14:paraId="1CC79AA4" w14:textId="77777777" w:rsidR="00C63E25" w:rsidRPr="00350027" w:rsidRDefault="00C63E25" w:rsidP="00F33256">
            <w:pPr>
              <w:rPr>
                <w:rFonts w:asciiTheme="minorHAnsi" w:hAnsiTheme="minorHAnsi"/>
              </w:rPr>
            </w:pPr>
            <w:r w:rsidRPr="00350027">
              <w:rPr>
                <w:rFonts w:asciiTheme="minorHAnsi" w:hAnsiTheme="minorHAnsi"/>
              </w:rPr>
              <w:t xml:space="preserve">                Ratiometric_Position_Offset[channel] </w:t>
            </w:r>
          </w:p>
          <w:p w14:paraId="3084368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comparison is PASSED</w:t>
            </w:r>
          </w:p>
          <w:p w14:paraId="5B2BE42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3DDC9E9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do nothing (data is not corrupted)</w:t>
            </w:r>
          </w:p>
          <w:p w14:paraId="53BCA1F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ELSE</w:t>
            </w:r>
          </w:p>
          <w:p w14:paraId="069EEA9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disable interrupts and expire the Watchdog</w:t>
            </w:r>
          </w:p>
          <w:p w14:paraId="199A2C2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4A9C755C" w14:textId="77777777" w:rsidR="00C63E25" w:rsidRPr="00350027" w:rsidRDefault="00C63E25" w:rsidP="00F33256">
            <w:pPr>
              <w:rPr>
                <w:rFonts w:asciiTheme="minorHAnsi" w:hAnsiTheme="minorHAnsi"/>
              </w:rPr>
            </w:pPr>
            <w:r w:rsidRPr="00350027">
              <w:rPr>
                <w:rFonts w:asciiTheme="minorHAnsi" w:hAnsiTheme="minorHAnsi"/>
              </w:rPr>
              <w:tab/>
              <w:t xml:space="preserve">ELSE </w:t>
            </w:r>
          </w:p>
          <w:p w14:paraId="6F4F362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disable interrupts and expire the Watchdog </w:t>
            </w:r>
          </w:p>
          <w:p w14:paraId="4CDDF11A" w14:textId="77777777" w:rsidR="00C63E25" w:rsidRPr="00350027" w:rsidRDefault="00C63E25" w:rsidP="00F33256">
            <w:pPr>
              <w:rPr>
                <w:rFonts w:asciiTheme="minorHAnsi" w:hAnsiTheme="minorHAnsi"/>
              </w:rPr>
            </w:pPr>
            <w:r w:rsidRPr="00350027">
              <w:rPr>
                <w:rFonts w:asciiTheme="minorHAnsi" w:hAnsiTheme="minorHAnsi"/>
              </w:rPr>
              <w:tab/>
              <w:t>ENDIF</w:t>
            </w:r>
          </w:p>
          <w:p w14:paraId="7977586B" w14:textId="77777777" w:rsidR="00C63E25" w:rsidRPr="00350027" w:rsidRDefault="00C63E25" w:rsidP="00F33256">
            <w:pPr>
              <w:rPr>
                <w:rFonts w:asciiTheme="minorHAnsi" w:hAnsiTheme="minorHAnsi"/>
              </w:rPr>
            </w:pPr>
            <w:r w:rsidRPr="00350027">
              <w:rPr>
                <w:rFonts w:asciiTheme="minorHAnsi" w:hAnsiTheme="minorHAnsi"/>
              </w:rPr>
              <w:t>ELSE</w:t>
            </w:r>
          </w:p>
          <w:p w14:paraId="7288093D" w14:textId="77777777" w:rsidR="00C63E25" w:rsidRPr="00350027" w:rsidRDefault="00C63E25" w:rsidP="00F33256">
            <w:pPr>
              <w:rPr>
                <w:rFonts w:asciiTheme="minorHAnsi" w:hAnsiTheme="minorHAnsi"/>
              </w:rPr>
            </w:pPr>
            <w:r w:rsidRPr="00350027">
              <w:rPr>
                <w:rFonts w:asciiTheme="minorHAnsi" w:hAnsiTheme="minorHAnsi"/>
              </w:rPr>
              <w:tab/>
              <w:t>Store 0 into Ratiometric_Position_Offset[channel]</w:t>
            </w:r>
            <w:r w:rsidRPr="00350027">
              <w:rPr>
                <w:rFonts w:asciiTheme="minorHAnsi" w:hAnsiTheme="minorHAnsi"/>
              </w:rPr>
              <w:tab/>
              <w:t>/* refresh values */</w:t>
            </w:r>
          </w:p>
          <w:p w14:paraId="67D7597A" w14:textId="77777777" w:rsidR="00C63E25" w:rsidRPr="00350027" w:rsidRDefault="00C63E25" w:rsidP="00F33256">
            <w:pPr>
              <w:rPr>
                <w:rFonts w:asciiTheme="minorHAnsi" w:hAnsiTheme="minorHAnsi"/>
              </w:rPr>
            </w:pPr>
            <w:r w:rsidRPr="00350027">
              <w:rPr>
                <w:rFonts w:asciiTheme="minorHAnsi" w:hAnsiTheme="minorHAnsi"/>
              </w:rPr>
              <w:t>ENDIF</w:t>
            </w:r>
          </w:p>
          <w:p w14:paraId="4B9081F3" w14:textId="77777777" w:rsidR="00C63E25" w:rsidRPr="00350027" w:rsidRDefault="00C63E25" w:rsidP="00F33256">
            <w:pPr>
              <w:rPr>
                <w:rFonts w:asciiTheme="minorHAnsi" w:hAnsiTheme="minorHAnsi"/>
              </w:rPr>
            </w:pPr>
          </w:p>
          <w:p w14:paraId="01D61EF3" w14:textId="77777777" w:rsidR="00C63E25" w:rsidRPr="00350027" w:rsidRDefault="00C63E25" w:rsidP="00F33256">
            <w:pPr>
              <w:rPr>
                <w:rFonts w:asciiTheme="minorHAnsi" w:hAnsiTheme="minorHAnsi"/>
              </w:rPr>
            </w:pPr>
            <w:r w:rsidRPr="00350027">
              <w:rPr>
                <w:rFonts w:asciiTheme="minorHAnsi" w:hAnsiTheme="minorHAnsi"/>
              </w:rPr>
              <w:t>Where RiggingNotPerformed is defined in MRJ_SCU_STC_SRS_1041</w:t>
            </w:r>
          </w:p>
          <w:p w14:paraId="0E6DF153" w14:textId="77777777" w:rsidR="00C63E25" w:rsidRPr="00350027" w:rsidRDefault="00C63E25" w:rsidP="00F33256">
            <w:pPr>
              <w:rPr>
                <w:rFonts w:asciiTheme="minorHAnsi" w:hAnsiTheme="minorHAnsi"/>
              </w:rPr>
            </w:pPr>
            <w:r w:rsidRPr="00350027">
              <w:rPr>
                <w:rFonts w:asciiTheme="minorHAnsi" w:hAnsiTheme="minorHAnsi"/>
              </w:rPr>
              <w:t xml:space="preserve">              AircraftSerNumNoSync is defined in MRJ_SCU_STC_SRS_1044</w:t>
            </w:r>
          </w:p>
          <w:p w14:paraId="2ACFB49A" w14:textId="77777777" w:rsidR="00C63E25" w:rsidRPr="00350027" w:rsidRDefault="00C63E25" w:rsidP="00F33256">
            <w:pPr>
              <w:rPr>
                <w:rFonts w:asciiTheme="minorHAnsi" w:hAnsiTheme="minorHAnsi"/>
              </w:rPr>
            </w:pPr>
            <w:r w:rsidRPr="00350027">
              <w:rPr>
                <w:rFonts w:asciiTheme="minorHAnsi" w:hAnsiTheme="minorHAnsi"/>
              </w:rPr>
              <w:t xml:space="preserve">              NVM sector 0 data read is defined in MRJ_SCU_STC_SRS_702</w:t>
            </w:r>
          </w:p>
          <w:p w14:paraId="7D50524E" w14:textId="77777777" w:rsidR="00C63E25" w:rsidRPr="00350027" w:rsidRDefault="00C63E25" w:rsidP="00F33256">
            <w:pPr>
              <w:rPr>
                <w:rFonts w:asciiTheme="minorHAnsi" w:hAnsiTheme="minorHAnsi"/>
              </w:rPr>
            </w:pPr>
            <w:r w:rsidRPr="00350027">
              <w:rPr>
                <w:rFonts w:asciiTheme="minorHAnsi" w:hAnsiTheme="minorHAnsi"/>
              </w:rPr>
              <w:t xml:space="preserve">              NVM sector 1 data read is defined in MRJ_SCU_STC_SRS_709</w:t>
            </w:r>
          </w:p>
          <w:p w14:paraId="0D727CCA" w14:textId="77777777" w:rsidR="00C63E25" w:rsidRPr="00350027" w:rsidRDefault="00C63E25" w:rsidP="00F33256">
            <w:pPr>
              <w:rPr>
                <w:rFonts w:asciiTheme="minorHAnsi" w:hAnsiTheme="minorHAnsi"/>
              </w:rPr>
            </w:pPr>
            <w:r w:rsidRPr="00350027">
              <w:rPr>
                <w:rFonts w:asciiTheme="minorHAnsi" w:hAnsiTheme="minorHAnsi"/>
              </w:rPr>
              <w:tab/>
              <w:t xml:space="preserve">  NVM Read Failure is defined in MRJ_SCU_STC_SRS_711</w:t>
            </w:r>
          </w:p>
          <w:p w14:paraId="7C2A0DFF"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channel is in {Pilot_RVDT1, Pilot_RVDT2, Co-Pilot_RVDT1, Co-Pilot_RVDT2, RH_LVDT1, RH_LVDT2, LH_LVDT1, LH_LVDT2}</w:t>
            </w:r>
          </w:p>
          <w:p w14:paraId="7467EDD0" w14:textId="77777777" w:rsidR="00C63E25" w:rsidRPr="00350027" w:rsidRDefault="00C63E25" w:rsidP="00F33256">
            <w:pPr>
              <w:rPr>
                <w:rFonts w:asciiTheme="minorHAnsi" w:hAnsiTheme="minorHAnsi"/>
              </w:rPr>
            </w:pPr>
          </w:p>
          <w:p w14:paraId="521B4045" w14:textId="77777777" w:rsidR="00C63E25" w:rsidRPr="00350027" w:rsidRDefault="00C63E25" w:rsidP="00F33256">
            <w:pPr>
              <w:rPr>
                <w:rFonts w:asciiTheme="minorHAnsi" w:hAnsiTheme="minorHAnsi"/>
              </w:rPr>
            </w:pPr>
            <w:r w:rsidRPr="00350027">
              <w:rPr>
                <w:rFonts w:asciiTheme="minorHAnsi" w:hAnsiTheme="minorHAnsi"/>
              </w:rPr>
              <w:t>Justification: For SEU mitigation RAM copies of variables and code will be compared by the SCU software with their flash or NVM counterparts if not refreshed during runtime operation.</w:t>
            </w:r>
          </w:p>
          <w:p w14:paraId="7A7D6CB5" w14:textId="77777777" w:rsidR="00C63E25" w:rsidRPr="00350027" w:rsidRDefault="00C63E25" w:rsidP="00F33256">
            <w:pPr>
              <w:rPr>
                <w:rFonts w:asciiTheme="minorHAnsi" w:hAnsiTheme="minorHAnsi"/>
                <w:i/>
                <w:iCs/>
              </w:rPr>
            </w:pPr>
          </w:p>
        </w:tc>
      </w:tr>
      <w:tr w:rsidR="00C63E25" w:rsidRPr="00350027" w14:paraId="53888B39" w14:textId="77777777" w:rsidTr="00F33256">
        <w:tc>
          <w:tcPr>
            <w:tcW w:w="1559" w:type="dxa"/>
          </w:tcPr>
          <w:p w14:paraId="445E514E" w14:textId="77777777" w:rsidR="00C63E25" w:rsidRPr="00350027" w:rsidRDefault="00C63E25" w:rsidP="00F33256">
            <w:pPr>
              <w:rPr>
                <w:rFonts w:asciiTheme="minorHAnsi" w:hAnsiTheme="minorHAnsi"/>
                <w:i/>
                <w:iCs/>
              </w:rPr>
            </w:pPr>
          </w:p>
        </w:tc>
        <w:tc>
          <w:tcPr>
            <w:tcW w:w="9320" w:type="dxa"/>
          </w:tcPr>
          <w:p w14:paraId="7161E48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4BB72472" w14:textId="77777777" w:rsidTr="00F33256">
        <w:tc>
          <w:tcPr>
            <w:tcW w:w="1559" w:type="dxa"/>
          </w:tcPr>
          <w:p w14:paraId="3851D982" w14:textId="77777777" w:rsidR="00C63E25" w:rsidRPr="00350027" w:rsidRDefault="00C63E25" w:rsidP="00F33256">
            <w:pPr>
              <w:rPr>
                <w:rFonts w:asciiTheme="minorHAnsi" w:hAnsiTheme="minorHAnsi"/>
                <w:i/>
                <w:iCs/>
              </w:rPr>
            </w:pPr>
          </w:p>
        </w:tc>
        <w:tc>
          <w:tcPr>
            <w:tcW w:w="9320" w:type="dxa"/>
          </w:tcPr>
          <w:p w14:paraId="371214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3E76826" w14:textId="77777777" w:rsidTr="00F33256">
        <w:tc>
          <w:tcPr>
            <w:tcW w:w="1559" w:type="dxa"/>
          </w:tcPr>
          <w:p w14:paraId="4BFE122A" w14:textId="77777777" w:rsidR="00C63E25" w:rsidRPr="00350027" w:rsidRDefault="00C63E25" w:rsidP="00F33256">
            <w:pPr>
              <w:rPr>
                <w:rFonts w:asciiTheme="minorHAnsi" w:hAnsiTheme="minorHAnsi"/>
                <w:i/>
                <w:iCs/>
              </w:rPr>
            </w:pPr>
          </w:p>
        </w:tc>
        <w:tc>
          <w:tcPr>
            <w:tcW w:w="9320" w:type="dxa"/>
          </w:tcPr>
          <w:p w14:paraId="6D0BAC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F936C39" w14:textId="77777777" w:rsidR="00C63E25" w:rsidRPr="00350027" w:rsidRDefault="00C63E25" w:rsidP="00C63E25">
      <w:pPr>
        <w:rPr>
          <w:rFonts w:asciiTheme="minorHAnsi" w:hAnsiTheme="minorHAnsi"/>
        </w:rPr>
      </w:pPr>
    </w:p>
    <w:p w14:paraId="25AB884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80233FA" w14:textId="77777777" w:rsidTr="00F33256">
        <w:tc>
          <w:tcPr>
            <w:tcW w:w="1559" w:type="dxa"/>
          </w:tcPr>
          <w:p w14:paraId="4097966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MRJ_SCU_STC_SRS_1044</w:t>
            </w:r>
          </w:p>
        </w:tc>
        <w:tc>
          <w:tcPr>
            <w:tcW w:w="9320" w:type="dxa"/>
          </w:tcPr>
          <w:p w14:paraId="1272F239"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perform the following A/C Serial Number check:</w:t>
            </w:r>
          </w:p>
          <w:p w14:paraId="5EC33CA3" w14:textId="77777777" w:rsidR="00C63E25" w:rsidRPr="00350027" w:rsidRDefault="00C63E25" w:rsidP="00F33256">
            <w:pPr>
              <w:rPr>
                <w:rFonts w:asciiTheme="minorHAnsi" w:hAnsiTheme="minorHAnsi"/>
              </w:rPr>
            </w:pPr>
          </w:p>
          <w:p w14:paraId="02FA2172" w14:textId="77777777" w:rsidR="00C63E25" w:rsidRPr="00350027" w:rsidRDefault="00C63E25" w:rsidP="00F33256">
            <w:pPr>
              <w:rPr>
                <w:rFonts w:asciiTheme="minorHAnsi" w:hAnsiTheme="minorHAnsi"/>
              </w:rPr>
            </w:pPr>
            <w:r w:rsidRPr="00350027">
              <w:rPr>
                <w:rFonts w:asciiTheme="minorHAnsi" w:hAnsiTheme="minorHAnsi"/>
              </w:rPr>
              <w:t>IF NVM read Failure is FALSE AND RiggingNotPerformed is FALSE  AND AircraftSerNumNoSync is FALSE  AND</w:t>
            </w:r>
          </w:p>
          <w:p w14:paraId="50E1B8ED" w14:textId="77777777" w:rsidR="00C63E25" w:rsidRPr="00350027" w:rsidRDefault="00C63E25" w:rsidP="00F33256">
            <w:pPr>
              <w:rPr>
                <w:rFonts w:asciiTheme="minorHAnsi" w:hAnsiTheme="minorHAnsi"/>
              </w:rPr>
            </w:pPr>
            <w:r w:rsidRPr="00350027">
              <w:rPr>
                <w:rFonts w:asciiTheme="minorHAnsi" w:hAnsiTheme="minorHAnsi"/>
              </w:rPr>
              <w:t xml:space="preserve">    Valid Label 226 received</w:t>
            </w:r>
            <w:r w:rsidRPr="00350027">
              <w:rPr>
                <w:rFonts w:asciiTheme="minorHAnsi" w:hAnsiTheme="minorHAnsi"/>
              </w:rPr>
              <w:br/>
              <w:t>THEN</w:t>
            </w:r>
          </w:p>
          <w:p w14:paraId="7E8043DF" w14:textId="77777777" w:rsidR="00C63E25" w:rsidRPr="00350027" w:rsidRDefault="00C63E25" w:rsidP="00F33256">
            <w:pPr>
              <w:rPr>
                <w:rFonts w:asciiTheme="minorHAnsi" w:hAnsiTheme="minorHAnsi"/>
              </w:rPr>
            </w:pPr>
          </w:p>
          <w:p w14:paraId="19B8C8CF"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w:t>
            </w:r>
            <w:r w:rsidRPr="00350027">
              <w:rPr>
                <w:rFonts w:asciiTheme="minorHAnsi" w:hAnsiTheme="minorHAnsi"/>
                <w:b/>
                <w:bCs/>
              </w:rPr>
              <w:t xml:space="preserve"> </w:t>
            </w:r>
            <w:r w:rsidRPr="00350027">
              <w:rPr>
                <w:rFonts w:asciiTheme="minorHAnsi" w:hAnsiTheme="minorHAnsi"/>
              </w:rPr>
              <w:t>compare the Aircraft serial number read from NVM sector 0 with the Aircraft serial number received in Arinc label 226.</w:t>
            </w:r>
          </w:p>
          <w:p w14:paraId="60FC7E58" w14:textId="77777777" w:rsidR="00C63E25" w:rsidRPr="00350027" w:rsidRDefault="00C63E25" w:rsidP="00F33256">
            <w:pPr>
              <w:rPr>
                <w:rFonts w:asciiTheme="minorHAnsi" w:hAnsiTheme="minorHAnsi"/>
              </w:rPr>
            </w:pPr>
          </w:p>
          <w:p w14:paraId="5187EB4E" w14:textId="77777777" w:rsidR="00C63E25" w:rsidRPr="00350027" w:rsidRDefault="00C63E25" w:rsidP="00F33256">
            <w:pPr>
              <w:rPr>
                <w:rFonts w:asciiTheme="minorHAnsi" w:hAnsiTheme="minorHAnsi"/>
              </w:rPr>
            </w:pPr>
            <w:r w:rsidRPr="00350027">
              <w:rPr>
                <w:rFonts w:asciiTheme="minorHAnsi" w:hAnsiTheme="minorHAnsi"/>
              </w:rPr>
              <w:t>IF the comparison is FAILED</w:t>
            </w:r>
          </w:p>
          <w:p w14:paraId="665AFA68" w14:textId="77777777" w:rsidR="00C63E25" w:rsidRPr="00350027" w:rsidRDefault="00C63E25" w:rsidP="00F33256">
            <w:pPr>
              <w:rPr>
                <w:rFonts w:asciiTheme="minorHAnsi" w:hAnsiTheme="minorHAnsi"/>
              </w:rPr>
            </w:pPr>
            <w:r w:rsidRPr="00350027">
              <w:rPr>
                <w:rFonts w:asciiTheme="minorHAnsi" w:hAnsiTheme="minorHAnsi"/>
              </w:rPr>
              <w:t>THEN</w:t>
            </w:r>
          </w:p>
          <w:p w14:paraId="4B455746" w14:textId="77777777" w:rsidR="00C63E25" w:rsidRPr="00350027" w:rsidRDefault="00C63E25" w:rsidP="00F33256">
            <w:pPr>
              <w:rPr>
                <w:rFonts w:asciiTheme="minorHAnsi" w:hAnsiTheme="minorHAnsi"/>
              </w:rPr>
            </w:pPr>
            <w:r w:rsidRPr="00350027">
              <w:rPr>
                <w:rFonts w:asciiTheme="minorHAnsi" w:hAnsiTheme="minorHAnsi"/>
              </w:rPr>
              <w:t xml:space="preserve">     Store 0 into Ratiometric_Position_Offset[channel] </w:t>
            </w:r>
          </w:p>
          <w:p w14:paraId="3E31FD0F" w14:textId="77777777" w:rsidR="00C63E25" w:rsidRPr="00350027" w:rsidRDefault="00C63E25" w:rsidP="00F33256">
            <w:pPr>
              <w:rPr>
                <w:rFonts w:asciiTheme="minorHAnsi" w:hAnsiTheme="minorHAnsi"/>
              </w:rPr>
            </w:pPr>
            <w:r w:rsidRPr="00350027">
              <w:rPr>
                <w:rFonts w:asciiTheme="minorHAnsi" w:hAnsiTheme="minorHAnsi"/>
              </w:rPr>
              <w:t xml:space="preserve">     Set AircraftSerNumNoSync to TRUE</w:t>
            </w:r>
          </w:p>
          <w:p w14:paraId="1EC6001E" w14:textId="77777777" w:rsidR="00C63E25" w:rsidRPr="00350027" w:rsidRDefault="00C63E25" w:rsidP="00F33256">
            <w:pPr>
              <w:rPr>
                <w:rFonts w:asciiTheme="minorHAnsi" w:hAnsiTheme="minorHAnsi"/>
              </w:rPr>
            </w:pPr>
          </w:p>
          <w:p w14:paraId="2CFF464E" w14:textId="77777777" w:rsidR="00C63E25" w:rsidRPr="00350027" w:rsidRDefault="00C63E25" w:rsidP="00F33256">
            <w:pPr>
              <w:rPr>
                <w:rFonts w:asciiTheme="minorHAnsi" w:hAnsiTheme="minorHAnsi"/>
              </w:rPr>
            </w:pPr>
            <w:r w:rsidRPr="00350027">
              <w:rPr>
                <w:rFonts w:asciiTheme="minorHAnsi" w:hAnsiTheme="minorHAnsi"/>
              </w:rPr>
              <w:t xml:space="preserve">     Where channel is in {Pilot_RVDT1, Pilot_RVDT2, Co-Pilot_RVDT1, Co-Pilot_RVDT2, RH_LVDT1, RH_LVDT2, LH_LVDT1, LH_LVDT2}</w:t>
            </w:r>
          </w:p>
          <w:p w14:paraId="5838FC25" w14:textId="77777777" w:rsidR="00C63E25" w:rsidRPr="00350027" w:rsidRDefault="00C63E25" w:rsidP="00F33256">
            <w:pPr>
              <w:rPr>
                <w:rFonts w:asciiTheme="minorHAnsi" w:hAnsiTheme="minorHAnsi"/>
              </w:rPr>
            </w:pPr>
          </w:p>
          <w:p w14:paraId="1D2E012B" w14:textId="77777777" w:rsidR="00C63E25" w:rsidRPr="00350027" w:rsidRDefault="00C63E25" w:rsidP="00F33256">
            <w:pPr>
              <w:rPr>
                <w:rFonts w:asciiTheme="minorHAnsi" w:hAnsiTheme="minorHAnsi"/>
              </w:rPr>
            </w:pPr>
            <w:r w:rsidRPr="00350027">
              <w:rPr>
                <w:rFonts w:asciiTheme="minorHAnsi" w:hAnsiTheme="minorHAnsi"/>
              </w:rPr>
              <w:t xml:space="preserve">ELSE </w:t>
            </w:r>
          </w:p>
          <w:p w14:paraId="08EF8D6A"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Do nothing (AircraftSerNumNoSync unchanged)</w:t>
            </w:r>
          </w:p>
          <w:p w14:paraId="6910D739" w14:textId="77777777" w:rsidR="00C63E25" w:rsidRPr="00350027" w:rsidRDefault="00C63E25" w:rsidP="00F33256">
            <w:pPr>
              <w:rPr>
                <w:rFonts w:asciiTheme="minorHAnsi" w:hAnsiTheme="minorHAnsi"/>
              </w:rPr>
            </w:pPr>
            <w:r w:rsidRPr="00350027">
              <w:rPr>
                <w:rFonts w:asciiTheme="minorHAnsi" w:hAnsiTheme="minorHAnsi"/>
              </w:rPr>
              <w:t>ENDIF</w:t>
            </w:r>
          </w:p>
          <w:p w14:paraId="461D9CFE" w14:textId="77777777" w:rsidR="00C63E25" w:rsidRPr="00350027" w:rsidRDefault="00C63E25" w:rsidP="00F33256">
            <w:pPr>
              <w:rPr>
                <w:rFonts w:asciiTheme="minorHAnsi" w:hAnsiTheme="minorHAnsi"/>
              </w:rPr>
            </w:pPr>
          </w:p>
          <w:p w14:paraId="791C9CB4" w14:textId="77777777" w:rsidR="00C63E25" w:rsidRPr="00350027" w:rsidRDefault="00C63E25" w:rsidP="00F33256">
            <w:pPr>
              <w:rPr>
                <w:rFonts w:asciiTheme="minorHAnsi" w:hAnsiTheme="minorHAnsi"/>
              </w:rPr>
            </w:pPr>
            <w:r w:rsidRPr="00350027">
              <w:rPr>
                <w:rFonts w:asciiTheme="minorHAnsi" w:hAnsiTheme="minorHAnsi"/>
              </w:rPr>
              <w:t>ENDIF</w:t>
            </w:r>
          </w:p>
          <w:p w14:paraId="59B49CD3" w14:textId="77777777" w:rsidR="00C63E25" w:rsidRPr="00350027" w:rsidRDefault="00C63E25" w:rsidP="00F33256">
            <w:pPr>
              <w:rPr>
                <w:rFonts w:asciiTheme="minorHAnsi" w:hAnsiTheme="minorHAnsi"/>
              </w:rPr>
            </w:pPr>
          </w:p>
          <w:p w14:paraId="00F1392D" w14:textId="77777777" w:rsidR="00C63E25" w:rsidRPr="00350027" w:rsidRDefault="00C63E25" w:rsidP="00F33256">
            <w:pPr>
              <w:rPr>
                <w:rFonts w:asciiTheme="minorHAnsi" w:hAnsiTheme="minorHAnsi"/>
              </w:rPr>
            </w:pPr>
            <w:r w:rsidRPr="00350027">
              <w:rPr>
                <w:rFonts w:asciiTheme="minorHAnsi" w:hAnsiTheme="minorHAnsi"/>
              </w:rPr>
              <w:t>Where RiggingNotPerformed is defined in MRJ_SCU_STC_SRS_1041</w:t>
            </w:r>
          </w:p>
          <w:p w14:paraId="412B23C0" w14:textId="77777777" w:rsidR="00C63E25" w:rsidRPr="00350027" w:rsidRDefault="00C63E25" w:rsidP="00F33256">
            <w:pPr>
              <w:rPr>
                <w:rFonts w:asciiTheme="minorHAnsi" w:hAnsiTheme="minorHAnsi"/>
              </w:rPr>
            </w:pPr>
            <w:r w:rsidRPr="00350027">
              <w:rPr>
                <w:rFonts w:asciiTheme="minorHAnsi" w:hAnsiTheme="minorHAnsi"/>
              </w:rPr>
              <w:t xml:space="preserve">               NVM sector 0 data read is defined in MRJ_SCU_STC_SRS_702</w:t>
            </w:r>
          </w:p>
          <w:p w14:paraId="2F0763A1" w14:textId="77777777" w:rsidR="00C63E25" w:rsidRPr="00350027" w:rsidRDefault="00C63E25" w:rsidP="00F33256">
            <w:pPr>
              <w:rPr>
                <w:rFonts w:asciiTheme="minorHAnsi" w:hAnsiTheme="minorHAnsi"/>
              </w:rPr>
            </w:pPr>
            <w:r w:rsidRPr="00350027">
              <w:rPr>
                <w:rFonts w:asciiTheme="minorHAnsi" w:hAnsiTheme="minorHAnsi"/>
              </w:rPr>
              <w:t xml:space="preserve">              Aircraft serial number is defined in MRJ_SCU_STC_SRS_1048 and MRJ_SCU_STC_SRS_1049</w:t>
            </w:r>
          </w:p>
          <w:p w14:paraId="4985E57D" w14:textId="77777777" w:rsidR="00C63E25" w:rsidRPr="00350027" w:rsidRDefault="00C63E25" w:rsidP="00F33256">
            <w:pPr>
              <w:rPr>
                <w:rFonts w:asciiTheme="minorHAnsi" w:hAnsiTheme="minorHAnsi"/>
              </w:rPr>
            </w:pPr>
          </w:p>
          <w:p w14:paraId="30C1C99F" w14:textId="77777777" w:rsidR="00C63E25" w:rsidRPr="00350027" w:rsidRDefault="00C63E25" w:rsidP="00F33256">
            <w:pPr>
              <w:rPr>
                <w:rFonts w:asciiTheme="minorHAnsi" w:hAnsiTheme="minorHAnsi"/>
              </w:rPr>
            </w:pPr>
            <w:r w:rsidRPr="00350027">
              <w:rPr>
                <w:rFonts w:asciiTheme="minorHAnsi" w:hAnsiTheme="minorHAnsi"/>
              </w:rPr>
              <w:t>Note: Valid Label 226 means Label 226 received from any ARINC bus with any expected SDI as specified in MRJ_SCU_STC_SRS_1048 and MRJ_SCU_STC_SRS_1049.</w:t>
            </w:r>
          </w:p>
          <w:p w14:paraId="1560B11B" w14:textId="77777777" w:rsidR="00C63E25" w:rsidRPr="00350027" w:rsidRDefault="00C63E25" w:rsidP="00F33256">
            <w:pPr>
              <w:rPr>
                <w:rFonts w:asciiTheme="minorHAnsi" w:hAnsiTheme="minorHAnsi"/>
              </w:rPr>
            </w:pPr>
            <w:r w:rsidRPr="00350027">
              <w:rPr>
                <w:rFonts w:asciiTheme="minorHAnsi" w:hAnsiTheme="minorHAnsi"/>
              </w:rPr>
              <w:t xml:space="preserve">Initial value of AircraftSerNumNoSync is FALSE.  </w:t>
            </w:r>
          </w:p>
          <w:p w14:paraId="39771234" w14:textId="77777777" w:rsidR="00C63E25" w:rsidRPr="00350027" w:rsidRDefault="00C63E25" w:rsidP="00F33256">
            <w:pPr>
              <w:rPr>
                <w:rFonts w:asciiTheme="minorHAnsi" w:hAnsiTheme="minorHAnsi"/>
                <w:i/>
                <w:iCs/>
              </w:rPr>
            </w:pPr>
          </w:p>
        </w:tc>
      </w:tr>
      <w:tr w:rsidR="00C63E25" w:rsidRPr="00350027" w14:paraId="01B92B86" w14:textId="77777777" w:rsidTr="00F33256">
        <w:tc>
          <w:tcPr>
            <w:tcW w:w="1559" w:type="dxa"/>
          </w:tcPr>
          <w:p w14:paraId="7790C48D" w14:textId="77777777" w:rsidR="00C63E25" w:rsidRPr="00350027" w:rsidRDefault="00C63E25" w:rsidP="00F33256">
            <w:pPr>
              <w:rPr>
                <w:rFonts w:asciiTheme="minorHAnsi" w:hAnsiTheme="minorHAnsi"/>
                <w:i/>
                <w:iCs/>
              </w:rPr>
            </w:pPr>
          </w:p>
        </w:tc>
        <w:tc>
          <w:tcPr>
            <w:tcW w:w="9320" w:type="dxa"/>
          </w:tcPr>
          <w:p w14:paraId="07D1410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217A86" w14:textId="77777777" w:rsidTr="00F33256">
        <w:tc>
          <w:tcPr>
            <w:tcW w:w="1559" w:type="dxa"/>
          </w:tcPr>
          <w:p w14:paraId="37C77611" w14:textId="77777777" w:rsidR="00C63E25" w:rsidRPr="00350027" w:rsidRDefault="00C63E25" w:rsidP="00F33256">
            <w:pPr>
              <w:rPr>
                <w:rFonts w:asciiTheme="minorHAnsi" w:hAnsiTheme="minorHAnsi"/>
                <w:i/>
                <w:iCs/>
              </w:rPr>
            </w:pPr>
          </w:p>
        </w:tc>
        <w:tc>
          <w:tcPr>
            <w:tcW w:w="9320" w:type="dxa"/>
          </w:tcPr>
          <w:p w14:paraId="7A0941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306F8E" w14:textId="77777777" w:rsidTr="00F33256">
        <w:tc>
          <w:tcPr>
            <w:tcW w:w="1559" w:type="dxa"/>
          </w:tcPr>
          <w:p w14:paraId="2F66501B" w14:textId="77777777" w:rsidR="00C63E25" w:rsidRPr="00350027" w:rsidRDefault="00C63E25" w:rsidP="00F33256">
            <w:pPr>
              <w:rPr>
                <w:rFonts w:asciiTheme="minorHAnsi" w:hAnsiTheme="minorHAnsi"/>
                <w:i/>
                <w:iCs/>
              </w:rPr>
            </w:pPr>
          </w:p>
        </w:tc>
        <w:tc>
          <w:tcPr>
            <w:tcW w:w="9320" w:type="dxa"/>
          </w:tcPr>
          <w:p w14:paraId="031BE5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349060" w14:textId="77777777" w:rsidR="00C63E25" w:rsidRPr="00350027" w:rsidRDefault="00C63E25" w:rsidP="00C63E25">
      <w:pPr>
        <w:rPr>
          <w:rFonts w:asciiTheme="minorHAnsi" w:hAnsiTheme="minorHAnsi"/>
        </w:rPr>
      </w:pPr>
    </w:p>
    <w:p w14:paraId="24939209" w14:textId="77777777" w:rsidR="00C63E25" w:rsidRPr="00350027" w:rsidRDefault="00C63E25" w:rsidP="00C63E25">
      <w:pPr>
        <w:pStyle w:val="Heading2"/>
        <w:rPr>
          <w:rFonts w:asciiTheme="minorHAnsi" w:hAnsiTheme="minorHAnsi"/>
        </w:rPr>
      </w:pPr>
      <w:bookmarkStart w:id="25" w:name="_Toc464110939"/>
      <w:r w:rsidRPr="00350027">
        <w:rPr>
          <w:rFonts w:asciiTheme="minorHAnsi" w:hAnsiTheme="minorHAnsi"/>
        </w:rPr>
        <w:t>Single-Shot Built-in-Test</w:t>
      </w:r>
      <w:bookmarkEnd w:id="25"/>
    </w:p>
    <w:p w14:paraId="4C5630F8" w14:textId="77777777" w:rsidR="00C63E25" w:rsidRPr="00350027" w:rsidRDefault="00C63E25" w:rsidP="00C63E25">
      <w:pPr>
        <w:pStyle w:val="Heading3"/>
        <w:rPr>
          <w:rFonts w:asciiTheme="minorHAnsi" w:hAnsiTheme="minorHAnsi"/>
        </w:rPr>
      </w:pPr>
      <w:bookmarkStart w:id="26" w:name="_Toc464110940"/>
      <w:r w:rsidRPr="00350027">
        <w:rPr>
          <w:rFonts w:asciiTheme="minorHAnsi" w:hAnsiTheme="minorHAnsi"/>
        </w:rPr>
        <w:t>Co Pilot Steering Handle Fitted</w:t>
      </w:r>
      <w:bookmarkEnd w:id="26"/>
    </w:p>
    <w:p w14:paraId="21A181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9F6655" w14:textId="77777777" w:rsidTr="00F33256">
        <w:tc>
          <w:tcPr>
            <w:tcW w:w="1559" w:type="dxa"/>
          </w:tcPr>
          <w:p w14:paraId="4BFD319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MRJ_SCU_STC_SRS_858</w:t>
            </w:r>
          </w:p>
        </w:tc>
        <w:tc>
          <w:tcPr>
            <w:tcW w:w="9320" w:type="dxa"/>
          </w:tcPr>
          <w:p w14:paraId="4B638C4C" w14:textId="77777777" w:rsidR="00C63E25" w:rsidRPr="00350027" w:rsidRDefault="00C63E25" w:rsidP="00F33256">
            <w:pPr>
              <w:rPr>
                <w:rFonts w:asciiTheme="minorHAnsi" w:hAnsiTheme="minorHAnsi"/>
              </w:rPr>
            </w:pPr>
            <w:r w:rsidRPr="00350027">
              <w:rPr>
                <w:rFonts w:asciiTheme="minorHAnsi" w:hAnsiTheme="minorHAnsi"/>
              </w:rPr>
              <w:t xml:space="preserve">The Co_Pilot Steering Handle is optional.  </w:t>
            </w:r>
          </w:p>
          <w:p w14:paraId="450A2CC8" w14:textId="77777777" w:rsidR="00C63E25" w:rsidRPr="00350027" w:rsidRDefault="00C63E25" w:rsidP="00F33256">
            <w:pPr>
              <w:rPr>
                <w:rFonts w:asciiTheme="minorHAnsi" w:hAnsiTheme="minorHAnsi"/>
              </w:rPr>
            </w:pPr>
          </w:p>
          <w:p w14:paraId="3264C116" w14:textId="77777777" w:rsidR="00C63E25" w:rsidRPr="00350027" w:rsidRDefault="00C63E25" w:rsidP="00F33256">
            <w:pPr>
              <w:rPr>
                <w:rFonts w:asciiTheme="minorHAnsi" w:hAnsiTheme="minorHAnsi"/>
              </w:rPr>
            </w:pPr>
            <w:r w:rsidRPr="00350027">
              <w:rPr>
                <w:rFonts w:asciiTheme="minorHAnsi" w:hAnsiTheme="minorHAnsi"/>
              </w:rPr>
              <w:lastRenderedPageBreak/>
              <w:t>At startup the STC Program shall set Co_Pilot SHDL Fitted = FALSE until a value has been determined by the logic defined in MRJ_SCU_STC_SRS_79.</w:t>
            </w:r>
          </w:p>
          <w:p w14:paraId="5E5026F5" w14:textId="77777777" w:rsidR="00C63E25" w:rsidRPr="00350027" w:rsidRDefault="00C63E25" w:rsidP="00F33256">
            <w:pPr>
              <w:rPr>
                <w:rFonts w:asciiTheme="minorHAnsi" w:hAnsiTheme="minorHAnsi"/>
              </w:rPr>
            </w:pPr>
          </w:p>
          <w:p w14:paraId="43F36729" w14:textId="77777777" w:rsidR="00C63E25" w:rsidRPr="00350027" w:rsidRDefault="00C63E25" w:rsidP="00F33256">
            <w:pPr>
              <w:rPr>
                <w:rFonts w:asciiTheme="minorHAnsi" w:hAnsiTheme="minorHAnsi"/>
              </w:rPr>
            </w:pPr>
            <w:r w:rsidRPr="00350027">
              <w:rPr>
                <w:rFonts w:asciiTheme="minorHAnsi" w:hAnsiTheme="minorHAnsi"/>
              </w:rPr>
              <w:t>Justification: Co-Pilot SHDL needs to be confirmed to be present by P-BIT, so default setting to FALSE is applicable.</w:t>
            </w:r>
          </w:p>
          <w:p w14:paraId="6BC967C8" w14:textId="77777777" w:rsidR="00C63E25" w:rsidRPr="00350027" w:rsidRDefault="00C63E25" w:rsidP="00F33256">
            <w:pPr>
              <w:rPr>
                <w:rFonts w:asciiTheme="minorHAnsi" w:hAnsiTheme="minorHAnsi"/>
                <w:i/>
                <w:iCs/>
              </w:rPr>
            </w:pPr>
          </w:p>
        </w:tc>
      </w:tr>
      <w:tr w:rsidR="00C63E25" w:rsidRPr="00350027" w14:paraId="32786597" w14:textId="77777777" w:rsidTr="00F33256">
        <w:tc>
          <w:tcPr>
            <w:tcW w:w="1559" w:type="dxa"/>
          </w:tcPr>
          <w:p w14:paraId="06259C54" w14:textId="77777777" w:rsidR="00C63E25" w:rsidRPr="00350027" w:rsidRDefault="00C63E25" w:rsidP="00F33256">
            <w:pPr>
              <w:rPr>
                <w:rFonts w:asciiTheme="minorHAnsi" w:hAnsiTheme="minorHAnsi"/>
                <w:i/>
                <w:iCs/>
              </w:rPr>
            </w:pPr>
          </w:p>
        </w:tc>
        <w:tc>
          <w:tcPr>
            <w:tcW w:w="9320" w:type="dxa"/>
          </w:tcPr>
          <w:p w14:paraId="6BEB06F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1C5B7B8" w14:textId="77777777" w:rsidTr="00F33256">
        <w:tc>
          <w:tcPr>
            <w:tcW w:w="1559" w:type="dxa"/>
          </w:tcPr>
          <w:p w14:paraId="4FDE1C8F" w14:textId="77777777" w:rsidR="00C63E25" w:rsidRPr="00350027" w:rsidRDefault="00C63E25" w:rsidP="00F33256">
            <w:pPr>
              <w:rPr>
                <w:rFonts w:asciiTheme="minorHAnsi" w:hAnsiTheme="minorHAnsi"/>
                <w:i/>
                <w:iCs/>
              </w:rPr>
            </w:pPr>
          </w:p>
        </w:tc>
        <w:tc>
          <w:tcPr>
            <w:tcW w:w="9320" w:type="dxa"/>
          </w:tcPr>
          <w:p w14:paraId="16FA77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3A6C55B1" w14:textId="77777777" w:rsidTr="00F33256">
        <w:tc>
          <w:tcPr>
            <w:tcW w:w="1559" w:type="dxa"/>
          </w:tcPr>
          <w:p w14:paraId="3925DD1E" w14:textId="77777777" w:rsidR="00C63E25" w:rsidRPr="00350027" w:rsidRDefault="00C63E25" w:rsidP="00F33256">
            <w:pPr>
              <w:rPr>
                <w:rFonts w:asciiTheme="minorHAnsi" w:hAnsiTheme="minorHAnsi"/>
                <w:i/>
                <w:iCs/>
              </w:rPr>
            </w:pPr>
          </w:p>
        </w:tc>
        <w:tc>
          <w:tcPr>
            <w:tcW w:w="9320" w:type="dxa"/>
          </w:tcPr>
          <w:p w14:paraId="7CA0A8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9204D6D" w14:textId="77777777" w:rsidR="00C63E25" w:rsidRPr="00350027" w:rsidRDefault="00C63E25" w:rsidP="00C63E25">
      <w:pPr>
        <w:rPr>
          <w:rFonts w:asciiTheme="minorHAnsi" w:hAnsiTheme="minorHAnsi"/>
        </w:rPr>
      </w:pPr>
    </w:p>
    <w:p w14:paraId="17473E8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257584FB" w14:textId="77777777" w:rsidTr="00F33256">
        <w:tc>
          <w:tcPr>
            <w:tcW w:w="1559" w:type="dxa"/>
          </w:tcPr>
          <w:p w14:paraId="23371C3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w:t>
            </w:r>
          </w:p>
        </w:tc>
        <w:tc>
          <w:tcPr>
            <w:tcW w:w="9320" w:type="dxa"/>
          </w:tcPr>
          <w:p w14:paraId="1442028F" w14:textId="77777777" w:rsidR="00C63E25" w:rsidRPr="00350027" w:rsidRDefault="00C63E25" w:rsidP="00F33256">
            <w:pPr>
              <w:rPr>
                <w:rFonts w:asciiTheme="minorHAnsi" w:hAnsiTheme="minorHAnsi"/>
              </w:rPr>
            </w:pPr>
            <w:r w:rsidRPr="00350027">
              <w:rPr>
                <w:rFonts w:asciiTheme="minorHAnsi" w:hAnsiTheme="minorHAnsi"/>
              </w:rPr>
              <w:t xml:space="preserve">During the power-up sequence the </w:t>
            </w:r>
            <w:r w:rsidRPr="00350027">
              <w:rPr>
                <w:rFonts w:asciiTheme="minorHAnsi" w:hAnsiTheme="minorHAnsi"/>
                <w:i/>
                <w:iCs/>
              </w:rPr>
              <w:t>STC Program</w:t>
            </w:r>
            <w:r w:rsidRPr="00350027">
              <w:rPr>
                <w:rFonts w:asciiTheme="minorHAnsi" w:hAnsiTheme="minorHAnsi"/>
              </w:rPr>
              <w:t xml:space="preserve"> shall run Co_Pilot SHDL Operation 1 Health Monitor and Co_Pilot SHDL Operation 2 Health Monitor for a period of at least 200ms within a 300ms window and then set a value for Co_Pilot_Fitted using the following logic at the end of this period:</w:t>
            </w:r>
          </w:p>
          <w:p w14:paraId="4368F19B" w14:textId="77777777" w:rsidR="00C63E25" w:rsidRPr="00350027" w:rsidRDefault="00C63E25" w:rsidP="00F33256">
            <w:pPr>
              <w:rPr>
                <w:rFonts w:asciiTheme="minorHAnsi" w:hAnsiTheme="minorHAnsi"/>
              </w:rPr>
            </w:pPr>
          </w:p>
          <w:p w14:paraId="2C098FFE" w14:textId="77777777" w:rsidR="00C63E25" w:rsidRPr="00350027" w:rsidRDefault="00C63E25" w:rsidP="00F33256">
            <w:pPr>
              <w:rPr>
                <w:rFonts w:asciiTheme="minorHAnsi" w:hAnsiTheme="minorHAnsi"/>
              </w:rPr>
            </w:pPr>
            <w:r w:rsidRPr="00350027">
              <w:rPr>
                <w:rFonts w:asciiTheme="minorHAnsi" w:hAnsiTheme="minorHAnsi"/>
              </w:rPr>
              <w:t>IF (Co_Pilot SHDL Operation 1 Health Monitor Status) AND</w:t>
            </w:r>
          </w:p>
          <w:p w14:paraId="05E5BE19"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 AND</w:t>
            </w:r>
          </w:p>
          <w:p w14:paraId="59BA68BF" w14:textId="77777777" w:rsidR="00C63E25" w:rsidRPr="00350027" w:rsidRDefault="00C63E25" w:rsidP="00F33256">
            <w:pPr>
              <w:rPr>
                <w:rFonts w:asciiTheme="minorHAnsi" w:hAnsiTheme="minorHAnsi"/>
              </w:rPr>
            </w:pPr>
            <w:r w:rsidRPr="00350027">
              <w:rPr>
                <w:rFonts w:asciiTheme="minorHAnsi" w:hAnsiTheme="minorHAnsi"/>
              </w:rPr>
              <w:t xml:space="preserve">   (Debounced_Co_Pilot_Engage = Debounced_Co_Pilot_Disengage)</w:t>
            </w:r>
          </w:p>
          <w:p w14:paraId="5F5152E8" w14:textId="77777777" w:rsidR="00C63E25" w:rsidRPr="00350027" w:rsidRDefault="00C63E25" w:rsidP="00F33256">
            <w:pPr>
              <w:rPr>
                <w:rFonts w:asciiTheme="minorHAnsi" w:hAnsiTheme="minorHAnsi"/>
              </w:rPr>
            </w:pPr>
            <w:r w:rsidRPr="00350027">
              <w:rPr>
                <w:rFonts w:asciiTheme="minorHAnsi" w:hAnsiTheme="minorHAnsi"/>
              </w:rPr>
              <w:t>THEN</w:t>
            </w:r>
          </w:p>
          <w:p w14:paraId="4DE68139" w14:textId="77777777" w:rsidR="00C63E25" w:rsidRPr="00350027" w:rsidRDefault="00C63E25" w:rsidP="00F33256">
            <w:pPr>
              <w:rPr>
                <w:rFonts w:asciiTheme="minorHAnsi" w:hAnsiTheme="minorHAnsi"/>
              </w:rPr>
            </w:pPr>
            <w:r w:rsidRPr="00350027">
              <w:rPr>
                <w:rFonts w:asciiTheme="minorHAnsi" w:hAnsiTheme="minorHAnsi"/>
              </w:rPr>
              <w:t xml:space="preserve">      Co_Pilot SHDL Fitted = FALSE</w:t>
            </w:r>
          </w:p>
          <w:p w14:paraId="1EF8339D"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1 Health Monitor Status = FALSE</w:t>
            </w:r>
          </w:p>
          <w:p w14:paraId="32E0C196" w14:textId="77777777" w:rsidR="00C63E25" w:rsidRPr="00350027" w:rsidRDefault="00C63E25" w:rsidP="00F33256">
            <w:pPr>
              <w:rPr>
                <w:rFonts w:asciiTheme="minorHAnsi" w:hAnsiTheme="minorHAnsi"/>
              </w:rPr>
            </w:pPr>
            <w:r w:rsidRPr="00350027">
              <w:rPr>
                <w:rFonts w:asciiTheme="minorHAnsi" w:hAnsiTheme="minorHAnsi"/>
              </w:rPr>
              <w:t xml:space="preserve">                  Co_Pilot SHDL Operation 2 Health Monitor Status = FALSE</w:t>
            </w:r>
          </w:p>
          <w:p w14:paraId="736F7021" w14:textId="77777777" w:rsidR="00C63E25" w:rsidRPr="00350027" w:rsidRDefault="00C63E25" w:rsidP="00F33256">
            <w:pPr>
              <w:rPr>
                <w:rFonts w:asciiTheme="minorHAnsi" w:hAnsiTheme="minorHAnsi"/>
              </w:rPr>
            </w:pPr>
            <w:r w:rsidRPr="00350027">
              <w:rPr>
                <w:rFonts w:asciiTheme="minorHAnsi" w:hAnsiTheme="minorHAnsi"/>
              </w:rPr>
              <w:t>ELSE</w:t>
            </w:r>
          </w:p>
          <w:p w14:paraId="152D9D9F" w14:textId="77777777" w:rsidR="00C63E25" w:rsidRPr="00350027" w:rsidRDefault="00C63E25" w:rsidP="00F33256">
            <w:pPr>
              <w:rPr>
                <w:rFonts w:asciiTheme="minorHAnsi" w:hAnsiTheme="minorHAnsi"/>
              </w:rPr>
            </w:pPr>
            <w:r w:rsidRPr="00350027">
              <w:rPr>
                <w:rFonts w:asciiTheme="minorHAnsi" w:hAnsiTheme="minorHAnsi"/>
              </w:rPr>
              <w:tab/>
              <w:t xml:space="preserve">      Co_Pilot SHDL Fitted = TRUE</w:t>
            </w:r>
          </w:p>
          <w:p w14:paraId="1204AB84" w14:textId="77777777" w:rsidR="00C63E25" w:rsidRPr="00350027" w:rsidRDefault="00C63E25" w:rsidP="00F33256">
            <w:pPr>
              <w:rPr>
                <w:rFonts w:asciiTheme="minorHAnsi" w:hAnsiTheme="minorHAnsi"/>
              </w:rPr>
            </w:pPr>
            <w:r w:rsidRPr="00350027">
              <w:rPr>
                <w:rFonts w:asciiTheme="minorHAnsi" w:hAnsiTheme="minorHAnsi"/>
              </w:rPr>
              <w:tab/>
              <w:t>ENDIF</w:t>
            </w:r>
          </w:p>
          <w:p w14:paraId="583496C2" w14:textId="77777777" w:rsidR="00C63E25" w:rsidRPr="00350027" w:rsidRDefault="00C63E25" w:rsidP="00F33256">
            <w:pPr>
              <w:rPr>
                <w:rFonts w:asciiTheme="minorHAnsi" w:hAnsiTheme="minorHAnsi"/>
              </w:rPr>
            </w:pPr>
          </w:p>
          <w:p w14:paraId="748865F8"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2FBCBE9A" w14:textId="77777777" w:rsidR="00C63E25" w:rsidRPr="00350027" w:rsidRDefault="00C63E25" w:rsidP="00F33256">
            <w:pPr>
              <w:rPr>
                <w:rFonts w:asciiTheme="minorHAnsi" w:hAnsiTheme="minorHAnsi"/>
              </w:rPr>
            </w:pPr>
            <w:r w:rsidRPr="00350027">
              <w:rPr>
                <w:rFonts w:asciiTheme="minorHAnsi" w:hAnsiTheme="minorHAnsi"/>
              </w:rPr>
              <w:t>Co_Pilot SHDL Operation 1 Health Monitor Status is defined in MRJ_SCU_STC_SRS_596</w:t>
            </w:r>
          </w:p>
          <w:p w14:paraId="76E8D5CF" w14:textId="77777777" w:rsidR="00C63E25" w:rsidRPr="00350027" w:rsidRDefault="00C63E25" w:rsidP="00F33256">
            <w:pPr>
              <w:rPr>
                <w:rFonts w:asciiTheme="minorHAnsi" w:hAnsiTheme="minorHAnsi"/>
              </w:rPr>
            </w:pPr>
            <w:r w:rsidRPr="00350027">
              <w:rPr>
                <w:rFonts w:asciiTheme="minorHAnsi" w:hAnsiTheme="minorHAnsi"/>
              </w:rPr>
              <w:t>Co_Pilot SHDL Operation 2 Health Monitor Status is defined in MRJ_SCU_STC_SRS_597</w:t>
            </w:r>
          </w:p>
          <w:p w14:paraId="5D5F6B6C" w14:textId="77777777" w:rsidR="00C63E25" w:rsidRPr="00350027" w:rsidRDefault="00C63E25" w:rsidP="00F33256">
            <w:pPr>
              <w:rPr>
                <w:rFonts w:asciiTheme="minorHAnsi" w:hAnsiTheme="minorHAnsi"/>
              </w:rPr>
            </w:pPr>
            <w:r w:rsidRPr="00350027">
              <w:rPr>
                <w:rFonts w:asciiTheme="minorHAnsi" w:hAnsiTheme="minorHAnsi"/>
              </w:rPr>
              <w:t>Debounced_Co_Pilot_Engage and Debounced_Co_Pilot_Disengage are the values defined in MRJ_SCU_STC_SRS_164</w:t>
            </w:r>
          </w:p>
          <w:p w14:paraId="30A8E693" w14:textId="77777777" w:rsidR="00C63E25" w:rsidRPr="00350027" w:rsidRDefault="00C63E25" w:rsidP="00F33256">
            <w:pPr>
              <w:rPr>
                <w:rFonts w:asciiTheme="minorHAnsi" w:hAnsiTheme="minorHAnsi"/>
              </w:rPr>
            </w:pPr>
          </w:p>
          <w:p w14:paraId="5AA27529" w14:textId="77777777" w:rsidR="00C63E25" w:rsidRPr="00350027" w:rsidRDefault="00C63E25" w:rsidP="00F33256">
            <w:pPr>
              <w:rPr>
                <w:rFonts w:asciiTheme="minorHAnsi" w:hAnsiTheme="minorHAnsi"/>
                <w:i/>
                <w:iCs/>
              </w:rPr>
            </w:pPr>
          </w:p>
        </w:tc>
      </w:tr>
      <w:tr w:rsidR="00C63E25" w:rsidRPr="00350027" w14:paraId="5C158877" w14:textId="77777777" w:rsidTr="00F33256">
        <w:tc>
          <w:tcPr>
            <w:tcW w:w="1559" w:type="dxa"/>
          </w:tcPr>
          <w:p w14:paraId="287B57EB" w14:textId="77777777" w:rsidR="00C63E25" w:rsidRPr="00350027" w:rsidRDefault="00C63E25" w:rsidP="00F33256">
            <w:pPr>
              <w:rPr>
                <w:rFonts w:asciiTheme="minorHAnsi" w:hAnsiTheme="minorHAnsi"/>
                <w:i/>
                <w:iCs/>
              </w:rPr>
            </w:pPr>
          </w:p>
        </w:tc>
        <w:tc>
          <w:tcPr>
            <w:tcW w:w="9320" w:type="dxa"/>
          </w:tcPr>
          <w:p w14:paraId="1EE897D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6DCC6B" w14:textId="77777777" w:rsidTr="00F33256">
        <w:tc>
          <w:tcPr>
            <w:tcW w:w="1559" w:type="dxa"/>
          </w:tcPr>
          <w:p w14:paraId="41211F03" w14:textId="77777777" w:rsidR="00C63E25" w:rsidRPr="00350027" w:rsidRDefault="00C63E25" w:rsidP="00F33256">
            <w:pPr>
              <w:rPr>
                <w:rFonts w:asciiTheme="minorHAnsi" w:hAnsiTheme="minorHAnsi"/>
                <w:i/>
                <w:iCs/>
              </w:rPr>
            </w:pPr>
          </w:p>
        </w:tc>
        <w:tc>
          <w:tcPr>
            <w:tcW w:w="9320" w:type="dxa"/>
          </w:tcPr>
          <w:p w14:paraId="2EAF918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0833CC1" w14:textId="77777777" w:rsidTr="00F33256">
        <w:tc>
          <w:tcPr>
            <w:tcW w:w="1559" w:type="dxa"/>
          </w:tcPr>
          <w:p w14:paraId="2F47F472" w14:textId="77777777" w:rsidR="00C63E25" w:rsidRPr="00350027" w:rsidRDefault="00C63E25" w:rsidP="00F33256">
            <w:pPr>
              <w:rPr>
                <w:rFonts w:asciiTheme="minorHAnsi" w:hAnsiTheme="minorHAnsi"/>
                <w:i/>
                <w:iCs/>
              </w:rPr>
            </w:pPr>
          </w:p>
        </w:tc>
        <w:tc>
          <w:tcPr>
            <w:tcW w:w="9320" w:type="dxa"/>
          </w:tcPr>
          <w:p w14:paraId="76798F8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5BE7960" w14:textId="77777777" w:rsidR="00C63E25" w:rsidRPr="00350027" w:rsidRDefault="00C63E25" w:rsidP="00C63E25">
      <w:pPr>
        <w:rPr>
          <w:rFonts w:asciiTheme="minorHAnsi" w:hAnsiTheme="minorHAnsi"/>
        </w:rPr>
      </w:pPr>
    </w:p>
    <w:p w14:paraId="674339BB" w14:textId="77777777" w:rsidR="00C63E25" w:rsidRPr="00350027" w:rsidRDefault="00C63E25" w:rsidP="00C63E25">
      <w:pPr>
        <w:pStyle w:val="Heading2"/>
        <w:rPr>
          <w:rFonts w:asciiTheme="minorHAnsi" w:hAnsiTheme="minorHAnsi"/>
        </w:rPr>
      </w:pPr>
      <w:bookmarkStart w:id="27" w:name="_Toc464110941"/>
      <w:r w:rsidRPr="00350027">
        <w:rPr>
          <w:rFonts w:asciiTheme="minorHAnsi" w:hAnsiTheme="minorHAnsi"/>
        </w:rPr>
        <w:t>Input Processing</w:t>
      </w:r>
      <w:bookmarkEnd w:id="27"/>
    </w:p>
    <w:p w14:paraId="190A9D51" w14:textId="77777777" w:rsidR="00C63E25" w:rsidRPr="00350027" w:rsidRDefault="00C63E25" w:rsidP="00C63E25">
      <w:pPr>
        <w:pStyle w:val="Heading3"/>
        <w:rPr>
          <w:rFonts w:asciiTheme="minorHAnsi" w:hAnsiTheme="minorHAnsi"/>
        </w:rPr>
      </w:pPr>
      <w:bookmarkStart w:id="28" w:name="_Toc464110942"/>
      <w:r w:rsidRPr="00350027">
        <w:rPr>
          <w:rFonts w:asciiTheme="minorHAnsi" w:hAnsiTheme="minorHAnsi"/>
        </w:rPr>
        <w:t>Analogue Input Processing via ADC Peripheral</w:t>
      </w:r>
      <w:bookmarkEnd w:id="28"/>
    </w:p>
    <w:p w14:paraId="4741F2DC" w14:textId="77777777" w:rsidR="00C63E25" w:rsidRPr="00350027" w:rsidRDefault="00C63E25" w:rsidP="00C63E25">
      <w:pPr>
        <w:pStyle w:val="Heading4"/>
        <w:rPr>
          <w:rFonts w:asciiTheme="minorHAnsi" w:hAnsiTheme="minorHAnsi"/>
        </w:rPr>
      </w:pPr>
      <w:r w:rsidRPr="00350027">
        <w:rPr>
          <w:rFonts w:asciiTheme="minorHAnsi" w:hAnsiTheme="minorHAnsi"/>
        </w:rPr>
        <w:t>LVDT/RVDT Input Processing</w:t>
      </w:r>
    </w:p>
    <w:p w14:paraId="480EB1DF" w14:textId="77777777" w:rsidR="00C63E25" w:rsidRPr="00350027" w:rsidRDefault="00C63E25" w:rsidP="00C63E25">
      <w:pPr>
        <w:pStyle w:val="Heading5"/>
        <w:rPr>
          <w:rFonts w:asciiTheme="minorHAnsi" w:hAnsiTheme="minorHAnsi"/>
        </w:rPr>
      </w:pPr>
      <w:r w:rsidRPr="00350027">
        <w:rPr>
          <w:rFonts w:asciiTheme="minorHAnsi" w:hAnsiTheme="minorHAnsi"/>
        </w:rPr>
        <w:t>HW Level Processing</w:t>
      </w:r>
    </w:p>
    <w:p w14:paraId="76CA8A9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9184"/>
      </w:tblGrid>
      <w:tr w:rsidR="00C63E25" w:rsidRPr="00350027" w14:paraId="692C1C4A" w14:textId="77777777" w:rsidTr="00F33256">
        <w:tc>
          <w:tcPr>
            <w:tcW w:w="1559" w:type="dxa"/>
          </w:tcPr>
          <w:p w14:paraId="5333566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MRJ_SCU_STC_SRS_59</w:t>
            </w:r>
          </w:p>
        </w:tc>
        <w:tc>
          <w:tcPr>
            <w:tcW w:w="9320" w:type="dxa"/>
          </w:tcPr>
          <w:p w14:paraId="7386E3B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sample the following LVDT/RVDT signals at a rate of 100 kHz using the internal ADC interface in accordance with the HW/SW Interface Specification</w:t>
            </w:r>
          </w:p>
          <w:p w14:paraId="18DAE110" w14:textId="77777777" w:rsidR="00C63E25" w:rsidRPr="00350027" w:rsidRDefault="00C63E25" w:rsidP="00F33256">
            <w:pPr>
              <w:rPr>
                <w:rFonts w:asciiTheme="minorHAnsi" w:hAnsiTheme="minorHAnsi"/>
              </w:rPr>
            </w:pPr>
          </w:p>
          <w:p w14:paraId="1FF8E6C6" w14:textId="77777777" w:rsidR="00C63E25" w:rsidRPr="00350027" w:rsidRDefault="00C63E25" w:rsidP="00F33256">
            <w:pPr>
              <w:rPr>
                <w:rFonts w:asciiTheme="minorHAnsi" w:hAnsiTheme="minorHAnsi"/>
              </w:rPr>
            </w:pPr>
            <w:r w:rsidRPr="00350027">
              <w:rPr>
                <w:rFonts w:asciiTheme="minorHAnsi" w:hAnsiTheme="minorHAnsi"/>
              </w:rPr>
              <w:object w:dxaOrig="8976" w:dyaOrig="4016" w14:anchorId="4CB90766">
                <v:shape id="_x0000_i1047" type="#_x0000_t75" style="width:448.5pt;height:201pt" o:ole="">
                  <v:imagedata r:id="rId34" o:title=""/>
                </v:shape>
                <o:OLEObject Type="Embed" ProgID="Word.Document.8" ShapeID="_x0000_i1047" DrawAspect="Content" ObjectID="_1831033172" r:id="rId35"/>
              </w:object>
            </w:r>
          </w:p>
          <w:p w14:paraId="2ABA0A1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6.5-1 LVDT/RVDT Sampling Signals</w:t>
            </w:r>
          </w:p>
          <w:p w14:paraId="3E226EEC" w14:textId="77777777" w:rsidR="00C63E25" w:rsidRPr="00350027" w:rsidRDefault="00C63E25" w:rsidP="00F33256">
            <w:pPr>
              <w:rPr>
                <w:rFonts w:asciiTheme="minorHAnsi" w:hAnsiTheme="minorHAnsi"/>
              </w:rPr>
            </w:pPr>
          </w:p>
          <w:p w14:paraId="4A0627A7" w14:textId="77777777" w:rsidR="00C63E25" w:rsidRPr="00350027" w:rsidRDefault="00C63E25" w:rsidP="00F33256">
            <w:pPr>
              <w:rPr>
                <w:rFonts w:asciiTheme="minorHAnsi" w:hAnsiTheme="minorHAnsi"/>
                <w:i/>
                <w:iCs/>
              </w:rPr>
            </w:pPr>
          </w:p>
        </w:tc>
      </w:tr>
      <w:tr w:rsidR="00C63E25" w:rsidRPr="00350027" w14:paraId="43F3328F" w14:textId="77777777" w:rsidTr="00F33256">
        <w:tc>
          <w:tcPr>
            <w:tcW w:w="1559" w:type="dxa"/>
          </w:tcPr>
          <w:p w14:paraId="5C462EEE" w14:textId="77777777" w:rsidR="00C63E25" w:rsidRPr="00350027" w:rsidRDefault="00C63E25" w:rsidP="00F33256">
            <w:pPr>
              <w:rPr>
                <w:rFonts w:asciiTheme="minorHAnsi" w:hAnsiTheme="minorHAnsi"/>
                <w:i/>
                <w:iCs/>
              </w:rPr>
            </w:pPr>
          </w:p>
        </w:tc>
        <w:tc>
          <w:tcPr>
            <w:tcW w:w="9320" w:type="dxa"/>
          </w:tcPr>
          <w:p w14:paraId="0B83377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F2BEA89" w14:textId="77777777" w:rsidTr="00F33256">
        <w:tc>
          <w:tcPr>
            <w:tcW w:w="1559" w:type="dxa"/>
          </w:tcPr>
          <w:p w14:paraId="63E7747C" w14:textId="77777777" w:rsidR="00C63E25" w:rsidRPr="00350027" w:rsidRDefault="00C63E25" w:rsidP="00F33256">
            <w:pPr>
              <w:rPr>
                <w:rFonts w:asciiTheme="minorHAnsi" w:hAnsiTheme="minorHAnsi"/>
                <w:i/>
                <w:iCs/>
              </w:rPr>
            </w:pPr>
          </w:p>
        </w:tc>
        <w:tc>
          <w:tcPr>
            <w:tcW w:w="9320" w:type="dxa"/>
          </w:tcPr>
          <w:p w14:paraId="416C9F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1DE0DA5" w14:textId="77777777" w:rsidTr="00F33256">
        <w:tc>
          <w:tcPr>
            <w:tcW w:w="1559" w:type="dxa"/>
          </w:tcPr>
          <w:p w14:paraId="52D18BD8" w14:textId="77777777" w:rsidR="00C63E25" w:rsidRPr="00350027" w:rsidRDefault="00C63E25" w:rsidP="00F33256">
            <w:pPr>
              <w:rPr>
                <w:rFonts w:asciiTheme="minorHAnsi" w:hAnsiTheme="minorHAnsi"/>
                <w:i/>
                <w:iCs/>
              </w:rPr>
            </w:pPr>
          </w:p>
        </w:tc>
        <w:tc>
          <w:tcPr>
            <w:tcW w:w="9320" w:type="dxa"/>
          </w:tcPr>
          <w:p w14:paraId="4BEEC3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BE4A88" w14:textId="77777777" w:rsidR="00C63E25" w:rsidRPr="00350027" w:rsidRDefault="00C63E25" w:rsidP="00C63E25">
      <w:pPr>
        <w:rPr>
          <w:rFonts w:asciiTheme="minorHAnsi" w:hAnsiTheme="minorHAnsi"/>
        </w:rPr>
      </w:pPr>
    </w:p>
    <w:p w14:paraId="453E2A3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9184"/>
      </w:tblGrid>
      <w:tr w:rsidR="00C63E25" w:rsidRPr="00350027" w14:paraId="1E586B28" w14:textId="77777777" w:rsidTr="00F33256">
        <w:tc>
          <w:tcPr>
            <w:tcW w:w="1559" w:type="dxa"/>
          </w:tcPr>
          <w:p w14:paraId="7CE6152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MRJ_SCU_STC_SRS_62</w:t>
            </w:r>
          </w:p>
        </w:tc>
        <w:tc>
          <w:tcPr>
            <w:tcW w:w="9320" w:type="dxa"/>
          </w:tcPr>
          <w:p w14:paraId="21C7956D" w14:textId="77777777" w:rsidR="00C63E25" w:rsidRPr="00350027" w:rsidRDefault="00C63E25" w:rsidP="00F33256">
            <w:pPr>
              <w:rPr>
                <w:rFonts w:asciiTheme="minorHAnsi" w:hAnsiTheme="minorHAnsi"/>
              </w:rPr>
            </w:pPr>
            <w:r w:rsidRPr="00350027">
              <w:rPr>
                <w:rFonts w:asciiTheme="minorHAnsi" w:hAnsiTheme="minorHAnsi"/>
              </w:rPr>
              <w:t xml:space="preserve">During every 5.12 ms (nominal) major cycle, the </w:t>
            </w:r>
            <w:r w:rsidRPr="00350027">
              <w:rPr>
                <w:rFonts w:asciiTheme="minorHAnsi" w:hAnsiTheme="minorHAnsi"/>
                <w:i/>
                <w:iCs/>
              </w:rPr>
              <w:t xml:space="preserve">STC Program </w:t>
            </w:r>
            <w:r w:rsidRPr="00350027">
              <w:rPr>
                <w:rFonts w:asciiTheme="minorHAnsi" w:hAnsiTheme="minorHAnsi"/>
              </w:rPr>
              <w:t xml:space="preserve"> shall capture 256 samples of data from A/D channels 1 to 16 with the VSW (Va/Vb Switch) discrete output set to '1' followed by capturing 256 samples of data from A/D channels 1 to 16 with the VSW (Va/Vb Switch) discrete output set to '0'.</w:t>
            </w:r>
          </w:p>
          <w:p w14:paraId="00BC3910" w14:textId="77777777" w:rsidR="00C63E25" w:rsidRPr="00350027" w:rsidRDefault="00C63E25" w:rsidP="00F33256">
            <w:pPr>
              <w:rPr>
                <w:rFonts w:asciiTheme="minorHAnsi" w:hAnsiTheme="minorHAnsi"/>
              </w:rPr>
            </w:pPr>
          </w:p>
          <w:p w14:paraId="4FE5D2B5" w14:textId="77777777" w:rsidR="00C63E25" w:rsidRPr="00350027" w:rsidRDefault="00C63E25" w:rsidP="00F33256">
            <w:pPr>
              <w:rPr>
                <w:rFonts w:asciiTheme="minorHAnsi" w:hAnsiTheme="minorHAnsi"/>
              </w:rPr>
            </w:pPr>
            <w:r w:rsidRPr="00350027">
              <w:rPr>
                <w:rFonts w:asciiTheme="minorHAnsi" w:hAnsiTheme="minorHAnsi"/>
              </w:rPr>
              <w:object w:dxaOrig="8976" w:dyaOrig="1231" w14:anchorId="715DA1FA">
                <v:shape id="_x0000_i1048" type="#_x0000_t75" style="width:448.5pt;height:61.5pt" o:ole="">
                  <v:imagedata r:id="rId36" o:title=""/>
                </v:shape>
                <o:OLEObject Type="Embed" ProgID="Word.Document.8" ShapeID="_x0000_i1048" DrawAspect="Content" ObjectID="_1831033173" r:id="rId37"/>
              </w:object>
            </w:r>
          </w:p>
          <w:p w14:paraId="3ED156E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6.5-2 Voltage_Selection GPIO </w:t>
            </w:r>
          </w:p>
          <w:p w14:paraId="000099FE" w14:textId="77777777" w:rsidR="00C63E25" w:rsidRPr="00350027" w:rsidRDefault="00C63E25" w:rsidP="00F33256">
            <w:pPr>
              <w:rPr>
                <w:rFonts w:asciiTheme="minorHAnsi" w:hAnsiTheme="minorHAnsi"/>
              </w:rPr>
            </w:pPr>
          </w:p>
          <w:p w14:paraId="32205B39" w14:textId="77777777" w:rsidR="00C63E25" w:rsidRPr="00350027" w:rsidRDefault="00C63E25" w:rsidP="00F33256">
            <w:pPr>
              <w:rPr>
                <w:rFonts w:asciiTheme="minorHAnsi" w:hAnsiTheme="minorHAnsi"/>
                <w:i/>
                <w:iCs/>
              </w:rPr>
            </w:pPr>
          </w:p>
        </w:tc>
      </w:tr>
      <w:tr w:rsidR="00C63E25" w:rsidRPr="00350027" w14:paraId="25C9E282" w14:textId="77777777" w:rsidTr="00F33256">
        <w:tc>
          <w:tcPr>
            <w:tcW w:w="1559" w:type="dxa"/>
          </w:tcPr>
          <w:p w14:paraId="4113AFCE" w14:textId="77777777" w:rsidR="00C63E25" w:rsidRPr="00350027" w:rsidRDefault="00C63E25" w:rsidP="00F33256">
            <w:pPr>
              <w:rPr>
                <w:rFonts w:asciiTheme="minorHAnsi" w:hAnsiTheme="minorHAnsi"/>
                <w:i/>
                <w:iCs/>
              </w:rPr>
            </w:pPr>
          </w:p>
        </w:tc>
        <w:tc>
          <w:tcPr>
            <w:tcW w:w="9320" w:type="dxa"/>
          </w:tcPr>
          <w:p w14:paraId="2B4C363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8801667" w14:textId="77777777" w:rsidTr="00F33256">
        <w:tc>
          <w:tcPr>
            <w:tcW w:w="1559" w:type="dxa"/>
          </w:tcPr>
          <w:p w14:paraId="4D0363FA" w14:textId="77777777" w:rsidR="00C63E25" w:rsidRPr="00350027" w:rsidRDefault="00C63E25" w:rsidP="00F33256">
            <w:pPr>
              <w:rPr>
                <w:rFonts w:asciiTheme="minorHAnsi" w:hAnsiTheme="minorHAnsi"/>
                <w:i/>
                <w:iCs/>
              </w:rPr>
            </w:pPr>
          </w:p>
        </w:tc>
        <w:tc>
          <w:tcPr>
            <w:tcW w:w="9320" w:type="dxa"/>
          </w:tcPr>
          <w:p w14:paraId="161F43F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28995AB" w14:textId="77777777" w:rsidTr="00F33256">
        <w:tc>
          <w:tcPr>
            <w:tcW w:w="1559" w:type="dxa"/>
          </w:tcPr>
          <w:p w14:paraId="74E850EB" w14:textId="77777777" w:rsidR="00C63E25" w:rsidRPr="00350027" w:rsidRDefault="00C63E25" w:rsidP="00F33256">
            <w:pPr>
              <w:rPr>
                <w:rFonts w:asciiTheme="minorHAnsi" w:hAnsiTheme="minorHAnsi"/>
                <w:i/>
                <w:iCs/>
              </w:rPr>
            </w:pPr>
          </w:p>
        </w:tc>
        <w:tc>
          <w:tcPr>
            <w:tcW w:w="9320" w:type="dxa"/>
          </w:tcPr>
          <w:p w14:paraId="0F754FF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33F79EB" w14:textId="77777777" w:rsidR="00C63E25" w:rsidRPr="00350027" w:rsidRDefault="00C63E25" w:rsidP="00C63E25">
      <w:pPr>
        <w:rPr>
          <w:rFonts w:asciiTheme="minorHAnsi" w:hAnsiTheme="minorHAnsi"/>
        </w:rPr>
      </w:pPr>
    </w:p>
    <w:p w14:paraId="0534FA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E05C5F8" w14:textId="77777777" w:rsidTr="00F33256">
        <w:tc>
          <w:tcPr>
            <w:tcW w:w="1559" w:type="dxa"/>
          </w:tcPr>
          <w:p w14:paraId="5C6A6C3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MRJ_SCU_STC_SRS_957</w:t>
            </w:r>
          </w:p>
        </w:tc>
        <w:tc>
          <w:tcPr>
            <w:tcW w:w="9320" w:type="dxa"/>
          </w:tcPr>
          <w:p w14:paraId="79C748FB" w14:textId="77777777" w:rsidR="00C63E25" w:rsidRPr="00350027" w:rsidRDefault="00C63E25" w:rsidP="00F33256">
            <w:pPr>
              <w:rPr>
                <w:rFonts w:asciiTheme="minorHAnsi" w:hAnsiTheme="minorHAnsi"/>
              </w:rPr>
            </w:pPr>
            <w:r w:rsidRPr="00350027">
              <w:rPr>
                <w:rFonts w:asciiTheme="minorHAnsi" w:hAnsiTheme="minorHAnsi"/>
              </w:rPr>
              <w:t>The switch over of VSW discrete output shall occur after the last and before or during the first sample in a block of captured data.</w:t>
            </w:r>
          </w:p>
          <w:p w14:paraId="6D47C9CE" w14:textId="77777777" w:rsidR="00C63E25" w:rsidRPr="00350027" w:rsidRDefault="00C63E25" w:rsidP="00F33256">
            <w:pPr>
              <w:rPr>
                <w:rFonts w:asciiTheme="minorHAnsi" w:hAnsiTheme="minorHAnsi"/>
              </w:rPr>
            </w:pPr>
            <w:r w:rsidRPr="00350027">
              <w:rPr>
                <w:rFonts w:asciiTheme="minorHAnsi" w:hAnsiTheme="minorHAnsi"/>
              </w:rPr>
              <w:t>Note: the number of samples for a block of captured data is defined in MRJ_SCU_STC_SRS_60.</w:t>
            </w:r>
          </w:p>
          <w:p w14:paraId="7615D127" w14:textId="77777777" w:rsidR="00C63E25" w:rsidRPr="00350027" w:rsidRDefault="00C63E25" w:rsidP="00F33256">
            <w:pPr>
              <w:rPr>
                <w:rFonts w:asciiTheme="minorHAnsi" w:hAnsiTheme="minorHAnsi"/>
                <w:i/>
                <w:iCs/>
              </w:rPr>
            </w:pPr>
          </w:p>
        </w:tc>
      </w:tr>
      <w:tr w:rsidR="00C63E25" w:rsidRPr="00350027" w14:paraId="38723A1E" w14:textId="77777777" w:rsidTr="00F33256">
        <w:tc>
          <w:tcPr>
            <w:tcW w:w="1559" w:type="dxa"/>
          </w:tcPr>
          <w:p w14:paraId="7E889E38" w14:textId="77777777" w:rsidR="00C63E25" w:rsidRPr="00350027" w:rsidRDefault="00C63E25" w:rsidP="00F33256">
            <w:pPr>
              <w:rPr>
                <w:rFonts w:asciiTheme="minorHAnsi" w:hAnsiTheme="minorHAnsi"/>
                <w:i/>
                <w:iCs/>
              </w:rPr>
            </w:pPr>
          </w:p>
        </w:tc>
        <w:tc>
          <w:tcPr>
            <w:tcW w:w="9320" w:type="dxa"/>
          </w:tcPr>
          <w:p w14:paraId="5A2AD67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C06312" w14:textId="77777777" w:rsidTr="00F33256">
        <w:tc>
          <w:tcPr>
            <w:tcW w:w="1559" w:type="dxa"/>
          </w:tcPr>
          <w:p w14:paraId="112C7528" w14:textId="77777777" w:rsidR="00C63E25" w:rsidRPr="00350027" w:rsidRDefault="00C63E25" w:rsidP="00F33256">
            <w:pPr>
              <w:rPr>
                <w:rFonts w:asciiTheme="minorHAnsi" w:hAnsiTheme="minorHAnsi"/>
                <w:i/>
                <w:iCs/>
              </w:rPr>
            </w:pPr>
          </w:p>
        </w:tc>
        <w:tc>
          <w:tcPr>
            <w:tcW w:w="9320" w:type="dxa"/>
          </w:tcPr>
          <w:p w14:paraId="7197345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AD9E620" w14:textId="77777777" w:rsidTr="00F33256">
        <w:tc>
          <w:tcPr>
            <w:tcW w:w="1559" w:type="dxa"/>
          </w:tcPr>
          <w:p w14:paraId="7FA58579" w14:textId="77777777" w:rsidR="00C63E25" w:rsidRPr="00350027" w:rsidRDefault="00C63E25" w:rsidP="00F33256">
            <w:pPr>
              <w:rPr>
                <w:rFonts w:asciiTheme="minorHAnsi" w:hAnsiTheme="minorHAnsi"/>
                <w:i/>
                <w:iCs/>
              </w:rPr>
            </w:pPr>
          </w:p>
        </w:tc>
        <w:tc>
          <w:tcPr>
            <w:tcW w:w="9320" w:type="dxa"/>
          </w:tcPr>
          <w:p w14:paraId="0BFE6E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5E19EA" w14:textId="77777777" w:rsidR="00C63E25" w:rsidRPr="00350027" w:rsidRDefault="00C63E25" w:rsidP="00C63E25">
      <w:pPr>
        <w:rPr>
          <w:rFonts w:asciiTheme="minorHAnsi" w:hAnsiTheme="minorHAnsi"/>
        </w:rPr>
      </w:pPr>
    </w:p>
    <w:p w14:paraId="3914FA0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6C22D334" w14:textId="77777777" w:rsidTr="00F33256">
        <w:tc>
          <w:tcPr>
            <w:tcW w:w="1559" w:type="dxa"/>
          </w:tcPr>
          <w:p w14:paraId="74C7C39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MRJ_SCU_STC_SRS_60</w:t>
            </w:r>
          </w:p>
        </w:tc>
        <w:tc>
          <w:tcPr>
            <w:tcW w:w="9320" w:type="dxa"/>
          </w:tcPr>
          <w:p w14:paraId="2EA75FC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perform full DFT on data samples for each of the signals listed in MRJ_SCU_STC_SRS_59 as follows:</w:t>
            </w:r>
          </w:p>
          <w:p w14:paraId="66125318" w14:textId="77777777" w:rsidR="00C63E25" w:rsidRPr="00350027" w:rsidRDefault="00C63E25" w:rsidP="00F33256">
            <w:pPr>
              <w:rPr>
                <w:rFonts w:asciiTheme="minorHAnsi" w:hAnsiTheme="minorHAnsi"/>
                <w:b/>
                <w:bCs/>
              </w:rPr>
            </w:pPr>
            <w:r w:rsidRPr="00350027">
              <w:rPr>
                <w:rFonts w:asciiTheme="minorHAnsi" w:hAnsiTheme="minorHAnsi"/>
                <w:b/>
                <w:bCs/>
              </w:rPr>
              <w:t xml:space="preserve">DFT_RE = SUM ((ADC_SAMPLE[1..256] * SIN_TABLE[1][1..256]) / 2)  </w:t>
            </w:r>
          </w:p>
          <w:p w14:paraId="680ABEF2" w14:textId="77777777" w:rsidR="00C63E25" w:rsidRPr="00350027" w:rsidRDefault="00C63E25" w:rsidP="00F33256">
            <w:pPr>
              <w:rPr>
                <w:rFonts w:asciiTheme="minorHAnsi" w:hAnsiTheme="minorHAnsi"/>
                <w:b/>
                <w:bCs/>
              </w:rPr>
            </w:pPr>
            <w:r w:rsidRPr="00350027">
              <w:rPr>
                <w:rFonts w:asciiTheme="minorHAnsi" w:hAnsiTheme="minorHAnsi"/>
                <w:b/>
                <w:bCs/>
              </w:rPr>
              <w:t>DFT_IM = SUM ((ADC_SAMPLE[1..256] * COS_TABLE[1][1..256]) / 2 )</w:t>
            </w:r>
          </w:p>
          <w:p w14:paraId="7F4C3415" w14:textId="77777777" w:rsidR="00C63E25" w:rsidRPr="00350027" w:rsidRDefault="00C63E25" w:rsidP="00F33256">
            <w:pPr>
              <w:rPr>
                <w:rFonts w:asciiTheme="minorHAnsi" w:hAnsiTheme="minorHAnsi"/>
                <w:b/>
                <w:bCs/>
              </w:rPr>
            </w:pPr>
            <w:r w:rsidRPr="00350027">
              <w:rPr>
                <w:rFonts w:asciiTheme="minorHAnsi" w:hAnsiTheme="minorHAnsi"/>
                <w:b/>
                <w:bCs/>
              </w:rPr>
              <w:t>DFT_RE = DFT_RE / 2^16</w:t>
            </w:r>
          </w:p>
          <w:p w14:paraId="29771898" w14:textId="77777777" w:rsidR="00C63E25" w:rsidRPr="00350027" w:rsidRDefault="00C63E25" w:rsidP="00F33256">
            <w:pPr>
              <w:rPr>
                <w:rFonts w:asciiTheme="minorHAnsi" w:hAnsiTheme="minorHAnsi"/>
                <w:b/>
                <w:bCs/>
              </w:rPr>
            </w:pPr>
            <w:r w:rsidRPr="00350027">
              <w:rPr>
                <w:rFonts w:asciiTheme="minorHAnsi" w:hAnsiTheme="minorHAnsi"/>
                <w:b/>
                <w:bCs/>
              </w:rPr>
              <w:t>DFT_IM = DFT_IM / 2^16</w:t>
            </w:r>
          </w:p>
          <w:p w14:paraId="58F74893" w14:textId="77777777" w:rsidR="00C63E25" w:rsidRPr="00350027" w:rsidRDefault="00C63E25" w:rsidP="00F33256">
            <w:pPr>
              <w:rPr>
                <w:rFonts w:asciiTheme="minorHAnsi" w:hAnsiTheme="minorHAnsi"/>
              </w:rPr>
            </w:pPr>
            <w:r w:rsidRPr="00350027">
              <w:rPr>
                <w:rFonts w:asciiTheme="minorHAnsi" w:hAnsiTheme="minorHAnsi"/>
              </w:rPr>
              <w:lastRenderedPageBreak/>
              <w:t>where SIN_TABLE and COS_TABLE are given in section 6.12.5</w:t>
            </w:r>
          </w:p>
          <w:p w14:paraId="21A80293" w14:textId="77777777" w:rsidR="00C63E25" w:rsidRPr="00350027" w:rsidRDefault="00C63E25" w:rsidP="00F33256">
            <w:pPr>
              <w:rPr>
                <w:rFonts w:asciiTheme="minorHAnsi" w:hAnsiTheme="minorHAnsi"/>
              </w:rPr>
            </w:pPr>
            <w:r w:rsidRPr="00350027">
              <w:rPr>
                <w:rFonts w:asciiTheme="minorHAnsi" w:hAnsiTheme="minorHAnsi"/>
              </w:rPr>
              <w:t>using data formats:</w:t>
            </w:r>
          </w:p>
          <w:p w14:paraId="45778CB5" w14:textId="77777777" w:rsidR="00C63E25" w:rsidRPr="00350027" w:rsidRDefault="00C63E25" w:rsidP="00F33256">
            <w:pPr>
              <w:rPr>
                <w:rFonts w:asciiTheme="minorHAnsi" w:hAnsiTheme="minorHAnsi"/>
                <w:b/>
                <w:bCs/>
              </w:rPr>
            </w:pPr>
            <w:r w:rsidRPr="00350027">
              <w:rPr>
                <w:rFonts w:asciiTheme="minorHAnsi" w:hAnsiTheme="minorHAnsi"/>
                <w:b/>
                <w:bCs/>
              </w:rPr>
              <w:t>ADC_SAMPLE : Q0.11</w:t>
            </w:r>
          </w:p>
          <w:p w14:paraId="165DC44A" w14:textId="77777777" w:rsidR="00C63E25" w:rsidRPr="00350027" w:rsidRDefault="00C63E25" w:rsidP="00F33256">
            <w:pPr>
              <w:rPr>
                <w:rFonts w:asciiTheme="minorHAnsi" w:hAnsiTheme="minorHAnsi"/>
                <w:b/>
                <w:bCs/>
              </w:rPr>
            </w:pPr>
            <w:r w:rsidRPr="00350027">
              <w:rPr>
                <w:rFonts w:asciiTheme="minorHAnsi" w:hAnsiTheme="minorHAnsi"/>
                <w:b/>
                <w:bCs/>
              </w:rPr>
              <w:t>SIN_TABLE : Q0.15</w:t>
            </w:r>
          </w:p>
          <w:p w14:paraId="263FF7C4" w14:textId="77777777" w:rsidR="00C63E25" w:rsidRPr="00350027" w:rsidRDefault="00C63E25" w:rsidP="00F33256">
            <w:pPr>
              <w:rPr>
                <w:rFonts w:asciiTheme="minorHAnsi" w:hAnsiTheme="minorHAnsi"/>
                <w:b/>
                <w:bCs/>
              </w:rPr>
            </w:pPr>
            <w:r w:rsidRPr="00350027">
              <w:rPr>
                <w:rFonts w:asciiTheme="minorHAnsi" w:hAnsiTheme="minorHAnsi"/>
                <w:b/>
                <w:bCs/>
              </w:rPr>
              <w:t>COS_TABLE : Q0.15</w:t>
            </w:r>
          </w:p>
          <w:p w14:paraId="7F10EC79" w14:textId="77777777" w:rsidR="00C63E25" w:rsidRPr="00350027" w:rsidRDefault="00C63E25" w:rsidP="00F33256">
            <w:pPr>
              <w:rPr>
                <w:rFonts w:asciiTheme="minorHAnsi" w:hAnsiTheme="minorHAnsi"/>
                <w:b/>
                <w:bCs/>
              </w:rPr>
            </w:pPr>
            <w:r w:rsidRPr="00350027">
              <w:rPr>
                <w:rFonts w:asciiTheme="minorHAnsi" w:hAnsiTheme="minorHAnsi"/>
                <w:b/>
                <w:bCs/>
              </w:rPr>
              <w:t>DFT_RE :  (Q0.11*Q0.15 &gt;&gt; 1) *256 ) &gt;&gt;16  = Q8.9</w:t>
            </w:r>
          </w:p>
          <w:p w14:paraId="474CC8BB" w14:textId="77777777" w:rsidR="00C63E25" w:rsidRPr="00350027" w:rsidRDefault="00C63E25" w:rsidP="00F33256">
            <w:pPr>
              <w:rPr>
                <w:rFonts w:asciiTheme="minorHAnsi" w:hAnsiTheme="minorHAnsi"/>
              </w:rPr>
            </w:pPr>
            <w:r w:rsidRPr="00350027">
              <w:rPr>
                <w:rFonts w:asciiTheme="minorHAnsi" w:hAnsiTheme="minorHAnsi"/>
                <w:b/>
                <w:bCs/>
              </w:rPr>
              <w:t>DFT_IM :  (Q0.11*Q0.15 &gt;&gt; 1) *256 ) &gt;&gt;16  = Q8.9</w:t>
            </w:r>
          </w:p>
          <w:p w14:paraId="67BD81A0" w14:textId="77777777" w:rsidR="00C63E25" w:rsidRPr="00350027" w:rsidRDefault="00C63E25" w:rsidP="00F33256">
            <w:pPr>
              <w:rPr>
                <w:rFonts w:asciiTheme="minorHAnsi" w:hAnsiTheme="minorHAnsi"/>
                <w:i/>
                <w:iCs/>
              </w:rPr>
            </w:pPr>
          </w:p>
        </w:tc>
      </w:tr>
      <w:tr w:rsidR="00C63E25" w:rsidRPr="00350027" w14:paraId="5FEEB4F5" w14:textId="77777777" w:rsidTr="00F33256">
        <w:tc>
          <w:tcPr>
            <w:tcW w:w="1559" w:type="dxa"/>
          </w:tcPr>
          <w:p w14:paraId="0F0D6A4E" w14:textId="77777777" w:rsidR="00C63E25" w:rsidRPr="00350027" w:rsidRDefault="00C63E25" w:rsidP="00F33256">
            <w:pPr>
              <w:rPr>
                <w:rFonts w:asciiTheme="minorHAnsi" w:hAnsiTheme="minorHAnsi"/>
                <w:i/>
                <w:iCs/>
              </w:rPr>
            </w:pPr>
          </w:p>
        </w:tc>
        <w:tc>
          <w:tcPr>
            <w:tcW w:w="9320" w:type="dxa"/>
          </w:tcPr>
          <w:p w14:paraId="10B3E1E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DFDDE52" w14:textId="77777777" w:rsidTr="00F33256">
        <w:tc>
          <w:tcPr>
            <w:tcW w:w="1559" w:type="dxa"/>
          </w:tcPr>
          <w:p w14:paraId="63A10ADF" w14:textId="77777777" w:rsidR="00C63E25" w:rsidRPr="00350027" w:rsidRDefault="00C63E25" w:rsidP="00F33256">
            <w:pPr>
              <w:rPr>
                <w:rFonts w:asciiTheme="minorHAnsi" w:hAnsiTheme="minorHAnsi"/>
                <w:i/>
                <w:iCs/>
              </w:rPr>
            </w:pPr>
          </w:p>
        </w:tc>
        <w:tc>
          <w:tcPr>
            <w:tcW w:w="9320" w:type="dxa"/>
          </w:tcPr>
          <w:p w14:paraId="342AEE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573D736" w14:textId="77777777" w:rsidTr="00F33256">
        <w:tc>
          <w:tcPr>
            <w:tcW w:w="1559" w:type="dxa"/>
          </w:tcPr>
          <w:p w14:paraId="3F46DF6F" w14:textId="77777777" w:rsidR="00C63E25" w:rsidRPr="00350027" w:rsidRDefault="00C63E25" w:rsidP="00F33256">
            <w:pPr>
              <w:rPr>
                <w:rFonts w:asciiTheme="minorHAnsi" w:hAnsiTheme="minorHAnsi"/>
                <w:i/>
                <w:iCs/>
              </w:rPr>
            </w:pPr>
          </w:p>
        </w:tc>
        <w:tc>
          <w:tcPr>
            <w:tcW w:w="9320" w:type="dxa"/>
          </w:tcPr>
          <w:p w14:paraId="1CF671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13F288" w14:textId="77777777" w:rsidR="00C63E25" w:rsidRPr="00350027" w:rsidRDefault="00C63E25" w:rsidP="00C63E25">
      <w:pPr>
        <w:rPr>
          <w:rFonts w:asciiTheme="minorHAnsi" w:hAnsiTheme="minorHAnsi"/>
        </w:rPr>
      </w:pPr>
    </w:p>
    <w:p w14:paraId="704C22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2C95D28" w14:textId="77777777" w:rsidTr="00F33256">
        <w:tc>
          <w:tcPr>
            <w:tcW w:w="1559" w:type="dxa"/>
          </w:tcPr>
          <w:p w14:paraId="33E4979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MRJ_SCU_STC_SRS_958</w:t>
            </w:r>
          </w:p>
        </w:tc>
        <w:tc>
          <w:tcPr>
            <w:tcW w:w="9320" w:type="dxa"/>
          </w:tcPr>
          <w:p w14:paraId="63977BC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sum of squares terms for each of the signals listed in MRJ_SCU_STC_SRS_59 as follows:</w:t>
            </w:r>
          </w:p>
          <w:p w14:paraId="4575576A" w14:textId="77777777" w:rsidR="00C63E25" w:rsidRPr="00350027" w:rsidRDefault="00C63E25" w:rsidP="00F33256">
            <w:pPr>
              <w:rPr>
                <w:rFonts w:asciiTheme="minorHAnsi" w:hAnsiTheme="minorHAnsi"/>
                <w:b/>
                <w:bCs/>
              </w:rPr>
            </w:pPr>
            <w:r w:rsidRPr="00350027">
              <w:rPr>
                <w:rFonts w:asciiTheme="minorHAnsi" w:hAnsiTheme="minorHAnsi"/>
              </w:rPr>
              <w:tab/>
            </w:r>
            <w:r w:rsidRPr="00350027">
              <w:rPr>
                <w:rFonts w:asciiTheme="minorHAnsi" w:hAnsiTheme="minorHAnsi"/>
                <w:b/>
                <w:bCs/>
              </w:rPr>
              <w:t>SUM_OF_SQUARES  =  (DFT_RE ^ 2)  + (DFT_IM ^2)</w:t>
            </w:r>
          </w:p>
          <w:p w14:paraId="41A76595" w14:textId="77777777" w:rsidR="00C63E25" w:rsidRPr="00350027" w:rsidRDefault="00C63E25" w:rsidP="00F33256">
            <w:pPr>
              <w:rPr>
                <w:rFonts w:asciiTheme="minorHAnsi" w:hAnsiTheme="minorHAnsi"/>
              </w:rPr>
            </w:pPr>
            <w:r w:rsidRPr="00350027">
              <w:rPr>
                <w:rFonts w:asciiTheme="minorHAnsi" w:hAnsiTheme="minorHAnsi"/>
              </w:rPr>
              <w:t>using data formats:</w:t>
            </w:r>
          </w:p>
          <w:p w14:paraId="4DF0EA6E" w14:textId="77777777" w:rsidR="00C63E25" w:rsidRPr="00350027" w:rsidRDefault="00C63E25" w:rsidP="00F33256">
            <w:pPr>
              <w:rPr>
                <w:rFonts w:asciiTheme="minorHAnsi" w:hAnsiTheme="minorHAnsi"/>
                <w:b/>
                <w:bCs/>
              </w:rPr>
            </w:pPr>
            <w:r w:rsidRPr="00350027">
              <w:rPr>
                <w:rFonts w:asciiTheme="minorHAnsi" w:hAnsiTheme="minorHAnsi"/>
                <w:b/>
                <w:bCs/>
              </w:rPr>
              <w:t>DFT_RE : Q6.9</w:t>
            </w:r>
          </w:p>
          <w:p w14:paraId="2E5E6DFB" w14:textId="77777777" w:rsidR="00C63E25" w:rsidRPr="00350027" w:rsidRDefault="00C63E25" w:rsidP="00F33256">
            <w:pPr>
              <w:rPr>
                <w:rFonts w:asciiTheme="minorHAnsi" w:hAnsiTheme="minorHAnsi"/>
                <w:b/>
                <w:bCs/>
              </w:rPr>
            </w:pPr>
            <w:r w:rsidRPr="00350027">
              <w:rPr>
                <w:rFonts w:asciiTheme="minorHAnsi" w:hAnsiTheme="minorHAnsi"/>
                <w:b/>
                <w:bCs/>
              </w:rPr>
              <w:t>DFT_IM :  Q6.9</w:t>
            </w:r>
          </w:p>
          <w:p w14:paraId="77ADFEDC" w14:textId="77777777" w:rsidR="00C63E25" w:rsidRPr="00350027" w:rsidRDefault="00C63E25" w:rsidP="00F33256">
            <w:pPr>
              <w:rPr>
                <w:rFonts w:asciiTheme="minorHAnsi" w:hAnsiTheme="minorHAnsi"/>
                <w:b/>
                <w:bCs/>
              </w:rPr>
            </w:pPr>
            <w:r w:rsidRPr="00350027">
              <w:rPr>
                <w:rFonts w:asciiTheme="minorHAnsi" w:hAnsiTheme="minorHAnsi"/>
                <w:b/>
                <w:bCs/>
              </w:rPr>
              <w:t>SUM_OF_SQUARES = (Q6.9*Q6.9) + (Q6.9* Q6.9) = Q13.18</w:t>
            </w:r>
          </w:p>
          <w:p w14:paraId="69174577" w14:textId="77777777" w:rsidR="00C63E25" w:rsidRPr="00350027" w:rsidRDefault="00C63E25" w:rsidP="00F33256">
            <w:pPr>
              <w:rPr>
                <w:rFonts w:asciiTheme="minorHAnsi" w:hAnsiTheme="minorHAnsi"/>
              </w:rPr>
            </w:pPr>
          </w:p>
          <w:p w14:paraId="3CD0D6B3" w14:textId="77777777" w:rsidR="00C63E25" w:rsidRPr="00350027" w:rsidRDefault="00C63E25" w:rsidP="00F33256">
            <w:pPr>
              <w:rPr>
                <w:rFonts w:asciiTheme="minorHAnsi" w:hAnsiTheme="minorHAnsi"/>
                <w:i/>
                <w:iCs/>
              </w:rPr>
            </w:pPr>
          </w:p>
        </w:tc>
      </w:tr>
      <w:tr w:rsidR="00C63E25" w:rsidRPr="00350027" w14:paraId="51066CFB" w14:textId="77777777" w:rsidTr="00F33256">
        <w:tc>
          <w:tcPr>
            <w:tcW w:w="1559" w:type="dxa"/>
          </w:tcPr>
          <w:p w14:paraId="72078FFC" w14:textId="77777777" w:rsidR="00C63E25" w:rsidRPr="00350027" w:rsidRDefault="00C63E25" w:rsidP="00F33256">
            <w:pPr>
              <w:rPr>
                <w:rFonts w:asciiTheme="minorHAnsi" w:hAnsiTheme="minorHAnsi"/>
                <w:i/>
                <w:iCs/>
              </w:rPr>
            </w:pPr>
          </w:p>
        </w:tc>
        <w:tc>
          <w:tcPr>
            <w:tcW w:w="9320" w:type="dxa"/>
          </w:tcPr>
          <w:p w14:paraId="272BA9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6C1C24" w14:textId="77777777" w:rsidTr="00F33256">
        <w:tc>
          <w:tcPr>
            <w:tcW w:w="1559" w:type="dxa"/>
          </w:tcPr>
          <w:p w14:paraId="7E8FAB27" w14:textId="77777777" w:rsidR="00C63E25" w:rsidRPr="00350027" w:rsidRDefault="00C63E25" w:rsidP="00F33256">
            <w:pPr>
              <w:rPr>
                <w:rFonts w:asciiTheme="minorHAnsi" w:hAnsiTheme="minorHAnsi"/>
                <w:i/>
                <w:iCs/>
              </w:rPr>
            </w:pPr>
          </w:p>
        </w:tc>
        <w:tc>
          <w:tcPr>
            <w:tcW w:w="9320" w:type="dxa"/>
          </w:tcPr>
          <w:p w14:paraId="68A5EC6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54BF897" w14:textId="77777777" w:rsidTr="00F33256">
        <w:tc>
          <w:tcPr>
            <w:tcW w:w="1559" w:type="dxa"/>
          </w:tcPr>
          <w:p w14:paraId="0E80654D" w14:textId="77777777" w:rsidR="00C63E25" w:rsidRPr="00350027" w:rsidRDefault="00C63E25" w:rsidP="00F33256">
            <w:pPr>
              <w:rPr>
                <w:rFonts w:asciiTheme="minorHAnsi" w:hAnsiTheme="minorHAnsi"/>
                <w:i/>
                <w:iCs/>
              </w:rPr>
            </w:pPr>
          </w:p>
        </w:tc>
        <w:tc>
          <w:tcPr>
            <w:tcW w:w="9320" w:type="dxa"/>
          </w:tcPr>
          <w:p w14:paraId="6EBAF4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E8C6B22" w14:textId="77777777" w:rsidR="00C63E25" w:rsidRPr="00350027" w:rsidRDefault="00C63E25" w:rsidP="00C63E25">
      <w:pPr>
        <w:rPr>
          <w:rFonts w:asciiTheme="minorHAnsi" w:hAnsiTheme="minorHAnsi"/>
        </w:rPr>
      </w:pPr>
    </w:p>
    <w:p w14:paraId="0BF6CCA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1902902" w14:textId="77777777" w:rsidTr="00F33256">
        <w:tc>
          <w:tcPr>
            <w:tcW w:w="1559" w:type="dxa"/>
          </w:tcPr>
          <w:p w14:paraId="1614BE5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MRJ_SCU_STC_SRS_736</w:t>
            </w:r>
          </w:p>
        </w:tc>
        <w:tc>
          <w:tcPr>
            <w:tcW w:w="9320" w:type="dxa"/>
          </w:tcPr>
          <w:p w14:paraId="34D7BE0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Va and Vb magnitudes for each of the signals listed in MRJ_SCU_STC_SRS_59 every major cycle:</w:t>
            </w:r>
          </w:p>
          <w:p w14:paraId="53A17D30" w14:textId="77777777" w:rsidR="00C63E25" w:rsidRPr="00350027" w:rsidRDefault="00C63E25" w:rsidP="00F33256">
            <w:pPr>
              <w:rPr>
                <w:rFonts w:asciiTheme="minorHAnsi" w:hAnsiTheme="minorHAnsi"/>
                <w:b/>
                <w:bCs/>
              </w:rPr>
            </w:pPr>
            <w:r w:rsidRPr="00350027">
              <w:rPr>
                <w:rFonts w:asciiTheme="minorHAnsi" w:hAnsiTheme="minorHAnsi"/>
                <w:b/>
                <w:bCs/>
              </w:rPr>
              <w:t xml:space="preserve">Va_MAG = </w:t>
            </w:r>
          </w:p>
          <w:p w14:paraId="754C7D31" w14:textId="77777777" w:rsidR="00C63E25" w:rsidRPr="00350027" w:rsidRDefault="00C63E25" w:rsidP="00F33256">
            <w:pPr>
              <w:rPr>
                <w:rFonts w:asciiTheme="minorHAnsi" w:hAnsiTheme="minorHAnsi"/>
                <w:b/>
                <w:bCs/>
              </w:rPr>
            </w:pPr>
            <w:r w:rsidRPr="00350027">
              <w:rPr>
                <w:rFonts w:asciiTheme="minorHAnsi" w:hAnsiTheme="minorHAnsi"/>
                <w:b/>
                <w:bCs/>
              </w:rPr>
              <w:t>sqrt ( SUM_OF_SQUARES )  (for data captured with VSW = 1)</w:t>
            </w:r>
          </w:p>
          <w:p w14:paraId="126BAA14" w14:textId="77777777" w:rsidR="00C63E25" w:rsidRPr="00350027" w:rsidRDefault="00C63E25" w:rsidP="00F33256">
            <w:pPr>
              <w:rPr>
                <w:rFonts w:asciiTheme="minorHAnsi" w:hAnsiTheme="minorHAnsi"/>
                <w:b/>
                <w:bCs/>
              </w:rPr>
            </w:pPr>
          </w:p>
          <w:p w14:paraId="47687CAF" w14:textId="77777777" w:rsidR="00C63E25" w:rsidRPr="00350027" w:rsidRDefault="00C63E25" w:rsidP="00F33256">
            <w:pPr>
              <w:rPr>
                <w:rFonts w:asciiTheme="minorHAnsi" w:hAnsiTheme="minorHAnsi"/>
                <w:b/>
                <w:bCs/>
              </w:rPr>
            </w:pPr>
            <w:r w:rsidRPr="00350027">
              <w:rPr>
                <w:rFonts w:asciiTheme="minorHAnsi" w:hAnsiTheme="minorHAnsi"/>
                <w:b/>
                <w:bCs/>
              </w:rPr>
              <w:t xml:space="preserve">Vb_MAG = </w:t>
            </w:r>
          </w:p>
          <w:p w14:paraId="0E8420FD" w14:textId="77777777" w:rsidR="00C63E25" w:rsidRPr="00350027" w:rsidRDefault="00C63E25" w:rsidP="00F33256">
            <w:pPr>
              <w:rPr>
                <w:rFonts w:asciiTheme="minorHAnsi" w:hAnsiTheme="minorHAnsi"/>
                <w:b/>
                <w:bCs/>
              </w:rPr>
            </w:pPr>
            <w:r w:rsidRPr="00350027">
              <w:rPr>
                <w:rFonts w:asciiTheme="minorHAnsi" w:hAnsiTheme="minorHAnsi"/>
                <w:b/>
                <w:bCs/>
              </w:rPr>
              <w:tab/>
              <w:t>sqrt ( SUM_OF_SQUARES)  (for data captured with VSW = 0)</w:t>
            </w:r>
          </w:p>
          <w:p w14:paraId="7DF25476" w14:textId="77777777" w:rsidR="00C63E25" w:rsidRPr="00350027" w:rsidRDefault="00C63E25" w:rsidP="00F33256">
            <w:pPr>
              <w:rPr>
                <w:rFonts w:asciiTheme="minorHAnsi" w:hAnsiTheme="minorHAnsi"/>
              </w:rPr>
            </w:pPr>
            <w:r w:rsidRPr="00350027">
              <w:rPr>
                <w:rFonts w:asciiTheme="minorHAnsi" w:hAnsiTheme="minorHAnsi"/>
              </w:rPr>
              <w:t>using data formats:</w:t>
            </w:r>
          </w:p>
          <w:p w14:paraId="549F28CE" w14:textId="77777777" w:rsidR="00C63E25" w:rsidRPr="00350027" w:rsidRDefault="00C63E25" w:rsidP="00F33256">
            <w:pPr>
              <w:rPr>
                <w:rFonts w:asciiTheme="minorHAnsi" w:hAnsiTheme="minorHAnsi"/>
                <w:b/>
                <w:bCs/>
              </w:rPr>
            </w:pPr>
            <w:r w:rsidRPr="00350027">
              <w:rPr>
                <w:rFonts w:asciiTheme="minorHAnsi" w:hAnsiTheme="minorHAnsi"/>
                <w:b/>
                <w:bCs/>
              </w:rPr>
              <w:t xml:space="preserve">SUM_OF_SQUARES :  Q13.18 </w:t>
            </w:r>
          </w:p>
          <w:p w14:paraId="78ED3D13" w14:textId="77777777" w:rsidR="00C63E25" w:rsidRPr="00350027" w:rsidRDefault="00C63E25" w:rsidP="00F33256">
            <w:pPr>
              <w:rPr>
                <w:rFonts w:asciiTheme="minorHAnsi" w:hAnsiTheme="minorHAnsi"/>
                <w:b/>
                <w:bCs/>
              </w:rPr>
            </w:pPr>
            <w:r w:rsidRPr="00350027">
              <w:rPr>
                <w:rFonts w:asciiTheme="minorHAnsi" w:hAnsiTheme="minorHAnsi"/>
                <w:b/>
                <w:bCs/>
              </w:rPr>
              <w:t>Va_MAG: Q6.9  (16 bit result with the MSB always set to 0)</w:t>
            </w:r>
          </w:p>
          <w:p w14:paraId="404D04BA" w14:textId="77777777" w:rsidR="00C63E25" w:rsidRPr="00350027" w:rsidRDefault="00C63E25" w:rsidP="00F33256">
            <w:pPr>
              <w:rPr>
                <w:rFonts w:asciiTheme="minorHAnsi" w:hAnsiTheme="minorHAnsi"/>
                <w:b/>
                <w:bCs/>
              </w:rPr>
            </w:pPr>
            <w:r w:rsidRPr="00350027">
              <w:rPr>
                <w:rFonts w:asciiTheme="minorHAnsi" w:hAnsiTheme="minorHAnsi"/>
                <w:b/>
                <w:bCs/>
              </w:rPr>
              <w:tab/>
              <w:t>Vb_MAG: Q6.9  (16 bit result with the MSB always set to 0)</w:t>
            </w:r>
          </w:p>
          <w:p w14:paraId="65BB331A" w14:textId="77777777" w:rsidR="00C63E25" w:rsidRPr="00350027" w:rsidRDefault="00C63E25" w:rsidP="00F33256">
            <w:pPr>
              <w:rPr>
                <w:rFonts w:asciiTheme="minorHAnsi" w:hAnsiTheme="minorHAnsi"/>
              </w:rPr>
            </w:pPr>
          </w:p>
          <w:p w14:paraId="59A45CFD" w14:textId="77777777" w:rsidR="00C63E25" w:rsidRPr="00350027" w:rsidRDefault="00C63E25" w:rsidP="00F33256">
            <w:pPr>
              <w:rPr>
                <w:rFonts w:asciiTheme="minorHAnsi" w:hAnsiTheme="minorHAnsi"/>
                <w:i/>
                <w:iCs/>
              </w:rPr>
            </w:pPr>
          </w:p>
        </w:tc>
      </w:tr>
      <w:tr w:rsidR="00C63E25" w:rsidRPr="00350027" w14:paraId="05B7F81B" w14:textId="77777777" w:rsidTr="00F33256">
        <w:tc>
          <w:tcPr>
            <w:tcW w:w="1559" w:type="dxa"/>
          </w:tcPr>
          <w:p w14:paraId="6281F60F" w14:textId="77777777" w:rsidR="00C63E25" w:rsidRPr="00350027" w:rsidRDefault="00C63E25" w:rsidP="00F33256">
            <w:pPr>
              <w:rPr>
                <w:rFonts w:asciiTheme="minorHAnsi" w:hAnsiTheme="minorHAnsi"/>
                <w:i/>
                <w:iCs/>
              </w:rPr>
            </w:pPr>
          </w:p>
        </w:tc>
        <w:tc>
          <w:tcPr>
            <w:tcW w:w="9320" w:type="dxa"/>
          </w:tcPr>
          <w:p w14:paraId="2EC9907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3282419" w14:textId="77777777" w:rsidTr="00F33256">
        <w:tc>
          <w:tcPr>
            <w:tcW w:w="1559" w:type="dxa"/>
          </w:tcPr>
          <w:p w14:paraId="7DB5D33C" w14:textId="77777777" w:rsidR="00C63E25" w:rsidRPr="00350027" w:rsidRDefault="00C63E25" w:rsidP="00F33256">
            <w:pPr>
              <w:rPr>
                <w:rFonts w:asciiTheme="minorHAnsi" w:hAnsiTheme="minorHAnsi"/>
                <w:i/>
                <w:iCs/>
              </w:rPr>
            </w:pPr>
          </w:p>
        </w:tc>
        <w:tc>
          <w:tcPr>
            <w:tcW w:w="9320" w:type="dxa"/>
          </w:tcPr>
          <w:p w14:paraId="4375A4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FD9C2A3" w14:textId="77777777" w:rsidTr="00F33256">
        <w:tc>
          <w:tcPr>
            <w:tcW w:w="1559" w:type="dxa"/>
          </w:tcPr>
          <w:p w14:paraId="05FD8D15" w14:textId="77777777" w:rsidR="00C63E25" w:rsidRPr="00350027" w:rsidRDefault="00C63E25" w:rsidP="00F33256">
            <w:pPr>
              <w:rPr>
                <w:rFonts w:asciiTheme="minorHAnsi" w:hAnsiTheme="minorHAnsi"/>
                <w:i/>
                <w:iCs/>
              </w:rPr>
            </w:pPr>
          </w:p>
        </w:tc>
        <w:tc>
          <w:tcPr>
            <w:tcW w:w="9320" w:type="dxa"/>
          </w:tcPr>
          <w:p w14:paraId="6B1A02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0CD609" w14:textId="77777777" w:rsidR="00C63E25" w:rsidRPr="00350027" w:rsidRDefault="00C63E25" w:rsidP="00C63E25">
      <w:pPr>
        <w:rPr>
          <w:rFonts w:asciiTheme="minorHAnsi" w:hAnsiTheme="minorHAnsi"/>
        </w:rPr>
      </w:pPr>
    </w:p>
    <w:p w14:paraId="477BE38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6FAE210" w14:textId="77777777" w:rsidTr="00F33256">
        <w:tc>
          <w:tcPr>
            <w:tcW w:w="1559" w:type="dxa"/>
          </w:tcPr>
          <w:p w14:paraId="76D5484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MRJ_SCU_STC_SRS_1194</w:t>
            </w:r>
          </w:p>
        </w:tc>
        <w:tc>
          <w:tcPr>
            <w:tcW w:w="9320" w:type="dxa"/>
          </w:tcPr>
          <w:p w14:paraId="6F41A9A5" w14:textId="77777777" w:rsidR="00C63E25" w:rsidRPr="00350027" w:rsidRDefault="00C63E25" w:rsidP="00F33256">
            <w:pPr>
              <w:rPr>
                <w:rFonts w:asciiTheme="minorHAnsi" w:hAnsiTheme="minorHAnsi"/>
              </w:rPr>
            </w:pPr>
            <w:r w:rsidRPr="00350027">
              <w:rPr>
                <w:rFonts w:asciiTheme="minorHAnsi" w:hAnsiTheme="minorHAnsi"/>
              </w:rPr>
              <w:t xml:space="preserve">Every major cycle the </w:t>
            </w:r>
            <w:r w:rsidRPr="00350027">
              <w:rPr>
                <w:rFonts w:asciiTheme="minorHAnsi" w:hAnsiTheme="minorHAnsi"/>
                <w:i/>
                <w:iCs/>
              </w:rPr>
              <w:t>STC Program</w:t>
            </w:r>
            <w:r w:rsidRPr="00350027">
              <w:rPr>
                <w:rFonts w:asciiTheme="minorHAnsi" w:hAnsiTheme="minorHAnsi"/>
              </w:rPr>
              <w:t xml:space="preserve"> shall apply a 1st order FIR filter on each of the calculated Va and Vb magnitudes with the coefficients b0 = b1 = 0.5: </w:t>
            </w:r>
          </w:p>
          <w:p w14:paraId="45161C72" w14:textId="77777777" w:rsidR="00C63E25" w:rsidRPr="00350027" w:rsidRDefault="00C63E25" w:rsidP="00F33256">
            <w:pPr>
              <w:rPr>
                <w:rFonts w:asciiTheme="minorHAnsi" w:hAnsiTheme="minorHAnsi"/>
                <w:b/>
                <w:bCs/>
              </w:rPr>
            </w:pPr>
            <w:r w:rsidRPr="00350027">
              <w:rPr>
                <w:rFonts w:asciiTheme="minorHAnsi" w:hAnsiTheme="minorHAnsi"/>
                <w:b/>
                <w:bCs/>
              </w:rPr>
              <w:t>Va_MAG = ( Va_MAG[n] + Va_MAG[n-1] ) * 0.5;</w:t>
            </w:r>
            <w:r w:rsidRPr="00350027">
              <w:rPr>
                <w:rFonts w:asciiTheme="minorHAnsi" w:hAnsiTheme="minorHAnsi"/>
                <w:b/>
                <w:bCs/>
              </w:rPr>
              <w:br/>
              <w:t>Vb_MAG = ( Vb_MAG[n] + Vb_MAG[n-1] ) * 0.5;</w:t>
            </w:r>
          </w:p>
          <w:p w14:paraId="7C4E24D7" w14:textId="77777777" w:rsidR="00C63E25" w:rsidRPr="00350027" w:rsidRDefault="00C63E25" w:rsidP="00F33256">
            <w:pPr>
              <w:rPr>
                <w:rFonts w:asciiTheme="minorHAnsi" w:hAnsiTheme="minorHAnsi"/>
              </w:rPr>
            </w:pPr>
            <w:r w:rsidRPr="00350027">
              <w:rPr>
                <w:rFonts w:asciiTheme="minorHAnsi" w:hAnsiTheme="minorHAnsi"/>
              </w:rPr>
              <w:t>where [n] and [n-1] denote the current and previous (major cycle) values of the unfiltered Va_MAG or Vb_MAG respectively and using data formats:</w:t>
            </w:r>
            <w:r w:rsidRPr="00350027">
              <w:rPr>
                <w:rFonts w:asciiTheme="minorHAnsi" w:hAnsiTheme="minorHAnsi"/>
              </w:rPr>
              <w:br/>
            </w:r>
            <w:r w:rsidRPr="00350027">
              <w:rPr>
                <w:rFonts w:asciiTheme="minorHAnsi" w:hAnsiTheme="minorHAnsi"/>
                <w:b/>
                <w:bCs/>
              </w:rPr>
              <w:t>Va_MAG: Q6.9 (16 bit result with the MSB always set to 0)</w:t>
            </w:r>
            <w:r w:rsidRPr="00350027">
              <w:rPr>
                <w:rFonts w:asciiTheme="minorHAnsi" w:hAnsiTheme="minorHAnsi"/>
                <w:b/>
                <w:bCs/>
              </w:rPr>
              <w:br/>
              <w:t>Vb_MAG: Q6.9 (16 bit result with the MSB always set to 0)</w:t>
            </w:r>
          </w:p>
          <w:p w14:paraId="5CE84DBB" w14:textId="77777777" w:rsidR="00C63E25" w:rsidRPr="00350027" w:rsidRDefault="00C63E25" w:rsidP="00F33256">
            <w:pPr>
              <w:rPr>
                <w:rFonts w:asciiTheme="minorHAnsi" w:hAnsiTheme="minorHAnsi"/>
                <w:i/>
                <w:iCs/>
              </w:rPr>
            </w:pPr>
          </w:p>
        </w:tc>
      </w:tr>
      <w:tr w:rsidR="00C63E25" w:rsidRPr="00350027" w14:paraId="0E9700B0" w14:textId="77777777" w:rsidTr="00F33256">
        <w:tc>
          <w:tcPr>
            <w:tcW w:w="1559" w:type="dxa"/>
          </w:tcPr>
          <w:p w14:paraId="71BF6590" w14:textId="77777777" w:rsidR="00C63E25" w:rsidRPr="00350027" w:rsidRDefault="00C63E25" w:rsidP="00F33256">
            <w:pPr>
              <w:rPr>
                <w:rFonts w:asciiTheme="minorHAnsi" w:hAnsiTheme="minorHAnsi"/>
                <w:i/>
                <w:iCs/>
              </w:rPr>
            </w:pPr>
          </w:p>
        </w:tc>
        <w:tc>
          <w:tcPr>
            <w:tcW w:w="9320" w:type="dxa"/>
          </w:tcPr>
          <w:p w14:paraId="56A838C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2AA76F1" w14:textId="77777777" w:rsidTr="00F33256">
        <w:tc>
          <w:tcPr>
            <w:tcW w:w="1559" w:type="dxa"/>
          </w:tcPr>
          <w:p w14:paraId="520223F9" w14:textId="77777777" w:rsidR="00C63E25" w:rsidRPr="00350027" w:rsidRDefault="00C63E25" w:rsidP="00F33256">
            <w:pPr>
              <w:rPr>
                <w:rFonts w:asciiTheme="minorHAnsi" w:hAnsiTheme="minorHAnsi"/>
                <w:i/>
                <w:iCs/>
              </w:rPr>
            </w:pPr>
          </w:p>
        </w:tc>
        <w:tc>
          <w:tcPr>
            <w:tcW w:w="9320" w:type="dxa"/>
          </w:tcPr>
          <w:p w14:paraId="372ADE9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BDD9F76" w14:textId="77777777" w:rsidTr="00F33256">
        <w:tc>
          <w:tcPr>
            <w:tcW w:w="1559" w:type="dxa"/>
          </w:tcPr>
          <w:p w14:paraId="60A1A97B" w14:textId="77777777" w:rsidR="00C63E25" w:rsidRPr="00350027" w:rsidRDefault="00C63E25" w:rsidP="00F33256">
            <w:pPr>
              <w:rPr>
                <w:rFonts w:asciiTheme="minorHAnsi" w:hAnsiTheme="minorHAnsi"/>
                <w:i/>
                <w:iCs/>
              </w:rPr>
            </w:pPr>
          </w:p>
        </w:tc>
        <w:tc>
          <w:tcPr>
            <w:tcW w:w="9320" w:type="dxa"/>
          </w:tcPr>
          <w:p w14:paraId="34EFBA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3B6808" w14:textId="77777777" w:rsidR="00C63E25" w:rsidRPr="00350027" w:rsidRDefault="00C63E25" w:rsidP="00C63E25">
      <w:pPr>
        <w:rPr>
          <w:rFonts w:asciiTheme="minorHAnsi" w:hAnsiTheme="minorHAnsi"/>
        </w:rPr>
      </w:pPr>
    </w:p>
    <w:p w14:paraId="7212BF9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42E73336" w14:textId="77777777" w:rsidTr="00F33256">
        <w:tc>
          <w:tcPr>
            <w:tcW w:w="1559" w:type="dxa"/>
          </w:tcPr>
          <w:p w14:paraId="544DD98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MRJ_SCU_STC_SRS_66</w:t>
            </w:r>
          </w:p>
        </w:tc>
        <w:tc>
          <w:tcPr>
            <w:tcW w:w="9320" w:type="dxa"/>
          </w:tcPr>
          <w:p w14:paraId="499EF4AC" w14:textId="77777777" w:rsidR="00C63E25" w:rsidRPr="00350027" w:rsidRDefault="00C63E25" w:rsidP="00F33256">
            <w:pPr>
              <w:rPr>
                <w:rFonts w:asciiTheme="minorHAnsi" w:hAnsiTheme="minorHAnsi"/>
              </w:rPr>
            </w:pPr>
            <w:r w:rsidRPr="00350027">
              <w:rPr>
                <w:rFonts w:asciiTheme="minorHAnsi" w:hAnsiTheme="minorHAnsi"/>
              </w:rPr>
              <w:t>Every major cycle the</w:t>
            </w:r>
            <w:r w:rsidRPr="00350027">
              <w:rPr>
                <w:rFonts w:asciiTheme="minorHAnsi" w:hAnsiTheme="minorHAnsi"/>
                <w:i/>
                <w:iCs/>
              </w:rPr>
              <w:t>STC Program</w:t>
            </w:r>
            <w:r w:rsidRPr="00350027">
              <w:rPr>
                <w:rFonts w:asciiTheme="minorHAnsi" w:hAnsiTheme="minorHAnsi"/>
              </w:rPr>
              <w:t xml:space="preserve"> shall calculate the VA+VB sum voltage for each of the RVDT/LVDT channels listed in MRJ_SCU_STC_SRS_59  as follows:</w:t>
            </w:r>
          </w:p>
          <w:p w14:paraId="721D4226" w14:textId="77777777" w:rsidR="00C63E25" w:rsidRPr="00350027" w:rsidRDefault="00C63E25" w:rsidP="00F33256">
            <w:pPr>
              <w:rPr>
                <w:rFonts w:asciiTheme="minorHAnsi" w:hAnsiTheme="minorHAnsi"/>
              </w:rPr>
            </w:pPr>
            <w:r w:rsidRPr="00350027">
              <w:rPr>
                <w:rFonts w:asciiTheme="minorHAnsi" w:hAnsiTheme="minorHAnsi"/>
                <w:b/>
                <w:bCs/>
              </w:rPr>
              <w:t xml:space="preserve">SUM_V </w:t>
            </w:r>
            <w:r w:rsidRPr="00350027">
              <w:rPr>
                <w:rFonts w:asciiTheme="minorHAnsi" w:hAnsiTheme="minorHAnsi"/>
              </w:rPr>
              <w:t>: Q7.8</w:t>
            </w:r>
            <w:r w:rsidRPr="00350027">
              <w:rPr>
                <w:rFonts w:asciiTheme="minorHAnsi" w:hAnsiTheme="minorHAnsi"/>
                <w:b/>
                <w:bCs/>
              </w:rPr>
              <w:t xml:space="preserve"> = </w:t>
            </w:r>
            <w:r w:rsidRPr="00350027">
              <w:rPr>
                <w:rFonts w:asciiTheme="minorHAnsi" w:hAnsiTheme="minorHAnsi"/>
              </w:rPr>
              <w:t>(</w:t>
            </w:r>
            <w:r w:rsidRPr="00350027">
              <w:rPr>
                <w:rFonts w:asciiTheme="minorHAnsi" w:hAnsiTheme="minorHAnsi"/>
                <w:b/>
                <w:bCs/>
              </w:rPr>
              <w:t xml:space="preserve">( Va_MAG + Vb_MAG ) </w:t>
            </w:r>
            <w:r w:rsidRPr="00350027">
              <w:rPr>
                <w:rFonts w:asciiTheme="minorHAnsi" w:hAnsiTheme="minorHAnsi"/>
              </w:rPr>
              <w:t xml:space="preserve">: Q6.9) shift right by one to convert to Q7.8 </w:t>
            </w:r>
          </w:p>
          <w:p w14:paraId="677F9993" w14:textId="77777777" w:rsidR="00C63E25" w:rsidRPr="00350027" w:rsidRDefault="00C63E25" w:rsidP="00F33256">
            <w:pPr>
              <w:rPr>
                <w:rFonts w:asciiTheme="minorHAnsi" w:hAnsiTheme="minorHAnsi"/>
              </w:rPr>
            </w:pPr>
          </w:p>
          <w:p w14:paraId="25337A4A" w14:textId="77777777" w:rsidR="00C63E25" w:rsidRPr="00350027" w:rsidRDefault="00C63E25" w:rsidP="00F33256">
            <w:pPr>
              <w:rPr>
                <w:rFonts w:asciiTheme="minorHAnsi" w:hAnsiTheme="minorHAnsi"/>
                <w:i/>
                <w:iCs/>
              </w:rPr>
            </w:pPr>
          </w:p>
        </w:tc>
      </w:tr>
      <w:tr w:rsidR="00C63E25" w:rsidRPr="00350027" w14:paraId="5098373D" w14:textId="77777777" w:rsidTr="00F33256">
        <w:tc>
          <w:tcPr>
            <w:tcW w:w="1559" w:type="dxa"/>
          </w:tcPr>
          <w:p w14:paraId="3AA47FA6" w14:textId="77777777" w:rsidR="00C63E25" w:rsidRPr="00350027" w:rsidRDefault="00C63E25" w:rsidP="00F33256">
            <w:pPr>
              <w:rPr>
                <w:rFonts w:asciiTheme="minorHAnsi" w:hAnsiTheme="minorHAnsi"/>
                <w:i/>
                <w:iCs/>
              </w:rPr>
            </w:pPr>
          </w:p>
        </w:tc>
        <w:tc>
          <w:tcPr>
            <w:tcW w:w="9320" w:type="dxa"/>
          </w:tcPr>
          <w:p w14:paraId="53C1E5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F47C6A" w14:textId="77777777" w:rsidTr="00F33256">
        <w:tc>
          <w:tcPr>
            <w:tcW w:w="1559" w:type="dxa"/>
          </w:tcPr>
          <w:p w14:paraId="7A8C1159" w14:textId="77777777" w:rsidR="00C63E25" w:rsidRPr="00350027" w:rsidRDefault="00C63E25" w:rsidP="00F33256">
            <w:pPr>
              <w:rPr>
                <w:rFonts w:asciiTheme="minorHAnsi" w:hAnsiTheme="minorHAnsi"/>
                <w:i/>
                <w:iCs/>
              </w:rPr>
            </w:pPr>
          </w:p>
        </w:tc>
        <w:tc>
          <w:tcPr>
            <w:tcW w:w="9320" w:type="dxa"/>
          </w:tcPr>
          <w:p w14:paraId="6A827CA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6ECBACD" w14:textId="77777777" w:rsidTr="00F33256">
        <w:tc>
          <w:tcPr>
            <w:tcW w:w="1559" w:type="dxa"/>
          </w:tcPr>
          <w:p w14:paraId="0055CA60" w14:textId="77777777" w:rsidR="00C63E25" w:rsidRPr="00350027" w:rsidRDefault="00C63E25" w:rsidP="00F33256">
            <w:pPr>
              <w:rPr>
                <w:rFonts w:asciiTheme="minorHAnsi" w:hAnsiTheme="minorHAnsi"/>
                <w:i/>
                <w:iCs/>
              </w:rPr>
            </w:pPr>
          </w:p>
        </w:tc>
        <w:tc>
          <w:tcPr>
            <w:tcW w:w="9320" w:type="dxa"/>
          </w:tcPr>
          <w:p w14:paraId="76416C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2C73134" w14:textId="77777777" w:rsidR="00C63E25" w:rsidRPr="00350027" w:rsidRDefault="00C63E25" w:rsidP="00C63E25">
      <w:pPr>
        <w:rPr>
          <w:rFonts w:asciiTheme="minorHAnsi" w:hAnsiTheme="minorHAnsi"/>
        </w:rPr>
      </w:pPr>
    </w:p>
    <w:p w14:paraId="2EB74C7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1E54D06" w14:textId="77777777" w:rsidTr="00F33256">
        <w:tc>
          <w:tcPr>
            <w:tcW w:w="1559" w:type="dxa"/>
          </w:tcPr>
          <w:p w14:paraId="48FE44E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MRJ_SCU_STC_SRS_959</w:t>
            </w:r>
          </w:p>
        </w:tc>
        <w:tc>
          <w:tcPr>
            <w:tcW w:w="9320" w:type="dxa"/>
          </w:tcPr>
          <w:p w14:paraId="5DA56B0A" w14:textId="77777777" w:rsidR="00C63E25" w:rsidRPr="00350027" w:rsidRDefault="00C63E25" w:rsidP="00F33256">
            <w:pPr>
              <w:rPr>
                <w:rFonts w:asciiTheme="minorHAnsi" w:hAnsiTheme="minorHAnsi"/>
              </w:rPr>
            </w:pPr>
            <w:r w:rsidRPr="00350027">
              <w:rPr>
                <w:rFonts w:asciiTheme="minorHAnsi" w:hAnsiTheme="minorHAnsi"/>
              </w:rPr>
              <w:t>Every major cycle the</w:t>
            </w:r>
            <w:r w:rsidRPr="00350027">
              <w:rPr>
                <w:rFonts w:asciiTheme="minorHAnsi" w:hAnsiTheme="minorHAnsi"/>
                <w:i/>
                <w:iCs/>
              </w:rPr>
              <w:t>STC Program</w:t>
            </w:r>
            <w:r w:rsidRPr="00350027">
              <w:rPr>
                <w:rFonts w:asciiTheme="minorHAnsi" w:hAnsiTheme="minorHAnsi"/>
              </w:rPr>
              <w:t xml:space="preserve"> shall calculate the VA-VB difference voltage for each of the RVDT/LVDT channels listed in MRJ_SCU_STC_SRS_59  as follows:</w:t>
            </w:r>
          </w:p>
          <w:p w14:paraId="2E084FC7" w14:textId="77777777" w:rsidR="00C63E25" w:rsidRPr="00350027" w:rsidRDefault="00C63E25" w:rsidP="00F33256">
            <w:pPr>
              <w:rPr>
                <w:rFonts w:asciiTheme="minorHAnsi" w:hAnsiTheme="minorHAnsi"/>
                <w:b/>
                <w:bCs/>
              </w:rPr>
            </w:pPr>
            <w:r w:rsidRPr="00350027">
              <w:rPr>
                <w:rFonts w:asciiTheme="minorHAnsi" w:hAnsiTheme="minorHAnsi"/>
                <w:b/>
                <w:bCs/>
              </w:rPr>
              <w:t>DIFF_V</w:t>
            </w:r>
            <w:r w:rsidRPr="00350027">
              <w:rPr>
                <w:rFonts w:asciiTheme="minorHAnsi" w:hAnsiTheme="minorHAnsi"/>
              </w:rPr>
              <w:t xml:space="preserve"> : Q6.9</w:t>
            </w:r>
            <w:r w:rsidRPr="00350027">
              <w:rPr>
                <w:rFonts w:asciiTheme="minorHAnsi" w:hAnsiTheme="minorHAnsi"/>
                <w:b/>
                <w:bCs/>
              </w:rPr>
              <w:t xml:space="preserve"> = </w:t>
            </w:r>
            <w:r w:rsidRPr="00350027">
              <w:rPr>
                <w:rFonts w:asciiTheme="minorHAnsi" w:hAnsiTheme="minorHAnsi"/>
              </w:rPr>
              <w:t>(</w:t>
            </w:r>
            <w:r w:rsidRPr="00350027">
              <w:rPr>
                <w:rFonts w:asciiTheme="minorHAnsi" w:hAnsiTheme="minorHAnsi"/>
                <w:b/>
                <w:bCs/>
              </w:rPr>
              <w:t xml:space="preserve">( Va_MAG </w:t>
            </w:r>
            <w:r w:rsidRPr="00350027">
              <w:rPr>
                <w:rFonts w:asciiTheme="minorHAnsi" w:hAnsiTheme="minorHAnsi"/>
              </w:rPr>
              <w:t>: Q6.9</w:t>
            </w:r>
            <w:r w:rsidRPr="00350027">
              <w:rPr>
                <w:rFonts w:asciiTheme="minorHAnsi" w:hAnsiTheme="minorHAnsi"/>
                <w:b/>
                <w:bCs/>
              </w:rPr>
              <w:t xml:space="preserve"> - Vb_MAG </w:t>
            </w:r>
            <w:r w:rsidRPr="00350027">
              <w:rPr>
                <w:rFonts w:asciiTheme="minorHAnsi" w:hAnsiTheme="minorHAnsi"/>
              </w:rPr>
              <w:t xml:space="preserve"> : Q6.9</w:t>
            </w:r>
            <w:r w:rsidRPr="00350027">
              <w:rPr>
                <w:rFonts w:asciiTheme="minorHAnsi" w:hAnsiTheme="minorHAnsi"/>
                <w:b/>
                <w:bCs/>
              </w:rPr>
              <w:t>)</w:t>
            </w:r>
          </w:p>
          <w:p w14:paraId="0FE94369" w14:textId="77777777" w:rsidR="00C63E25" w:rsidRPr="00350027" w:rsidRDefault="00C63E25" w:rsidP="00F33256">
            <w:pPr>
              <w:rPr>
                <w:rFonts w:asciiTheme="minorHAnsi" w:hAnsiTheme="minorHAnsi"/>
              </w:rPr>
            </w:pPr>
          </w:p>
          <w:p w14:paraId="02CBDCE1" w14:textId="77777777" w:rsidR="00C63E25" w:rsidRPr="00350027" w:rsidRDefault="00C63E25" w:rsidP="00F33256">
            <w:pPr>
              <w:rPr>
                <w:rFonts w:asciiTheme="minorHAnsi" w:hAnsiTheme="minorHAnsi"/>
                <w:i/>
                <w:iCs/>
              </w:rPr>
            </w:pPr>
          </w:p>
        </w:tc>
      </w:tr>
      <w:tr w:rsidR="00C63E25" w:rsidRPr="00350027" w14:paraId="2507C466" w14:textId="77777777" w:rsidTr="00F33256">
        <w:tc>
          <w:tcPr>
            <w:tcW w:w="1559" w:type="dxa"/>
          </w:tcPr>
          <w:p w14:paraId="34C8BC3E" w14:textId="77777777" w:rsidR="00C63E25" w:rsidRPr="00350027" w:rsidRDefault="00C63E25" w:rsidP="00F33256">
            <w:pPr>
              <w:rPr>
                <w:rFonts w:asciiTheme="minorHAnsi" w:hAnsiTheme="minorHAnsi"/>
                <w:i/>
                <w:iCs/>
              </w:rPr>
            </w:pPr>
          </w:p>
        </w:tc>
        <w:tc>
          <w:tcPr>
            <w:tcW w:w="9320" w:type="dxa"/>
          </w:tcPr>
          <w:p w14:paraId="13EA77E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5846DE4" w14:textId="77777777" w:rsidTr="00F33256">
        <w:tc>
          <w:tcPr>
            <w:tcW w:w="1559" w:type="dxa"/>
          </w:tcPr>
          <w:p w14:paraId="360635DA" w14:textId="77777777" w:rsidR="00C63E25" w:rsidRPr="00350027" w:rsidRDefault="00C63E25" w:rsidP="00F33256">
            <w:pPr>
              <w:rPr>
                <w:rFonts w:asciiTheme="minorHAnsi" w:hAnsiTheme="minorHAnsi"/>
                <w:i/>
                <w:iCs/>
              </w:rPr>
            </w:pPr>
          </w:p>
        </w:tc>
        <w:tc>
          <w:tcPr>
            <w:tcW w:w="9320" w:type="dxa"/>
          </w:tcPr>
          <w:p w14:paraId="274CB9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5875146" w14:textId="77777777" w:rsidTr="00F33256">
        <w:tc>
          <w:tcPr>
            <w:tcW w:w="1559" w:type="dxa"/>
          </w:tcPr>
          <w:p w14:paraId="0478ACA8" w14:textId="77777777" w:rsidR="00C63E25" w:rsidRPr="00350027" w:rsidRDefault="00C63E25" w:rsidP="00F33256">
            <w:pPr>
              <w:rPr>
                <w:rFonts w:asciiTheme="minorHAnsi" w:hAnsiTheme="minorHAnsi"/>
                <w:i/>
                <w:iCs/>
              </w:rPr>
            </w:pPr>
          </w:p>
        </w:tc>
        <w:tc>
          <w:tcPr>
            <w:tcW w:w="9320" w:type="dxa"/>
          </w:tcPr>
          <w:p w14:paraId="248460E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345907F" w14:textId="77777777" w:rsidR="00C63E25" w:rsidRPr="00350027" w:rsidRDefault="00C63E25" w:rsidP="00C63E25">
      <w:pPr>
        <w:rPr>
          <w:rFonts w:asciiTheme="minorHAnsi" w:hAnsiTheme="minorHAnsi"/>
        </w:rPr>
      </w:pPr>
    </w:p>
    <w:p w14:paraId="0EC5161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05C7C218" w14:textId="77777777" w:rsidTr="00F33256">
        <w:tc>
          <w:tcPr>
            <w:tcW w:w="1559" w:type="dxa"/>
          </w:tcPr>
          <w:p w14:paraId="39EDC59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w:t>
            </w:r>
          </w:p>
        </w:tc>
        <w:tc>
          <w:tcPr>
            <w:tcW w:w="9320" w:type="dxa"/>
          </w:tcPr>
          <w:p w14:paraId="71C27CD5" w14:textId="77777777" w:rsidR="00C63E25" w:rsidRPr="00350027" w:rsidRDefault="00C63E25" w:rsidP="00F33256">
            <w:pPr>
              <w:rPr>
                <w:rFonts w:asciiTheme="minorHAnsi" w:hAnsiTheme="minorHAnsi"/>
              </w:rPr>
            </w:pPr>
            <w:r w:rsidRPr="00350027">
              <w:rPr>
                <w:rFonts w:asciiTheme="minorHAnsi" w:hAnsiTheme="minorHAnsi"/>
              </w:rPr>
              <w:t xml:space="preserve">Every major cycle, the </w:t>
            </w:r>
            <w:r w:rsidRPr="00350027">
              <w:rPr>
                <w:rFonts w:asciiTheme="minorHAnsi" w:hAnsiTheme="minorHAnsi"/>
                <w:i/>
                <w:iCs/>
              </w:rPr>
              <w:t>STC Program</w:t>
            </w:r>
            <w:r w:rsidRPr="00350027">
              <w:rPr>
                <w:rFonts w:asciiTheme="minorHAnsi" w:hAnsiTheme="minorHAnsi"/>
              </w:rPr>
              <w:t xml:space="preserve"> shall calculate the ratiometric position information for each of the RVDT/LVDT channels listed in MRJ_SCU_STC_SRS_59 using the following algorithm:</w:t>
            </w:r>
          </w:p>
          <w:p w14:paraId="4D3BFA0E" w14:textId="77777777" w:rsidR="00C63E25" w:rsidRPr="00350027" w:rsidRDefault="00C63E25" w:rsidP="00F33256">
            <w:pPr>
              <w:rPr>
                <w:rFonts w:asciiTheme="minorHAnsi" w:hAnsiTheme="minorHAnsi"/>
              </w:rPr>
            </w:pPr>
          </w:p>
          <w:p w14:paraId="10F4BC89" w14:textId="77777777" w:rsidR="00C63E25" w:rsidRPr="00350027" w:rsidRDefault="00C63E25" w:rsidP="00F33256">
            <w:pPr>
              <w:rPr>
                <w:rFonts w:asciiTheme="minorHAnsi" w:hAnsiTheme="minorHAnsi"/>
              </w:rPr>
            </w:pPr>
            <w:r w:rsidRPr="00350027">
              <w:rPr>
                <w:rFonts w:asciiTheme="minorHAnsi" w:hAnsiTheme="minorHAnsi"/>
              </w:rPr>
              <w:tab/>
              <w:t>if DIFF_V term is determined to be zero Ratio = 0, otherwise set the Ratio to:</w:t>
            </w:r>
          </w:p>
          <w:p w14:paraId="17F19842" w14:textId="77777777" w:rsidR="00C63E25" w:rsidRPr="00350027" w:rsidRDefault="00C63E25" w:rsidP="00F33256">
            <w:pPr>
              <w:rPr>
                <w:rFonts w:asciiTheme="minorHAnsi" w:hAnsiTheme="minorHAnsi"/>
              </w:rPr>
            </w:pPr>
            <w:r w:rsidRPr="00350027">
              <w:rPr>
                <w:rFonts w:asciiTheme="minorHAnsi" w:hAnsiTheme="minorHAnsi"/>
                <w:b/>
                <w:bCs/>
              </w:rPr>
              <w:tab/>
              <w:t>RATIO =</w:t>
            </w:r>
            <w:r w:rsidRPr="00350027">
              <w:rPr>
                <w:rFonts w:asciiTheme="minorHAnsi" w:hAnsiTheme="minorHAnsi"/>
              </w:rPr>
              <w:t>((</w:t>
            </w:r>
            <w:r w:rsidRPr="00350027">
              <w:rPr>
                <w:rFonts w:asciiTheme="minorHAnsi" w:hAnsiTheme="minorHAnsi"/>
                <w:b/>
                <w:bCs/>
              </w:rPr>
              <w:t>DIFF_V</w:t>
            </w:r>
            <w:r w:rsidRPr="00350027">
              <w:rPr>
                <w:rFonts w:asciiTheme="minorHAnsi" w:hAnsiTheme="minorHAnsi"/>
              </w:rPr>
              <w:t xml:space="preserve"> : Q6.25) / (</w:t>
            </w:r>
            <w:r w:rsidRPr="00350027">
              <w:rPr>
                <w:rFonts w:asciiTheme="minorHAnsi" w:hAnsiTheme="minorHAnsi"/>
                <w:b/>
                <w:bCs/>
              </w:rPr>
              <w:t>SUM_V</w:t>
            </w:r>
            <w:r w:rsidRPr="00350027">
              <w:rPr>
                <w:rFonts w:asciiTheme="minorHAnsi" w:hAnsiTheme="minorHAnsi"/>
              </w:rPr>
              <w:t xml:space="preserve"> :Q7.8) ) : Q-2.17 shift right by 2 to convert to Q0.15</w:t>
            </w:r>
          </w:p>
          <w:p w14:paraId="2A6AD034" w14:textId="77777777" w:rsidR="00C63E25" w:rsidRPr="00350027" w:rsidRDefault="00C63E25" w:rsidP="00F33256">
            <w:pPr>
              <w:rPr>
                <w:rFonts w:asciiTheme="minorHAnsi" w:hAnsiTheme="minorHAnsi"/>
              </w:rPr>
            </w:pPr>
            <w:r w:rsidRPr="00350027">
              <w:rPr>
                <w:rFonts w:asciiTheme="minorHAnsi" w:hAnsiTheme="minorHAnsi"/>
              </w:rPr>
              <w:tab/>
              <w:t>Ratiometric_Position = RATIO - Ratiometric_Position_Offset[channel]</w:t>
            </w:r>
          </w:p>
          <w:p w14:paraId="5EC22585" w14:textId="77777777" w:rsidR="00C63E25" w:rsidRPr="00350027" w:rsidRDefault="00C63E25" w:rsidP="00F33256">
            <w:pPr>
              <w:rPr>
                <w:rFonts w:asciiTheme="minorHAnsi" w:hAnsiTheme="minorHAnsi"/>
              </w:rPr>
            </w:pPr>
            <w:r w:rsidRPr="00350027">
              <w:rPr>
                <w:rFonts w:asciiTheme="minorHAnsi" w:hAnsiTheme="minorHAnsi"/>
              </w:rPr>
              <w:t xml:space="preserve">             channel in {Pilot_RVDT1, Pilot_RVDT2, Co-Pilot_RVDT1, Co-Pilot_RVDT2, RH_LVDT1, RH_LVDT2, LH_LVDT1, LH_LVDT2}</w:t>
            </w:r>
          </w:p>
          <w:p w14:paraId="592635DB" w14:textId="77777777" w:rsidR="00C63E25" w:rsidRPr="00350027" w:rsidRDefault="00C63E25" w:rsidP="00F33256">
            <w:pPr>
              <w:rPr>
                <w:rFonts w:asciiTheme="minorHAnsi" w:hAnsiTheme="minorHAnsi"/>
              </w:rPr>
            </w:pPr>
            <w:r w:rsidRPr="00350027">
              <w:rPr>
                <w:rFonts w:asciiTheme="minorHAnsi" w:hAnsiTheme="minorHAnsi"/>
              </w:rPr>
              <w:t>Where Ratiometric_Position_Offset[channel] is defined in MRJ_SCU_STC_SRS_1041 and MRJ_SCU_STC_SRS_1044</w:t>
            </w:r>
          </w:p>
          <w:p w14:paraId="29ED0AE5" w14:textId="77777777" w:rsidR="00C63E25" w:rsidRPr="00350027" w:rsidRDefault="00C63E25" w:rsidP="00F33256">
            <w:pPr>
              <w:rPr>
                <w:rFonts w:asciiTheme="minorHAnsi" w:hAnsiTheme="minorHAnsi"/>
                <w:i/>
                <w:iCs/>
              </w:rPr>
            </w:pPr>
          </w:p>
        </w:tc>
      </w:tr>
      <w:tr w:rsidR="00C63E25" w:rsidRPr="00350027" w14:paraId="0754BF28" w14:textId="77777777" w:rsidTr="00F33256">
        <w:tc>
          <w:tcPr>
            <w:tcW w:w="1559" w:type="dxa"/>
          </w:tcPr>
          <w:p w14:paraId="5B6DD075" w14:textId="77777777" w:rsidR="00C63E25" w:rsidRPr="00350027" w:rsidRDefault="00C63E25" w:rsidP="00F33256">
            <w:pPr>
              <w:rPr>
                <w:rFonts w:asciiTheme="minorHAnsi" w:hAnsiTheme="minorHAnsi"/>
                <w:i/>
                <w:iCs/>
              </w:rPr>
            </w:pPr>
          </w:p>
        </w:tc>
        <w:tc>
          <w:tcPr>
            <w:tcW w:w="9320" w:type="dxa"/>
          </w:tcPr>
          <w:p w14:paraId="1EE30C1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3EF77A" w14:textId="77777777" w:rsidTr="00F33256">
        <w:tc>
          <w:tcPr>
            <w:tcW w:w="1559" w:type="dxa"/>
          </w:tcPr>
          <w:p w14:paraId="5936165B" w14:textId="77777777" w:rsidR="00C63E25" w:rsidRPr="00350027" w:rsidRDefault="00C63E25" w:rsidP="00F33256">
            <w:pPr>
              <w:rPr>
                <w:rFonts w:asciiTheme="minorHAnsi" w:hAnsiTheme="minorHAnsi"/>
                <w:i/>
                <w:iCs/>
              </w:rPr>
            </w:pPr>
          </w:p>
        </w:tc>
        <w:tc>
          <w:tcPr>
            <w:tcW w:w="9320" w:type="dxa"/>
          </w:tcPr>
          <w:p w14:paraId="0B047D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C679440" w14:textId="77777777" w:rsidTr="00F33256">
        <w:tc>
          <w:tcPr>
            <w:tcW w:w="1559" w:type="dxa"/>
          </w:tcPr>
          <w:p w14:paraId="78A8D849" w14:textId="77777777" w:rsidR="00C63E25" w:rsidRPr="00350027" w:rsidRDefault="00C63E25" w:rsidP="00F33256">
            <w:pPr>
              <w:rPr>
                <w:rFonts w:asciiTheme="minorHAnsi" w:hAnsiTheme="minorHAnsi"/>
                <w:i/>
                <w:iCs/>
              </w:rPr>
            </w:pPr>
          </w:p>
        </w:tc>
        <w:tc>
          <w:tcPr>
            <w:tcW w:w="9320" w:type="dxa"/>
          </w:tcPr>
          <w:p w14:paraId="007E67F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CAF1817" w14:textId="77777777" w:rsidR="00C63E25" w:rsidRPr="00350027" w:rsidRDefault="00C63E25" w:rsidP="00C63E25">
      <w:pPr>
        <w:rPr>
          <w:rFonts w:asciiTheme="minorHAnsi" w:hAnsiTheme="minorHAnsi"/>
        </w:rPr>
      </w:pPr>
    </w:p>
    <w:p w14:paraId="643C229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C75A0B0" w14:textId="77777777" w:rsidTr="00F33256">
        <w:tc>
          <w:tcPr>
            <w:tcW w:w="1559" w:type="dxa"/>
          </w:tcPr>
          <w:p w14:paraId="72075F8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w:t>
            </w:r>
          </w:p>
        </w:tc>
        <w:tc>
          <w:tcPr>
            <w:tcW w:w="9320" w:type="dxa"/>
          </w:tcPr>
          <w:p w14:paraId="1FE7CC9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ratiometric position information for each of the RVDT/LVDT channels listed in MRJ_SCU_STC_SRS_59 with a numerical accuracy of better than ± 1% of full scale over the full temperature range of the SCU, excluding variations in the RVDT/ LVDT. </w:t>
            </w:r>
          </w:p>
          <w:p w14:paraId="1AA109C9" w14:textId="77777777" w:rsidR="00C63E25" w:rsidRPr="00350027" w:rsidRDefault="00C63E25" w:rsidP="00F33256">
            <w:pPr>
              <w:rPr>
                <w:rFonts w:asciiTheme="minorHAnsi" w:hAnsiTheme="minorHAnsi"/>
              </w:rPr>
            </w:pPr>
          </w:p>
          <w:p w14:paraId="2F0135B1" w14:textId="77777777" w:rsidR="00C63E25" w:rsidRPr="00350027" w:rsidRDefault="00C63E25" w:rsidP="00F33256">
            <w:pPr>
              <w:rPr>
                <w:rFonts w:asciiTheme="minorHAnsi" w:hAnsiTheme="minorHAnsi"/>
                <w:i/>
                <w:iCs/>
              </w:rPr>
            </w:pPr>
          </w:p>
        </w:tc>
      </w:tr>
      <w:tr w:rsidR="00C63E25" w:rsidRPr="00350027" w14:paraId="773FA015" w14:textId="77777777" w:rsidTr="00F33256">
        <w:tc>
          <w:tcPr>
            <w:tcW w:w="1559" w:type="dxa"/>
          </w:tcPr>
          <w:p w14:paraId="27A27487" w14:textId="77777777" w:rsidR="00C63E25" w:rsidRPr="00350027" w:rsidRDefault="00C63E25" w:rsidP="00F33256">
            <w:pPr>
              <w:rPr>
                <w:rFonts w:asciiTheme="minorHAnsi" w:hAnsiTheme="minorHAnsi"/>
                <w:i/>
                <w:iCs/>
              </w:rPr>
            </w:pPr>
          </w:p>
        </w:tc>
        <w:tc>
          <w:tcPr>
            <w:tcW w:w="9320" w:type="dxa"/>
          </w:tcPr>
          <w:p w14:paraId="1E5D2AC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7763B4" w14:textId="77777777" w:rsidTr="00F33256">
        <w:tc>
          <w:tcPr>
            <w:tcW w:w="1559" w:type="dxa"/>
          </w:tcPr>
          <w:p w14:paraId="5EED4CDF" w14:textId="77777777" w:rsidR="00C63E25" w:rsidRPr="00350027" w:rsidRDefault="00C63E25" w:rsidP="00F33256">
            <w:pPr>
              <w:rPr>
                <w:rFonts w:asciiTheme="minorHAnsi" w:hAnsiTheme="minorHAnsi"/>
                <w:i/>
                <w:iCs/>
              </w:rPr>
            </w:pPr>
          </w:p>
        </w:tc>
        <w:tc>
          <w:tcPr>
            <w:tcW w:w="9320" w:type="dxa"/>
          </w:tcPr>
          <w:p w14:paraId="50AB01F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6416FC6" w14:textId="77777777" w:rsidTr="00F33256">
        <w:tc>
          <w:tcPr>
            <w:tcW w:w="1559" w:type="dxa"/>
          </w:tcPr>
          <w:p w14:paraId="3E38DDB6" w14:textId="77777777" w:rsidR="00C63E25" w:rsidRPr="00350027" w:rsidRDefault="00C63E25" w:rsidP="00F33256">
            <w:pPr>
              <w:rPr>
                <w:rFonts w:asciiTheme="minorHAnsi" w:hAnsiTheme="minorHAnsi"/>
                <w:i/>
                <w:iCs/>
              </w:rPr>
            </w:pPr>
          </w:p>
        </w:tc>
        <w:tc>
          <w:tcPr>
            <w:tcW w:w="9320" w:type="dxa"/>
          </w:tcPr>
          <w:p w14:paraId="269E69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69BB79" w14:textId="77777777" w:rsidR="00C63E25" w:rsidRPr="00350027" w:rsidRDefault="00C63E25" w:rsidP="00C63E25">
      <w:pPr>
        <w:rPr>
          <w:rFonts w:asciiTheme="minorHAnsi" w:hAnsiTheme="minorHAnsi"/>
        </w:rPr>
      </w:pPr>
    </w:p>
    <w:p w14:paraId="6E49E1CD" w14:textId="77777777" w:rsidR="00C63E25" w:rsidRPr="00350027" w:rsidRDefault="00C63E25" w:rsidP="00C63E25">
      <w:pPr>
        <w:pStyle w:val="Heading5"/>
        <w:rPr>
          <w:rFonts w:asciiTheme="minorHAnsi" w:hAnsiTheme="minorHAnsi"/>
        </w:rPr>
      </w:pPr>
      <w:r w:rsidRPr="00350027">
        <w:rPr>
          <w:rFonts w:asciiTheme="minorHAnsi" w:hAnsiTheme="minorHAnsi"/>
        </w:rPr>
        <w:t>SHDL Logical Level Processing</w:t>
      </w:r>
    </w:p>
    <w:p w14:paraId="2368754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F4720E5" w14:textId="77777777" w:rsidTr="00F33256">
        <w:tc>
          <w:tcPr>
            <w:tcW w:w="1559" w:type="dxa"/>
          </w:tcPr>
          <w:p w14:paraId="7968E0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MRJ_SCU_STC_SRS_852</w:t>
            </w:r>
          </w:p>
        </w:tc>
        <w:tc>
          <w:tcPr>
            <w:tcW w:w="9320" w:type="dxa"/>
          </w:tcPr>
          <w:p w14:paraId="477258F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Pilot_SHDL_Operation_1 according to the following equation:</w:t>
            </w:r>
          </w:p>
          <w:p w14:paraId="08CCF2E6" w14:textId="77777777" w:rsidR="00C63E25" w:rsidRPr="00350027" w:rsidRDefault="00C63E25" w:rsidP="00F33256">
            <w:pPr>
              <w:rPr>
                <w:rFonts w:asciiTheme="minorHAnsi" w:hAnsiTheme="minorHAnsi"/>
              </w:rPr>
            </w:pPr>
          </w:p>
          <w:p w14:paraId="398F273D" w14:textId="77777777" w:rsidR="00C63E25" w:rsidRPr="00350027" w:rsidRDefault="00C63E25" w:rsidP="00F33256">
            <w:pPr>
              <w:rPr>
                <w:rFonts w:asciiTheme="minorHAnsi" w:hAnsiTheme="minorHAnsi"/>
              </w:rPr>
            </w:pPr>
            <w:r w:rsidRPr="00350027">
              <w:rPr>
                <w:rFonts w:asciiTheme="minorHAnsi" w:hAnsiTheme="minorHAnsi"/>
              </w:rPr>
              <w:tab/>
              <w:t xml:space="preserve">Pilot_SHDL_Operation_1 = Ratiometric_Position[Pilot_RVDT1] / 0.009616071 </w:t>
            </w:r>
          </w:p>
          <w:p w14:paraId="43E12627" w14:textId="77777777" w:rsidR="00C63E25" w:rsidRPr="00350027" w:rsidRDefault="00C63E25" w:rsidP="00F33256">
            <w:pPr>
              <w:rPr>
                <w:rFonts w:asciiTheme="minorHAnsi" w:hAnsiTheme="minorHAnsi"/>
              </w:rPr>
            </w:pPr>
          </w:p>
          <w:p w14:paraId="2F817B96" w14:textId="77777777" w:rsidR="00C63E25" w:rsidRPr="00350027" w:rsidRDefault="00C63E25" w:rsidP="00F33256">
            <w:pPr>
              <w:rPr>
                <w:rFonts w:asciiTheme="minorHAnsi" w:hAnsiTheme="minorHAnsi"/>
              </w:rPr>
            </w:pPr>
            <w:r w:rsidRPr="00350027">
              <w:rPr>
                <w:rFonts w:asciiTheme="minorHAnsi" w:hAnsiTheme="minorHAnsi"/>
              </w:rPr>
              <w:t>Where  Ratiometric_Position[Pilot_RVDT1]  is defined in MRJ_SCU_STC_SRS_65</w:t>
            </w:r>
          </w:p>
          <w:p w14:paraId="156F0608" w14:textId="77777777" w:rsidR="00C63E25" w:rsidRPr="00350027" w:rsidRDefault="00C63E25" w:rsidP="00F33256">
            <w:pPr>
              <w:rPr>
                <w:rFonts w:asciiTheme="minorHAnsi" w:hAnsiTheme="minorHAnsi"/>
                <w:i/>
                <w:iCs/>
              </w:rPr>
            </w:pPr>
          </w:p>
        </w:tc>
      </w:tr>
      <w:tr w:rsidR="00C63E25" w:rsidRPr="00350027" w14:paraId="460B8360" w14:textId="77777777" w:rsidTr="00F33256">
        <w:tc>
          <w:tcPr>
            <w:tcW w:w="1559" w:type="dxa"/>
          </w:tcPr>
          <w:p w14:paraId="46C5CFAD" w14:textId="77777777" w:rsidR="00C63E25" w:rsidRPr="00350027" w:rsidRDefault="00C63E25" w:rsidP="00F33256">
            <w:pPr>
              <w:rPr>
                <w:rFonts w:asciiTheme="minorHAnsi" w:hAnsiTheme="minorHAnsi"/>
                <w:i/>
                <w:iCs/>
              </w:rPr>
            </w:pPr>
          </w:p>
        </w:tc>
        <w:tc>
          <w:tcPr>
            <w:tcW w:w="9320" w:type="dxa"/>
          </w:tcPr>
          <w:p w14:paraId="2DBCFB9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3C6FF9C" w14:textId="77777777" w:rsidTr="00F33256">
        <w:tc>
          <w:tcPr>
            <w:tcW w:w="1559" w:type="dxa"/>
          </w:tcPr>
          <w:p w14:paraId="42BBDF54" w14:textId="77777777" w:rsidR="00C63E25" w:rsidRPr="00350027" w:rsidRDefault="00C63E25" w:rsidP="00F33256">
            <w:pPr>
              <w:rPr>
                <w:rFonts w:asciiTheme="minorHAnsi" w:hAnsiTheme="minorHAnsi"/>
                <w:i/>
                <w:iCs/>
              </w:rPr>
            </w:pPr>
          </w:p>
        </w:tc>
        <w:tc>
          <w:tcPr>
            <w:tcW w:w="9320" w:type="dxa"/>
          </w:tcPr>
          <w:p w14:paraId="3C73711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805DC12" w14:textId="77777777" w:rsidTr="00F33256">
        <w:tc>
          <w:tcPr>
            <w:tcW w:w="1559" w:type="dxa"/>
          </w:tcPr>
          <w:p w14:paraId="7448E59A" w14:textId="77777777" w:rsidR="00C63E25" w:rsidRPr="00350027" w:rsidRDefault="00C63E25" w:rsidP="00F33256">
            <w:pPr>
              <w:rPr>
                <w:rFonts w:asciiTheme="minorHAnsi" w:hAnsiTheme="minorHAnsi"/>
                <w:i/>
                <w:iCs/>
              </w:rPr>
            </w:pPr>
          </w:p>
        </w:tc>
        <w:tc>
          <w:tcPr>
            <w:tcW w:w="9320" w:type="dxa"/>
          </w:tcPr>
          <w:p w14:paraId="2B9D2E4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D87CCD" w14:textId="77777777" w:rsidR="00C63E25" w:rsidRPr="00350027" w:rsidRDefault="00C63E25" w:rsidP="00C63E25">
      <w:pPr>
        <w:rPr>
          <w:rFonts w:asciiTheme="minorHAnsi" w:hAnsiTheme="minorHAnsi"/>
        </w:rPr>
      </w:pPr>
    </w:p>
    <w:p w14:paraId="43388B4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504416FE" w14:textId="77777777" w:rsidTr="00F33256">
        <w:tc>
          <w:tcPr>
            <w:tcW w:w="1559" w:type="dxa"/>
          </w:tcPr>
          <w:p w14:paraId="6B44159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w:t>
            </w:r>
          </w:p>
        </w:tc>
        <w:tc>
          <w:tcPr>
            <w:tcW w:w="9320" w:type="dxa"/>
          </w:tcPr>
          <w:p w14:paraId="2DFCD97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Pilot_SHDL_Operation_2 according to the following equation:</w:t>
            </w:r>
          </w:p>
          <w:p w14:paraId="582F3FBC" w14:textId="77777777" w:rsidR="00C63E25" w:rsidRPr="00350027" w:rsidRDefault="00C63E25" w:rsidP="00F33256">
            <w:pPr>
              <w:rPr>
                <w:rFonts w:asciiTheme="minorHAnsi" w:hAnsiTheme="minorHAnsi"/>
              </w:rPr>
            </w:pPr>
          </w:p>
          <w:p w14:paraId="27ACEE28" w14:textId="77777777" w:rsidR="00C63E25" w:rsidRPr="00350027" w:rsidRDefault="00C63E25" w:rsidP="00F33256">
            <w:pPr>
              <w:rPr>
                <w:rFonts w:asciiTheme="minorHAnsi" w:hAnsiTheme="minorHAnsi"/>
              </w:rPr>
            </w:pPr>
            <w:r w:rsidRPr="00350027">
              <w:rPr>
                <w:rFonts w:asciiTheme="minorHAnsi" w:hAnsiTheme="minorHAnsi"/>
              </w:rPr>
              <w:tab/>
              <w:t xml:space="preserve">Pilot_SHDL_Operation_2 = Ratiometric_Position[Pilot_RVDT2] / 0.009616071 </w:t>
            </w:r>
          </w:p>
          <w:p w14:paraId="30394CB9" w14:textId="77777777" w:rsidR="00C63E25" w:rsidRPr="00350027" w:rsidRDefault="00C63E25" w:rsidP="00F33256">
            <w:pPr>
              <w:rPr>
                <w:rFonts w:asciiTheme="minorHAnsi" w:hAnsiTheme="minorHAnsi"/>
              </w:rPr>
            </w:pPr>
          </w:p>
          <w:p w14:paraId="21412708" w14:textId="77777777" w:rsidR="00C63E25" w:rsidRPr="00350027" w:rsidRDefault="00C63E25" w:rsidP="00F33256">
            <w:pPr>
              <w:rPr>
                <w:rFonts w:asciiTheme="minorHAnsi" w:hAnsiTheme="minorHAnsi"/>
              </w:rPr>
            </w:pPr>
            <w:r w:rsidRPr="00350027">
              <w:rPr>
                <w:rFonts w:asciiTheme="minorHAnsi" w:hAnsiTheme="minorHAnsi"/>
              </w:rPr>
              <w:t>Where  Ratiometric_Position[Pilot_RVDT2]  is defined in MRJ_SCU_STC_SRS_65</w:t>
            </w:r>
          </w:p>
          <w:p w14:paraId="5B831EDE" w14:textId="77777777" w:rsidR="00C63E25" w:rsidRPr="00350027" w:rsidRDefault="00C63E25" w:rsidP="00F33256">
            <w:pPr>
              <w:rPr>
                <w:rFonts w:asciiTheme="minorHAnsi" w:hAnsiTheme="minorHAnsi"/>
                <w:i/>
                <w:iCs/>
              </w:rPr>
            </w:pPr>
          </w:p>
        </w:tc>
      </w:tr>
      <w:tr w:rsidR="00C63E25" w:rsidRPr="00350027" w14:paraId="48AB5C20" w14:textId="77777777" w:rsidTr="00F33256">
        <w:tc>
          <w:tcPr>
            <w:tcW w:w="1559" w:type="dxa"/>
          </w:tcPr>
          <w:p w14:paraId="5F330123" w14:textId="77777777" w:rsidR="00C63E25" w:rsidRPr="00350027" w:rsidRDefault="00C63E25" w:rsidP="00F33256">
            <w:pPr>
              <w:rPr>
                <w:rFonts w:asciiTheme="minorHAnsi" w:hAnsiTheme="minorHAnsi"/>
                <w:i/>
                <w:iCs/>
              </w:rPr>
            </w:pPr>
          </w:p>
        </w:tc>
        <w:tc>
          <w:tcPr>
            <w:tcW w:w="9320" w:type="dxa"/>
          </w:tcPr>
          <w:p w14:paraId="42BF870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136EAD" w14:textId="77777777" w:rsidTr="00F33256">
        <w:tc>
          <w:tcPr>
            <w:tcW w:w="1559" w:type="dxa"/>
          </w:tcPr>
          <w:p w14:paraId="70FA0FE3" w14:textId="77777777" w:rsidR="00C63E25" w:rsidRPr="00350027" w:rsidRDefault="00C63E25" w:rsidP="00F33256">
            <w:pPr>
              <w:rPr>
                <w:rFonts w:asciiTheme="minorHAnsi" w:hAnsiTheme="minorHAnsi"/>
                <w:i/>
                <w:iCs/>
              </w:rPr>
            </w:pPr>
          </w:p>
        </w:tc>
        <w:tc>
          <w:tcPr>
            <w:tcW w:w="9320" w:type="dxa"/>
          </w:tcPr>
          <w:p w14:paraId="444076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7C5757" w14:textId="77777777" w:rsidTr="00F33256">
        <w:tc>
          <w:tcPr>
            <w:tcW w:w="1559" w:type="dxa"/>
          </w:tcPr>
          <w:p w14:paraId="1C89D68A" w14:textId="77777777" w:rsidR="00C63E25" w:rsidRPr="00350027" w:rsidRDefault="00C63E25" w:rsidP="00F33256">
            <w:pPr>
              <w:rPr>
                <w:rFonts w:asciiTheme="minorHAnsi" w:hAnsiTheme="minorHAnsi"/>
                <w:i/>
                <w:iCs/>
              </w:rPr>
            </w:pPr>
          </w:p>
        </w:tc>
        <w:tc>
          <w:tcPr>
            <w:tcW w:w="9320" w:type="dxa"/>
          </w:tcPr>
          <w:p w14:paraId="6EF830F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2F8125" w14:textId="77777777" w:rsidR="00C63E25" w:rsidRPr="00350027" w:rsidRDefault="00C63E25" w:rsidP="00C63E25">
      <w:pPr>
        <w:rPr>
          <w:rFonts w:asciiTheme="minorHAnsi" w:hAnsiTheme="minorHAnsi"/>
        </w:rPr>
      </w:pPr>
    </w:p>
    <w:p w14:paraId="347A286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599F1E7A" w14:textId="77777777" w:rsidTr="00F33256">
        <w:tc>
          <w:tcPr>
            <w:tcW w:w="1559" w:type="dxa"/>
          </w:tcPr>
          <w:p w14:paraId="4D6DE27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MRJ_SCU_STC_SRS_68</w:t>
            </w:r>
          </w:p>
        </w:tc>
        <w:tc>
          <w:tcPr>
            <w:tcW w:w="9320" w:type="dxa"/>
          </w:tcPr>
          <w:p w14:paraId="0B950B2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Pilot_SHDL_Operation according to the following logic</w:t>
            </w:r>
          </w:p>
          <w:p w14:paraId="6FD8B10D" w14:textId="77777777" w:rsidR="00C63E25" w:rsidRPr="00350027" w:rsidRDefault="00C63E25" w:rsidP="00F33256">
            <w:pPr>
              <w:rPr>
                <w:rFonts w:asciiTheme="minorHAnsi" w:hAnsiTheme="minorHAnsi"/>
              </w:rPr>
            </w:pPr>
          </w:p>
          <w:p w14:paraId="670D252C" w14:textId="77777777" w:rsidR="00C63E25" w:rsidRPr="00350027" w:rsidRDefault="00C63E25" w:rsidP="00F33256">
            <w:pPr>
              <w:rPr>
                <w:rFonts w:asciiTheme="minorHAnsi" w:hAnsiTheme="minorHAnsi"/>
              </w:rPr>
            </w:pPr>
            <w:r w:rsidRPr="00350027">
              <w:rPr>
                <w:rFonts w:asciiTheme="minorHAnsi" w:hAnsiTheme="minorHAnsi"/>
              </w:rPr>
              <w:t xml:space="preserve">    IF  (Pilot SHDL Operation 1 Health Monitor Status)</w:t>
            </w:r>
          </w:p>
          <w:p w14:paraId="7E580716"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214CBBC" w14:textId="77777777" w:rsidR="00C63E25" w:rsidRPr="00350027" w:rsidRDefault="00C63E25" w:rsidP="00F33256">
            <w:pPr>
              <w:rPr>
                <w:rFonts w:asciiTheme="minorHAnsi" w:hAnsiTheme="minorHAnsi"/>
              </w:rPr>
            </w:pPr>
            <w:r w:rsidRPr="00350027">
              <w:rPr>
                <w:rFonts w:asciiTheme="minorHAnsi" w:hAnsiTheme="minorHAnsi"/>
              </w:rPr>
              <w:tab/>
              <w:t>IF (Pilot SHDL Operation 2 Health Monitor Status)</w:t>
            </w:r>
          </w:p>
          <w:p w14:paraId="42D89EC6" w14:textId="77777777" w:rsidR="00C63E25" w:rsidRPr="00350027" w:rsidRDefault="00C63E25" w:rsidP="00F33256">
            <w:pPr>
              <w:rPr>
                <w:rFonts w:asciiTheme="minorHAnsi" w:hAnsiTheme="minorHAnsi"/>
              </w:rPr>
            </w:pPr>
            <w:r w:rsidRPr="00350027">
              <w:rPr>
                <w:rFonts w:asciiTheme="minorHAnsi" w:hAnsiTheme="minorHAnsi"/>
              </w:rPr>
              <w:tab/>
              <w:t>THEN</w:t>
            </w:r>
          </w:p>
          <w:p w14:paraId="0B4FE39B"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FALSE </w:t>
            </w:r>
          </w:p>
          <w:p w14:paraId="12DB6456"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 = 0</w:t>
            </w:r>
          </w:p>
          <w:p w14:paraId="05A50579" w14:textId="77777777" w:rsidR="00C63E25" w:rsidRPr="00350027" w:rsidRDefault="00C63E25" w:rsidP="00F33256">
            <w:pPr>
              <w:rPr>
                <w:rFonts w:asciiTheme="minorHAnsi" w:hAnsiTheme="minorHAnsi"/>
              </w:rPr>
            </w:pPr>
            <w:r w:rsidRPr="00350027">
              <w:rPr>
                <w:rFonts w:asciiTheme="minorHAnsi" w:hAnsiTheme="minorHAnsi"/>
              </w:rPr>
              <w:tab/>
              <w:t>ELSE</w:t>
            </w:r>
          </w:p>
          <w:p w14:paraId="26CF9859"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 = Pilot_SHDL_Operation_2</w:t>
            </w:r>
          </w:p>
          <w:p w14:paraId="05145A50"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TRUE </w:t>
            </w:r>
          </w:p>
          <w:p w14:paraId="78D96994" w14:textId="77777777" w:rsidR="00C63E25" w:rsidRPr="00350027" w:rsidRDefault="00C63E25" w:rsidP="00F33256">
            <w:pPr>
              <w:rPr>
                <w:rFonts w:asciiTheme="minorHAnsi" w:hAnsiTheme="minorHAnsi"/>
              </w:rPr>
            </w:pPr>
            <w:r w:rsidRPr="00350027">
              <w:rPr>
                <w:rFonts w:asciiTheme="minorHAnsi" w:hAnsiTheme="minorHAnsi"/>
              </w:rPr>
              <w:tab/>
              <w:t>ENDIF</w:t>
            </w:r>
          </w:p>
          <w:p w14:paraId="47B44DA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B13AEF2" w14:textId="77777777" w:rsidR="00C63E25" w:rsidRPr="00350027" w:rsidRDefault="00C63E25" w:rsidP="00F33256">
            <w:pPr>
              <w:rPr>
                <w:rFonts w:asciiTheme="minorHAnsi" w:hAnsiTheme="minorHAnsi"/>
              </w:rPr>
            </w:pPr>
            <w:r w:rsidRPr="00350027">
              <w:rPr>
                <w:rFonts w:asciiTheme="minorHAnsi" w:hAnsiTheme="minorHAnsi"/>
              </w:rPr>
              <w:tab/>
              <w:t>IF (Pilot SHDL Operation 2 Health Monitor Status)</w:t>
            </w:r>
          </w:p>
          <w:p w14:paraId="6D2B6B5A" w14:textId="77777777" w:rsidR="00C63E25" w:rsidRPr="00350027" w:rsidRDefault="00C63E25" w:rsidP="00F33256">
            <w:pPr>
              <w:rPr>
                <w:rFonts w:asciiTheme="minorHAnsi" w:hAnsiTheme="minorHAnsi"/>
              </w:rPr>
            </w:pPr>
            <w:r w:rsidRPr="00350027">
              <w:rPr>
                <w:rFonts w:asciiTheme="minorHAnsi" w:hAnsiTheme="minorHAnsi"/>
              </w:rPr>
              <w:tab/>
              <w:t>THEN</w:t>
            </w:r>
          </w:p>
          <w:p w14:paraId="35C25C33"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 = Pilot_SHDL_Operation_1</w:t>
            </w:r>
          </w:p>
          <w:p w14:paraId="7C57D7C8"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TRUE </w:t>
            </w:r>
          </w:p>
          <w:p w14:paraId="50FE09E4" w14:textId="77777777" w:rsidR="00C63E25" w:rsidRPr="00350027" w:rsidRDefault="00C63E25" w:rsidP="00F33256">
            <w:pPr>
              <w:rPr>
                <w:rFonts w:asciiTheme="minorHAnsi" w:hAnsiTheme="minorHAnsi"/>
              </w:rPr>
            </w:pPr>
            <w:r w:rsidRPr="00350027">
              <w:rPr>
                <w:rFonts w:asciiTheme="minorHAnsi" w:hAnsiTheme="minorHAnsi"/>
              </w:rPr>
              <w:tab/>
              <w:t>ELSE</w:t>
            </w:r>
          </w:p>
          <w:p w14:paraId="3CCE61F2" w14:textId="77777777" w:rsidR="00C63E25" w:rsidRPr="00350027" w:rsidRDefault="00C63E25" w:rsidP="00F33256">
            <w:pPr>
              <w:rPr>
                <w:rFonts w:asciiTheme="minorHAnsi" w:hAnsiTheme="minorHAnsi"/>
              </w:rPr>
            </w:pPr>
            <w:r w:rsidRPr="00350027">
              <w:rPr>
                <w:rFonts w:asciiTheme="minorHAnsi" w:hAnsiTheme="minorHAnsi"/>
              </w:rPr>
              <w:tab/>
              <w:t xml:space="preserve">    IF (Pilot SHDL Operation 1 and 2 Reasonableness Check Monitor Status)</w:t>
            </w:r>
          </w:p>
          <w:p w14:paraId="54904CE4"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3EE2A7B6"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FALSE </w:t>
            </w:r>
          </w:p>
          <w:p w14:paraId="1848C5A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Pilot_SHDL_Operation = 0</w:t>
            </w:r>
          </w:p>
          <w:p w14:paraId="3AD2D3DC"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45166A0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Pilot_SHDL_Operation = mean of (Pilot_SHDL_Operation_1, Pilot_SHDL_Operation_2)</w:t>
            </w:r>
          </w:p>
          <w:p w14:paraId="07ED5BFE" w14:textId="77777777" w:rsidR="00C63E25" w:rsidRPr="00350027" w:rsidRDefault="00C63E25" w:rsidP="00F33256">
            <w:pPr>
              <w:rPr>
                <w:rFonts w:asciiTheme="minorHAnsi" w:hAnsiTheme="minorHAnsi"/>
              </w:rPr>
            </w:pPr>
            <w:r w:rsidRPr="00350027">
              <w:rPr>
                <w:rFonts w:asciiTheme="minorHAnsi" w:hAnsiTheme="minorHAnsi"/>
              </w:rPr>
              <w:tab/>
              <w:t xml:space="preserve">            Pilot_SHDL_Operation_Valid = TRUE </w:t>
            </w:r>
          </w:p>
          <w:p w14:paraId="37EED885"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60F53776" w14:textId="77777777" w:rsidR="00C63E25" w:rsidRPr="00350027" w:rsidRDefault="00C63E25" w:rsidP="00F33256">
            <w:pPr>
              <w:rPr>
                <w:rFonts w:asciiTheme="minorHAnsi" w:hAnsiTheme="minorHAnsi"/>
              </w:rPr>
            </w:pPr>
            <w:r w:rsidRPr="00350027">
              <w:rPr>
                <w:rFonts w:asciiTheme="minorHAnsi" w:hAnsiTheme="minorHAnsi"/>
              </w:rPr>
              <w:tab/>
              <w:t>ENDIF</w:t>
            </w:r>
          </w:p>
          <w:p w14:paraId="3A5D9F35"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4B178F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177A64DD" w14:textId="77777777" w:rsidR="00C63E25" w:rsidRPr="00350027" w:rsidRDefault="00C63E25" w:rsidP="00F33256">
            <w:pPr>
              <w:rPr>
                <w:rFonts w:asciiTheme="minorHAnsi" w:hAnsiTheme="minorHAnsi"/>
              </w:rPr>
            </w:pPr>
            <w:r w:rsidRPr="00350027">
              <w:rPr>
                <w:rFonts w:asciiTheme="minorHAnsi" w:hAnsiTheme="minorHAnsi"/>
              </w:rPr>
              <w:t>Where Pilot SHDL Operation 1 Health Monitor Status is defined in MRJ_SCU_STC_SRS_592</w:t>
            </w:r>
          </w:p>
          <w:p w14:paraId="4D7C308D" w14:textId="77777777" w:rsidR="00C63E25" w:rsidRPr="00350027" w:rsidRDefault="00C63E25" w:rsidP="00F33256">
            <w:pPr>
              <w:rPr>
                <w:rFonts w:asciiTheme="minorHAnsi" w:hAnsiTheme="minorHAnsi"/>
              </w:rPr>
            </w:pPr>
            <w:r w:rsidRPr="00350027">
              <w:rPr>
                <w:rFonts w:asciiTheme="minorHAnsi" w:hAnsiTheme="minorHAnsi"/>
              </w:rPr>
              <w:t>Pilot SHDL Operation 2 Health Monitor Status is defined in MRJ_SCU_STC_SRS_593</w:t>
            </w:r>
          </w:p>
          <w:p w14:paraId="305F68E4" w14:textId="77777777" w:rsidR="00C63E25" w:rsidRPr="00350027" w:rsidRDefault="00C63E25" w:rsidP="00F33256">
            <w:pPr>
              <w:rPr>
                <w:rFonts w:asciiTheme="minorHAnsi" w:hAnsiTheme="minorHAnsi"/>
              </w:rPr>
            </w:pPr>
            <w:r w:rsidRPr="00350027">
              <w:rPr>
                <w:rFonts w:asciiTheme="minorHAnsi" w:hAnsiTheme="minorHAnsi"/>
              </w:rPr>
              <w:t>Pilot SHDL Operation 1 and 2 Reasonableness Check Monitor Status is defined in MRJ_SCU_STC_SRS_599</w:t>
            </w:r>
          </w:p>
          <w:p w14:paraId="5747BA3C" w14:textId="77777777" w:rsidR="00C63E25" w:rsidRPr="00350027" w:rsidRDefault="00C63E25" w:rsidP="00F33256">
            <w:pPr>
              <w:rPr>
                <w:rFonts w:asciiTheme="minorHAnsi" w:hAnsiTheme="minorHAnsi"/>
              </w:rPr>
            </w:pPr>
            <w:r w:rsidRPr="00350027">
              <w:rPr>
                <w:rFonts w:asciiTheme="minorHAnsi" w:hAnsiTheme="minorHAnsi"/>
              </w:rPr>
              <w:t>Pilot_SHDL_Operation_1 is defined in MRJ_SCU_STC_SRS_852</w:t>
            </w:r>
          </w:p>
          <w:p w14:paraId="75C06D9B" w14:textId="77777777" w:rsidR="00C63E25" w:rsidRPr="00350027" w:rsidRDefault="00C63E25" w:rsidP="00F33256">
            <w:pPr>
              <w:rPr>
                <w:rFonts w:asciiTheme="minorHAnsi" w:hAnsiTheme="minorHAnsi"/>
              </w:rPr>
            </w:pPr>
            <w:r w:rsidRPr="00350027">
              <w:rPr>
                <w:rFonts w:asciiTheme="minorHAnsi" w:hAnsiTheme="minorHAnsi"/>
              </w:rPr>
              <w:t>Pilot_SHDL_Operation_2 is defined in MRJ_SCU_STC_SRS_84</w:t>
            </w:r>
          </w:p>
          <w:p w14:paraId="7239BD08" w14:textId="77777777" w:rsidR="00C63E25" w:rsidRPr="00350027" w:rsidRDefault="00C63E25" w:rsidP="00F33256">
            <w:pPr>
              <w:rPr>
                <w:rFonts w:asciiTheme="minorHAnsi" w:hAnsiTheme="minorHAnsi"/>
              </w:rPr>
            </w:pPr>
          </w:p>
          <w:p w14:paraId="2C15C123" w14:textId="77777777" w:rsidR="00C63E25" w:rsidRPr="00350027" w:rsidRDefault="00C63E25" w:rsidP="00F33256">
            <w:pPr>
              <w:rPr>
                <w:rFonts w:asciiTheme="minorHAnsi" w:hAnsiTheme="minorHAnsi"/>
                <w:i/>
                <w:iCs/>
              </w:rPr>
            </w:pPr>
          </w:p>
        </w:tc>
      </w:tr>
      <w:tr w:rsidR="00C63E25" w:rsidRPr="00350027" w14:paraId="4C59B8EC" w14:textId="77777777" w:rsidTr="00F33256">
        <w:tc>
          <w:tcPr>
            <w:tcW w:w="1559" w:type="dxa"/>
          </w:tcPr>
          <w:p w14:paraId="48610217" w14:textId="77777777" w:rsidR="00C63E25" w:rsidRPr="00350027" w:rsidRDefault="00C63E25" w:rsidP="00F33256">
            <w:pPr>
              <w:rPr>
                <w:rFonts w:asciiTheme="minorHAnsi" w:hAnsiTheme="minorHAnsi"/>
                <w:i/>
                <w:iCs/>
              </w:rPr>
            </w:pPr>
          </w:p>
        </w:tc>
        <w:tc>
          <w:tcPr>
            <w:tcW w:w="9320" w:type="dxa"/>
          </w:tcPr>
          <w:p w14:paraId="4C9A09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B1738B" w14:textId="77777777" w:rsidTr="00F33256">
        <w:tc>
          <w:tcPr>
            <w:tcW w:w="1559" w:type="dxa"/>
          </w:tcPr>
          <w:p w14:paraId="29180BFB" w14:textId="77777777" w:rsidR="00C63E25" w:rsidRPr="00350027" w:rsidRDefault="00C63E25" w:rsidP="00F33256">
            <w:pPr>
              <w:rPr>
                <w:rFonts w:asciiTheme="minorHAnsi" w:hAnsiTheme="minorHAnsi"/>
                <w:i/>
                <w:iCs/>
              </w:rPr>
            </w:pPr>
          </w:p>
        </w:tc>
        <w:tc>
          <w:tcPr>
            <w:tcW w:w="9320" w:type="dxa"/>
          </w:tcPr>
          <w:p w14:paraId="1A9052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9CFC895" w14:textId="77777777" w:rsidTr="00F33256">
        <w:tc>
          <w:tcPr>
            <w:tcW w:w="1559" w:type="dxa"/>
          </w:tcPr>
          <w:p w14:paraId="0BAA57BE" w14:textId="77777777" w:rsidR="00C63E25" w:rsidRPr="00350027" w:rsidRDefault="00C63E25" w:rsidP="00F33256">
            <w:pPr>
              <w:rPr>
                <w:rFonts w:asciiTheme="minorHAnsi" w:hAnsiTheme="minorHAnsi"/>
                <w:i/>
                <w:iCs/>
              </w:rPr>
            </w:pPr>
          </w:p>
        </w:tc>
        <w:tc>
          <w:tcPr>
            <w:tcW w:w="9320" w:type="dxa"/>
          </w:tcPr>
          <w:p w14:paraId="20F4C90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34EF62F" w14:textId="77777777" w:rsidR="00C63E25" w:rsidRPr="00350027" w:rsidRDefault="00C63E25" w:rsidP="00C63E25">
      <w:pPr>
        <w:rPr>
          <w:rFonts w:asciiTheme="minorHAnsi" w:hAnsiTheme="minorHAnsi"/>
        </w:rPr>
      </w:pPr>
    </w:p>
    <w:p w14:paraId="6747652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98742F1" w14:textId="77777777" w:rsidTr="00F33256">
        <w:tc>
          <w:tcPr>
            <w:tcW w:w="1559" w:type="dxa"/>
          </w:tcPr>
          <w:p w14:paraId="3900819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MRJ_SCU_STC_SRS_853</w:t>
            </w:r>
          </w:p>
        </w:tc>
        <w:tc>
          <w:tcPr>
            <w:tcW w:w="9320" w:type="dxa"/>
          </w:tcPr>
          <w:p w14:paraId="6377E0A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Co_Pilot_SHDL_Operation_1 according to the following equation:</w:t>
            </w:r>
          </w:p>
          <w:p w14:paraId="08F186D7" w14:textId="77777777" w:rsidR="00C63E25" w:rsidRPr="00350027" w:rsidRDefault="00C63E25" w:rsidP="00F33256">
            <w:pPr>
              <w:rPr>
                <w:rFonts w:asciiTheme="minorHAnsi" w:hAnsiTheme="minorHAnsi"/>
              </w:rPr>
            </w:pPr>
          </w:p>
          <w:p w14:paraId="34CE8D5E" w14:textId="77777777" w:rsidR="00C63E25" w:rsidRPr="00350027" w:rsidRDefault="00C63E25" w:rsidP="00F33256">
            <w:pPr>
              <w:rPr>
                <w:rFonts w:asciiTheme="minorHAnsi" w:hAnsiTheme="minorHAnsi"/>
              </w:rPr>
            </w:pPr>
            <w:r w:rsidRPr="00350027">
              <w:rPr>
                <w:rFonts w:asciiTheme="minorHAnsi" w:hAnsiTheme="minorHAnsi"/>
              </w:rPr>
              <w:tab/>
              <w:t xml:space="preserve">Co_Pilot_SHDL_Operation_1 = Ratiometric_Position[Co_Pilot_RVDT1] / 0.009616071 </w:t>
            </w:r>
          </w:p>
          <w:p w14:paraId="73122FE1" w14:textId="77777777" w:rsidR="00C63E25" w:rsidRPr="00350027" w:rsidRDefault="00C63E25" w:rsidP="00F33256">
            <w:pPr>
              <w:rPr>
                <w:rFonts w:asciiTheme="minorHAnsi" w:hAnsiTheme="minorHAnsi"/>
              </w:rPr>
            </w:pPr>
          </w:p>
          <w:p w14:paraId="1BC3B7B0" w14:textId="77777777" w:rsidR="00C63E25" w:rsidRPr="00350027" w:rsidRDefault="00C63E25" w:rsidP="00F33256">
            <w:pPr>
              <w:rPr>
                <w:rFonts w:asciiTheme="minorHAnsi" w:hAnsiTheme="minorHAnsi"/>
              </w:rPr>
            </w:pPr>
            <w:r w:rsidRPr="00350027">
              <w:rPr>
                <w:rFonts w:asciiTheme="minorHAnsi" w:hAnsiTheme="minorHAnsi"/>
              </w:rPr>
              <w:t>Where  Ratiometric_Position[Co_Pilot_RVDT1]  is defined in MRJ_SCU_STC_SRS_65</w:t>
            </w:r>
          </w:p>
          <w:p w14:paraId="3E6A929C" w14:textId="77777777" w:rsidR="00C63E25" w:rsidRPr="00350027" w:rsidRDefault="00C63E25" w:rsidP="00F33256">
            <w:pPr>
              <w:rPr>
                <w:rFonts w:asciiTheme="minorHAnsi" w:hAnsiTheme="minorHAnsi"/>
                <w:i/>
                <w:iCs/>
              </w:rPr>
            </w:pPr>
          </w:p>
        </w:tc>
      </w:tr>
      <w:tr w:rsidR="00C63E25" w:rsidRPr="00350027" w14:paraId="5A0E55E6" w14:textId="77777777" w:rsidTr="00F33256">
        <w:tc>
          <w:tcPr>
            <w:tcW w:w="1559" w:type="dxa"/>
          </w:tcPr>
          <w:p w14:paraId="751FC9FA" w14:textId="77777777" w:rsidR="00C63E25" w:rsidRPr="00350027" w:rsidRDefault="00C63E25" w:rsidP="00F33256">
            <w:pPr>
              <w:rPr>
                <w:rFonts w:asciiTheme="minorHAnsi" w:hAnsiTheme="minorHAnsi"/>
                <w:i/>
                <w:iCs/>
              </w:rPr>
            </w:pPr>
          </w:p>
        </w:tc>
        <w:tc>
          <w:tcPr>
            <w:tcW w:w="9320" w:type="dxa"/>
          </w:tcPr>
          <w:p w14:paraId="5F945F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0E65DE" w14:textId="77777777" w:rsidTr="00F33256">
        <w:tc>
          <w:tcPr>
            <w:tcW w:w="1559" w:type="dxa"/>
          </w:tcPr>
          <w:p w14:paraId="730247E5" w14:textId="77777777" w:rsidR="00C63E25" w:rsidRPr="00350027" w:rsidRDefault="00C63E25" w:rsidP="00F33256">
            <w:pPr>
              <w:rPr>
                <w:rFonts w:asciiTheme="minorHAnsi" w:hAnsiTheme="minorHAnsi"/>
                <w:i/>
                <w:iCs/>
              </w:rPr>
            </w:pPr>
          </w:p>
        </w:tc>
        <w:tc>
          <w:tcPr>
            <w:tcW w:w="9320" w:type="dxa"/>
          </w:tcPr>
          <w:p w14:paraId="398D193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6FE1ADD" w14:textId="77777777" w:rsidTr="00F33256">
        <w:tc>
          <w:tcPr>
            <w:tcW w:w="1559" w:type="dxa"/>
          </w:tcPr>
          <w:p w14:paraId="4466E9A3" w14:textId="77777777" w:rsidR="00C63E25" w:rsidRPr="00350027" w:rsidRDefault="00C63E25" w:rsidP="00F33256">
            <w:pPr>
              <w:rPr>
                <w:rFonts w:asciiTheme="minorHAnsi" w:hAnsiTheme="minorHAnsi"/>
                <w:i/>
                <w:iCs/>
              </w:rPr>
            </w:pPr>
          </w:p>
        </w:tc>
        <w:tc>
          <w:tcPr>
            <w:tcW w:w="9320" w:type="dxa"/>
          </w:tcPr>
          <w:p w14:paraId="3B1DF2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D5947CE" w14:textId="77777777" w:rsidR="00C63E25" w:rsidRPr="00350027" w:rsidRDefault="00C63E25" w:rsidP="00C63E25">
      <w:pPr>
        <w:rPr>
          <w:rFonts w:asciiTheme="minorHAnsi" w:hAnsiTheme="minorHAnsi"/>
        </w:rPr>
      </w:pPr>
    </w:p>
    <w:p w14:paraId="45249A8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79EE54A2" w14:textId="77777777" w:rsidTr="00F33256">
        <w:tc>
          <w:tcPr>
            <w:tcW w:w="1559" w:type="dxa"/>
          </w:tcPr>
          <w:p w14:paraId="28490E1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w:t>
            </w:r>
          </w:p>
        </w:tc>
        <w:tc>
          <w:tcPr>
            <w:tcW w:w="9320" w:type="dxa"/>
          </w:tcPr>
          <w:p w14:paraId="15ADD15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Co_Pilot_SHDL_Operation_2 according to the following equation:</w:t>
            </w:r>
          </w:p>
          <w:p w14:paraId="484583D3" w14:textId="77777777" w:rsidR="00C63E25" w:rsidRPr="00350027" w:rsidRDefault="00C63E25" w:rsidP="00F33256">
            <w:pPr>
              <w:rPr>
                <w:rFonts w:asciiTheme="minorHAnsi" w:hAnsiTheme="minorHAnsi"/>
              </w:rPr>
            </w:pPr>
          </w:p>
          <w:p w14:paraId="2DDF017B" w14:textId="77777777" w:rsidR="00C63E25" w:rsidRPr="00350027" w:rsidRDefault="00C63E25" w:rsidP="00F33256">
            <w:pPr>
              <w:rPr>
                <w:rFonts w:asciiTheme="minorHAnsi" w:hAnsiTheme="minorHAnsi"/>
              </w:rPr>
            </w:pPr>
            <w:r w:rsidRPr="00350027">
              <w:rPr>
                <w:rFonts w:asciiTheme="minorHAnsi" w:hAnsiTheme="minorHAnsi"/>
              </w:rPr>
              <w:tab/>
              <w:t xml:space="preserve">Co_Pilot_SHDL_Operation_2 = Ratiometric_Position[Co_Pilot_RVDT2] / 0.009616071 </w:t>
            </w:r>
          </w:p>
          <w:p w14:paraId="5F489EA1" w14:textId="77777777" w:rsidR="00C63E25" w:rsidRPr="00350027" w:rsidRDefault="00C63E25" w:rsidP="00F33256">
            <w:pPr>
              <w:rPr>
                <w:rFonts w:asciiTheme="minorHAnsi" w:hAnsiTheme="minorHAnsi"/>
              </w:rPr>
            </w:pPr>
          </w:p>
          <w:p w14:paraId="7FFA633F" w14:textId="77777777" w:rsidR="00C63E25" w:rsidRPr="00350027" w:rsidRDefault="00C63E25" w:rsidP="00F33256">
            <w:pPr>
              <w:rPr>
                <w:rFonts w:asciiTheme="minorHAnsi" w:hAnsiTheme="minorHAnsi"/>
              </w:rPr>
            </w:pPr>
            <w:r w:rsidRPr="00350027">
              <w:rPr>
                <w:rFonts w:asciiTheme="minorHAnsi" w:hAnsiTheme="minorHAnsi"/>
              </w:rPr>
              <w:t>Where  Ratiometric_Position[Co_Pilot_RVDT2]  is defined in MRJ_SCU_STC_SRS_65</w:t>
            </w:r>
          </w:p>
          <w:p w14:paraId="43BE6325" w14:textId="77777777" w:rsidR="00C63E25" w:rsidRPr="00350027" w:rsidRDefault="00C63E25" w:rsidP="00F33256">
            <w:pPr>
              <w:rPr>
                <w:rFonts w:asciiTheme="minorHAnsi" w:hAnsiTheme="minorHAnsi"/>
                <w:i/>
                <w:iCs/>
              </w:rPr>
            </w:pPr>
          </w:p>
        </w:tc>
      </w:tr>
      <w:tr w:rsidR="00C63E25" w:rsidRPr="00350027" w14:paraId="0EDD5454" w14:textId="77777777" w:rsidTr="00F33256">
        <w:tc>
          <w:tcPr>
            <w:tcW w:w="1559" w:type="dxa"/>
          </w:tcPr>
          <w:p w14:paraId="4731D505" w14:textId="77777777" w:rsidR="00C63E25" w:rsidRPr="00350027" w:rsidRDefault="00C63E25" w:rsidP="00F33256">
            <w:pPr>
              <w:rPr>
                <w:rFonts w:asciiTheme="minorHAnsi" w:hAnsiTheme="minorHAnsi"/>
                <w:i/>
                <w:iCs/>
              </w:rPr>
            </w:pPr>
          </w:p>
        </w:tc>
        <w:tc>
          <w:tcPr>
            <w:tcW w:w="9320" w:type="dxa"/>
          </w:tcPr>
          <w:p w14:paraId="5DC5F88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637FB87" w14:textId="77777777" w:rsidTr="00F33256">
        <w:tc>
          <w:tcPr>
            <w:tcW w:w="1559" w:type="dxa"/>
          </w:tcPr>
          <w:p w14:paraId="5BF8CDD7" w14:textId="77777777" w:rsidR="00C63E25" w:rsidRPr="00350027" w:rsidRDefault="00C63E25" w:rsidP="00F33256">
            <w:pPr>
              <w:rPr>
                <w:rFonts w:asciiTheme="minorHAnsi" w:hAnsiTheme="minorHAnsi"/>
                <w:i/>
                <w:iCs/>
              </w:rPr>
            </w:pPr>
          </w:p>
        </w:tc>
        <w:tc>
          <w:tcPr>
            <w:tcW w:w="9320" w:type="dxa"/>
          </w:tcPr>
          <w:p w14:paraId="72FD9B3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817153C" w14:textId="77777777" w:rsidTr="00F33256">
        <w:tc>
          <w:tcPr>
            <w:tcW w:w="1559" w:type="dxa"/>
          </w:tcPr>
          <w:p w14:paraId="2CB9113B" w14:textId="77777777" w:rsidR="00C63E25" w:rsidRPr="00350027" w:rsidRDefault="00C63E25" w:rsidP="00F33256">
            <w:pPr>
              <w:rPr>
                <w:rFonts w:asciiTheme="minorHAnsi" w:hAnsiTheme="minorHAnsi"/>
                <w:i/>
                <w:iCs/>
              </w:rPr>
            </w:pPr>
          </w:p>
        </w:tc>
        <w:tc>
          <w:tcPr>
            <w:tcW w:w="9320" w:type="dxa"/>
          </w:tcPr>
          <w:p w14:paraId="52D6DE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89655F2" w14:textId="77777777" w:rsidR="00C63E25" w:rsidRPr="00350027" w:rsidRDefault="00C63E25" w:rsidP="00C63E25">
      <w:pPr>
        <w:rPr>
          <w:rFonts w:asciiTheme="minorHAnsi" w:hAnsiTheme="minorHAnsi"/>
        </w:rPr>
      </w:pPr>
    </w:p>
    <w:p w14:paraId="4A6BF2C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4C309E51" w14:textId="77777777" w:rsidTr="00F33256">
        <w:tc>
          <w:tcPr>
            <w:tcW w:w="1559" w:type="dxa"/>
          </w:tcPr>
          <w:p w14:paraId="2A4D187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MRJ_SCU_STC_SRS_86</w:t>
            </w:r>
          </w:p>
        </w:tc>
        <w:tc>
          <w:tcPr>
            <w:tcW w:w="9320" w:type="dxa"/>
          </w:tcPr>
          <w:p w14:paraId="6AB0E0E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Co_Pilot_SHDL_Operation according to the following logic</w:t>
            </w:r>
          </w:p>
          <w:p w14:paraId="1EB0DCEE" w14:textId="77777777" w:rsidR="00C63E25" w:rsidRPr="00350027" w:rsidRDefault="00C63E25" w:rsidP="00F33256">
            <w:pPr>
              <w:rPr>
                <w:rFonts w:asciiTheme="minorHAnsi" w:hAnsiTheme="minorHAnsi"/>
              </w:rPr>
            </w:pPr>
          </w:p>
          <w:p w14:paraId="0218563B" w14:textId="77777777" w:rsidR="00C63E25" w:rsidRPr="00350027" w:rsidRDefault="00C63E25" w:rsidP="00F33256">
            <w:pPr>
              <w:rPr>
                <w:rFonts w:asciiTheme="minorHAnsi" w:hAnsiTheme="minorHAnsi"/>
              </w:rPr>
            </w:pPr>
            <w:r w:rsidRPr="00350027">
              <w:rPr>
                <w:rFonts w:asciiTheme="minorHAnsi" w:hAnsiTheme="minorHAnsi"/>
              </w:rPr>
              <w:t>IF (Co_Pilot SHDL Fitted = FALSE)</w:t>
            </w:r>
          </w:p>
          <w:p w14:paraId="7AB0B8A6" w14:textId="77777777" w:rsidR="00C63E25" w:rsidRPr="00350027" w:rsidRDefault="00C63E25" w:rsidP="00F33256">
            <w:pPr>
              <w:rPr>
                <w:rFonts w:asciiTheme="minorHAnsi" w:hAnsiTheme="minorHAnsi"/>
              </w:rPr>
            </w:pPr>
            <w:r w:rsidRPr="00350027">
              <w:rPr>
                <w:rFonts w:asciiTheme="minorHAnsi" w:hAnsiTheme="minorHAnsi"/>
              </w:rPr>
              <w:t xml:space="preserve">    Co-Pilot_SHDL_Operation_Valid = FALSE</w:t>
            </w:r>
          </w:p>
          <w:p w14:paraId="68A8A061" w14:textId="77777777" w:rsidR="00C63E25" w:rsidRPr="00350027" w:rsidRDefault="00C63E25" w:rsidP="00F33256">
            <w:pPr>
              <w:rPr>
                <w:rFonts w:asciiTheme="minorHAnsi" w:hAnsiTheme="minorHAnsi"/>
              </w:rPr>
            </w:pPr>
            <w:r w:rsidRPr="00350027">
              <w:rPr>
                <w:rFonts w:asciiTheme="minorHAnsi" w:hAnsiTheme="minorHAnsi"/>
              </w:rPr>
              <w:t xml:space="preserve">    Co_Pilot_SHDL_Operation = 0</w:t>
            </w:r>
          </w:p>
          <w:p w14:paraId="281DA58C" w14:textId="77777777" w:rsidR="00C63E25" w:rsidRPr="00350027" w:rsidRDefault="00C63E25" w:rsidP="00F33256">
            <w:pPr>
              <w:rPr>
                <w:rFonts w:asciiTheme="minorHAnsi" w:hAnsiTheme="minorHAnsi"/>
              </w:rPr>
            </w:pPr>
            <w:r w:rsidRPr="00350027">
              <w:rPr>
                <w:rFonts w:asciiTheme="minorHAnsi" w:hAnsiTheme="minorHAnsi"/>
              </w:rPr>
              <w:t>ELSE</w:t>
            </w:r>
          </w:p>
          <w:p w14:paraId="1464AC73" w14:textId="77777777" w:rsidR="00C63E25" w:rsidRPr="00350027" w:rsidRDefault="00C63E25" w:rsidP="00F33256">
            <w:pPr>
              <w:rPr>
                <w:rFonts w:asciiTheme="minorHAnsi" w:hAnsiTheme="minorHAnsi"/>
              </w:rPr>
            </w:pPr>
            <w:r w:rsidRPr="00350027">
              <w:rPr>
                <w:rFonts w:asciiTheme="minorHAnsi" w:hAnsiTheme="minorHAnsi"/>
              </w:rPr>
              <w:t xml:space="preserve">    IF  (Co_Pilot SHDL Operation 1 Health Monitor Status)</w:t>
            </w:r>
          </w:p>
          <w:p w14:paraId="75388147"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3C48844" w14:textId="77777777" w:rsidR="00C63E25" w:rsidRPr="00350027" w:rsidRDefault="00C63E25" w:rsidP="00F33256">
            <w:pPr>
              <w:rPr>
                <w:rFonts w:asciiTheme="minorHAnsi" w:hAnsiTheme="minorHAnsi"/>
              </w:rPr>
            </w:pPr>
            <w:r w:rsidRPr="00350027">
              <w:rPr>
                <w:rFonts w:asciiTheme="minorHAnsi" w:hAnsiTheme="minorHAnsi"/>
              </w:rPr>
              <w:tab/>
              <w:t>IF (Co_Pilot SHDL Operation 2 Health Monitor Status)</w:t>
            </w:r>
          </w:p>
          <w:p w14:paraId="75AC5BC3" w14:textId="77777777" w:rsidR="00C63E25" w:rsidRPr="00350027" w:rsidRDefault="00C63E25" w:rsidP="00F33256">
            <w:pPr>
              <w:rPr>
                <w:rFonts w:asciiTheme="minorHAnsi" w:hAnsiTheme="minorHAnsi"/>
              </w:rPr>
            </w:pPr>
            <w:r w:rsidRPr="00350027">
              <w:rPr>
                <w:rFonts w:asciiTheme="minorHAnsi" w:hAnsiTheme="minorHAnsi"/>
              </w:rPr>
              <w:tab/>
              <w:t>THEN</w:t>
            </w:r>
          </w:p>
          <w:p w14:paraId="7049377B"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FALSE</w:t>
            </w:r>
          </w:p>
          <w:p w14:paraId="43E25C66" w14:textId="77777777" w:rsidR="00C63E25" w:rsidRPr="00350027" w:rsidRDefault="00C63E25" w:rsidP="00F33256">
            <w:pPr>
              <w:rPr>
                <w:rFonts w:asciiTheme="minorHAnsi" w:hAnsiTheme="minorHAnsi"/>
              </w:rPr>
            </w:pPr>
            <w:r w:rsidRPr="00350027">
              <w:rPr>
                <w:rFonts w:asciiTheme="minorHAnsi" w:hAnsiTheme="minorHAnsi"/>
              </w:rPr>
              <w:tab/>
              <w:t xml:space="preserve">       Co_Pilot_SHDL_Operation = 0</w:t>
            </w:r>
          </w:p>
          <w:p w14:paraId="5DFF927D" w14:textId="77777777" w:rsidR="00C63E25" w:rsidRPr="00350027" w:rsidRDefault="00C63E25" w:rsidP="00F33256">
            <w:pPr>
              <w:rPr>
                <w:rFonts w:asciiTheme="minorHAnsi" w:hAnsiTheme="minorHAnsi"/>
              </w:rPr>
            </w:pPr>
            <w:r w:rsidRPr="00350027">
              <w:rPr>
                <w:rFonts w:asciiTheme="minorHAnsi" w:hAnsiTheme="minorHAnsi"/>
              </w:rPr>
              <w:tab/>
              <w:t>ELSE</w:t>
            </w:r>
          </w:p>
          <w:p w14:paraId="30A3B2A8" w14:textId="77777777" w:rsidR="00C63E25" w:rsidRPr="00350027" w:rsidRDefault="00C63E25" w:rsidP="00F33256">
            <w:pPr>
              <w:rPr>
                <w:rFonts w:asciiTheme="minorHAnsi" w:hAnsiTheme="minorHAnsi"/>
              </w:rPr>
            </w:pPr>
            <w:r w:rsidRPr="00350027">
              <w:rPr>
                <w:rFonts w:asciiTheme="minorHAnsi" w:hAnsiTheme="minorHAnsi"/>
              </w:rPr>
              <w:tab/>
              <w:t xml:space="preserve">       Co_Pilot_SHDL_Operation = Co_Pilot_SHDL_Operation_2</w:t>
            </w:r>
          </w:p>
          <w:p w14:paraId="1309AA6E"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TRUE</w:t>
            </w:r>
          </w:p>
          <w:p w14:paraId="74DBF7CD" w14:textId="77777777" w:rsidR="00C63E25" w:rsidRPr="00350027" w:rsidRDefault="00C63E25" w:rsidP="00F33256">
            <w:pPr>
              <w:rPr>
                <w:rFonts w:asciiTheme="minorHAnsi" w:hAnsiTheme="minorHAnsi"/>
              </w:rPr>
            </w:pPr>
            <w:r w:rsidRPr="00350027">
              <w:rPr>
                <w:rFonts w:asciiTheme="minorHAnsi" w:hAnsiTheme="minorHAnsi"/>
              </w:rPr>
              <w:tab/>
              <w:t>ENDIF</w:t>
            </w:r>
          </w:p>
          <w:p w14:paraId="35BE7C5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7B5F697" w14:textId="77777777" w:rsidR="00C63E25" w:rsidRPr="00350027" w:rsidRDefault="00C63E25" w:rsidP="00F33256">
            <w:pPr>
              <w:rPr>
                <w:rFonts w:asciiTheme="minorHAnsi" w:hAnsiTheme="minorHAnsi"/>
              </w:rPr>
            </w:pPr>
            <w:r w:rsidRPr="00350027">
              <w:rPr>
                <w:rFonts w:asciiTheme="minorHAnsi" w:hAnsiTheme="minorHAnsi"/>
              </w:rPr>
              <w:tab/>
              <w:t>IF (Co_Pilot SHDL Operation 2 Health Monitor Status)</w:t>
            </w:r>
          </w:p>
          <w:p w14:paraId="4AC1F3E5" w14:textId="77777777" w:rsidR="00C63E25" w:rsidRPr="00350027" w:rsidRDefault="00C63E25" w:rsidP="00F33256">
            <w:pPr>
              <w:rPr>
                <w:rFonts w:asciiTheme="minorHAnsi" w:hAnsiTheme="minorHAnsi"/>
              </w:rPr>
            </w:pPr>
            <w:r w:rsidRPr="00350027">
              <w:rPr>
                <w:rFonts w:asciiTheme="minorHAnsi" w:hAnsiTheme="minorHAnsi"/>
              </w:rPr>
              <w:tab/>
              <w:t>THEN</w:t>
            </w:r>
          </w:p>
          <w:p w14:paraId="0DB66765" w14:textId="77777777" w:rsidR="00C63E25" w:rsidRPr="00350027" w:rsidRDefault="00C63E25" w:rsidP="00F33256">
            <w:pPr>
              <w:rPr>
                <w:rFonts w:asciiTheme="minorHAnsi" w:hAnsiTheme="minorHAnsi"/>
              </w:rPr>
            </w:pPr>
            <w:r w:rsidRPr="00350027">
              <w:rPr>
                <w:rFonts w:asciiTheme="minorHAnsi" w:hAnsiTheme="minorHAnsi"/>
              </w:rPr>
              <w:tab/>
              <w:t xml:space="preserve">    Co_Pilot_SHDL_Operation = Co_Pilot_SHDL_Operation_1</w:t>
            </w:r>
          </w:p>
          <w:p w14:paraId="29A940F2"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TRUE</w:t>
            </w:r>
          </w:p>
          <w:p w14:paraId="5D2D40AE" w14:textId="77777777" w:rsidR="00C63E25" w:rsidRPr="00350027" w:rsidRDefault="00C63E25" w:rsidP="00F33256">
            <w:pPr>
              <w:rPr>
                <w:rFonts w:asciiTheme="minorHAnsi" w:hAnsiTheme="minorHAnsi"/>
              </w:rPr>
            </w:pPr>
            <w:r w:rsidRPr="00350027">
              <w:rPr>
                <w:rFonts w:asciiTheme="minorHAnsi" w:hAnsiTheme="minorHAnsi"/>
              </w:rPr>
              <w:tab/>
              <w:t>ELSE</w:t>
            </w:r>
          </w:p>
          <w:p w14:paraId="2C1738F7" w14:textId="77777777" w:rsidR="00C63E25" w:rsidRPr="00350027" w:rsidRDefault="00C63E25" w:rsidP="00F33256">
            <w:pPr>
              <w:rPr>
                <w:rFonts w:asciiTheme="minorHAnsi" w:hAnsiTheme="minorHAnsi"/>
              </w:rPr>
            </w:pPr>
            <w:r w:rsidRPr="00350027">
              <w:rPr>
                <w:rFonts w:asciiTheme="minorHAnsi" w:hAnsiTheme="minorHAnsi"/>
              </w:rPr>
              <w:tab/>
              <w:t xml:space="preserve">    IF (Co_Pilot SHDL Operation 1 and 2 Reasonableness Check Monitor Status)</w:t>
            </w:r>
          </w:p>
          <w:p w14:paraId="11F128D6" w14:textId="77777777" w:rsidR="00C63E25" w:rsidRPr="00350027" w:rsidRDefault="00C63E25" w:rsidP="00F33256">
            <w:pPr>
              <w:rPr>
                <w:rFonts w:asciiTheme="minorHAnsi" w:hAnsiTheme="minorHAnsi"/>
              </w:rPr>
            </w:pPr>
            <w:r w:rsidRPr="00350027">
              <w:rPr>
                <w:rFonts w:asciiTheme="minorHAnsi" w:hAnsiTheme="minorHAnsi"/>
              </w:rPr>
              <w:tab/>
              <w:t xml:space="preserve">    THEN</w:t>
            </w:r>
          </w:p>
          <w:p w14:paraId="6BB849B2"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FALSE</w:t>
            </w:r>
          </w:p>
          <w:p w14:paraId="17F0151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Co_Pilot_SHDL_Operation = 0</w:t>
            </w:r>
          </w:p>
          <w:p w14:paraId="7066150E"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1742A40A"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t>Co_Pilot_SHDL_Operation = mean of (Co_Pilot_SHDL_Operation_1, Co_Pilot_SHDL_Operation_2)</w:t>
            </w:r>
          </w:p>
          <w:p w14:paraId="729BC11D" w14:textId="77777777" w:rsidR="00C63E25" w:rsidRPr="00350027" w:rsidRDefault="00C63E25" w:rsidP="00F33256">
            <w:pPr>
              <w:rPr>
                <w:rFonts w:asciiTheme="minorHAnsi" w:hAnsiTheme="minorHAnsi"/>
              </w:rPr>
            </w:pPr>
            <w:r w:rsidRPr="00350027">
              <w:rPr>
                <w:rFonts w:asciiTheme="minorHAnsi" w:hAnsiTheme="minorHAnsi"/>
              </w:rPr>
              <w:tab/>
              <w:t xml:space="preserve">            Co-Pilot_SHDL_Operation_Valid = TRUE</w:t>
            </w:r>
          </w:p>
          <w:p w14:paraId="5C4C5930" w14:textId="77777777" w:rsidR="00C63E25" w:rsidRPr="00350027" w:rsidRDefault="00C63E25" w:rsidP="00F33256">
            <w:pPr>
              <w:rPr>
                <w:rFonts w:asciiTheme="minorHAnsi" w:hAnsiTheme="minorHAnsi"/>
              </w:rPr>
            </w:pPr>
            <w:r w:rsidRPr="00350027">
              <w:rPr>
                <w:rFonts w:asciiTheme="minorHAnsi" w:hAnsiTheme="minorHAnsi"/>
              </w:rPr>
              <w:tab/>
              <w:t xml:space="preserve">    ENDIF</w:t>
            </w:r>
          </w:p>
          <w:p w14:paraId="780676C0" w14:textId="77777777" w:rsidR="00C63E25" w:rsidRPr="00350027" w:rsidRDefault="00C63E25" w:rsidP="00F33256">
            <w:pPr>
              <w:rPr>
                <w:rFonts w:asciiTheme="minorHAnsi" w:hAnsiTheme="minorHAnsi"/>
              </w:rPr>
            </w:pPr>
            <w:r w:rsidRPr="00350027">
              <w:rPr>
                <w:rFonts w:asciiTheme="minorHAnsi" w:hAnsiTheme="minorHAnsi"/>
              </w:rPr>
              <w:tab/>
              <w:t>ENDIF</w:t>
            </w:r>
          </w:p>
          <w:p w14:paraId="2B06AEAB"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A67A6F8" w14:textId="77777777" w:rsidR="00C63E25" w:rsidRPr="00350027" w:rsidRDefault="00C63E25" w:rsidP="00F33256">
            <w:pPr>
              <w:rPr>
                <w:rFonts w:asciiTheme="minorHAnsi" w:hAnsiTheme="minorHAnsi"/>
              </w:rPr>
            </w:pPr>
            <w:r w:rsidRPr="00350027">
              <w:rPr>
                <w:rFonts w:asciiTheme="minorHAnsi" w:hAnsiTheme="minorHAnsi"/>
              </w:rPr>
              <w:t>ENDIF</w:t>
            </w:r>
          </w:p>
          <w:p w14:paraId="357D518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p>
          <w:p w14:paraId="23AEB025" w14:textId="77777777" w:rsidR="00C63E25" w:rsidRPr="00350027" w:rsidRDefault="00C63E25" w:rsidP="00F33256">
            <w:pPr>
              <w:rPr>
                <w:rFonts w:asciiTheme="minorHAnsi" w:hAnsiTheme="minorHAnsi"/>
              </w:rPr>
            </w:pPr>
            <w:r w:rsidRPr="00350027">
              <w:rPr>
                <w:rFonts w:asciiTheme="minorHAnsi" w:hAnsiTheme="minorHAnsi"/>
              </w:rPr>
              <w:t>Where Co_Pilot SHDL Operation 1 Health Monitor Status is defined in MRJ_SCU_STC_SRS_596</w:t>
            </w:r>
          </w:p>
          <w:p w14:paraId="7FA84312" w14:textId="77777777" w:rsidR="00C63E25" w:rsidRPr="00350027" w:rsidRDefault="00C63E25" w:rsidP="00F33256">
            <w:pPr>
              <w:rPr>
                <w:rFonts w:asciiTheme="minorHAnsi" w:hAnsiTheme="minorHAnsi"/>
              </w:rPr>
            </w:pPr>
            <w:r w:rsidRPr="00350027">
              <w:rPr>
                <w:rFonts w:asciiTheme="minorHAnsi" w:hAnsiTheme="minorHAnsi"/>
              </w:rPr>
              <w:t>Co_Pilot SHDL Operation 2 Health Monitor Status is defined in MRJ_SCU_STC_SRS_597</w:t>
            </w:r>
          </w:p>
          <w:p w14:paraId="7521FC40" w14:textId="77777777" w:rsidR="00C63E25" w:rsidRPr="00350027" w:rsidRDefault="00C63E25" w:rsidP="00F33256">
            <w:pPr>
              <w:rPr>
                <w:rFonts w:asciiTheme="minorHAnsi" w:hAnsiTheme="minorHAnsi"/>
              </w:rPr>
            </w:pPr>
            <w:r w:rsidRPr="00350027">
              <w:rPr>
                <w:rFonts w:asciiTheme="minorHAnsi" w:hAnsiTheme="minorHAnsi"/>
              </w:rPr>
              <w:t>Co_Pilot SHDL Operation 1 and 2 Reasonableness Check Monitor Status is defined in MRJ_SCU_STC_SRS_600</w:t>
            </w:r>
          </w:p>
          <w:p w14:paraId="33D7270D" w14:textId="77777777" w:rsidR="00C63E25" w:rsidRPr="00350027" w:rsidRDefault="00C63E25" w:rsidP="00F33256">
            <w:pPr>
              <w:rPr>
                <w:rFonts w:asciiTheme="minorHAnsi" w:hAnsiTheme="minorHAnsi"/>
              </w:rPr>
            </w:pPr>
            <w:r w:rsidRPr="00350027">
              <w:rPr>
                <w:rFonts w:asciiTheme="minorHAnsi" w:hAnsiTheme="minorHAnsi"/>
              </w:rPr>
              <w:t>Co_Pilot_SHDL_Operation_1 is defined in MRJ_SCU_STC_SRS_853</w:t>
            </w:r>
          </w:p>
          <w:p w14:paraId="6001E4AE" w14:textId="77777777" w:rsidR="00C63E25" w:rsidRPr="00350027" w:rsidRDefault="00C63E25" w:rsidP="00F33256">
            <w:pPr>
              <w:rPr>
                <w:rFonts w:asciiTheme="minorHAnsi" w:hAnsiTheme="minorHAnsi"/>
              </w:rPr>
            </w:pPr>
            <w:r w:rsidRPr="00350027">
              <w:rPr>
                <w:rFonts w:asciiTheme="minorHAnsi" w:hAnsiTheme="minorHAnsi"/>
              </w:rPr>
              <w:t>Co_Pilot_SHDL_Operation_2 is defined in MRJ_SCU_STC_SRS_85</w:t>
            </w:r>
          </w:p>
          <w:p w14:paraId="43AEC193" w14:textId="77777777" w:rsidR="00C63E25" w:rsidRPr="00350027" w:rsidRDefault="00C63E25" w:rsidP="00F33256">
            <w:pPr>
              <w:rPr>
                <w:rFonts w:asciiTheme="minorHAnsi" w:hAnsiTheme="minorHAnsi"/>
              </w:rPr>
            </w:pPr>
            <w:r w:rsidRPr="00350027">
              <w:rPr>
                <w:rFonts w:asciiTheme="minorHAnsi" w:hAnsiTheme="minorHAnsi"/>
              </w:rPr>
              <w:t>Co_Pilot SHDL Fitted is defined in MRJ_SCU_STC_SRS_79</w:t>
            </w:r>
          </w:p>
          <w:p w14:paraId="2245007E" w14:textId="77777777" w:rsidR="00C63E25" w:rsidRPr="00350027" w:rsidRDefault="00C63E25" w:rsidP="00F33256">
            <w:pPr>
              <w:rPr>
                <w:rFonts w:asciiTheme="minorHAnsi" w:hAnsiTheme="minorHAnsi"/>
                <w:i/>
                <w:iCs/>
              </w:rPr>
            </w:pPr>
          </w:p>
        </w:tc>
      </w:tr>
      <w:tr w:rsidR="00C63E25" w:rsidRPr="00350027" w14:paraId="5A8C0E63" w14:textId="77777777" w:rsidTr="00F33256">
        <w:tc>
          <w:tcPr>
            <w:tcW w:w="1559" w:type="dxa"/>
          </w:tcPr>
          <w:p w14:paraId="00365A47" w14:textId="77777777" w:rsidR="00C63E25" w:rsidRPr="00350027" w:rsidRDefault="00C63E25" w:rsidP="00F33256">
            <w:pPr>
              <w:rPr>
                <w:rFonts w:asciiTheme="minorHAnsi" w:hAnsiTheme="minorHAnsi"/>
                <w:i/>
                <w:iCs/>
              </w:rPr>
            </w:pPr>
          </w:p>
        </w:tc>
        <w:tc>
          <w:tcPr>
            <w:tcW w:w="9320" w:type="dxa"/>
          </w:tcPr>
          <w:p w14:paraId="403208E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1B3D932" w14:textId="77777777" w:rsidTr="00F33256">
        <w:tc>
          <w:tcPr>
            <w:tcW w:w="1559" w:type="dxa"/>
          </w:tcPr>
          <w:p w14:paraId="4A10C1FB" w14:textId="77777777" w:rsidR="00C63E25" w:rsidRPr="00350027" w:rsidRDefault="00C63E25" w:rsidP="00F33256">
            <w:pPr>
              <w:rPr>
                <w:rFonts w:asciiTheme="minorHAnsi" w:hAnsiTheme="minorHAnsi"/>
                <w:i/>
                <w:iCs/>
              </w:rPr>
            </w:pPr>
          </w:p>
        </w:tc>
        <w:tc>
          <w:tcPr>
            <w:tcW w:w="9320" w:type="dxa"/>
          </w:tcPr>
          <w:p w14:paraId="7FEEA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057F358" w14:textId="77777777" w:rsidTr="00F33256">
        <w:tc>
          <w:tcPr>
            <w:tcW w:w="1559" w:type="dxa"/>
          </w:tcPr>
          <w:p w14:paraId="6BA00E6E" w14:textId="77777777" w:rsidR="00C63E25" w:rsidRPr="00350027" w:rsidRDefault="00C63E25" w:rsidP="00F33256">
            <w:pPr>
              <w:rPr>
                <w:rFonts w:asciiTheme="minorHAnsi" w:hAnsiTheme="minorHAnsi"/>
                <w:i/>
                <w:iCs/>
              </w:rPr>
            </w:pPr>
          </w:p>
        </w:tc>
        <w:tc>
          <w:tcPr>
            <w:tcW w:w="9320" w:type="dxa"/>
          </w:tcPr>
          <w:p w14:paraId="765685C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91F6A21" w14:textId="77777777" w:rsidR="00C63E25" w:rsidRPr="00350027" w:rsidRDefault="00C63E25" w:rsidP="00C63E25">
      <w:pPr>
        <w:rPr>
          <w:rFonts w:asciiTheme="minorHAnsi" w:hAnsiTheme="minorHAnsi"/>
        </w:rPr>
      </w:pPr>
    </w:p>
    <w:p w14:paraId="45377B3C" w14:textId="77777777" w:rsidR="00C63E25" w:rsidRPr="00350027" w:rsidRDefault="00C63E25" w:rsidP="00C63E25">
      <w:pPr>
        <w:pStyle w:val="Heading5"/>
        <w:rPr>
          <w:rFonts w:asciiTheme="minorHAnsi" w:hAnsiTheme="minorHAnsi"/>
        </w:rPr>
      </w:pPr>
      <w:r w:rsidRPr="00350027">
        <w:rPr>
          <w:rFonts w:asciiTheme="minorHAnsi" w:hAnsiTheme="minorHAnsi"/>
        </w:rPr>
        <w:t>SACT Logical Level Processing</w:t>
      </w:r>
    </w:p>
    <w:p w14:paraId="7C7F8163" w14:textId="77777777" w:rsidR="00C63E25" w:rsidRPr="00350027" w:rsidRDefault="00C63E25" w:rsidP="00C63E25">
      <w:pPr>
        <w:rPr>
          <w:rFonts w:asciiTheme="minorHAnsi" w:hAnsiTheme="minorHAnsi"/>
        </w:rPr>
      </w:pPr>
      <w:r w:rsidRPr="00350027">
        <w:rPr>
          <w:rFonts w:asciiTheme="minorHAnsi" w:hAnsiTheme="minorHAnsi"/>
          <w:b/>
          <w:bCs/>
        </w:rPr>
        <w:t>Overview of SACT Determination</w:t>
      </w:r>
    </w:p>
    <w:p w14:paraId="4293B5F1" w14:textId="77777777" w:rsidR="00C63E25" w:rsidRPr="00350027" w:rsidRDefault="00C63E25" w:rsidP="00C63E25">
      <w:pPr>
        <w:rPr>
          <w:rFonts w:asciiTheme="minorHAnsi" w:hAnsiTheme="minorHAnsi"/>
        </w:rPr>
      </w:pPr>
      <w:r w:rsidRPr="00350027">
        <w:rPr>
          <w:rFonts w:asciiTheme="minorHAnsi" w:hAnsiTheme="minorHAnsi"/>
        </w:rPr>
        <w:t xml:space="preserve">There are four LVDTs: two left-hand and two right-hand.  A voltage ratio is calculated for each LVDT interface as previously described.  </w:t>
      </w:r>
    </w:p>
    <w:p w14:paraId="37B7A582" w14:textId="77777777" w:rsidR="00C63E25" w:rsidRPr="00350027" w:rsidRDefault="00C63E25" w:rsidP="00C63E25">
      <w:pPr>
        <w:rPr>
          <w:rFonts w:asciiTheme="minorHAnsi" w:hAnsiTheme="minorHAnsi"/>
        </w:rPr>
      </w:pPr>
      <w:r w:rsidRPr="00350027">
        <w:rPr>
          <w:rFonts w:asciiTheme="minorHAnsi" w:hAnsiTheme="minorHAnsi"/>
        </w:rPr>
        <w:t>Essentially there are two angles that correspond to any measured ratio, referred to here as the lower and upper angles which are on either side of the minimum ratio in Figure 6.5-1. The true angle is calculated on a scheme based on the eight candidate angles obtained from the four ratios in a way that does not contain discontinuities close to the zero degree point.  This scheme is depicted in Figure 6.5-1</w:t>
      </w:r>
      <w:r w:rsidRPr="00350027">
        <w:rPr>
          <w:rFonts w:asciiTheme="minorHAnsi" w:hAnsiTheme="minorHAnsi"/>
          <w:b/>
          <w:bCs/>
        </w:rPr>
        <w:t xml:space="preserve"> </w:t>
      </w:r>
      <w:r w:rsidRPr="00350027">
        <w:rPr>
          <w:rFonts w:asciiTheme="minorHAnsi" w:hAnsiTheme="minorHAnsi"/>
        </w:rPr>
        <w:t>below:</w:t>
      </w:r>
    </w:p>
    <w:p w14:paraId="1B554698" w14:textId="77777777" w:rsidR="00C63E25" w:rsidRPr="00350027" w:rsidRDefault="00C63E25" w:rsidP="00C63E25">
      <w:pPr>
        <w:rPr>
          <w:rFonts w:asciiTheme="minorHAnsi" w:hAnsiTheme="minorHAnsi"/>
        </w:rPr>
      </w:pPr>
    </w:p>
    <w:p w14:paraId="3181EAF2" w14:textId="77777777" w:rsidR="00C63E25" w:rsidRPr="00350027" w:rsidRDefault="00C63E25" w:rsidP="00C63E25">
      <w:pPr>
        <w:rPr>
          <w:rFonts w:asciiTheme="minorHAnsi" w:hAnsiTheme="minorHAnsi"/>
        </w:rPr>
      </w:pPr>
      <w:r w:rsidRPr="00350027">
        <w:rPr>
          <w:rFonts w:asciiTheme="minorHAnsi" w:hAnsiTheme="minorHAnsi"/>
          <w:noProof/>
          <w:lang w:eastAsia="en-GB"/>
        </w:rPr>
        <w:drawing>
          <wp:inline distT="0" distB="0" distL="0" distR="0" wp14:anchorId="301BF06D" wp14:editId="3AE36222">
            <wp:extent cx="5486400" cy="41148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601F0274" w14:textId="77777777" w:rsidR="00C63E25" w:rsidRPr="00350027" w:rsidRDefault="00C63E25" w:rsidP="00C63E25">
      <w:pPr>
        <w:rPr>
          <w:rFonts w:asciiTheme="minorHAnsi" w:hAnsiTheme="minorHAnsi"/>
          <w:b/>
          <w:bCs/>
        </w:rPr>
      </w:pPr>
      <w:r w:rsidRPr="00350027">
        <w:rPr>
          <w:rFonts w:asciiTheme="minorHAnsi" w:hAnsiTheme="minorHAnsi"/>
          <w:b/>
          <w:bCs/>
        </w:rPr>
        <w:t>Figure 6.5-1 - Translation from Ratio to Angle</w:t>
      </w:r>
    </w:p>
    <w:p w14:paraId="20AE135B" w14:textId="77777777" w:rsidR="00C63E25" w:rsidRPr="00350027" w:rsidRDefault="00C63E25" w:rsidP="00C63E25">
      <w:pPr>
        <w:rPr>
          <w:rFonts w:asciiTheme="minorHAnsi" w:hAnsiTheme="minorHAnsi"/>
          <w:b/>
          <w:bCs/>
        </w:rPr>
      </w:pPr>
    </w:p>
    <w:p w14:paraId="51293D29" w14:textId="77777777" w:rsidR="00C63E25" w:rsidRPr="00350027" w:rsidRDefault="00C63E25" w:rsidP="00C63E25">
      <w:pPr>
        <w:rPr>
          <w:rFonts w:asciiTheme="minorHAnsi" w:hAnsiTheme="minorHAnsi"/>
        </w:rPr>
      </w:pPr>
      <w:r w:rsidRPr="00350027">
        <w:rPr>
          <w:rFonts w:asciiTheme="minorHAnsi" w:hAnsiTheme="minorHAnsi"/>
        </w:rPr>
        <w:lastRenderedPageBreak/>
        <w:t>For a left-hand LVDT, the lower angle is obtained by linear interpolation using the section of the appropriate look-up table from the lower limit to the minimum, the “Left lower” curve in Figure 6.5-1. The upper angle is computed by reflection in the y = 27 line.</w:t>
      </w:r>
    </w:p>
    <w:p w14:paraId="361C2317" w14:textId="77777777" w:rsidR="00C63E25" w:rsidRPr="00350027" w:rsidRDefault="00C63E25" w:rsidP="00C63E25">
      <w:pPr>
        <w:rPr>
          <w:rFonts w:asciiTheme="minorHAnsi" w:hAnsiTheme="minorHAnsi"/>
        </w:rPr>
      </w:pPr>
    </w:p>
    <w:p w14:paraId="707AF0FC" w14:textId="77777777" w:rsidR="00C63E25" w:rsidRPr="00350027" w:rsidRDefault="00C63E25" w:rsidP="00C63E25">
      <w:pPr>
        <w:rPr>
          <w:rFonts w:asciiTheme="minorHAnsi" w:hAnsiTheme="minorHAnsi"/>
        </w:rPr>
      </w:pPr>
      <w:r w:rsidRPr="00350027">
        <w:rPr>
          <w:rFonts w:asciiTheme="minorHAnsi" w:hAnsiTheme="minorHAnsi"/>
        </w:rPr>
        <w:t xml:space="preserve">For a right-hand LVDT, the upper angle is obtained by polynomial interpolation using the section of the appropriate look-up table from the minimum to the upper limit, the “Right upper” curve in Figure 6.5-1  The lower angle is computed by reflection in the y = -27 line. </w:t>
      </w:r>
    </w:p>
    <w:p w14:paraId="377BE643" w14:textId="77777777" w:rsidR="00C63E25" w:rsidRPr="00350027" w:rsidRDefault="00C63E25" w:rsidP="00C63E25">
      <w:pPr>
        <w:rPr>
          <w:rFonts w:asciiTheme="minorHAnsi" w:hAnsiTheme="minorHAnsi"/>
        </w:rPr>
      </w:pPr>
      <w:r w:rsidRPr="00350027">
        <w:rPr>
          <w:rFonts w:asciiTheme="minorHAnsi" w:hAnsiTheme="minorHAnsi"/>
        </w:rPr>
        <w:t>The interpolation is done using a ratio-to-angle lookup created by polynomial interpolation between the existing data points.  The integer part of the Q0.14 ratio gives the lower index into the look-up and the fractional part is used to derive the weights of the two table entries that are interpolated.  The angles are in Q8.7 to cover the full ±140° range.</w:t>
      </w:r>
    </w:p>
    <w:p w14:paraId="273D75C7" w14:textId="77777777" w:rsidR="00C63E25" w:rsidRPr="00350027" w:rsidRDefault="00C63E25" w:rsidP="00C63E25">
      <w:pPr>
        <w:rPr>
          <w:rFonts w:asciiTheme="minorHAnsi" w:hAnsiTheme="minorHAnsi"/>
        </w:rPr>
      </w:pPr>
      <w:r w:rsidRPr="00350027">
        <w:rPr>
          <w:rFonts w:asciiTheme="minorHAnsi" w:hAnsiTheme="minorHAnsi"/>
        </w:rPr>
        <w:t xml:space="preserve">Triples of angles are selected to determine angle validity.  There are 12 possible triples that can be selected from the eight angles using only one lower or upper angle from each LVDT.  </w:t>
      </w:r>
    </w:p>
    <w:p w14:paraId="7BDC1A2C" w14:textId="77777777" w:rsidR="00C63E25" w:rsidRPr="00350027" w:rsidRDefault="00C63E25" w:rsidP="00C63E25">
      <w:pPr>
        <w:rPr>
          <w:rFonts w:asciiTheme="minorHAnsi" w:hAnsiTheme="minorHAnsi"/>
        </w:rPr>
      </w:pPr>
      <w:r w:rsidRPr="00350027">
        <w:rPr>
          <w:rFonts w:asciiTheme="minorHAnsi" w:hAnsiTheme="minorHAnsi"/>
          <w:noProof/>
          <w:lang w:eastAsia="en-GB"/>
        </w:rPr>
        <w:drawing>
          <wp:inline distT="0" distB="0" distL="0" distR="0" wp14:anchorId="403898B4" wp14:editId="56470FE0">
            <wp:extent cx="5486400" cy="41148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45E503BE" w14:textId="77777777" w:rsidR="00C63E25" w:rsidRPr="00350027" w:rsidRDefault="00C63E25" w:rsidP="00C63E25">
      <w:pPr>
        <w:rPr>
          <w:rFonts w:asciiTheme="minorHAnsi" w:hAnsiTheme="minorHAnsi"/>
          <w:b/>
          <w:bCs/>
        </w:rPr>
      </w:pPr>
      <w:r w:rsidRPr="00350027">
        <w:rPr>
          <w:rFonts w:asciiTheme="minorHAnsi" w:hAnsiTheme="minorHAnsi"/>
          <w:b/>
          <w:bCs/>
        </w:rPr>
        <w:t>Figure 6.5-2 - Angle Weighting Function</w:t>
      </w:r>
    </w:p>
    <w:p w14:paraId="7DCD704E" w14:textId="77777777" w:rsidR="00C63E25" w:rsidRPr="00350027" w:rsidRDefault="00C63E25" w:rsidP="00C63E25">
      <w:pPr>
        <w:rPr>
          <w:rFonts w:asciiTheme="minorHAnsi" w:hAnsiTheme="minorHAnsi"/>
          <w:b/>
          <w:bCs/>
        </w:rPr>
      </w:pPr>
    </w:p>
    <w:p w14:paraId="4D5A49D6" w14:textId="77777777" w:rsidR="00C63E25" w:rsidRPr="00350027" w:rsidRDefault="00C63E25" w:rsidP="00C63E25">
      <w:pPr>
        <w:rPr>
          <w:rFonts w:asciiTheme="minorHAnsi" w:hAnsiTheme="minorHAnsi"/>
        </w:rPr>
      </w:pPr>
      <w:r w:rsidRPr="00350027">
        <w:rPr>
          <w:rFonts w:asciiTheme="minorHAnsi" w:hAnsiTheme="minorHAnsi"/>
        </w:rPr>
        <w:t>The weight for each angle is calculated by linear interpolation of the weighting function.  The weighting function, shown in Figure 6.5-2, is symmetric about the minimum ratio so it is only necessary to calculate the weight for the lower angle for an LVDT and duplicate it for the upper angle.  Since the weighting table is symmetric only the left-hand LVDT weighting function is needed.</w:t>
      </w:r>
    </w:p>
    <w:p w14:paraId="1BCF66FE" w14:textId="77777777" w:rsidR="00C63E25" w:rsidRPr="00350027" w:rsidRDefault="00C63E25" w:rsidP="00C63E25">
      <w:pPr>
        <w:rPr>
          <w:rFonts w:asciiTheme="minorHAnsi" w:hAnsiTheme="minorHAnsi"/>
        </w:rPr>
      </w:pPr>
    </w:p>
    <w:p w14:paraId="7EAEE65A" w14:textId="77777777" w:rsidR="00C63E25" w:rsidRPr="00350027" w:rsidRDefault="00C63E25" w:rsidP="00C63E25">
      <w:pPr>
        <w:rPr>
          <w:rFonts w:asciiTheme="minorHAnsi" w:hAnsiTheme="minorHAnsi"/>
        </w:rPr>
      </w:pPr>
      <w:r w:rsidRPr="00350027">
        <w:rPr>
          <w:rFonts w:asciiTheme="minorHAnsi" w:hAnsiTheme="minorHAnsi"/>
        </w:rPr>
        <w:t>The angle weights for invalid angles are set to zero e.g. by multiplying the weight by the validity of the angle they are associated with.  The resultant “valid weights” vector is summed.  If this sum is zero then the No Angle Found fault will be set and the previous angle will be used.  Note: this should never happen.</w:t>
      </w:r>
    </w:p>
    <w:p w14:paraId="16C800DC" w14:textId="77777777" w:rsidR="00C63E25" w:rsidRPr="00350027" w:rsidRDefault="00C63E25" w:rsidP="00C63E25">
      <w:pPr>
        <w:rPr>
          <w:rFonts w:asciiTheme="minorHAnsi" w:hAnsiTheme="minorHAnsi"/>
        </w:rPr>
      </w:pPr>
      <w:r w:rsidRPr="00350027">
        <w:rPr>
          <w:rFonts w:asciiTheme="minorHAnsi" w:hAnsiTheme="minorHAnsi"/>
        </w:rPr>
        <w:t>Assuming the “valid weights” sum is non-zero then the angles are weighted by the elements of the “valid weights” array.  The angle estimate is formed by dividing the weighted sum of the angles by the sum of the valid weights.</w:t>
      </w:r>
    </w:p>
    <w:p w14:paraId="11D5BCA2" w14:textId="77777777" w:rsidR="00C63E25" w:rsidRPr="00350027" w:rsidRDefault="00C63E25" w:rsidP="00C63E25">
      <w:pPr>
        <w:rPr>
          <w:rFonts w:asciiTheme="minorHAnsi" w:hAnsiTheme="minorHAnsi"/>
        </w:rPr>
      </w:pPr>
      <w:r w:rsidRPr="00350027">
        <w:rPr>
          <w:rFonts w:asciiTheme="minorHAnsi" w:hAnsiTheme="minorHAnsi"/>
        </w:rPr>
        <w:t>In summary the following processing is performed:</w:t>
      </w:r>
    </w:p>
    <w:p w14:paraId="4FB25BFB" w14:textId="77777777" w:rsidR="00C63E25" w:rsidRPr="00350027" w:rsidRDefault="00C63E25" w:rsidP="00C63E25">
      <w:pPr>
        <w:ind w:left="360"/>
        <w:rPr>
          <w:rFonts w:asciiTheme="minorHAnsi" w:hAnsiTheme="minorHAnsi"/>
        </w:rPr>
      </w:pPr>
      <w:r w:rsidRPr="00350027">
        <w:rPr>
          <w:rFonts w:asciiTheme="minorHAnsi" w:hAnsiTheme="minorHAnsi"/>
        </w:rPr>
        <w:t>1)</w:t>
      </w:r>
      <w:r w:rsidRPr="00350027">
        <w:rPr>
          <w:rFonts w:asciiTheme="minorHAnsi" w:hAnsiTheme="minorHAnsi"/>
        </w:rPr>
        <w:tab/>
        <w:t xml:space="preserve">The ratio is used to determine a pair of input angles via interpolation that could have produced that ratio: a lower and upper angle. </w:t>
      </w:r>
    </w:p>
    <w:p w14:paraId="087F90D1" w14:textId="77777777" w:rsidR="00C63E25" w:rsidRPr="00350027" w:rsidRDefault="00C63E25" w:rsidP="00C63E25">
      <w:pPr>
        <w:ind w:left="360"/>
        <w:rPr>
          <w:rFonts w:asciiTheme="minorHAnsi" w:hAnsiTheme="minorHAnsi"/>
        </w:rPr>
      </w:pPr>
      <w:r w:rsidRPr="00350027">
        <w:rPr>
          <w:rFonts w:asciiTheme="minorHAnsi" w:hAnsiTheme="minorHAnsi"/>
        </w:rPr>
        <w:t>2)</w:t>
      </w:r>
      <w:r w:rsidRPr="00350027">
        <w:rPr>
          <w:rFonts w:asciiTheme="minorHAnsi" w:hAnsiTheme="minorHAnsi"/>
        </w:rPr>
        <w:tab/>
        <w:t xml:space="preserve"> Each angle is weighted according to a non-linear weighting function.  </w:t>
      </w:r>
    </w:p>
    <w:p w14:paraId="20E3533B" w14:textId="77777777" w:rsidR="00C63E25" w:rsidRPr="00350027" w:rsidRDefault="00C63E25" w:rsidP="00C63E25">
      <w:pPr>
        <w:ind w:left="360"/>
        <w:rPr>
          <w:rFonts w:asciiTheme="minorHAnsi" w:hAnsiTheme="minorHAnsi"/>
        </w:rPr>
      </w:pPr>
      <w:r w:rsidRPr="00350027">
        <w:rPr>
          <w:rFonts w:asciiTheme="minorHAnsi" w:hAnsiTheme="minorHAnsi"/>
        </w:rPr>
        <w:t>3)</w:t>
      </w:r>
      <w:r w:rsidRPr="00350027">
        <w:rPr>
          <w:rFonts w:asciiTheme="minorHAnsi" w:hAnsiTheme="minorHAnsi"/>
        </w:rPr>
        <w:tab/>
        <w:t xml:space="preserve">Triples of angles are selected using only one lower or upper angle from each LVDT.  The angle triples are checked for consistency and the angles in consistent triples are denoted as valid. </w:t>
      </w:r>
    </w:p>
    <w:p w14:paraId="4BFCC5D7" w14:textId="77777777" w:rsidR="00C63E25" w:rsidRPr="00350027" w:rsidRDefault="00C63E25" w:rsidP="00C63E25">
      <w:pPr>
        <w:ind w:left="360"/>
        <w:rPr>
          <w:rFonts w:asciiTheme="minorHAnsi" w:hAnsiTheme="minorHAnsi"/>
        </w:rPr>
      </w:pPr>
      <w:r w:rsidRPr="00350027">
        <w:rPr>
          <w:rFonts w:asciiTheme="minorHAnsi" w:hAnsiTheme="minorHAnsi"/>
        </w:rPr>
        <w:lastRenderedPageBreak/>
        <w:t>4)</w:t>
      </w:r>
      <w:r w:rsidRPr="00350027">
        <w:rPr>
          <w:rFonts w:asciiTheme="minorHAnsi" w:hAnsiTheme="minorHAnsi"/>
        </w:rPr>
        <w:tab/>
        <w:t>The validity for each angle is complemented by LVDT Health Status and LVDT Reasonableness Status information.</w:t>
      </w:r>
    </w:p>
    <w:p w14:paraId="3B3EA6EB" w14:textId="77777777" w:rsidR="00C63E25" w:rsidRPr="00350027" w:rsidRDefault="00C63E25" w:rsidP="00C63E25">
      <w:pPr>
        <w:ind w:left="360"/>
        <w:rPr>
          <w:rFonts w:asciiTheme="minorHAnsi" w:hAnsiTheme="minorHAnsi"/>
        </w:rPr>
      </w:pPr>
      <w:r w:rsidRPr="00350027">
        <w:rPr>
          <w:rFonts w:asciiTheme="minorHAnsi" w:hAnsiTheme="minorHAnsi"/>
        </w:rPr>
        <w:t>5)</w:t>
      </w:r>
      <w:r w:rsidRPr="00350027">
        <w:rPr>
          <w:rFonts w:asciiTheme="minorHAnsi" w:hAnsiTheme="minorHAnsi"/>
        </w:rPr>
        <w:tab/>
        <w:t>The angles, weights and validities are combined to calculate an overall angle estimate.</w:t>
      </w:r>
    </w:p>
    <w:p w14:paraId="6D9648BB" w14:textId="77777777" w:rsidR="00C63E25" w:rsidRPr="00350027" w:rsidRDefault="00C63E25" w:rsidP="00C63E25">
      <w:pPr>
        <w:rPr>
          <w:rFonts w:asciiTheme="minorHAnsi" w:hAnsiTheme="minorHAnsi"/>
        </w:rPr>
      </w:pPr>
    </w:p>
    <w:p w14:paraId="3971131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A1587B8" w14:textId="77777777" w:rsidTr="00F33256">
        <w:tc>
          <w:tcPr>
            <w:tcW w:w="1559" w:type="dxa"/>
          </w:tcPr>
          <w:p w14:paraId="41F6153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MRJ_SCU_STC_SRS_1228</w:t>
            </w:r>
          </w:p>
        </w:tc>
        <w:tc>
          <w:tcPr>
            <w:tcW w:w="9320" w:type="dxa"/>
          </w:tcPr>
          <w:p w14:paraId="18990A9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Ratiometric_Position[LH_LVDT1] into a LH physical nose-wheel position value LH LVDT1 Lower Angle, referred to from now on as Angle_1, by interpolating a result from the Left_Lvdt_Angle_Lookup table held in the STC Program configuration data.</w:t>
            </w:r>
          </w:p>
          <w:p w14:paraId="423734DE" w14:textId="77777777" w:rsidR="00C63E25" w:rsidRPr="00350027" w:rsidRDefault="00C63E25" w:rsidP="00F33256">
            <w:pPr>
              <w:rPr>
                <w:rFonts w:asciiTheme="minorHAnsi" w:hAnsiTheme="minorHAnsi"/>
              </w:rPr>
            </w:pPr>
            <w:r w:rsidRPr="00350027">
              <w:rPr>
                <w:rFonts w:asciiTheme="minorHAnsi" w:hAnsiTheme="minorHAnsi"/>
              </w:rPr>
              <w:br/>
              <w:t>Where Ratiometric_Position[LH_LVDT1]  is the value defined in MRJ_SCU_STC_SRS_65.</w:t>
            </w:r>
          </w:p>
          <w:p w14:paraId="5AF3FA78"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5CDCB4EB" w14:textId="77777777" w:rsidR="00C63E25" w:rsidRPr="00350027" w:rsidRDefault="00C63E25" w:rsidP="00F33256">
            <w:pPr>
              <w:rPr>
                <w:rFonts w:asciiTheme="minorHAnsi" w:hAnsiTheme="minorHAnsi"/>
                <w:i/>
                <w:iCs/>
              </w:rPr>
            </w:pPr>
          </w:p>
        </w:tc>
      </w:tr>
      <w:tr w:rsidR="00C63E25" w:rsidRPr="00350027" w14:paraId="6E4E17BC" w14:textId="77777777" w:rsidTr="00F33256">
        <w:tc>
          <w:tcPr>
            <w:tcW w:w="1559" w:type="dxa"/>
          </w:tcPr>
          <w:p w14:paraId="47046A58" w14:textId="77777777" w:rsidR="00C63E25" w:rsidRPr="00350027" w:rsidRDefault="00C63E25" w:rsidP="00F33256">
            <w:pPr>
              <w:rPr>
                <w:rFonts w:asciiTheme="minorHAnsi" w:hAnsiTheme="minorHAnsi"/>
                <w:i/>
                <w:iCs/>
              </w:rPr>
            </w:pPr>
          </w:p>
        </w:tc>
        <w:tc>
          <w:tcPr>
            <w:tcW w:w="9320" w:type="dxa"/>
          </w:tcPr>
          <w:p w14:paraId="0F709D4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408069" w14:textId="77777777" w:rsidTr="00F33256">
        <w:tc>
          <w:tcPr>
            <w:tcW w:w="1559" w:type="dxa"/>
          </w:tcPr>
          <w:p w14:paraId="44F185ED" w14:textId="77777777" w:rsidR="00C63E25" w:rsidRPr="00350027" w:rsidRDefault="00C63E25" w:rsidP="00F33256">
            <w:pPr>
              <w:rPr>
                <w:rFonts w:asciiTheme="minorHAnsi" w:hAnsiTheme="minorHAnsi"/>
                <w:i/>
                <w:iCs/>
              </w:rPr>
            </w:pPr>
          </w:p>
        </w:tc>
        <w:tc>
          <w:tcPr>
            <w:tcW w:w="9320" w:type="dxa"/>
          </w:tcPr>
          <w:p w14:paraId="00ABAE0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80E646C" w14:textId="77777777" w:rsidTr="00F33256">
        <w:tc>
          <w:tcPr>
            <w:tcW w:w="1559" w:type="dxa"/>
          </w:tcPr>
          <w:p w14:paraId="268B20A0" w14:textId="77777777" w:rsidR="00C63E25" w:rsidRPr="00350027" w:rsidRDefault="00C63E25" w:rsidP="00F33256">
            <w:pPr>
              <w:rPr>
                <w:rFonts w:asciiTheme="minorHAnsi" w:hAnsiTheme="minorHAnsi"/>
                <w:i/>
                <w:iCs/>
              </w:rPr>
            </w:pPr>
          </w:p>
        </w:tc>
        <w:tc>
          <w:tcPr>
            <w:tcW w:w="9320" w:type="dxa"/>
          </w:tcPr>
          <w:p w14:paraId="426F6F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B2F4F96" w14:textId="77777777" w:rsidR="00C63E25" w:rsidRPr="00350027" w:rsidRDefault="00C63E25" w:rsidP="00C63E25">
      <w:pPr>
        <w:rPr>
          <w:rFonts w:asciiTheme="minorHAnsi" w:hAnsiTheme="minorHAnsi"/>
        </w:rPr>
      </w:pPr>
    </w:p>
    <w:p w14:paraId="110D0AD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52AA8D8" w14:textId="77777777" w:rsidTr="00F33256">
        <w:tc>
          <w:tcPr>
            <w:tcW w:w="1559" w:type="dxa"/>
          </w:tcPr>
          <w:p w14:paraId="3C66339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MRJ_SCU_STC_SRS_1229</w:t>
            </w:r>
          </w:p>
        </w:tc>
        <w:tc>
          <w:tcPr>
            <w:tcW w:w="9320" w:type="dxa"/>
          </w:tcPr>
          <w:p w14:paraId="37D7403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LH LVDT1 Upper Angle, referred to from now on as Angle_2, by subtracting Angle_1 from 54 (in Q8.7).</w:t>
            </w:r>
          </w:p>
          <w:p w14:paraId="57C75592" w14:textId="77777777" w:rsidR="00C63E25" w:rsidRPr="00350027" w:rsidRDefault="00C63E25" w:rsidP="00F33256">
            <w:pPr>
              <w:rPr>
                <w:rFonts w:asciiTheme="minorHAnsi" w:hAnsiTheme="minorHAnsi"/>
                <w:i/>
                <w:iCs/>
              </w:rPr>
            </w:pPr>
          </w:p>
        </w:tc>
      </w:tr>
      <w:tr w:rsidR="00C63E25" w:rsidRPr="00350027" w14:paraId="4ACF4213" w14:textId="77777777" w:rsidTr="00F33256">
        <w:tc>
          <w:tcPr>
            <w:tcW w:w="1559" w:type="dxa"/>
          </w:tcPr>
          <w:p w14:paraId="209C220A" w14:textId="77777777" w:rsidR="00C63E25" w:rsidRPr="00350027" w:rsidRDefault="00C63E25" w:rsidP="00F33256">
            <w:pPr>
              <w:rPr>
                <w:rFonts w:asciiTheme="minorHAnsi" w:hAnsiTheme="minorHAnsi"/>
                <w:i/>
                <w:iCs/>
              </w:rPr>
            </w:pPr>
          </w:p>
        </w:tc>
        <w:tc>
          <w:tcPr>
            <w:tcW w:w="9320" w:type="dxa"/>
          </w:tcPr>
          <w:p w14:paraId="20D29C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8DEBF0" w14:textId="77777777" w:rsidTr="00F33256">
        <w:tc>
          <w:tcPr>
            <w:tcW w:w="1559" w:type="dxa"/>
          </w:tcPr>
          <w:p w14:paraId="0C26A33B" w14:textId="77777777" w:rsidR="00C63E25" w:rsidRPr="00350027" w:rsidRDefault="00C63E25" w:rsidP="00F33256">
            <w:pPr>
              <w:rPr>
                <w:rFonts w:asciiTheme="minorHAnsi" w:hAnsiTheme="minorHAnsi"/>
                <w:i/>
                <w:iCs/>
              </w:rPr>
            </w:pPr>
          </w:p>
        </w:tc>
        <w:tc>
          <w:tcPr>
            <w:tcW w:w="9320" w:type="dxa"/>
          </w:tcPr>
          <w:p w14:paraId="4150B7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06E37C9" w14:textId="77777777" w:rsidTr="00F33256">
        <w:tc>
          <w:tcPr>
            <w:tcW w:w="1559" w:type="dxa"/>
          </w:tcPr>
          <w:p w14:paraId="6FA1418F" w14:textId="77777777" w:rsidR="00C63E25" w:rsidRPr="00350027" w:rsidRDefault="00C63E25" w:rsidP="00F33256">
            <w:pPr>
              <w:rPr>
                <w:rFonts w:asciiTheme="minorHAnsi" w:hAnsiTheme="minorHAnsi"/>
                <w:i/>
                <w:iCs/>
              </w:rPr>
            </w:pPr>
          </w:p>
        </w:tc>
        <w:tc>
          <w:tcPr>
            <w:tcW w:w="9320" w:type="dxa"/>
          </w:tcPr>
          <w:p w14:paraId="185CEFF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F5EF32F" w14:textId="77777777" w:rsidR="00C63E25" w:rsidRPr="00350027" w:rsidRDefault="00C63E25" w:rsidP="00C63E25">
      <w:pPr>
        <w:rPr>
          <w:rFonts w:asciiTheme="minorHAnsi" w:hAnsiTheme="minorHAnsi"/>
        </w:rPr>
      </w:pPr>
    </w:p>
    <w:p w14:paraId="58A431C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070DE18" w14:textId="77777777" w:rsidTr="00F33256">
        <w:tc>
          <w:tcPr>
            <w:tcW w:w="1559" w:type="dxa"/>
          </w:tcPr>
          <w:p w14:paraId="2E15B79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MRJ_SCU_STC_SRS_1230</w:t>
            </w:r>
          </w:p>
        </w:tc>
        <w:tc>
          <w:tcPr>
            <w:tcW w:w="9320" w:type="dxa"/>
          </w:tcPr>
          <w:p w14:paraId="12310D1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Ratiometric_Position[LH_LVDT2] into a LH physical nose-wheel position value LH LVDT2 Lower Angle, referred to from now on as Angle_3, by interpolating a result from the Left_Lvdt_Angle_Lookup table held in the STC Program configuration data.</w:t>
            </w:r>
          </w:p>
          <w:p w14:paraId="7ECF56FC" w14:textId="77777777" w:rsidR="00C63E25" w:rsidRPr="00350027" w:rsidRDefault="00C63E25" w:rsidP="00F33256">
            <w:pPr>
              <w:rPr>
                <w:rFonts w:asciiTheme="minorHAnsi" w:hAnsiTheme="minorHAnsi"/>
              </w:rPr>
            </w:pPr>
            <w:r w:rsidRPr="00350027">
              <w:rPr>
                <w:rFonts w:asciiTheme="minorHAnsi" w:hAnsiTheme="minorHAnsi"/>
              </w:rPr>
              <w:br/>
              <w:t>Where Ratiometric_Position[LH_LVDT2]  is the value defined in MRJ_SCU_STC_SRS_65.</w:t>
            </w:r>
          </w:p>
          <w:p w14:paraId="7348ED84"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4FCCD76A" w14:textId="77777777" w:rsidR="00C63E25" w:rsidRPr="00350027" w:rsidRDefault="00C63E25" w:rsidP="00F33256">
            <w:pPr>
              <w:rPr>
                <w:rFonts w:asciiTheme="minorHAnsi" w:hAnsiTheme="minorHAnsi"/>
                <w:i/>
                <w:iCs/>
              </w:rPr>
            </w:pPr>
          </w:p>
        </w:tc>
      </w:tr>
      <w:tr w:rsidR="00C63E25" w:rsidRPr="00350027" w14:paraId="53CE3615" w14:textId="77777777" w:rsidTr="00F33256">
        <w:tc>
          <w:tcPr>
            <w:tcW w:w="1559" w:type="dxa"/>
          </w:tcPr>
          <w:p w14:paraId="0504F75E" w14:textId="77777777" w:rsidR="00C63E25" w:rsidRPr="00350027" w:rsidRDefault="00C63E25" w:rsidP="00F33256">
            <w:pPr>
              <w:rPr>
                <w:rFonts w:asciiTheme="minorHAnsi" w:hAnsiTheme="minorHAnsi"/>
                <w:i/>
                <w:iCs/>
              </w:rPr>
            </w:pPr>
          </w:p>
        </w:tc>
        <w:tc>
          <w:tcPr>
            <w:tcW w:w="9320" w:type="dxa"/>
          </w:tcPr>
          <w:p w14:paraId="2A9290E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BA7C08" w14:textId="77777777" w:rsidTr="00F33256">
        <w:tc>
          <w:tcPr>
            <w:tcW w:w="1559" w:type="dxa"/>
          </w:tcPr>
          <w:p w14:paraId="28FDB2B6" w14:textId="77777777" w:rsidR="00C63E25" w:rsidRPr="00350027" w:rsidRDefault="00C63E25" w:rsidP="00F33256">
            <w:pPr>
              <w:rPr>
                <w:rFonts w:asciiTheme="minorHAnsi" w:hAnsiTheme="minorHAnsi"/>
                <w:i/>
                <w:iCs/>
              </w:rPr>
            </w:pPr>
          </w:p>
        </w:tc>
        <w:tc>
          <w:tcPr>
            <w:tcW w:w="9320" w:type="dxa"/>
          </w:tcPr>
          <w:p w14:paraId="27BDC1A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FEA60C2" w14:textId="77777777" w:rsidTr="00F33256">
        <w:tc>
          <w:tcPr>
            <w:tcW w:w="1559" w:type="dxa"/>
          </w:tcPr>
          <w:p w14:paraId="4E35155F" w14:textId="77777777" w:rsidR="00C63E25" w:rsidRPr="00350027" w:rsidRDefault="00C63E25" w:rsidP="00F33256">
            <w:pPr>
              <w:rPr>
                <w:rFonts w:asciiTheme="minorHAnsi" w:hAnsiTheme="minorHAnsi"/>
                <w:i/>
                <w:iCs/>
              </w:rPr>
            </w:pPr>
          </w:p>
        </w:tc>
        <w:tc>
          <w:tcPr>
            <w:tcW w:w="9320" w:type="dxa"/>
          </w:tcPr>
          <w:p w14:paraId="6581CE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D8ED635" w14:textId="77777777" w:rsidR="00C63E25" w:rsidRPr="00350027" w:rsidRDefault="00C63E25" w:rsidP="00C63E25">
      <w:pPr>
        <w:rPr>
          <w:rFonts w:asciiTheme="minorHAnsi" w:hAnsiTheme="minorHAnsi"/>
        </w:rPr>
      </w:pPr>
    </w:p>
    <w:p w14:paraId="0BBC800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D6317A4" w14:textId="77777777" w:rsidTr="00F33256">
        <w:tc>
          <w:tcPr>
            <w:tcW w:w="1559" w:type="dxa"/>
          </w:tcPr>
          <w:p w14:paraId="59885F0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MRJ_SCU_STC_SRS_1231</w:t>
            </w:r>
          </w:p>
        </w:tc>
        <w:tc>
          <w:tcPr>
            <w:tcW w:w="9320" w:type="dxa"/>
          </w:tcPr>
          <w:p w14:paraId="5FB2DBF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LH LVDT2 Upper Angle, referred to from now on as Angle_4, by subtracting Angle_3 from 54 (in Q8.7).</w:t>
            </w:r>
          </w:p>
          <w:p w14:paraId="6BACC088" w14:textId="77777777" w:rsidR="00C63E25" w:rsidRPr="00350027" w:rsidRDefault="00C63E25" w:rsidP="00F33256">
            <w:pPr>
              <w:rPr>
                <w:rFonts w:asciiTheme="minorHAnsi" w:hAnsiTheme="minorHAnsi"/>
                <w:i/>
                <w:iCs/>
              </w:rPr>
            </w:pPr>
          </w:p>
        </w:tc>
      </w:tr>
      <w:tr w:rsidR="00C63E25" w:rsidRPr="00350027" w14:paraId="44D9EC76" w14:textId="77777777" w:rsidTr="00F33256">
        <w:tc>
          <w:tcPr>
            <w:tcW w:w="1559" w:type="dxa"/>
          </w:tcPr>
          <w:p w14:paraId="3D8EE0B2" w14:textId="77777777" w:rsidR="00C63E25" w:rsidRPr="00350027" w:rsidRDefault="00C63E25" w:rsidP="00F33256">
            <w:pPr>
              <w:rPr>
                <w:rFonts w:asciiTheme="minorHAnsi" w:hAnsiTheme="minorHAnsi"/>
                <w:i/>
                <w:iCs/>
              </w:rPr>
            </w:pPr>
          </w:p>
        </w:tc>
        <w:tc>
          <w:tcPr>
            <w:tcW w:w="9320" w:type="dxa"/>
          </w:tcPr>
          <w:p w14:paraId="2D4ED8A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AE0C1D3" w14:textId="77777777" w:rsidTr="00F33256">
        <w:tc>
          <w:tcPr>
            <w:tcW w:w="1559" w:type="dxa"/>
          </w:tcPr>
          <w:p w14:paraId="77513F62" w14:textId="77777777" w:rsidR="00C63E25" w:rsidRPr="00350027" w:rsidRDefault="00C63E25" w:rsidP="00F33256">
            <w:pPr>
              <w:rPr>
                <w:rFonts w:asciiTheme="minorHAnsi" w:hAnsiTheme="minorHAnsi"/>
                <w:i/>
                <w:iCs/>
              </w:rPr>
            </w:pPr>
          </w:p>
        </w:tc>
        <w:tc>
          <w:tcPr>
            <w:tcW w:w="9320" w:type="dxa"/>
          </w:tcPr>
          <w:p w14:paraId="02F98E9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C75B6B7" w14:textId="77777777" w:rsidTr="00F33256">
        <w:tc>
          <w:tcPr>
            <w:tcW w:w="1559" w:type="dxa"/>
          </w:tcPr>
          <w:p w14:paraId="5B789C9C" w14:textId="77777777" w:rsidR="00C63E25" w:rsidRPr="00350027" w:rsidRDefault="00C63E25" w:rsidP="00F33256">
            <w:pPr>
              <w:rPr>
                <w:rFonts w:asciiTheme="minorHAnsi" w:hAnsiTheme="minorHAnsi"/>
                <w:i/>
                <w:iCs/>
              </w:rPr>
            </w:pPr>
          </w:p>
        </w:tc>
        <w:tc>
          <w:tcPr>
            <w:tcW w:w="9320" w:type="dxa"/>
          </w:tcPr>
          <w:p w14:paraId="3D1CFF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EF56C1" w14:textId="77777777" w:rsidR="00C63E25" w:rsidRPr="00350027" w:rsidRDefault="00C63E25" w:rsidP="00C63E25">
      <w:pPr>
        <w:rPr>
          <w:rFonts w:asciiTheme="minorHAnsi" w:hAnsiTheme="minorHAnsi"/>
        </w:rPr>
      </w:pPr>
    </w:p>
    <w:p w14:paraId="7AE026D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77A8D7B" w14:textId="77777777" w:rsidTr="00F33256">
        <w:tc>
          <w:tcPr>
            <w:tcW w:w="1559" w:type="dxa"/>
          </w:tcPr>
          <w:p w14:paraId="043FFD2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MRJ_SCU_STC_SRS_1232</w:t>
            </w:r>
          </w:p>
        </w:tc>
        <w:tc>
          <w:tcPr>
            <w:tcW w:w="9320" w:type="dxa"/>
          </w:tcPr>
          <w:p w14:paraId="25DE6C7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Ratiometric_Position[RH_LVDT1] into a RH physical nose-wheel position value RH LVDT1 Upper Angle, referred to from now on as Angle_6, by interpolating a result from the Left_Lvdt_Angle_Lookup table held in the STC Program configuration data and multiplying the result by -1.</w:t>
            </w:r>
          </w:p>
          <w:p w14:paraId="60F3379D" w14:textId="77777777" w:rsidR="00C63E25" w:rsidRPr="00350027" w:rsidRDefault="00C63E25" w:rsidP="00F33256">
            <w:pPr>
              <w:rPr>
                <w:rFonts w:asciiTheme="minorHAnsi" w:hAnsiTheme="minorHAnsi"/>
              </w:rPr>
            </w:pPr>
            <w:r w:rsidRPr="00350027">
              <w:rPr>
                <w:rFonts w:asciiTheme="minorHAnsi" w:hAnsiTheme="minorHAnsi"/>
              </w:rPr>
              <w:br/>
              <w:t>Where Ratiometric_Position[RH_LVDT1]  is the value defined in MRJ_SCU_STC_SRS_65.</w:t>
            </w:r>
          </w:p>
          <w:p w14:paraId="6DA978F2"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1991BFDF" w14:textId="77777777" w:rsidR="00C63E25" w:rsidRPr="00350027" w:rsidRDefault="00C63E25" w:rsidP="00F33256">
            <w:pPr>
              <w:rPr>
                <w:rFonts w:asciiTheme="minorHAnsi" w:hAnsiTheme="minorHAnsi"/>
                <w:i/>
                <w:iCs/>
              </w:rPr>
            </w:pPr>
          </w:p>
        </w:tc>
      </w:tr>
      <w:tr w:rsidR="00C63E25" w:rsidRPr="00350027" w14:paraId="56748B7C" w14:textId="77777777" w:rsidTr="00F33256">
        <w:tc>
          <w:tcPr>
            <w:tcW w:w="1559" w:type="dxa"/>
          </w:tcPr>
          <w:p w14:paraId="03925565" w14:textId="77777777" w:rsidR="00C63E25" w:rsidRPr="00350027" w:rsidRDefault="00C63E25" w:rsidP="00F33256">
            <w:pPr>
              <w:rPr>
                <w:rFonts w:asciiTheme="minorHAnsi" w:hAnsiTheme="minorHAnsi"/>
                <w:i/>
                <w:iCs/>
              </w:rPr>
            </w:pPr>
          </w:p>
        </w:tc>
        <w:tc>
          <w:tcPr>
            <w:tcW w:w="9320" w:type="dxa"/>
          </w:tcPr>
          <w:p w14:paraId="1FE2AF8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EE8562B" w14:textId="77777777" w:rsidTr="00F33256">
        <w:tc>
          <w:tcPr>
            <w:tcW w:w="1559" w:type="dxa"/>
          </w:tcPr>
          <w:p w14:paraId="5017EBCA" w14:textId="77777777" w:rsidR="00C63E25" w:rsidRPr="00350027" w:rsidRDefault="00C63E25" w:rsidP="00F33256">
            <w:pPr>
              <w:rPr>
                <w:rFonts w:asciiTheme="minorHAnsi" w:hAnsiTheme="minorHAnsi"/>
                <w:i/>
                <w:iCs/>
              </w:rPr>
            </w:pPr>
          </w:p>
        </w:tc>
        <w:tc>
          <w:tcPr>
            <w:tcW w:w="9320" w:type="dxa"/>
          </w:tcPr>
          <w:p w14:paraId="40BD72C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E5092D9" w14:textId="77777777" w:rsidTr="00F33256">
        <w:tc>
          <w:tcPr>
            <w:tcW w:w="1559" w:type="dxa"/>
          </w:tcPr>
          <w:p w14:paraId="723E735B" w14:textId="77777777" w:rsidR="00C63E25" w:rsidRPr="00350027" w:rsidRDefault="00C63E25" w:rsidP="00F33256">
            <w:pPr>
              <w:rPr>
                <w:rFonts w:asciiTheme="minorHAnsi" w:hAnsiTheme="minorHAnsi"/>
                <w:i/>
                <w:iCs/>
              </w:rPr>
            </w:pPr>
          </w:p>
        </w:tc>
        <w:tc>
          <w:tcPr>
            <w:tcW w:w="9320" w:type="dxa"/>
          </w:tcPr>
          <w:p w14:paraId="60DC4BB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41E8EF5" w14:textId="77777777" w:rsidR="00C63E25" w:rsidRPr="00350027" w:rsidRDefault="00C63E25" w:rsidP="00C63E25">
      <w:pPr>
        <w:rPr>
          <w:rFonts w:asciiTheme="minorHAnsi" w:hAnsiTheme="minorHAnsi"/>
        </w:rPr>
      </w:pPr>
    </w:p>
    <w:p w14:paraId="535F3E3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7F6B860" w14:textId="77777777" w:rsidTr="00F33256">
        <w:tc>
          <w:tcPr>
            <w:tcW w:w="1559" w:type="dxa"/>
          </w:tcPr>
          <w:p w14:paraId="07E2D5D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MRJ_SCU_STC_SRS_1233</w:t>
            </w:r>
          </w:p>
        </w:tc>
        <w:tc>
          <w:tcPr>
            <w:tcW w:w="9320" w:type="dxa"/>
          </w:tcPr>
          <w:p w14:paraId="2433723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RH LVDT1 Lower Angle, referred to from now on as Angle_5, by subtracting 54 (in Q8.7) from (Angle_6 * -1).</w:t>
            </w:r>
          </w:p>
          <w:p w14:paraId="64B1E6F9" w14:textId="77777777" w:rsidR="00C63E25" w:rsidRPr="00350027" w:rsidRDefault="00C63E25" w:rsidP="00F33256">
            <w:pPr>
              <w:rPr>
                <w:rFonts w:asciiTheme="minorHAnsi" w:hAnsiTheme="minorHAnsi"/>
                <w:i/>
                <w:iCs/>
              </w:rPr>
            </w:pPr>
          </w:p>
        </w:tc>
      </w:tr>
      <w:tr w:rsidR="00C63E25" w:rsidRPr="00350027" w14:paraId="07EA8571" w14:textId="77777777" w:rsidTr="00F33256">
        <w:tc>
          <w:tcPr>
            <w:tcW w:w="1559" w:type="dxa"/>
          </w:tcPr>
          <w:p w14:paraId="6F0BED26" w14:textId="77777777" w:rsidR="00C63E25" w:rsidRPr="00350027" w:rsidRDefault="00C63E25" w:rsidP="00F33256">
            <w:pPr>
              <w:rPr>
                <w:rFonts w:asciiTheme="minorHAnsi" w:hAnsiTheme="minorHAnsi"/>
                <w:i/>
                <w:iCs/>
              </w:rPr>
            </w:pPr>
          </w:p>
        </w:tc>
        <w:tc>
          <w:tcPr>
            <w:tcW w:w="9320" w:type="dxa"/>
          </w:tcPr>
          <w:p w14:paraId="3795C67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D2283A" w14:textId="77777777" w:rsidTr="00F33256">
        <w:tc>
          <w:tcPr>
            <w:tcW w:w="1559" w:type="dxa"/>
          </w:tcPr>
          <w:p w14:paraId="4B0DEFDB" w14:textId="77777777" w:rsidR="00C63E25" w:rsidRPr="00350027" w:rsidRDefault="00C63E25" w:rsidP="00F33256">
            <w:pPr>
              <w:rPr>
                <w:rFonts w:asciiTheme="minorHAnsi" w:hAnsiTheme="minorHAnsi"/>
                <w:i/>
                <w:iCs/>
              </w:rPr>
            </w:pPr>
          </w:p>
        </w:tc>
        <w:tc>
          <w:tcPr>
            <w:tcW w:w="9320" w:type="dxa"/>
          </w:tcPr>
          <w:p w14:paraId="70B77A0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94CBE93" w14:textId="77777777" w:rsidTr="00F33256">
        <w:tc>
          <w:tcPr>
            <w:tcW w:w="1559" w:type="dxa"/>
          </w:tcPr>
          <w:p w14:paraId="1E5E1B4E" w14:textId="77777777" w:rsidR="00C63E25" w:rsidRPr="00350027" w:rsidRDefault="00C63E25" w:rsidP="00F33256">
            <w:pPr>
              <w:rPr>
                <w:rFonts w:asciiTheme="minorHAnsi" w:hAnsiTheme="minorHAnsi"/>
                <w:i/>
                <w:iCs/>
              </w:rPr>
            </w:pPr>
          </w:p>
        </w:tc>
        <w:tc>
          <w:tcPr>
            <w:tcW w:w="9320" w:type="dxa"/>
          </w:tcPr>
          <w:p w14:paraId="1B4A37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37B8DC" w14:textId="77777777" w:rsidR="00C63E25" w:rsidRPr="00350027" w:rsidRDefault="00C63E25" w:rsidP="00C63E25">
      <w:pPr>
        <w:rPr>
          <w:rFonts w:asciiTheme="minorHAnsi" w:hAnsiTheme="minorHAnsi"/>
        </w:rPr>
      </w:pPr>
    </w:p>
    <w:p w14:paraId="54BBB73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CFE07F7" w14:textId="77777777" w:rsidTr="00F33256">
        <w:tc>
          <w:tcPr>
            <w:tcW w:w="1559" w:type="dxa"/>
          </w:tcPr>
          <w:p w14:paraId="4071D83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MRJ_SCU_STC_SRS_1234</w:t>
            </w:r>
          </w:p>
        </w:tc>
        <w:tc>
          <w:tcPr>
            <w:tcW w:w="9320" w:type="dxa"/>
          </w:tcPr>
          <w:p w14:paraId="6A81424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Ratiometric_Position[RH_LVDT2] into a RH physical nose-wheel position value RH LVDT2 Upper Angle, referred to from now on as Angle_8, by interpolating a result from the Left_Lvdt_Angle_Lookup table held in the STC Program configuration data and multiplying the result by -1.</w:t>
            </w:r>
          </w:p>
          <w:p w14:paraId="7BD948E7" w14:textId="77777777" w:rsidR="00C63E25" w:rsidRPr="00350027" w:rsidRDefault="00C63E25" w:rsidP="00F33256">
            <w:pPr>
              <w:rPr>
                <w:rFonts w:asciiTheme="minorHAnsi" w:hAnsiTheme="minorHAnsi"/>
              </w:rPr>
            </w:pPr>
            <w:r w:rsidRPr="00350027">
              <w:rPr>
                <w:rFonts w:asciiTheme="minorHAnsi" w:hAnsiTheme="minorHAnsi"/>
              </w:rPr>
              <w:br/>
              <w:t>Where Ratiometric_Position[RH_LVDT2]  is the value defined in MRJ_SCU_STC_SRS_65.</w:t>
            </w:r>
          </w:p>
          <w:p w14:paraId="59CECA51" w14:textId="77777777" w:rsidR="00C63E25" w:rsidRPr="00350027" w:rsidRDefault="00C63E25" w:rsidP="00F33256">
            <w:pPr>
              <w:rPr>
                <w:rFonts w:asciiTheme="minorHAnsi" w:hAnsiTheme="minorHAnsi"/>
              </w:rPr>
            </w:pPr>
            <w:r w:rsidRPr="00350027">
              <w:rPr>
                <w:rFonts w:asciiTheme="minorHAnsi" w:hAnsiTheme="minorHAnsi"/>
              </w:rPr>
              <w:t>The angle interpolation algorithm is defined in MRJ_SCU_STC_SRS_1242.</w:t>
            </w:r>
          </w:p>
          <w:p w14:paraId="6D345DC4" w14:textId="77777777" w:rsidR="00C63E25" w:rsidRPr="00350027" w:rsidRDefault="00C63E25" w:rsidP="00F33256">
            <w:pPr>
              <w:rPr>
                <w:rFonts w:asciiTheme="minorHAnsi" w:hAnsiTheme="minorHAnsi"/>
                <w:i/>
                <w:iCs/>
              </w:rPr>
            </w:pPr>
          </w:p>
        </w:tc>
      </w:tr>
      <w:tr w:rsidR="00C63E25" w:rsidRPr="00350027" w14:paraId="1CE6719E" w14:textId="77777777" w:rsidTr="00F33256">
        <w:tc>
          <w:tcPr>
            <w:tcW w:w="1559" w:type="dxa"/>
          </w:tcPr>
          <w:p w14:paraId="0884479B" w14:textId="77777777" w:rsidR="00C63E25" w:rsidRPr="00350027" w:rsidRDefault="00C63E25" w:rsidP="00F33256">
            <w:pPr>
              <w:rPr>
                <w:rFonts w:asciiTheme="minorHAnsi" w:hAnsiTheme="minorHAnsi"/>
                <w:i/>
                <w:iCs/>
              </w:rPr>
            </w:pPr>
          </w:p>
        </w:tc>
        <w:tc>
          <w:tcPr>
            <w:tcW w:w="9320" w:type="dxa"/>
          </w:tcPr>
          <w:p w14:paraId="55BBB3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34FD56" w14:textId="77777777" w:rsidTr="00F33256">
        <w:tc>
          <w:tcPr>
            <w:tcW w:w="1559" w:type="dxa"/>
          </w:tcPr>
          <w:p w14:paraId="4FA17D3C" w14:textId="77777777" w:rsidR="00C63E25" w:rsidRPr="00350027" w:rsidRDefault="00C63E25" w:rsidP="00F33256">
            <w:pPr>
              <w:rPr>
                <w:rFonts w:asciiTheme="minorHAnsi" w:hAnsiTheme="minorHAnsi"/>
                <w:i/>
                <w:iCs/>
              </w:rPr>
            </w:pPr>
          </w:p>
        </w:tc>
        <w:tc>
          <w:tcPr>
            <w:tcW w:w="9320" w:type="dxa"/>
          </w:tcPr>
          <w:p w14:paraId="014E41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5BFD50" w14:textId="77777777" w:rsidTr="00F33256">
        <w:tc>
          <w:tcPr>
            <w:tcW w:w="1559" w:type="dxa"/>
          </w:tcPr>
          <w:p w14:paraId="35E79A8B" w14:textId="77777777" w:rsidR="00C63E25" w:rsidRPr="00350027" w:rsidRDefault="00C63E25" w:rsidP="00F33256">
            <w:pPr>
              <w:rPr>
                <w:rFonts w:asciiTheme="minorHAnsi" w:hAnsiTheme="minorHAnsi"/>
                <w:i/>
                <w:iCs/>
              </w:rPr>
            </w:pPr>
          </w:p>
        </w:tc>
        <w:tc>
          <w:tcPr>
            <w:tcW w:w="9320" w:type="dxa"/>
          </w:tcPr>
          <w:p w14:paraId="1120A4B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11B110" w14:textId="77777777" w:rsidR="00C63E25" w:rsidRPr="00350027" w:rsidRDefault="00C63E25" w:rsidP="00C63E25">
      <w:pPr>
        <w:rPr>
          <w:rFonts w:asciiTheme="minorHAnsi" w:hAnsiTheme="minorHAnsi"/>
        </w:rPr>
      </w:pPr>
    </w:p>
    <w:p w14:paraId="21C2AC3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DA28262" w14:textId="77777777" w:rsidTr="00F33256">
        <w:tc>
          <w:tcPr>
            <w:tcW w:w="1559" w:type="dxa"/>
          </w:tcPr>
          <w:p w14:paraId="4454DD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MRJ_SCU_STC_SRS_1235</w:t>
            </w:r>
          </w:p>
        </w:tc>
        <w:tc>
          <w:tcPr>
            <w:tcW w:w="9320" w:type="dxa"/>
          </w:tcPr>
          <w:p w14:paraId="06D16AF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RH LVDT2 Lower Angle, referred to from now on as Angle_7, by subtracting 54 (in Q8.7) from (Angle_8 * -1).</w:t>
            </w:r>
          </w:p>
          <w:p w14:paraId="2B01583A" w14:textId="77777777" w:rsidR="00C63E25" w:rsidRPr="00350027" w:rsidRDefault="00C63E25" w:rsidP="00F33256">
            <w:pPr>
              <w:rPr>
                <w:rFonts w:asciiTheme="minorHAnsi" w:hAnsiTheme="minorHAnsi"/>
                <w:i/>
                <w:iCs/>
              </w:rPr>
            </w:pPr>
          </w:p>
        </w:tc>
      </w:tr>
      <w:tr w:rsidR="00C63E25" w:rsidRPr="00350027" w14:paraId="2B97809B" w14:textId="77777777" w:rsidTr="00F33256">
        <w:tc>
          <w:tcPr>
            <w:tcW w:w="1559" w:type="dxa"/>
          </w:tcPr>
          <w:p w14:paraId="0E70D73A" w14:textId="77777777" w:rsidR="00C63E25" w:rsidRPr="00350027" w:rsidRDefault="00C63E25" w:rsidP="00F33256">
            <w:pPr>
              <w:rPr>
                <w:rFonts w:asciiTheme="minorHAnsi" w:hAnsiTheme="minorHAnsi"/>
                <w:i/>
                <w:iCs/>
              </w:rPr>
            </w:pPr>
          </w:p>
        </w:tc>
        <w:tc>
          <w:tcPr>
            <w:tcW w:w="9320" w:type="dxa"/>
          </w:tcPr>
          <w:p w14:paraId="19FD75A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2BB74A" w14:textId="77777777" w:rsidTr="00F33256">
        <w:tc>
          <w:tcPr>
            <w:tcW w:w="1559" w:type="dxa"/>
          </w:tcPr>
          <w:p w14:paraId="6E2D743A" w14:textId="77777777" w:rsidR="00C63E25" w:rsidRPr="00350027" w:rsidRDefault="00C63E25" w:rsidP="00F33256">
            <w:pPr>
              <w:rPr>
                <w:rFonts w:asciiTheme="minorHAnsi" w:hAnsiTheme="minorHAnsi"/>
                <w:i/>
                <w:iCs/>
              </w:rPr>
            </w:pPr>
          </w:p>
        </w:tc>
        <w:tc>
          <w:tcPr>
            <w:tcW w:w="9320" w:type="dxa"/>
          </w:tcPr>
          <w:p w14:paraId="60D0BE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02AE1E" w14:textId="77777777" w:rsidTr="00F33256">
        <w:tc>
          <w:tcPr>
            <w:tcW w:w="1559" w:type="dxa"/>
          </w:tcPr>
          <w:p w14:paraId="7F2359F6" w14:textId="77777777" w:rsidR="00C63E25" w:rsidRPr="00350027" w:rsidRDefault="00C63E25" w:rsidP="00F33256">
            <w:pPr>
              <w:rPr>
                <w:rFonts w:asciiTheme="minorHAnsi" w:hAnsiTheme="minorHAnsi"/>
                <w:i/>
                <w:iCs/>
              </w:rPr>
            </w:pPr>
          </w:p>
        </w:tc>
        <w:tc>
          <w:tcPr>
            <w:tcW w:w="9320" w:type="dxa"/>
          </w:tcPr>
          <w:p w14:paraId="0A3F288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5DE7E07" w14:textId="77777777" w:rsidR="00C63E25" w:rsidRPr="00350027" w:rsidRDefault="00C63E25" w:rsidP="00C63E25">
      <w:pPr>
        <w:rPr>
          <w:rFonts w:asciiTheme="minorHAnsi" w:hAnsiTheme="minorHAnsi"/>
        </w:rPr>
      </w:pPr>
    </w:p>
    <w:p w14:paraId="2395B7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353CB16" w14:textId="77777777" w:rsidTr="00F33256">
        <w:tc>
          <w:tcPr>
            <w:tcW w:w="1559" w:type="dxa"/>
          </w:tcPr>
          <w:p w14:paraId="41A0EAA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MRJ_SCU_STC_SRS_1236</w:t>
            </w:r>
          </w:p>
        </w:tc>
        <w:tc>
          <w:tcPr>
            <w:tcW w:w="9320" w:type="dxa"/>
          </w:tcPr>
          <w:p w14:paraId="5556D01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complement the 8 calculated angles with BITE information according to the following logic:</w:t>
            </w:r>
          </w:p>
          <w:p w14:paraId="7E7946B6" w14:textId="77777777" w:rsidR="00C63E25" w:rsidRPr="00350027" w:rsidRDefault="00C63E25" w:rsidP="00F33256">
            <w:pPr>
              <w:rPr>
                <w:rFonts w:asciiTheme="minorHAnsi" w:hAnsiTheme="minorHAnsi"/>
              </w:rPr>
            </w:pPr>
          </w:p>
          <w:p w14:paraId="0D9A9DD8" w14:textId="77777777" w:rsidR="00C63E25" w:rsidRPr="00350027" w:rsidRDefault="00C63E25" w:rsidP="00F33256">
            <w:pPr>
              <w:rPr>
                <w:rFonts w:asciiTheme="minorHAnsi" w:hAnsiTheme="minorHAnsi"/>
              </w:rPr>
            </w:pPr>
            <w:r w:rsidRPr="00350027">
              <w:rPr>
                <w:rFonts w:asciiTheme="minorHAnsi" w:hAnsiTheme="minorHAnsi"/>
              </w:rPr>
              <w:t>IF (LH LVDT1 Health Monitor Status OR LH LVDT1 Reasonableness Fault)</w:t>
            </w:r>
          </w:p>
          <w:p w14:paraId="7FA62654" w14:textId="77777777" w:rsidR="00C63E25" w:rsidRPr="00350027" w:rsidRDefault="00C63E25" w:rsidP="00F33256">
            <w:pPr>
              <w:rPr>
                <w:rFonts w:asciiTheme="minorHAnsi" w:hAnsiTheme="minorHAnsi"/>
              </w:rPr>
            </w:pPr>
            <w:r w:rsidRPr="00350027">
              <w:rPr>
                <w:rFonts w:asciiTheme="minorHAnsi" w:hAnsiTheme="minorHAnsi"/>
              </w:rPr>
              <w:t>THEN</w:t>
            </w:r>
          </w:p>
          <w:p w14:paraId="241973EE" w14:textId="77777777" w:rsidR="00C63E25" w:rsidRPr="00350027" w:rsidRDefault="00C63E25" w:rsidP="00F33256">
            <w:pPr>
              <w:rPr>
                <w:rFonts w:asciiTheme="minorHAnsi" w:hAnsiTheme="minorHAnsi"/>
              </w:rPr>
            </w:pPr>
            <w:r w:rsidRPr="00350027">
              <w:rPr>
                <w:rFonts w:asciiTheme="minorHAnsi" w:hAnsiTheme="minorHAnsi"/>
              </w:rPr>
              <w:t xml:space="preserve">      Angle_1 = 200 deg (in Q8.7);               (*set to out-of-range value*)</w:t>
            </w:r>
          </w:p>
          <w:p w14:paraId="7F813E69" w14:textId="77777777" w:rsidR="00C63E25" w:rsidRPr="00350027" w:rsidRDefault="00C63E25" w:rsidP="00F33256">
            <w:pPr>
              <w:rPr>
                <w:rFonts w:asciiTheme="minorHAnsi" w:hAnsiTheme="minorHAnsi"/>
              </w:rPr>
            </w:pPr>
            <w:r w:rsidRPr="00350027">
              <w:rPr>
                <w:rFonts w:asciiTheme="minorHAnsi" w:hAnsiTheme="minorHAnsi"/>
              </w:rPr>
              <w:t xml:space="preserve">      Angle_2 = -200 deg (in Q8.7);</w:t>
            </w:r>
          </w:p>
          <w:p w14:paraId="1C4430E4"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F146048" w14:textId="77777777" w:rsidR="00C63E25" w:rsidRPr="00350027" w:rsidRDefault="00C63E25" w:rsidP="00F33256">
            <w:pPr>
              <w:rPr>
                <w:rFonts w:asciiTheme="minorHAnsi" w:hAnsiTheme="minorHAnsi"/>
              </w:rPr>
            </w:pPr>
          </w:p>
          <w:p w14:paraId="4BBEB8F8" w14:textId="77777777" w:rsidR="00C63E25" w:rsidRPr="00350027" w:rsidRDefault="00C63E25" w:rsidP="00F33256">
            <w:pPr>
              <w:rPr>
                <w:rFonts w:asciiTheme="minorHAnsi" w:hAnsiTheme="minorHAnsi"/>
              </w:rPr>
            </w:pPr>
            <w:r w:rsidRPr="00350027">
              <w:rPr>
                <w:rFonts w:asciiTheme="minorHAnsi" w:hAnsiTheme="minorHAnsi"/>
              </w:rPr>
              <w:t>IF (LH LVDT2 Health Monitor Status OR LH LVDT2 Reasonableness Fault)</w:t>
            </w:r>
          </w:p>
          <w:p w14:paraId="6ECAE406" w14:textId="77777777" w:rsidR="00C63E25" w:rsidRPr="00350027" w:rsidRDefault="00C63E25" w:rsidP="00F33256">
            <w:pPr>
              <w:rPr>
                <w:rFonts w:asciiTheme="minorHAnsi" w:hAnsiTheme="minorHAnsi"/>
              </w:rPr>
            </w:pPr>
            <w:r w:rsidRPr="00350027">
              <w:rPr>
                <w:rFonts w:asciiTheme="minorHAnsi" w:hAnsiTheme="minorHAnsi"/>
              </w:rPr>
              <w:t>THEN</w:t>
            </w:r>
          </w:p>
          <w:p w14:paraId="789AA387" w14:textId="77777777" w:rsidR="00C63E25" w:rsidRPr="00350027" w:rsidRDefault="00C63E25" w:rsidP="00F33256">
            <w:pPr>
              <w:rPr>
                <w:rFonts w:asciiTheme="minorHAnsi" w:hAnsiTheme="minorHAnsi"/>
              </w:rPr>
            </w:pPr>
            <w:r w:rsidRPr="00350027">
              <w:rPr>
                <w:rFonts w:asciiTheme="minorHAnsi" w:hAnsiTheme="minorHAnsi"/>
              </w:rPr>
              <w:t xml:space="preserve">      Angle_3 = 200 deg (in Q8.7);               (*set to out-of-range value*)</w:t>
            </w:r>
          </w:p>
          <w:p w14:paraId="5F805ADE" w14:textId="77777777" w:rsidR="00C63E25" w:rsidRPr="00350027" w:rsidRDefault="00C63E25" w:rsidP="00F33256">
            <w:pPr>
              <w:rPr>
                <w:rFonts w:asciiTheme="minorHAnsi" w:hAnsiTheme="minorHAnsi"/>
              </w:rPr>
            </w:pPr>
            <w:r w:rsidRPr="00350027">
              <w:rPr>
                <w:rFonts w:asciiTheme="minorHAnsi" w:hAnsiTheme="minorHAnsi"/>
              </w:rPr>
              <w:t xml:space="preserve">      Angle_4 = -200 deg (in Q8.7);</w:t>
            </w:r>
          </w:p>
          <w:p w14:paraId="5A2AD4FB"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8399553" w14:textId="77777777" w:rsidR="00C63E25" w:rsidRPr="00350027" w:rsidRDefault="00C63E25" w:rsidP="00F33256">
            <w:pPr>
              <w:rPr>
                <w:rFonts w:asciiTheme="minorHAnsi" w:hAnsiTheme="minorHAnsi"/>
              </w:rPr>
            </w:pPr>
          </w:p>
          <w:p w14:paraId="14225976" w14:textId="77777777" w:rsidR="00C63E25" w:rsidRPr="00350027" w:rsidRDefault="00C63E25" w:rsidP="00F33256">
            <w:pPr>
              <w:rPr>
                <w:rFonts w:asciiTheme="minorHAnsi" w:hAnsiTheme="minorHAnsi"/>
              </w:rPr>
            </w:pPr>
            <w:r w:rsidRPr="00350027">
              <w:rPr>
                <w:rFonts w:asciiTheme="minorHAnsi" w:hAnsiTheme="minorHAnsi"/>
              </w:rPr>
              <w:t>IF (RH LVDT1 Health Monitor Status OR RH LVDT1 Reasonableness Fault)</w:t>
            </w:r>
          </w:p>
          <w:p w14:paraId="04CEC236" w14:textId="77777777" w:rsidR="00C63E25" w:rsidRPr="00350027" w:rsidRDefault="00C63E25" w:rsidP="00F33256">
            <w:pPr>
              <w:rPr>
                <w:rFonts w:asciiTheme="minorHAnsi" w:hAnsiTheme="minorHAnsi"/>
              </w:rPr>
            </w:pPr>
            <w:r w:rsidRPr="00350027">
              <w:rPr>
                <w:rFonts w:asciiTheme="minorHAnsi" w:hAnsiTheme="minorHAnsi"/>
              </w:rPr>
              <w:t>THEN</w:t>
            </w:r>
          </w:p>
          <w:p w14:paraId="0AFD49E4" w14:textId="77777777" w:rsidR="00C63E25" w:rsidRPr="00350027" w:rsidRDefault="00C63E25" w:rsidP="00F33256">
            <w:pPr>
              <w:rPr>
                <w:rFonts w:asciiTheme="minorHAnsi" w:hAnsiTheme="minorHAnsi"/>
              </w:rPr>
            </w:pPr>
            <w:r w:rsidRPr="00350027">
              <w:rPr>
                <w:rFonts w:asciiTheme="minorHAnsi" w:hAnsiTheme="minorHAnsi"/>
              </w:rPr>
              <w:t xml:space="preserve">      Angle_5 = 200 deg (in Q8.7);               (*set to out-of-range value*)</w:t>
            </w:r>
          </w:p>
          <w:p w14:paraId="3208731D" w14:textId="77777777" w:rsidR="00C63E25" w:rsidRPr="00350027" w:rsidRDefault="00C63E25" w:rsidP="00F33256">
            <w:pPr>
              <w:rPr>
                <w:rFonts w:asciiTheme="minorHAnsi" w:hAnsiTheme="minorHAnsi"/>
              </w:rPr>
            </w:pPr>
            <w:r w:rsidRPr="00350027">
              <w:rPr>
                <w:rFonts w:asciiTheme="minorHAnsi" w:hAnsiTheme="minorHAnsi"/>
              </w:rPr>
              <w:t xml:space="preserve">      Angle_6 = -200 deg (in Q7.8);</w:t>
            </w:r>
          </w:p>
          <w:p w14:paraId="0934FDB9"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50F6620C" w14:textId="77777777" w:rsidR="00C63E25" w:rsidRPr="00350027" w:rsidRDefault="00C63E25" w:rsidP="00F33256">
            <w:pPr>
              <w:rPr>
                <w:rFonts w:asciiTheme="minorHAnsi" w:hAnsiTheme="minorHAnsi"/>
              </w:rPr>
            </w:pPr>
          </w:p>
          <w:p w14:paraId="171C36E9" w14:textId="77777777" w:rsidR="00C63E25" w:rsidRPr="00350027" w:rsidRDefault="00C63E25" w:rsidP="00F33256">
            <w:pPr>
              <w:rPr>
                <w:rFonts w:asciiTheme="minorHAnsi" w:hAnsiTheme="minorHAnsi"/>
              </w:rPr>
            </w:pPr>
            <w:r w:rsidRPr="00350027">
              <w:rPr>
                <w:rFonts w:asciiTheme="minorHAnsi" w:hAnsiTheme="minorHAnsi"/>
              </w:rPr>
              <w:t>IF (RH LVDT2 Health Monitor Status OR RH LVDT2 Reasonableness Fault)</w:t>
            </w:r>
          </w:p>
          <w:p w14:paraId="3073463D" w14:textId="77777777" w:rsidR="00C63E25" w:rsidRPr="00350027" w:rsidRDefault="00C63E25" w:rsidP="00F33256">
            <w:pPr>
              <w:rPr>
                <w:rFonts w:asciiTheme="minorHAnsi" w:hAnsiTheme="minorHAnsi"/>
              </w:rPr>
            </w:pPr>
            <w:r w:rsidRPr="00350027">
              <w:rPr>
                <w:rFonts w:asciiTheme="minorHAnsi" w:hAnsiTheme="minorHAnsi"/>
              </w:rPr>
              <w:t>THEN</w:t>
            </w:r>
          </w:p>
          <w:p w14:paraId="515A5179"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Angle_7 = 200 deg (in Q8.7);               (*set to out-of-range value*)</w:t>
            </w:r>
          </w:p>
          <w:p w14:paraId="10F47B75" w14:textId="77777777" w:rsidR="00C63E25" w:rsidRPr="00350027" w:rsidRDefault="00C63E25" w:rsidP="00F33256">
            <w:pPr>
              <w:rPr>
                <w:rFonts w:asciiTheme="minorHAnsi" w:hAnsiTheme="minorHAnsi"/>
              </w:rPr>
            </w:pPr>
            <w:r w:rsidRPr="00350027">
              <w:rPr>
                <w:rFonts w:asciiTheme="minorHAnsi" w:hAnsiTheme="minorHAnsi"/>
              </w:rPr>
              <w:t xml:space="preserve">      Angle_8 = -200 deg (in Q8.7);</w:t>
            </w:r>
          </w:p>
          <w:p w14:paraId="0E30EB95"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05CA6FD3" w14:textId="77777777" w:rsidR="00C63E25" w:rsidRPr="00350027" w:rsidRDefault="00C63E25" w:rsidP="00F33256">
            <w:pPr>
              <w:rPr>
                <w:rFonts w:asciiTheme="minorHAnsi" w:hAnsiTheme="minorHAnsi"/>
              </w:rPr>
            </w:pPr>
          </w:p>
          <w:p w14:paraId="4230AA13"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5FF96C1F" w14:textId="77777777" w:rsidR="00C63E25" w:rsidRPr="00350027" w:rsidRDefault="00C63E25" w:rsidP="00F33256">
            <w:pPr>
              <w:rPr>
                <w:rFonts w:asciiTheme="minorHAnsi" w:hAnsiTheme="minorHAnsi"/>
              </w:rPr>
            </w:pPr>
            <w:r w:rsidRPr="00350027">
              <w:rPr>
                <w:rFonts w:asciiTheme="minorHAnsi" w:hAnsiTheme="minorHAnsi"/>
              </w:rPr>
              <w:t>LH LVDT1 Health Monitor Status is defined in MRJ_SCU_STC_SRS_567</w:t>
            </w:r>
          </w:p>
          <w:p w14:paraId="7EB5DD90" w14:textId="77777777" w:rsidR="00C63E25" w:rsidRPr="00350027" w:rsidRDefault="00C63E25" w:rsidP="00F33256">
            <w:pPr>
              <w:rPr>
                <w:rFonts w:asciiTheme="minorHAnsi" w:hAnsiTheme="minorHAnsi"/>
              </w:rPr>
            </w:pPr>
            <w:r w:rsidRPr="00350027">
              <w:rPr>
                <w:rFonts w:asciiTheme="minorHAnsi" w:hAnsiTheme="minorHAnsi"/>
              </w:rPr>
              <w:t>LH LVDT2 Health Monitor Status is defined in MRJ_SCU_STC_SRS_568</w:t>
            </w:r>
          </w:p>
          <w:p w14:paraId="2201EAA1" w14:textId="77777777" w:rsidR="00C63E25" w:rsidRPr="00350027" w:rsidRDefault="00C63E25" w:rsidP="00F33256">
            <w:pPr>
              <w:rPr>
                <w:rFonts w:asciiTheme="minorHAnsi" w:hAnsiTheme="minorHAnsi"/>
              </w:rPr>
            </w:pPr>
            <w:r w:rsidRPr="00350027">
              <w:rPr>
                <w:rFonts w:asciiTheme="minorHAnsi" w:hAnsiTheme="minorHAnsi"/>
              </w:rPr>
              <w:t>RH LVDT1 Health Monitor Status is defined in MRJ_SCU_STC_SRS_67</w:t>
            </w:r>
          </w:p>
          <w:p w14:paraId="3E92EC25" w14:textId="77777777" w:rsidR="00C63E25" w:rsidRPr="00350027" w:rsidRDefault="00C63E25" w:rsidP="00F33256">
            <w:pPr>
              <w:rPr>
                <w:rFonts w:asciiTheme="minorHAnsi" w:hAnsiTheme="minorHAnsi"/>
              </w:rPr>
            </w:pPr>
            <w:r w:rsidRPr="00350027">
              <w:rPr>
                <w:rFonts w:asciiTheme="minorHAnsi" w:hAnsiTheme="minorHAnsi"/>
              </w:rPr>
              <w:t>RH LVDT2 Health Monitor Status is defined in MRJ_SCU_STC_SRS_566</w:t>
            </w:r>
          </w:p>
          <w:p w14:paraId="257A1020" w14:textId="77777777" w:rsidR="00C63E25" w:rsidRPr="00350027" w:rsidRDefault="00C63E25" w:rsidP="00F33256">
            <w:pPr>
              <w:rPr>
                <w:rFonts w:asciiTheme="minorHAnsi" w:hAnsiTheme="minorHAnsi"/>
              </w:rPr>
            </w:pPr>
            <w:r w:rsidRPr="00350027">
              <w:rPr>
                <w:rFonts w:asciiTheme="minorHAnsi" w:hAnsiTheme="minorHAnsi"/>
              </w:rPr>
              <w:t>LH LVDT1 Reasonableness Fault is defined in MRJ_SCU_STC_SRS_1241</w:t>
            </w:r>
          </w:p>
          <w:p w14:paraId="56C95671" w14:textId="77777777" w:rsidR="00C63E25" w:rsidRPr="00350027" w:rsidRDefault="00C63E25" w:rsidP="00F33256">
            <w:pPr>
              <w:rPr>
                <w:rFonts w:asciiTheme="minorHAnsi" w:hAnsiTheme="minorHAnsi"/>
              </w:rPr>
            </w:pPr>
            <w:r w:rsidRPr="00350027">
              <w:rPr>
                <w:rFonts w:asciiTheme="minorHAnsi" w:hAnsiTheme="minorHAnsi"/>
              </w:rPr>
              <w:t>LH LVDT2 Reasonableness Fault is defined in MRJ_SCU_STC_SRS_1241</w:t>
            </w:r>
          </w:p>
          <w:p w14:paraId="05061D72" w14:textId="77777777" w:rsidR="00C63E25" w:rsidRPr="00350027" w:rsidRDefault="00C63E25" w:rsidP="00F33256">
            <w:pPr>
              <w:rPr>
                <w:rFonts w:asciiTheme="minorHAnsi" w:hAnsiTheme="minorHAnsi"/>
              </w:rPr>
            </w:pPr>
            <w:r w:rsidRPr="00350027">
              <w:rPr>
                <w:rFonts w:asciiTheme="minorHAnsi" w:hAnsiTheme="minorHAnsi"/>
              </w:rPr>
              <w:t>RH LVDT1 Reasonableness Fault is defined in MRJ_SCU_STC_SRS_1241</w:t>
            </w:r>
          </w:p>
          <w:p w14:paraId="56A46392" w14:textId="77777777" w:rsidR="00C63E25" w:rsidRPr="00350027" w:rsidRDefault="00C63E25" w:rsidP="00F33256">
            <w:pPr>
              <w:rPr>
                <w:rFonts w:asciiTheme="minorHAnsi" w:hAnsiTheme="minorHAnsi"/>
              </w:rPr>
            </w:pPr>
            <w:r w:rsidRPr="00350027">
              <w:rPr>
                <w:rFonts w:asciiTheme="minorHAnsi" w:hAnsiTheme="minorHAnsi"/>
              </w:rPr>
              <w:t>RH LVDT2 Reasonableness Fault is defined in MRJ_SCU_STC_SRS_1241</w:t>
            </w:r>
          </w:p>
          <w:p w14:paraId="7B8CCAFA" w14:textId="77777777" w:rsidR="00C63E25" w:rsidRPr="00350027" w:rsidRDefault="00C63E25" w:rsidP="00F33256">
            <w:pPr>
              <w:rPr>
                <w:rFonts w:asciiTheme="minorHAnsi" w:hAnsiTheme="minorHAnsi"/>
                <w:i/>
                <w:iCs/>
              </w:rPr>
            </w:pPr>
          </w:p>
        </w:tc>
      </w:tr>
      <w:tr w:rsidR="00C63E25" w:rsidRPr="00350027" w14:paraId="79234CE4" w14:textId="77777777" w:rsidTr="00F33256">
        <w:tc>
          <w:tcPr>
            <w:tcW w:w="1559" w:type="dxa"/>
          </w:tcPr>
          <w:p w14:paraId="20A2E4FC" w14:textId="77777777" w:rsidR="00C63E25" w:rsidRPr="00350027" w:rsidRDefault="00C63E25" w:rsidP="00F33256">
            <w:pPr>
              <w:rPr>
                <w:rFonts w:asciiTheme="minorHAnsi" w:hAnsiTheme="minorHAnsi"/>
                <w:i/>
                <w:iCs/>
              </w:rPr>
            </w:pPr>
          </w:p>
        </w:tc>
        <w:tc>
          <w:tcPr>
            <w:tcW w:w="9320" w:type="dxa"/>
          </w:tcPr>
          <w:p w14:paraId="243750C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2CE7FC0" w14:textId="77777777" w:rsidTr="00F33256">
        <w:tc>
          <w:tcPr>
            <w:tcW w:w="1559" w:type="dxa"/>
          </w:tcPr>
          <w:p w14:paraId="5A49BC2A" w14:textId="77777777" w:rsidR="00C63E25" w:rsidRPr="00350027" w:rsidRDefault="00C63E25" w:rsidP="00F33256">
            <w:pPr>
              <w:rPr>
                <w:rFonts w:asciiTheme="minorHAnsi" w:hAnsiTheme="minorHAnsi"/>
                <w:i/>
                <w:iCs/>
              </w:rPr>
            </w:pPr>
          </w:p>
        </w:tc>
        <w:tc>
          <w:tcPr>
            <w:tcW w:w="9320" w:type="dxa"/>
          </w:tcPr>
          <w:p w14:paraId="59C4827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C98E0B6" w14:textId="77777777" w:rsidTr="00F33256">
        <w:tc>
          <w:tcPr>
            <w:tcW w:w="1559" w:type="dxa"/>
          </w:tcPr>
          <w:p w14:paraId="2707C523" w14:textId="77777777" w:rsidR="00C63E25" w:rsidRPr="00350027" w:rsidRDefault="00C63E25" w:rsidP="00F33256">
            <w:pPr>
              <w:rPr>
                <w:rFonts w:asciiTheme="minorHAnsi" w:hAnsiTheme="minorHAnsi"/>
                <w:i/>
                <w:iCs/>
              </w:rPr>
            </w:pPr>
          </w:p>
        </w:tc>
        <w:tc>
          <w:tcPr>
            <w:tcW w:w="9320" w:type="dxa"/>
          </w:tcPr>
          <w:p w14:paraId="7022A8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FF1A786" w14:textId="77777777" w:rsidR="00C63E25" w:rsidRPr="00350027" w:rsidRDefault="00C63E25" w:rsidP="00C63E25">
      <w:pPr>
        <w:rPr>
          <w:rFonts w:asciiTheme="minorHAnsi" w:hAnsiTheme="minorHAnsi"/>
        </w:rPr>
      </w:pPr>
    </w:p>
    <w:p w14:paraId="44B4677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0CCDF49" w14:textId="77777777" w:rsidTr="00F33256">
        <w:tc>
          <w:tcPr>
            <w:tcW w:w="1559" w:type="dxa"/>
          </w:tcPr>
          <w:p w14:paraId="57F22B6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MRJ_SCU_STC_SRS_1237</w:t>
            </w:r>
          </w:p>
        </w:tc>
        <w:tc>
          <w:tcPr>
            <w:tcW w:w="9320" w:type="dxa"/>
          </w:tcPr>
          <w:p w14:paraId="0076F85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weighting factors Weight_n for the LH angles Angle_n according to the following algorithm:</w:t>
            </w:r>
          </w:p>
          <w:p w14:paraId="6F21DBBF" w14:textId="77777777" w:rsidR="00C63E25" w:rsidRPr="00350027" w:rsidRDefault="00C63E25" w:rsidP="00F33256">
            <w:pPr>
              <w:rPr>
                <w:rFonts w:asciiTheme="minorHAnsi" w:hAnsiTheme="minorHAnsi"/>
              </w:rPr>
            </w:pPr>
          </w:p>
          <w:p w14:paraId="00F82CCC" w14:textId="77777777" w:rsidR="00C63E25" w:rsidRPr="00350027" w:rsidRDefault="00C63E25" w:rsidP="00F33256">
            <w:pPr>
              <w:rPr>
                <w:rFonts w:asciiTheme="minorHAnsi" w:hAnsiTheme="minorHAnsi"/>
              </w:rPr>
            </w:pPr>
            <w:r w:rsidRPr="00350027">
              <w:rPr>
                <w:rFonts w:asciiTheme="minorHAnsi" w:hAnsiTheme="minorHAnsi"/>
              </w:rPr>
              <w:t>Weight_1 = interpolating a result from the Left_Lvdt_Weight_Lookup table held in the STC Program configuration data for Angle_1</w:t>
            </w:r>
          </w:p>
          <w:p w14:paraId="4BDB373F" w14:textId="77777777" w:rsidR="00C63E25" w:rsidRPr="00350027" w:rsidRDefault="00C63E25" w:rsidP="00F33256">
            <w:pPr>
              <w:rPr>
                <w:rFonts w:asciiTheme="minorHAnsi" w:hAnsiTheme="minorHAnsi"/>
              </w:rPr>
            </w:pPr>
          </w:p>
          <w:p w14:paraId="33E33B03" w14:textId="77777777" w:rsidR="00C63E25" w:rsidRPr="00350027" w:rsidRDefault="00C63E25" w:rsidP="00F33256">
            <w:pPr>
              <w:rPr>
                <w:rFonts w:asciiTheme="minorHAnsi" w:hAnsiTheme="minorHAnsi"/>
              </w:rPr>
            </w:pPr>
            <w:r w:rsidRPr="00350027">
              <w:rPr>
                <w:rFonts w:asciiTheme="minorHAnsi" w:hAnsiTheme="minorHAnsi"/>
              </w:rPr>
              <w:t>Weight_2 = Weight_1</w:t>
            </w:r>
          </w:p>
          <w:p w14:paraId="2F5BC033"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6DE943C2" w14:textId="77777777" w:rsidR="00C63E25" w:rsidRPr="00350027" w:rsidRDefault="00C63E25" w:rsidP="00F33256">
            <w:pPr>
              <w:rPr>
                <w:rFonts w:asciiTheme="minorHAnsi" w:hAnsiTheme="minorHAnsi"/>
              </w:rPr>
            </w:pPr>
            <w:r w:rsidRPr="00350027">
              <w:rPr>
                <w:rFonts w:asciiTheme="minorHAnsi" w:hAnsiTheme="minorHAnsi"/>
              </w:rPr>
              <w:t>Weight_3 = interpolating a result from the Left_Lvdt_Weight_Lookup table held in the STC Program configuration data for Angle_3</w:t>
            </w:r>
          </w:p>
          <w:p w14:paraId="28D96483" w14:textId="77777777" w:rsidR="00C63E25" w:rsidRPr="00350027" w:rsidRDefault="00C63E25" w:rsidP="00F33256">
            <w:pPr>
              <w:rPr>
                <w:rFonts w:asciiTheme="minorHAnsi" w:hAnsiTheme="minorHAnsi"/>
              </w:rPr>
            </w:pPr>
          </w:p>
          <w:p w14:paraId="36F1B2F5" w14:textId="77777777" w:rsidR="00C63E25" w:rsidRPr="00350027" w:rsidRDefault="00C63E25" w:rsidP="00F33256">
            <w:pPr>
              <w:rPr>
                <w:rFonts w:asciiTheme="minorHAnsi" w:hAnsiTheme="minorHAnsi"/>
              </w:rPr>
            </w:pPr>
            <w:r w:rsidRPr="00350027">
              <w:rPr>
                <w:rFonts w:asciiTheme="minorHAnsi" w:hAnsiTheme="minorHAnsi"/>
              </w:rPr>
              <w:t>Weight_4 = Weight_3</w:t>
            </w:r>
          </w:p>
          <w:p w14:paraId="716B31C6"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386171CA" w14:textId="77777777" w:rsidR="00C63E25" w:rsidRPr="00350027" w:rsidRDefault="00C63E25" w:rsidP="00F33256">
            <w:pPr>
              <w:rPr>
                <w:rFonts w:asciiTheme="minorHAnsi" w:hAnsiTheme="minorHAnsi"/>
              </w:rPr>
            </w:pPr>
          </w:p>
          <w:p w14:paraId="0D572BC7" w14:textId="77777777" w:rsidR="00C63E25" w:rsidRPr="00350027" w:rsidRDefault="00C63E25" w:rsidP="00F33256">
            <w:pPr>
              <w:rPr>
                <w:rFonts w:asciiTheme="minorHAnsi" w:hAnsiTheme="minorHAnsi"/>
              </w:rPr>
            </w:pPr>
            <w:r w:rsidRPr="00350027">
              <w:rPr>
                <w:rFonts w:asciiTheme="minorHAnsi" w:hAnsiTheme="minorHAnsi"/>
              </w:rPr>
              <w:t>Where n = 1..4.</w:t>
            </w:r>
            <w:r w:rsidRPr="00350027">
              <w:rPr>
                <w:rFonts w:asciiTheme="minorHAnsi" w:hAnsiTheme="minorHAnsi"/>
              </w:rPr>
              <w:br/>
              <w:t>The weighting interpolation algorithm is defined in MRJ_SCU_STC_SRS_1243.</w:t>
            </w:r>
            <w:r w:rsidRPr="00350027">
              <w:rPr>
                <w:rFonts w:asciiTheme="minorHAnsi" w:hAnsiTheme="minorHAnsi"/>
              </w:rPr>
              <w:br/>
            </w:r>
          </w:p>
          <w:p w14:paraId="64371927" w14:textId="77777777" w:rsidR="00C63E25" w:rsidRPr="00350027" w:rsidRDefault="00C63E25" w:rsidP="00F33256">
            <w:pPr>
              <w:rPr>
                <w:rFonts w:asciiTheme="minorHAnsi" w:hAnsiTheme="minorHAnsi"/>
                <w:i/>
                <w:iCs/>
              </w:rPr>
            </w:pPr>
          </w:p>
        </w:tc>
      </w:tr>
      <w:tr w:rsidR="00C63E25" w:rsidRPr="00350027" w14:paraId="10E23057" w14:textId="77777777" w:rsidTr="00F33256">
        <w:tc>
          <w:tcPr>
            <w:tcW w:w="1559" w:type="dxa"/>
          </w:tcPr>
          <w:p w14:paraId="3E9EBF7F" w14:textId="77777777" w:rsidR="00C63E25" w:rsidRPr="00350027" w:rsidRDefault="00C63E25" w:rsidP="00F33256">
            <w:pPr>
              <w:rPr>
                <w:rFonts w:asciiTheme="minorHAnsi" w:hAnsiTheme="minorHAnsi"/>
                <w:i/>
                <w:iCs/>
              </w:rPr>
            </w:pPr>
          </w:p>
        </w:tc>
        <w:tc>
          <w:tcPr>
            <w:tcW w:w="9320" w:type="dxa"/>
          </w:tcPr>
          <w:p w14:paraId="6B254C0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3D1497D" w14:textId="77777777" w:rsidTr="00F33256">
        <w:tc>
          <w:tcPr>
            <w:tcW w:w="1559" w:type="dxa"/>
          </w:tcPr>
          <w:p w14:paraId="506528E2" w14:textId="77777777" w:rsidR="00C63E25" w:rsidRPr="00350027" w:rsidRDefault="00C63E25" w:rsidP="00F33256">
            <w:pPr>
              <w:rPr>
                <w:rFonts w:asciiTheme="minorHAnsi" w:hAnsiTheme="minorHAnsi"/>
                <w:i/>
                <w:iCs/>
              </w:rPr>
            </w:pPr>
          </w:p>
        </w:tc>
        <w:tc>
          <w:tcPr>
            <w:tcW w:w="9320" w:type="dxa"/>
          </w:tcPr>
          <w:p w14:paraId="53DE57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097AB0" w14:textId="77777777" w:rsidTr="00F33256">
        <w:tc>
          <w:tcPr>
            <w:tcW w:w="1559" w:type="dxa"/>
          </w:tcPr>
          <w:p w14:paraId="5EFCF9A7" w14:textId="77777777" w:rsidR="00C63E25" w:rsidRPr="00350027" w:rsidRDefault="00C63E25" w:rsidP="00F33256">
            <w:pPr>
              <w:rPr>
                <w:rFonts w:asciiTheme="minorHAnsi" w:hAnsiTheme="minorHAnsi"/>
                <w:i/>
                <w:iCs/>
              </w:rPr>
            </w:pPr>
          </w:p>
        </w:tc>
        <w:tc>
          <w:tcPr>
            <w:tcW w:w="9320" w:type="dxa"/>
          </w:tcPr>
          <w:p w14:paraId="2A02732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5B476A5" w14:textId="77777777" w:rsidR="00C63E25" w:rsidRPr="00350027" w:rsidRDefault="00C63E25" w:rsidP="00C63E25">
      <w:pPr>
        <w:rPr>
          <w:rFonts w:asciiTheme="minorHAnsi" w:hAnsiTheme="minorHAnsi"/>
        </w:rPr>
      </w:pPr>
    </w:p>
    <w:p w14:paraId="2738877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72CC108" w14:textId="77777777" w:rsidTr="00F33256">
        <w:tc>
          <w:tcPr>
            <w:tcW w:w="1559" w:type="dxa"/>
          </w:tcPr>
          <w:p w14:paraId="3EB091F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MRJ_SCU_STC_SRS_1238</w:t>
            </w:r>
          </w:p>
        </w:tc>
        <w:tc>
          <w:tcPr>
            <w:tcW w:w="9320" w:type="dxa"/>
          </w:tcPr>
          <w:p w14:paraId="16DC154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weighting factors Weight_n for the RH angles Angle_n according to the following algorithm:</w:t>
            </w:r>
          </w:p>
          <w:p w14:paraId="142A3F1C" w14:textId="77777777" w:rsidR="00C63E25" w:rsidRPr="00350027" w:rsidRDefault="00C63E25" w:rsidP="00F33256">
            <w:pPr>
              <w:rPr>
                <w:rFonts w:asciiTheme="minorHAnsi" w:hAnsiTheme="minorHAnsi"/>
              </w:rPr>
            </w:pPr>
          </w:p>
          <w:p w14:paraId="33C3CC9F" w14:textId="77777777" w:rsidR="00C63E25" w:rsidRPr="00350027" w:rsidRDefault="00C63E25" w:rsidP="00F33256">
            <w:pPr>
              <w:rPr>
                <w:rFonts w:asciiTheme="minorHAnsi" w:hAnsiTheme="minorHAnsi"/>
              </w:rPr>
            </w:pPr>
            <w:r w:rsidRPr="00350027">
              <w:rPr>
                <w:rFonts w:asciiTheme="minorHAnsi" w:hAnsiTheme="minorHAnsi"/>
              </w:rPr>
              <w:t>Weight_5 = interpolating a result from the Left_Lvdt_Weight_Lookup table held in the STC Program configuration data for (Angle_5 * -1)</w:t>
            </w:r>
          </w:p>
          <w:p w14:paraId="798DB31E" w14:textId="77777777" w:rsidR="00C63E25" w:rsidRPr="00350027" w:rsidRDefault="00C63E25" w:rsidP="00F33256">
            <w:pPr>
              <w:rPr>
                <w:rFonts w:asciiTheme="minorHAnsi" w:hAnsiTheme="minorHAnsi"/>
              </w:rPr>
            </w:pPr>
          </w:p>
          <w:p w14:paraId="4C1D916A" w14:textId="77777777" w:rsidR="00C63E25" w:rsidRPr="00350027" w:rsidRDefault="00C63E25" w:rsidP="00F33256">
            <w:pPr>
              <w:rPr>
                <w:rFonts w:asciiTheme="minorHAnsi" w:hAnsiTheme="minorHAnsi"/>
              </w:rPr>
            </w:pPr>
            <w:r w:rsidRPr="00350027">
              <w:rPr>
                <w:rFonts w:asciiTheme="minorHAnsi" w:hAnsiTheme="minorHAnsi"/>
              </w:rPr>
              <w:t>Weight_6 = Weight_5</w:t>
            </w:r>
          </w:p>
          <w:p w14:paraId="256071BE"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7FF83E84" w14:textId="77777777" w:rsidR="00C63E25" w:rsidRPr="00350027" w:rsidRDefault="00C63E25" w:rsidP="00F33256">
            <w:pPr>
              <w:rPr>
                <w:rFonts w:asciiTheme="minorHAnsi" w:hAnsiTheme="minorHAnsi"/>
              </w:rPr>
            </w:pPr>
            <w:r w:rsidRPr="00350027">
              <w:rPr>
                <w:rFonts w:asciiTheme="minorHAnsi" w:hAnsiTheme="minorHAnsi"/>
              </w:rPr>
              <w:t>Weight_7 = interpolating a result from the Left_Lvdt_Weight_Lookup table held in the STC Program configuration data for (Angle_7 * -1)</w:t>
            </w:r>
          </w:p>
          <w:p w14:paraId="71834C81" w14:textId="77777777" w:rsidR="00C63E25" w:rsidRPr="00350027" w:rsidRDefault="00C63E25" w:rsidP="00F33256">
            <w:pPr>
              <w:rPr>
                <w:rFonts w:asciiTheme="minorHAnsi" w:hAnsiTheme="minorHAnsi"/>
              </w:rPr>
            </w:pPr>
          </w:p>
          <w:p w14:paraId="551AE91F" w14:textId="77777777" w:rsidR="00C63E25" w:rsidRPr="00350027" w:rsidRDefault="00C63E25" w:rsidP="00F33256">
            <w:pPr>
              <w:rPr>
                <w:rFonts w:asciiTheme="minorHAnsi" w:hAnsiTheme="minorHAnsi"/>
              </w:rPr>
            </w:pPr>
            <w:r w:rsidRPr="00350027">
              <w:rPr>
                <w:rFonts w:asciiTheme="minorHAnsi" w:hAnsiTheme="minorHAnsi"/>
              </w:rPr>
              <w:t>Weight_8 = Weight_7</w:t>
            </w:r>
          </w:p>
          <w:p w14:paraId="046E38A3"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137F67AF" w14:textId="77777777" w:rsidR="00C63E25" w:rsidRPr="00350027" w:rsidRDefault="00C63E25" w:rsidP="00F33256">
            <w:pPr>
              <w:rPr>
                <w:rFonts w:asciiTheme="minorHAnsi" w:hAnsiTheme="minorHAnsi"/>
              </w:rPr>
            </w:pPr>
          </w:p>
          <w:p w14:paraId="19B96D55" w14:textId="77777777" w:rsidR="00C63E25" w:rsidRPr="00350027" w:rsidRDefault="00C63E25" w:rsidP="00F33256">
            <w:pPr>
              <w:rPr>
                <w:rFonts w:asciiTheme="minorHAnsi" w:hAnsiTheme="minorHAnsi"/>
              </w:rPr>
            </w:pPr>
            <w:r w:rsidRPr="00350027">
              <w:rPr>
                <w:rFonts w:asciiTheme="minorHAnsi" w:hAnsiTheme="minorHAnsi"/>
              </w:rPr>
              <w:lastRenderedPageBreak/>
              <w:t>Where n = 1..4.</w:t>
            </w:r>
            <w:r w:rsidRPr="00350027">
              <w:rPr>
                <w:rFonts w:asciiTheme="minorHAnsi" w:hAnsiTheme="minorHAnsi"/>
              </w:rPr>
              <w:br/>
              <w:t>The weighting interpolation algorithm is defined in MRJ_SCU_STC_SRS_1243.</w:t>
            </w:r>
          </w:p>
          <w:p w14:paraId="79A417AA" w14:textId="77777777" w:rsidR="00C63E25" w:rsidRPr="00350027" w:rsidRDefault="00C63E25" w:rsidP="00F33256">
            <w:pPr>
              <w:rPr>
                <w:rFonts w:asciiTheme="minorHAnsi" w:hAnsiTheme="minorHAnsi"/>
                <w:i/>
                <w:iCs/>
              </w:rPr>
            </w:pPr>
          </w:p>
        </w:tc>
      </w:tr>
      <w:tr w:rsidR="00C63E25" w:rsidRPr="00350027" w14:paraId="302AA85C" w14:textId="77777777" w:rsidTr="00F33256">
        <w:tc>
          <w:tcPr>
            <w:tcW w:w="1559" w:type="dxa"/>
          </w:tcPr>
          <w:p w14:paraId="7AF61583" w14:textId="77777777" w:rsidR="00C63E25" w:rsidRPr="00350027" w:rsidRDefault="00C63E25" w:rsidP="00F33256">
            <w:pPr>
              <w:rPr>
                <w:rFonts w:asciiTheme="minorHAnsi" w:hAnsiTheme="minorHAnsi"/>
                <w:i/>
                <w:iCs/>
              </w:rPr>
            </w:pPr>
          </w:p>
        </w:tc>
        <w:tc>
          <w:tcPr>
            <w:tcW w:w="9320" w:type="dxa"/>
          </w:tcPr>
          <w:p w14:paraId="4DA438F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CE04E29" w14:textId="77777777" w:rsidTr="00F33256">
        <w:tc>
          <w:tcPr>
            <w:tcW w:w="1559" w:type="dxa"/>
          </w:tcPr>
          <w:p w14:paraId="6F89AD95" w14:textId="77777777" w:rsidR="00C63E25" w:rsidRPr="00350027" w:rsidRDefault="00C63E25" w:rsidP="00F33256">
            <w:pPr>
              <w:rPr>
                <w:rFonts w:asciiTheme="minorHAnsi" w:hAnsiTheme="minorHAnsi"/>
                <w:i/>
                <w:iCs/>
              </w:rPr>
            </w:pPr>
          </w:p>
        </w:tc>
        <w:tc>
          <w:tcPr>
            <w:tcW w:w="9320" w:type="dxa"/>
          </w:tcPr>
          <w:p w14:paraId="0FD5170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BCD2055" w14:textId="77777777" w:rsidTr="00F33256">
        <w:tc>
          <w:tcPr>
            <w:tcW w:w="1559" w:type="dxa"/>
          </w:tcPr>
          <w:p w14:paraId="44238211" w14:textId="77777777" w:rsidR="00C63E25" w:rsidRPr="00350027" w:rsidRDefault="00C63E25" w:rsidP="00F33256">
            <w:pPr>
              <w:rPr>
                <w:rFonts w:asciiTheme="minorHAnsi" w:hAnsiTheme="minorHAnsi"/>
                <w:i/>
                <w:iCs/>
              </w:rPr>
            </w:pPr>
          </w:p>
        </w:tc>
        <w:tc>
          <w:tcPr>
            <w:tcW w:w="9320" w:type="dxa"/>
          </w:tcPr>
          <w:p w14:paraId="214193B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5E4DF2" w14:textId="77777777" w:rsidR="00C63E25" w:rsidRPr="00350027" w:rsidRDefault="00C63E25" w:rsidP="00C63E25">
      <w:pPr>
        <w:rPr>
          <w:rFonts w:asciiTheme="minorHAnsi" w:hAnsiTheme="minorHAnsi"/>
        </w:rPr>
      </w:pPr>
    </w:p>
    <w:p w14:paraId="37E11A8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7DA44E3" w14:textId="77777777" w:rsidTr="00F33256">
        <w:tc>
          <w:tcPr>
            <w:tcW w:w="1559" w:type="dxa"/>
          </w:tcPr>
          <w:p w14:paraId="51C2755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MRJ_SCU_STC_SRS_1239</w:t>
            </w:r>
          </w:p>
        </w:tc>
        <w:tc>
          <w:tcPr>
            <w:tcW w:w="9320" w:type="dxa"/>
          </w:tcPr>
          <w:p w14:paraId="2C1B95F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the validity flags Validity_n for the 8 angles Angle_n according to the following algorithm:</w:t>
            </w:r>
          </w:p>
          <w:p w14:paraId="39541F82" w14:textId="77777777" w:rsidR="00C63E25" w:rsidRPr="00350027" w:rsidRDefault="00C63E25" w:rsidP="00F33256">
            <w:pPr>
              <w:rPr>
                <w:rFonts w:asciiTheme="minorHAnsi" w:hAnsiTheme="minorHAnsi"/>
              </w:rPr>
            </w:pPr>
          </w:p>
          <w:p w14:paraId="6B4999B6" w14:textId="77777777" w:rsidR="00C63E25" w:rsidRPr="00350027" w:rsidRDefault="00C63E25" w:rsidP="00F33256">
            <w:pPr>
              <w:rPr>
                <w:rFonts w:asciiTheme="minorHAnsi" w:hAnsiTheme="minorHAnsi"/>
              </w:rPr>
            </w:pPr>
            <w:r w:rsidRPr="00350027">
              <w:rPr>
                <w:rFonts w:asciiTheme="minorHAnsi" w:hAnsiTheme="minorHAnsi"/>
              </w:rPr>
              <w:t>FOR each row of the 12 rows in the Triple table held in the STC Program configuration data DO</w:t>
            </w:r>
          </w:p>
          <w:p w14:paraId="019AD302" w14:textId="77777777" w:rsidR="00C63E25" w:rsidRPr="00350027" w:rsidRDefault="00C63E25" w:rsidP="00F33256">
            <w:pPr>
              <w:rPr>
                <w:rFonts w:asciiTheme="minorHAnsi" w:hAnsiTheme="minorHAnsi"/>
              </w:rPr>
            </w:pPr>
          </w:p>
          <w:p w14:paraId="2B9D98D1" w14:textId="77777777" w:rsidR="00C63E25" w:rsidRPr="00350027" w:rsidRDefault="00C63E25" w:rsidP="00F33256">
            <w:pPr>
              <w:rPr>
                <w:rFonts w:asciiTheme="minorHAnsi" w:hAnsiTheme="minorHAnsi"/>
              </w:rPr>
            </w:pPr>
            <w:r w:rsidRPr="00350027">
              <w:rPr>
                <w:rFonts w:asciiTheme="minorHAnsi" w:hAnsiTheme="minorHAnsi"/>
              </w:rPr>
              <w:t xml:space="preserve">        Determine the difference between the minimum angle of the triplet and the </w:t>
            </w:r>
          </w:p>
          <w:p w14:paraId="57FC6065" w14:textId="77777777" w:rsidR="00C63E25" w:rsidRPr="00350027" w:rsidRDefault="00C63E25" w:rsidP="00F33256">
            <w:pPr>
              <w:rPr>
                <w:rFonts w:asciiTheme="minorHAnsi" w:hAnsiTheme="minorHAnsi"/>
              </w:rPr>
            </w:pPr>
            <w:r w:rsidRPr="00350027">
              <w:rPr>
                <w:rFonts w:asciiTheme="minorHAnsi" w:hAnsiTheme="minorHAnsi"/>
              </w:rPr>
              <w:t xml:space="preserve">        maximum angle of the triplet</w:t>
            </w:r>
          </w:p>
          <w:p w14:paraId="080AD933" w14:textId="77777777" w:rsidR="00C63E25" w:rsidRPr="00350027" w:rsidRDefault="00C63E25" w:rsidP="00F33256">
            <w:pPr>
              <w:rPr>
                <w:rFonts w:asciiTheme="minorHAnsi" w:hAnsiTheme="minorHAnsi"/>
              </w:rPr>
            </w:pPr>
          </w:p>
          <w:p w14:paraId="233B34DF" w14:textId="77777777" w:rsidR="00C63E25" w:rsidRPr="00350027" w:rsidRDefault="00C63E25" w:rsidP="00F33256">
            <w:pPr>
              <w:rPr>
                <w:rFonts w:asciiTheme="minorHAnsi" w:hAnsiTheme="minorHAnsi"/>
              </w:rPr>
            </w:pPr>
            <w:r w:rsidRPr="00350027">
              <w:rPr>
                <w:rFonts w:asciiTheme="minorHAnsi" w:hAnsiTheme="minorHAnsi"/>
              </w:rPr>
              <w:t xml:space="preserve">        IF difference is less than the difference threshold value THEN</w:t>
            </w:r>
          </w:p>
          <w:p w14:paraId="31682375" w14:textId="77777777" w:rsidR="00C63E25" w:rsidRPr="00350027" w:rsidRDefault="00C63E25" w:rsidP="00F33256">
            <w:pPr>
              <w:rPr>
                <w:rFonts w:asciiTheme="minorHAnsi" w:hAnsiTheme="minorHAnsi"/>
              </w:rPr>
            </w:pPr>
            <w:r w:rsidRPr="00350027">
              <w:rPr>
                <w:rFonts w:asciiTheme="minorHAnsi" w:hAnsiTheme="minorHAnsi"/>
              </w:rPr>
              <w:t xml:space="preserve">                 Set the 3 validity flags Validity_n for all 3 angles of the triplet to VALID (1)</w:t>
            </w:r>
          </w:p>
          <w:p w14:paraId="03250E2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3F9DC9E9" w14:textId="77777777" w:rsidR="00C63E25" w:rsidRPr="00350027" w:rsidRDefault="00C63E25" w:rsidP="00F33256">
            <w:pPr>
              <w:rPr>
                <w:rFonts w:asciiTheme="minorHAnsi" w:hAnsiTheme="minorHAnsi"/>
              </w:rPr>
            </w:pPr>
            <w:r w:rsidRPr="00350027">
              <w:rPr>
                <w:rFonts w:asciiTheme="minorHAnsi" w:hAnsiTheme="minorHAnsi"/>
              </w:rPr>
              <w:t xml:space="preserve">                 No action (Validity_n remains unchanged)</w:t>
            </w:r>
          </w:p>
          <w:p w14:paraId="2357C943"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9D0E31B" w14:textId="77777777" w:rsidR="00C63E25" w:rsidRPr="00350027" w:rsidRDefault="00C63E25" w:rsidP="00F33256">
            <w:pPr>
              <w:rPr>
                <w:rFonts w:asciiTheme="minorHAnsi" w:hAnsiTheme="minorHAnsi"/>
              </w:rPr>
            </w:pPr>
          </w:p>
          <w:p w14:paraId="5DA585DB" w14:textId="77777777" w:rsidR="00C63E25" w:rsidRPr="00350027" w:rsidRDefault="00C63E25" w:rsidP="00F33256">
            <w:pPr>
              <w:rPr>
                <w:rFonts w:asciiTheme="minorHAnsi" w:hAnsiTheme="minorHAnsi"/>
              </w:rPr>
            </w:pPr>
            <w:r w:rsidRPr="00350027">
              <w:rPr>
                <w:rFonts w:asciiTheme="minorHAnsi" w:hAnsiTheme="minorHAnsi"/>
              </w:rPr>
              <w:t>END FOR</w:t>
            </w:r>
          </w:p>
          <w:p w14:paraId="320D16EC" w14:textId="77777777" w:rsidR="00C63E25" w:rsidRPr="00350027" w:rsidRDefault="00C63E25" w:rsidP="00F33256">
            <w:pPr>
              <w:rPr>
                <w:rFonts w:asciiTheme="minorHAnsi" w:hAnsiTheme="minorHAnsi"/>
              </w:rPr>
            </w:pPr>
          </w:p>
          <w:p w14:paraId="3B3538F2" w14:textId="77777777" w:rsidR="00C63E25" w:rsidRPr="00350027" w:rsidRDefault="00C63E25" w:rsidP="00F33256">
            <w:pPr>
              <w:rPr>
                <w:rFonts w:asciiTheme="minorHAnsi" w:hAnsiTheme="minorHAnsi"/>
              </w:rPr>
            </w:pPr>
            <w:r w:rsidRPr="00350027">
              <w:rPr>
                <w:rFonts w:asciiTheme="minorHAnsi" w:hAnsiTheme="minorHAnsi"/>
              </w:rPr>
              <w:t>With an initial value for all 8 validity flags of  INVALID (0).</w:t>
            </w:r>
          </w:p>
          <w:p w14:paraId="03D67442"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5536C15F" w14:textId="77777777" w:rsidR="00C63E25" w:rsidRPr="00350027" w:rsidRDefault="00C63E25" w:rsidP="00F33256">
            <w:pPr>
              <w:rPr>
                <w:rFonts w:asciiTheme="minorHAnsi" w:hAnsiTheme="minorHAnsi"/>
              </w:rPr>
            </w:pPr>
            <w:r w:rsidRPr="00350027">
              <w:rPr>
                <w:rFonts w:asciiTheme="minorHAnsi" w:hAnsiTheme="minorHAnsi"/>
              </w:rPr>
              <w:t>Where n = 1..8.</w:t>
            </w:r>
          </w:p>
          <w:p w14:paraId="30A53899" w14:textId="77777777" w:rsidR="00C63E25" w:rsidRPr="00350027" w:rsidRDefault="00C63E25" w:rsidP="00F33256">
            <w:pPr>
              <w:rPr>
                <w:rFonts w:asciiTheme="minorHAnsi" w:hAnsiTheme="minorHAnsi"/>
              </w:rPr>
            </w:pPr>
            <w:r w:rsidRPr="00350027">
              <w:rPr>
                <w:rFonts w:asciiTheme="minorHAnsi" w:hAnsiTheme="minorHAnsi"/>
              </w:rPr>
              <w:t>Difference threshold value is 14 degree (in Q8.7), which corresponds to 5% of full scale -140..+140 deg.</w:t>
            </w:r>
            <w:r w:rsidRPr="00350027">
              <w:rPr>
                <w:rFonts w:asciiTheme="minorHAnsi" w:hAnsiTheme="minorHAnsi"/>
              </w:rPr>
              <w:br/>
              <w:t>The Triple table is defined in MRJ_SCU_STC_SRS_1249</w:t>
            </w:r>
          </w:p>
          <w:p w14:paraId="4D790C50" w14:textId="77777777" w:rsidR="00C63E25" w:rsidRPr="00350027" w:rsidRDefault="00C63E25" w:rsidP="00F33256">
            <w:pPr>
              <w:rPr>
                <w:rFonts w:asciiTheme="minorHAnsi" w:hAnsiTheme="minorHAnsi"/>
                <w:i/>
                <w:iCs/>
              </w:rPr>
            </w:pPr>
          </w:p>
        </w:tc>
      </w:tr>
      <w:tr w:rsidR="00C63E25" w:rsidRPr="00350027" w14:paraId="4524E2C7" w14:textId="77777777" w:rsidTr="00F33256">
        <w:tc>
          <w:tcPr>
            <w:tcW w:w="1559" w:type="dxa"/>
          </w:tcPr>
          <w:p w14:paraId="4B917A8D" w14:textId="77777777" w:rsidR="00C63E25" w:rsidRPr="00350027" w:rsidRDefault="00C63E25" w:rsidP="00F33256">
            <w:pPr>
              <w:rPr>
                <w:rFonts w:asciiTheme="minorHAnsi" w:hAnsiTheme="minorHAnsi"/>
                <w:i/>
                <w:iCs/>
              </w:rPr>
            </w:pPr>
          </w:p>
        </w:tc>
        <w:tc>
          <w:tcPr>
            <w:tcW w:w="9320" w:type="dxa"/>
          </w:tcPr>
          <w:p w14:paraId="2717550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2F4D5DF" w14:textId="77777777" w:rsidTr="00F33256">
        <w:tc>
          <w:tcPr>
            <w:tcW w:w="1559" w:type="dxa"/>
          </w:tcPr>
          <w:p w14:paraId="331CB6D9" w14:textId="77777777" w:rsidR="00C63E25" w:rsidRPr="00350027" w:rsidRDefault="00C63E25" w:rsidP="00F33256">
            <w:pPr>
              <w:rPr>
                <w:rFonts w:asciiTheme="minorHAnsi" w:hAnsiTheme="minorHAnsi"/>
                <w:i/>
                <w:iCs/>
              </w:rPr>
            </w:pPr>
          </w:p>
        </w:tc>
        <w:tc>
          <w:tcPr>
            <w:tcW w:w="9320" w:type="dxa"/>
          </w:tcPr>
          <w:p w14:paraId="6F9F72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A657375" w14:textId="77777777" w:rsidTr="00F33256">
        <w:tc>
          <w:tcPr>
            <w:tcW w:w="1559" w:type="dxa"/>
          </w:tcPr>
          <w:p w14:paraId="15BDC0FA" w14:textId="77777777" w:rsidR="00C63E25" w:rsidRPr="00350027" w:rsidRDefault="00C63E25" w:rsidP="00F33256">
            <w:pPr>
              <w:rPr>
                <w:rFonts w:asciiTheme="minorHAnsi" w:hAnsiTheme="minorHAnsi"/>
                <w:i/>
                <w:iCs/>
              </w:rPr>
            </w:pPr>
          </w:p>
        </w:tc>
        <w:tc>
          <w:tcPr>
            <w:tcW w:w="9320" w:type="dxa"/>
          </w:tcPr>
          <w:p w14:paraId="2BA0FF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10B3243" w14:textId="77777777" w:rsidR="00C63E25" w:rsidRPr="00350027" w:rsidRDefault="00C63E25" w:rsidP="00C63E25">
      <w:pPr>
        <w:rPr>
          <w:rFonts w:asciiTheme="minorHAnsi" w:hAnsiTheme="minorHAnsi"/>
        </w:rPr>
      </w:pPr>
    </w:p>
    <w:p w14:paraId="2593F74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C1B6278" w14:textId="77777777" w:rsidTr="00F33256">
        <w:tc>
          <w:tcPr>
            <w:tcW w:w="1559" w:type="dxa"/>
          </w:tcPr>
          <w:p w14:paraId="388133F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MRJ_SCU_STC_SRS_1240</w:t>
            </w:r>
          </w:p>
        </w:tc>
        <w:tc>
          <w:tcPr>
            <w:tcW w:w="9320" w:type="dxa"/>
          </w:tcPr>
          <w:p w14:paraId="4FB31DF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physical nose-wheel position SACT_Position according to the following algorithm:</w:t>
            </w:r>
          </w:p>
          <w:p w14:paraId="2590D0A4" w14:textId="77777777" w:rsidR="00C63E25" w:rsidRPr="00350027" w:rsidRDefault="00C63E25" w:rsidP="00F33256">
            <w:pPr>
              <w:rPr>
                <w:rFonts w:asciiTheme="minorHAnsi" w:hAnsiTheme="minorHAnsi"/>
              </w:rPr>
            </w:pPr>
            <w:r w:rsidRPr="00350027">
              <w:rPr>
                <w:rFonts w:asciiTheme="minorHAnsi" w:hAnsiTheme="minorHAnsi"/>
              </w:rPr>
              <w:t>FOR all 8 angles Angle_n, Weight_n and Validity_n DO</w:t>
            </w:r>
          </w:p>
          <w:p w14:paraId="3FA0E37E" w14:textId="77777777" w:rsidR="00C63E25" w:rsidRPr="00350027" w:rsidRDefault="00C63E25" w:rsidP="00F33256">
            <w:pPr>
              <w:rPr>
                <w:rFonts w:asciiTheme="minorHAnsi" w:hAnsiTheme="minorHAnsi"/>
              </w:rPr>
            </w:pPr>
            <w:r w:rsidRPr="00350027">
              <w:rPr>
                <w:rFonts w:asciiTheme="minorHAnsi" w:hAnsiTheme="minorHAnsi"/>
              </w:rPr>
              <w:t xml:space="preserve">        WeightAndValidity = Weight_n * Validity_n</w:t>
            </w:r>
          </w:p>
          <w:p w14:paraId="1A44304B" w14:textId="77777777" w:rsidR="00C63E25" w:rsidRPr="00350027" w:rsidRDefault="00C63E25" w:rsidP="00F33256">
            <w:pPr>
              <w:rPr>
                <w:rFonts w:asciiTheme="minorHAnsi" w:hAnsiTheme="minorHAnsi"/>
              </w:rPr>
            </w:pPr>
            <w:r w:rsidRPr="00350027">
              <w:rPr>
                <w:rFonts w:asciiTheme="minorHAnsi" w:hAnsiTheme="minorHAnsi"/>
              </w:rPr>
              <w:t xml:space="preserve">        WeightSum = WeightSum +  WeightAndValidity</w:t>
            </w:r>
          </w:p>
          <w:p w14:paraId="44FD66B7" w14:textId="77777777" w:rsidR="00C63E25" w:rsidRPr="00350027" w:rsidRDefault="00C63E25" w:rsidP="00F33256">
            <w:pPr>
              <w:rPr>
                <w:rFonts w:asciiTheme="minorHAnsi" w:hAnsiTheme="minorHAnsi"/>
              </w:rPr>
            </w:pPr>
            <w:r w:rsidRPr="00350027">
              <w:rPr>
                <w:rFonts w:asciiTheme="minorHAnsi" w:hAnsiTheme="minorHAnsi"/>
              </w:rPr>
              <w:t xml:space="preserve">        WeightedAngle = WeightedAngle + (WeightAndValidity * Angle_n)</w:t>
            </w:r>
          </w:p>
          <w:p w14:paraId="485A6088" w14:textId="77777777" w:rsidR="00C63E25" w:rsidRPr="00350027" w:rsidRDefault="00C63E25" w:rsidP="00F33256">
            <w:pPr>
              <w:rPr>
                <w:rFonts w:asciiTheme="minorHAnsi" w:hAnsiTheme="minorHAnsi"/>
              </w:rPr>
            </w:pPr>
            <w:r w:rsidRPr="00350027">
              <w:rPr>
                <w:rFonts w:asciiTheme="minorHAnsi" w:hAnsiTheme="minorHAnsi"/>
              </w:rPr>
              <w:t>END FOR</w:t>
            </w:r>
          </w:p>
          <w:p w14:paraId="4E362A61" w14:textId="77777777" w:rsidR="00C63E25" w:rsidRPr="00350027" w:rsidRDefault="00C63E25" w:rsidP="00F33256">
            <w:pPr>
              <w:rPr>
                <w:rFonts w:asciiTheme="minorHAnsi" w:hAnsiTheme="minorHAnsi"/>
              </w:rPr>
            </w:pPr>
            <w:r w:rsidRPr="00350027">
              <w:rPr>
                <w:rFonts w:asciiTheme="minorHAnsi" w:hAnsiTheme="minorHAnsi"/>
              </w:rPr>
              <w:t>IF WeightSum &gt; 0 THEN</w:t>
            </w:r>
          </w:p>
          <w:p w14:paraId="0F04B770" w14:textId="77777777" w:rsidR="00C63E25" w:rsidRPr="00350027" w:rsidRDefault="00C63E25" w:rsidP="00F33256">
            <w:pPr>
              <w:rPr>
                <w:rFonts w:asciiTheme="minorHAnsi" w:hAnsiTheme="minorHAnsi"/>
              </w:rPr>
            </w:pPr>
            <w:r w:rsidRPr="00350027">
              <w:rPr>
                <w:rFonts w:asciiTheme="minorHAnsi" w:hAnsiTheme="minorHAnsi"/>
              </w:rPr>
              <w:t xml:space="preserve">        SACT_Position = WeightedAngle / WeightSum  (in Q7.7)</w:t>
            </w:r>
          </w:p>
          <w:p w14:paraId="42FE0241" w14:textId="77777777" w:rsidR="00C63E25" w:rsidRPr="00350027" w:rsidRDefault="00C63E25" w:rsidP="00F33256">
            <w:pPr>
              <w:rPr>
                <w:rFonts w:asciiTheme="minorHAnsi" w:hAnsiTheme="minorHAnsi"/>
              </w:rPr>
            </w:pPr>
            <w:r w:rsidRPr="00350027">
              <w:rPr>
                <w:rFonts w:asciiTheme="minorHAnsi" w:hAnsiTheme="minorHAnsi"/>
              </w:rPr>
              <w:t xml:space="preserve">        Transform SACT_Position into Q7.8</w:t>
            </w:r>
          </w:p>
          <w:p w14:paraId="25A944CB" w14:textId="77777777" w:rsidR="00C63E25" w:rsidRPr="00350027" w:rsidRDefault="00C63E25" w:rsidP="00F33256">
            <w:pPr>
              <w:rPr>
                <w:rFonts w:asciiTheme="minorHAnsi" w:hAnsiTheme="minorHAnsi"/>
              </w:rPr>
            </w:pPr>
            <w:r w:rsidRPr="00350027">
              <w:rPr>
                <w:rFonts w:asciiTheme="minorHAnsi" w:hAnsiTheme="minorHAnsi"/>
              </w:rPr>
              <w:t>ELSE</w:t>
            </w:r>
          </w:p>
          <w:p w14:paraId="69C0D6AB" w14:textId="77777777" w:rsidR="00C63E25" w:rsidRPr="00350027" w:rsidRDefault="00C63E25" w:rsidP="00F33256">
            <w:pPr>
              <w:rPr>
                <w:rFonts w:asciiTheme="minorHAnsi" w:hAnsiTheme="minorHAnsi"/>
              </w:rPr>
            </w:pPr>
            <w:r w:rsidRPr="00350027">
              <w:rPr>
                <w:rFonts w:asciiTheme="minorHAnsi" w:hAnsiTheme="minorHAnsi"/>
              </w:rPr>
              <w:t xml:space="preserve">        With a confirmation time of 100ms set LVDT No Angle Found Fault</w:t>
            </w:r>
          </w:p>
          <w:p w14:paraId="25F83D6F" w14:textId="77777777" w:rsidR="00C63E25" w:rsidRPr="00350027" w:rsidRDefault="00C63E25" w:rsidP="00F33256">
            <w:pPr>
              <w:rPr>
                <w:rFonts w:asciiTheme="minorHAnsi" w:hAnsiTheme="minorHAnsi"/>
              </w:rPr>
            </w:pPr>
            <w:r w:rsidRPr="00350027">
              <w:rPr>
                <w:rFonts w:asciiTheme="minorHAnsi" w:hAnsiTheme="minorHAnsi"/>
              </w:rPr>
              <w:t>END IF</w:t>
            </w:r>
          </w:p>
          <w:p w14:paraId="3F598099" w14:textId="77777777" w:rsidR="00C63E25" w:rsidRPr="00350027" w:rsidRDefault="00C63E25" w:rsidP="00F33256">
            <w:pPr>
              <w:rPr>
                <w:rFonts w:asciiTheme="minorHAnsi" w:hAnsiTheme="minorHAnsi"/>
              </w:rPr>
            </w:pPr>
            <w:r w:rsidRPr="00350027">
              <w:rPr>
                <w:rFonts w:asciiTheme="minorHAnsi" w:hAnsiTheme="minorHAnsi"/>
              </w:rPr>
              <w:t>With an initial value of 0 for WeightSum, WeightedAngle and SACT_Position.</w:t>
            </w:r>
          </w:p>
          <w:p w14:paraId="67A74D0A" w14:textId="77777777" w:rsidR="00C63E25" w:rsidRPr="00350027" w:rsidRDefault="00C63E25" w:rsidP="00F33256">
            <w:pPr>
              <w:rPr>
                <w:rFonts w:asciiTheme="minorHAnsi" w:hAnsiTheme="minorHAnsi"/>
              </w:rPr>
            </w:pPr>
            <w:r w:rsidRPr="00350027">
              <w:rPr>
                <w:rFonts w:asciiTheme="minorHAnsi" w:hAnsiTheme="minorHAnsi"/>
              </w:rPr>
              <w:t>Where n = 1..8.</w:t>
            </w:r>
          </w:p>
          <w:p w14:paraId="18436236" w14:textId="77777777" w:rsidR="00C63E25" w:rsidRPr="00350027" w:rsidRDefault="00C63E25" w:rsidP="00F33256">
            <w:pPr>
              <w:rPr>
                <w:rFonts w:asciiTheme="minorHAnsi" w:hAnsiTheme="minorHAnsi"/>
                <w:i/>
                <w:iCs/>
              </w:rPr>
            </w:pPr>
          </w:p>
        </w:tc>
      </w:tr>
      <w:tr w:rsidR="00C63E25" w:rsidRPr="00350027" w14:paraId="590CDDEB" w14:textId="77777777" w:rsidTr="00F33256">
        <w:tc>
          <w:tcPr>
            <w:tcW w:w="1559" w:type="dxa"/>
          </w:tcPr>
          <w:p w14:paraId="719D7FEA" w14:textId="77777777" w:rsidR="00C63E25" w:rsidRPr="00350027" w:rsidRDefault="00C63E25" w:rsidP="00F33256">
            <w:pPr>
              <w:rPr>
                <w:rFonts w:asciiTheme="minorHAnsi" w:hAnsiTheme="minorHAnsi"/>
                <w:i/>
                <w:iCs/>
              </w:rPr>
            </w:pPr>
          </w:p>
        </w:tc>
        <w:tc>
          <w:tcPr>
            <w:tcW w:w="9320" w:type="dxa"/>
          </w:tcPr>
          <w:p w14:paraId="42412A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83249C1" w14:textId="77777777" w:rsidTr="00F33256">
        <w:tc>
          <w:tcPr>
            <w:tcW w:w="1559" w:type="dxa"/>
          </w:tcPr>
          <w:p w14:paraId="5DAA5723" w14:textId="77777777" w:rsidR="00C63E25" w:rsidRPr="00350027" w:rsidRDefault="00C63E25" w:rsidP="00F33256">
            <w:pPr>
              <w:rPr>
                <w:rFonts w:asciiTheme="minorHAnsi" w:hAnsiTheme="minorHAnsi"/>
                <w:i/>
                <w:iCs/>
              </w:rPr>
            </w:pPr>
          </w:p>
        </w:tc>
        <w:tc>
          <w:tcPr>
            <w:tcW w:w="9320" w:type="dxa"/>
          </w:tcPr>
          <w:p w14:paraId="6ADDC09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CA469D6" w14:textId="77777777" w:rsidTr="00F33256">
        <w:tc>
          <w:tcPr>
            <w:tcW w:w="1559" w:type="dxa"/>
          </w:tcPr>
          <w:p w14:paraId="1C445658" w14:textId="77777777" w:rsidR="00C63E25" w:rsidRPr="00350027" w:rsidRDefault="00C63E25" w:rsidP="00F33256">
            <w:pPr>
              <w:rPr>
                <w:rFonts w:asciiTheme="minorHAnsi" w:hAnsiTheme="minorHAnsi"/>
                <w:i/>
                <w:iCs/>
              </w:rPr>
            </w:pPr>
          </w:p>
        </w:tc>
        <w:tc>
          <w:tcPr>
            <w:tcW w:w="9320" w:type="dxa"/>
          </w:tcPr>
          <w:p w14:paraId="04B130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7CF12F" w14:textId="77777777" w:rsidR="00C63E25" w:rsidRPr="00350027" w:rsidRDefault="00C63E25" w:rsidP="00C63E25">
      <w:pPr>
        <w:rPr>
          <w:rFonts w:asciiTheme="minorHAnsi" w:hAnsiTheme="minorHAnsi"/>
        </w:rPr>
      </w:pPr>
    </w:p>
    <w:p w14:paraId="563D8BF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14ED55D" w14:textId="77777777" w:rsidTr="00F33256">
        <w:tc>
          <w:tcPr>
            <w:tcW w:w="1559" w:type="dxa"/>
          </w:tcPr>
          <w:p w14:paraId="123042A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MRJ_SCU_STC_SRS_1241</w:t>
            </w:r>
          </w:p>
        </w:tc>
        <w:tc>
          <w:tcPr>
            <w:tcW w:w="9320" w:type="dxa"/>
          </w:tcPr>
          <w:p w14:paraId="607AB18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identify the LVDT interfaces related to LVDT Reasonableness Faults according to the following logic:</w:t>
            </w:r>
          </w:p>
          <w:p w14:paraId="5DFA4BBB" w14:textId="77777777" w:rsidR="00C63E25" w:rsidRPr="00350027" w:rsidRDefault="00C63E25" w:rsidP="00F33256">
            <w:pPr>
              <w:rPr>
                <w:rFonts w:asciiTheme="minorHAnsi" w:hAnsiTheme="minorHAnsi"/>
              </w:rPr>
            </w:pPr>
            <w:r w:rsidRPr="00350027">
              <w:rPr>
                <w:rFonts w:asciiTheme="minorHAnsi" w:hAnsiTheme="minorHAnsi"/>
              </w:rPr>
              <w:t>IF (LH LVDT1 and LH LVDT2 Reasonableness Check Monitor Status) THEN</w:t>
            </w:r>
          </w:p>
          <w:p w14:paraId="66383925" w14:textId="77777777" w:rsidR="00C63E25" w:rsidRPr="00350027" w:rsidRDefault="00C63E25" w:rsidP="00F33256">
            <w:pPr>
              <w:rPr>
                <w:rFonts w:asciiTheme="minorHAnsi" w:hAnsiTheme="minorHAnsi"/>
              </w:rPr>
            </w:pPr>
            <w:r w:rsidRPr="00350027">
              <w:rPr>
                <w:rFonts w:asciiTheme="minorHAnsi" w:hAnsiTheme="minorHAnsi"/>
              </w:rPr>
              <w:t xml:space="preserve">      IF Validity_1 = INVALID and Validity_2 = INVALID THEN</w:t>
            </w:r>
          </w:p>
          <w:p w14:paraId="15F53615" w14:textId="77777777" w:rsidR="00C63E25" w:rsidRPr="00350027" w:rsidRDefault="00C63E25" w:rsidP="00F33256">
            <w:pPr>
              <w:rPr>
                <w:rFonts w:asciiTheme="minorHAnsi" w:hAnsiTheme="minorHAnsi"/>
              </w:rPr>
            </w:pPr>
            <w:r w:rsidRPr="00350027">
              <w:rPr>
                <w:rFonts w:asciiTheme="minorHAnsi" w:hAnsiTheme="minorHAnsi"/>
              </w:rPr>
              <w:t xml:space="preserve">              LH LVDT1 Reasonableness Fault  = TRUE</w:t>
            </w:r>
          </w:p>
          <w:p w14:paraId="7B287DD8"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5B70CCD7" w14:textId="77777777" w:rsidR="00C63E25" w:rsidRPr="00350027" w:rsidRDefault="00C63E25" w:rsidP="00F33256">
            <w:pPr>
              <w:rPr>
                <w:rFonts w:asciiTheme="minorHAnsi" w:hAnsiTheme="minorHAnsi"/>
              </w:rPr>
            </w:pPr>
            <w:r w:rsidRPr="00350027">
              <w:rPr>
                <w:rFonts w:asciiTheme="minorHAnsi" w:hAnsiTheme="minorHAnsi"/>
              </w:rPr>
              <w:t xml:space="preserve">      IF Validity_3 = INVALID and Validity_4 = INVALID THEN</w:t>
            </w:r>
          </w:p>
          <w:p w14:paraId="116F3A3C" w14:textId="77777777" w:rsidR="00C63E25" w:rsidRPr="00350027" w:rsidRDefault="00C63E25" w:rsidP="00F33256">
            <w:pPr>
              <w:rPr>
                <w:rFonts w:asciiTheme="minorHAnsi" w:hAnsiTheme="minorHAnsi"/>
              </w:rPr>
            </w:pPr>
            <w:r w:rsidRPr="00350027">
              <w:rPr>
                <w:rFonts w:asciiTheme="minorHAnsi" w:hAnsiTheme="minorHAnsi"/>
              </w:rPr>
              <w:t xml:space="preserve">              LH LVDT2 Reasonableness Fault  = TRUE</w:t>
            </w:r>
          </w:p>
          <w:p w14:paraId="7319D960"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41B51FF3"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5C9792A7" w14:textId="77777777" w:rsidR="00C63E25" w:rsidRPr="00350027" w:rsidRDefault="00C63E25" w:rsidP="00F33256">
            <w:pPr>
              <w:rPr>
                <w:rFonts w:asciiTheme="minorHAnsi" w:hAnsiTheme="minorHAnsi"/>
              </w:rPr>
            </w:pPr>
            <w:r w:rsidRPr="00350027">
              <w:rPr>
                <w:rFonts w:asciiTheme="minorHAnsi" w:hAnsiTheme="minorHAnsi"/>
              </w:rPr>
              <w:t>IF (RH LVDT1 and RH LVDT2 Reasonableness Check Monitor Status) THEN</w:t>
            </w:r>
          </w:p>
          <w:p w14:paraId="3DE207A8" w14:textId="77777777" w:rsidR="00C63E25" w:rsidRPr="00350027" w:rsidRDefault="00C63E25" w:rsidP="00F33256">
            <w:pPr>
              <w:rPr>
                <w:rFonts w:asciiTheme="minorHAnsi" w:hAnsiTheme="minorHAnsi"/>
              </w:rPr>
            </w:pPr>
            <w:r w:rsidRPr="00350027">
              <w:rPr>
                <w:rFonts w:asciiTheme="minorHAnsi" w:hAnsiTheme="minorHAnsi"/>
              </w:rPr>
              <w:t xml:space="preserve">      IF Validity_5 = INVALID and Validity_6 = INVALID THEN</w:t>
            </w:r>
          </w:p>
          <w:p w14:paraId="234C7C98" w14:textId="77777777" w:rsidR="00C63E25" w:rsidRPr="00350027" w:rsidRDefault="00C63E25" w:rsidP="00F33256">
            <w:pPr>
              <w:rPr>
                <w:rFonts w:asciiTheme="minorHAnsi" w:hAnsiTheme="minorHAnsi"/>
              </w:rPr>
            </w:pPr>
            <w:r w:rsidRPr="00350027">
              <w:rPr>
                <w:rFonts w:asciiTheme="minorHAnsi" w:hAnsiTheme="minorHAnsi"/>
              </w:rPr>
              <w:t xml:space="preserve">              RH LVDT1 Reasonableness Fault  = TRUE</w:t>
            </w:r>
          </w:p>
          <w:p w14:paraId="48548E69"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6EE83F03" w14:textId="77777777" w:rsidR="00C63E25" w:rsidRPr="00350027" w:rsidRDefault="00C63E25" w:rsidP="00F33256">
            <w:pPr>
              <w:rPr>
                <w:rFonts w:asciiTheme="minorHAnsi" w:hAnsiTheme="minorHAnsi"/>
              </w:rPr>
            </w:pPr>
            <w:r w:rsidRPr="00350027">
              <w:rPr>
                <w:rFonts w:asciiTheme="minorHAnsi" w:hAnsiTheme="minorHAnsi"/>
              </w:rPr>
              <w:t xml:space="preserve">      IF Validity_7 = INVALID and Validity_8 = INVALID THEN</w:t>
            </w:r>
          </w:p>
          <w:p w14:paraId="5EC6535E" w14:textId="77777777" w:rsidR="00C63E25" w:rsidRPr="00350027" w:rsidRDefault="00C63E25" w:rsidP="00F33256">
            <w:pPr>
              <w:rPr>
                <w:rFonts w:asciiTheme="minorHAnsi" w:hAnsiTheme="minorHAnsi"/>
              </w:rPr>
            </w:pPr>
            <w:r w:rsidRPr="00350027">
              <w:rPr>
                <w:rFonts w:asciiTheme="minorHAnsi" w:hAnsiTheme="minorHAnsi"/>
              </w:rPr>
              <w:t xml:space="preserve">              RH LVDT2 Reasonableness Fault  = TRUE</w:t>
            </w:r>
          </w:p>
          <w:p w14:paraId="797931F5" w14:textId="77777777" w:rsidR="00C63E25" w:rsidRPr="00350027" w:rsidRDefault="00C63E25" w:rsidP="00F33256">
            <w:pPr>
              <w:rPr>
                <w:rFonts w:asciiTheme="minorHAnsi" w:hAnsiTheme="minorHAnsi"/>
              </w:rPr>
            </w:pPr>
            <w:r w:rsidRPr="00350027">
              <w:rPr>
                <w:rFonts w:asciiTheme="minorHAnsi" w:hAnsiTheme="minorHAnsi"/>
              </w:rPr>
              <w:t xml:space="preserve">      ELSE do nothing (fault status remains unchanged)</w:t>
            </w:r>
          </w:p>
          <w:p w14:paraId="397E8B07"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46A84B4F" w14:textId="77777777" w:rsidR="00C63E25" w:rsidRPr="00350027" w:rsidRDefault="00C63E25" w:rsidP="00F33256">
            <w:pPr>
              <w:rPr>
                <w:rFonts w:asciiTheme="minorHAnsi" w:hAnsiTheme="minorHAnsi"/>
              </w:rPr>
            </w:pPr>
            <w:r w:rsidRPr="00350027">
              <w:rPr>
                <w:rFonts w:asciiTheme="minorHAnsi" w:hAnsiTheme="minorHAnsi"/>
              </w:rPr>
              <w:t xml:space="preserve">With an initial value of FALSE for all 4 Reasonableness Faults  </w:t>
            </w:r>
          </w:p>
          <w:p w14:paraId="415DDF47"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494B8EDE" w14:textId="77777777" w:rsidR="00C63E25" w:rsidRPr="00350027" w:rsidRDefault="00C63E25" w:rsidP="00F33256">
            <w:pPr>
              <w:rPr>
                <w:rFonts w:asciiTheme="minorHAnsi" w:hAnsiTheme="minorHAnsi"/>
              </w:rPr>
            </w:pPr>
            <w:r w:rsidRPr="00350027">
              <w:rPr>
                <w:rFonts w:asciiTheme="minorHAnsi" w:hAnsiTheme="minorHAnsi"/>
              </w:rPr>
              <w:t>LH LVDT1 and LH LVDT2 Reasonableness Check Monitor Status is defined in MRJ_SCU_STC_SRS_591</w:t>
            </w:r>
          </w:p>
          <w:p w14:paraId="72B4BFF3" w14:textId="77777777" w:rsidR="00C63E25" w:rsidRPr="00350027" w:rsidRDefault="00C63E25" w:rsidP="00F33256">
            <w:pPr>
              <w:rPr>
                <w:rFonts w:asciiTheme="minorHAnsi" w:hAnsiTheme="minorHAnsi"/>
              </w:rPr>
            </w:pPr>
            <w:r w:rsidRPr="00350027">
              <w:rPr>
                <w:rFonts w:asciiTheme="minorHAnsi" w:hAnsiTheme="minorHAnsi"/>
              </w:rPr>
              <w:t>RH LVDT1 and RH LVDT2 Reasonableness Check Monitor Status is defined in MRJ_SCU_STC_SRS_572</w:t>
            </w:r>
          </w:p>
          <w:p w14:paraId="1B34BD4C" w14:textId="77777777" w:rsidR="00C63E25" w:rsidRPr="00350027" w:rsidRDefault="00C63E25" w:rsidP="00F33256">
            <w:pPr>
              <w:rPr>
                <w:rFonts w:asciiTheme="minorHAnsi" w:hAnsiTheme="minorHAnsi"/>
                <w:i/>
                <w:iCs/>
              </w:rPr>
            </w:pPr>
          </w:p>
        </w:tc>
      </w:tr>
      <w:tr w:rsidR="00C63E25" w:rsidRPr="00350027" w14:paraId="7593259D" w14:textId="77777777" w:rsidTr="00F33256">
        <w:tc>
          <w:tcPr>
            <w:tcW w:w="1559" w:type="dxa"/>
          </w:tcPr>
          <w:p w14:paraId="585C38EF" w14:textId="77777777" w:rsidR="00C63E25" w:rsidRPr="00350027" w:rsidRDefault="00C63E25" w:rsidP="00F33256">
            <w:pPr>
              <w:rPr>
                <w:rFonts w:asciiTheme="minorHAnsi" w:hAnsiTheme="minorHAnsi"/>
                <w:i/>
                <w:iCs/>
              </w:rPr>
            </w:pPr>
          </w:p>
        </w:tc>
        <w:tc>
          <w:tcPr>
            <w:tcW w:w="9320" w:type="dxa"/>
          </w:tcPr>
          <w:p w14:paraId="6501151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70BB621" w14:textId="77777777" w:rsidTr="00F33256">
        <w:tc>
          <w:tcPr>
            <w:tcW w:w="1559" w:type="dxa"/>
          </w:tcPr>
          <w:p w14:paraId="2916E775" w14:textId="77777777" w:rsidR="00C63E25" w:rsidRPr="00350027" w:rsidRDefault="00C63E25" w:rsidP="00F33256">
            <w:pPr>
              <w:rPr>
                <w:rFonts w:asciiTheme="minorHAnsi" w:hAnsiTheme="minorHAnsi"/>
                <w:i/>
                <w:iCs/>
              </w:rPr>
            </w:pPr>
          </w:p>
        </w:tc>
        <w:tc>
          <w:tcPr>
            <w:tcW w:w="9320" w:type="dxa"/>
          </w:tcPr>
          <w:p w14:paraId="6EBA2A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6189176" w14:textId="77777777" w:rsidTr="00F33256">
        <w:tc>
          <w:tcPr>
            <w:tcW w:w="1559" w:type="dxa"/>
          </w:tcPr>
          <w:p w14:paraId="1756F96A" w14:textId="77777777" w:rsidR="00C63E25" w:rsidRPr="00350027" w:rsidRDefault="00C63E25" w:rsidP="00F33256">
            <w:pPr>
              <w:rPr>
                <w:rFonts w:asciiTheme="minorHAnsi" w:hAnsiTheme="minorHAnsi"/>
                <w:i/>
                <w:iCs/>
              </w:rPr>
            </w:pPr>
          </w:p>
        </w:tc>
        <w:tc>
          <w:tcPr>
            <w:tcW w:w="9320" w:type="dxa"/>
          </w:tcPr>
          <w:p w14:paraId="7EAB20D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79100F4" w14:textId="77777777" w:rsidR="00C63E25" w:rsidRPr="00350027" w:rsidRDefault="00C63E25" w:rsidP="00C63E25">
      <w:pPr>
        <w:rPr>
          <w:rFonts w:asciiTheme="minorHAnsi" w:hAnsiTheme="minorHAnsi"/>
        </w:rPr>
      </w:pPr>
    </w:p>
    <w:p w14:paraId="10DE8D7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58DFE45" w14:textId="77777777" w:rsidTr="00F33256">
        <w:tc>
          <w:tcPr>
            <w:tcW w:w="1559" w:type="dxa"/>
          </w:tcPr>
          <w:p w14:paraId="44E6261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MRJ_SCU_STC_SRS_1242</w:t>
            </w:r>
          </w:p>
        </w:tc>
        <w:tc>
          <w:tcPr>
            <w:tcW w:w="9320" w:type="dxa"/>
          </w:tcPr>
          <w:p w14:paraId="4C50E121" w14:textId="77777777" w:rsidR="00C63E25" w:rsidRPr="00350027" w:rsidRDefault="00C63E25" w:rsidP="00F33256">
            <w:pPr>
              <w:rPr>
                <w:rFonts w:asciiTheme="minorHAnsi" w:hAnsiTheme="minorHAnsi"/>
              </w:rPr>
            </w:pPr>
            <w:r w:rsidRPr="00350027">
              <w:rPr>
                <w:rFonts w:asciiTheme="minorHAnsi" w:hAnsiTheme="minorHAnsi"/>
              </w:rPr>
              <w:t xml:space="preserve">As part of the SACT_Position determination, for any given ratio value (in Q0.15), the </w:t>
            </w:r>
            <w:r w:rsidRPr="00350027">
              <w:rPr>
                <w:rFonts w:asciiTheme="minorHAnsi" w:hAnsiTheme="minorHAnsi"/>
                <w:i/>
                <w:iCs/>
              </w:rPr>
              <w:t>STC Program</w:t>
            </w:r>
            <w:r w:rsidRPr="00350027">
              <w:rPr>
                <w:rFonts w:asciiTheme="minorHAnsi" w:hAnsiTheme="minorHAnsi"/>
              </w:rPr>
              <w:t xml:space="preserve"> shall perform the angle interpolation by a lookup using the LH LVDT Ratio-to-Angle table via fractional indexing according to the following algorithm:</w:t>
            </w:r>
          </w:p>
          <w:p w14:paraId="55D98A7A" w14:textId="77777777" w:rsidR="00C63E25" w:rsidRPr="00350027" w:rsidRDefault="00C63E25" w:rsidP="00F33256">
            <w:pPr>
              <w:rPr>
                <w:rFonts w:asciiTheme="minorHAnsi" w:hAnsiTheme="minorHAnsi"/>
              </w:rPr>
            </w:pPr>
            <w:r w:rsidRPr="00350027">
              <w:rPr>
                <w:rFonts w:asciiTheme="minorHAnsi" w:hAnsiTheme="minorHAnsi"/>
              </w:rPr>
              <w:t>Transform ratio from Q0.15 into Q0.14</w:t>
            </w:r>
          </w:p>
          <w:p w14:paraId="15A23BD8" w14:textId="77777777" w:rsidR="00C63E25" w:rsidRPr="00350027" w:rsidRDefault="00C63E25" w:rsidP="00F33256">
            <w:pPr>
              <w:rPr>
                <w:rFonts w:asciiTheme="minorHAnsi" w:hAnsiTheme="minorHAnsi"/>
              </w:rPr>
            </w:pPr>
            <w:r w:rsidRPr="00350027">
              <w:rPr>
                <w:rFonts w:asciiTheme="minorHAnsi" w:hAnsiTheme="minorHAnsi"/>
              </w:rPr>
              <w:t>IF ratio &lt; Ratio_Low_Fault_Threshold OR ratio &gt; Ratio_High_Fault_Threshold THEN</w:t>
            </w:r>
          </w:p>
          <w:p w14:paraId="0BDE98ED" w14:textId="77777777" w:rsidR="00C63E25" w:rsidRPr="00350027" w:rsidRDefault="00C63E25" w:rsidP="00F33256">
            <w:pPr>
              <w:rPr>
                <w:rFonts w:asciiTheme="minorHAnsi" w:hAnsiTheme="minorHAnsi"/>
              </w:rPr>
            </w:pPr>
            <w:r w:rsidRPr="00350027">
              <w:rPr>
                <w:rFonts w:asciiTheme="minorHAnsi" w:hAnsiTheme="minorHAnsi"/>
              </w:rPr>
              <w:t xml:space="preserve">      Angle = -256 deg     (in Q8.7)</w:t>
            </w:r>
          </w:p>
          <w:p w14:paraId="759D6C33" w14:textId="77777777" w:rsidR="00C63E25" w:rsidRPr="00350027" w:rsidRDefault="00C63E25" w:rsidP="00F33256">
            <w:pPr>
              <w:rPr>
                <w:rFonts w:asciiTheme="minorHAnsi" w:hAnsiTheme="minorHAnsi"/>
              </w:rPr>
            </w:pPr>
            <w:r w:rsidRPr="00350027">
              <w:rPr>
                <w:rFonts w:asciiTheme="minorHAnsi" w:hAnsiTheme="minorHAnsi"/>
              </w:rPr>
              <w:t>ELSE</w:t>
            </w:r>
          </w:p>
          <w:p w14:paraId="334CD1E5" w14:textId="77777777" w:rsidR="00C63E25" w:rsidRPr="00350027" w:rsidRDefault="00C63E25" w:rsidP="00F33256">
            <w:pPr>
              <w:rPr>
                <w:rFonts w:asciiTheme="minorHAnsi" w:hAnsiTheme="minorHAnsi"/>
              </w:rPr>
            </w:pPr>
            <w:r w:rsidRPr="00350027">
              <w:rPr>
                <w:rFonts w:asciiTheme="minorHAnsi" w:hAnsiTheme="minorHAnsi"/>
              </w:rPr>
              <w:t xml:space="preserve">        sratio = ratio - ratio_min_Q14</w:t>
            </w:r>
          </w:p>
          <w:p w14:paraId="251D114A" w14:textId="77777777" w:rsidR="00C63E25" w:rsidRPr="00350027" w:rsidRDefault="00C63E25" w:rsidP="00F33256">
            <w:pPr>
              <w:rPr>
                <w:rFonts w:asciiTheme="minorHAnsi" w:hAnsiTheme="minorHAnsi"/>
              </w:rPr>
            </w:pPr>
            <w:r w:rsidRPr="00350027">
              <w:rPr>
                <w:rFonts w:asciiTheme="minorHAnsi" w:hAnsiTheme="minorHAnsi"/>
              </w:rPr>
              <w:t xml:space="preserve">        sratio = sratio SHIFT_LEFT by 15</w:t>
            </w:r>
          </w:p>
          <w:p w14:paraId="672D0837" w14:textId="77777777" w:rsidR="00C63E25" w:rsidRPr="00350027" w:rsidRDefault="00C63E25" w:rsidP="00F33256">
            <w:pPr>
              <w:rPr>
                <w:rFonts w:asciiTheme="minorHAnsi" w:hAnsiTheme="minorHAnsi"/>
              </w:rPr>
            </w:pPr>
            <w:r w:rsidRPr="00350027">
              <w:rPr>
                <w:rFonts w:asciiTheme="minorHAnsi" w:hAnsiTheme="minorHAnsi"/>
              </w:rPr>
              <w:t xml:space="preserve">        index = (sratio + half_ratio_range_Q14)  /  ratio_range_Q14</w:t>
            </w:r>
          </w:p>
          <w:p w14:paraId="45A118FF" w14:textId="77777777" w:rsidR="00C63E25" w:rsidRPr="00350027" w:rsidRDefault="00C63E25" w:rsidP="00F33256">
            <w:pPr>
              <w:rPr>
                <w:rFonts w:asciiTheme="minorHAnsi" w:hAnsiTheme="minorHAnsi"/>
              </w:rPr>
            </w:pPr>
            <w:r w:rsidRPr="00350027">
              <w:rPr>
                <w:rFonts w:asciiTheme="minorHAnsi" w:hAnsiTheme="minorHAnsi"/>
              </w:rPr>
              <w:t xml:space="preserve">        iindex = index SHIFT_RIGHT by Angle_Index_Fbits</w:t>
            </w:r>
          </w:p>
          <w:p w14:paraId="5048C182" w14:textId="77777777" w:rsidR="00C63E25" w:rsidRPr="00350027" w:rsidRDefault="00C63E25" w:rsidP="00F33256">
            <w:pPr>
              <w:rPr>
                <w:rFonts w:asciiTheme="minorHAnsi" w:hAnsiTheme="minorHAnsi"/>
              </w:rPr>
            </w:pPr>
            <w:r w:rsidRPr="00350027">
              <w:rPr>
                <w:rFonts w:asciiTheme="minorHAnsi" w:hAnsiTheme="minorHAnsi"/>
              </w:rPr>
              <w:t xml:space="preserve">        findex = index - (iindex SHIFT_LEFT by Angle_Index_Fbits)</w:t>
            </w:r>
          </w:p>
          <w:p w14:paraId="12346E06" w14:textId="77777777" w:rsidR="00C63E25" w:rsidRPr="00350027" w:rsidRDefault="00C63E25" w:rsidP="00F33256">
            <w:pPr>
              <w:rPr>
                <w:rFonts w:asciiTheme="minorHAnsi" w:hAnsiTheme="minorHAnsi"/>
              </w:rPr>
            </w:pPr>
            <w:r w:rsidRPr="00350027">
              <w:rPr>
                <w:rFonts w:asciiTheme="minorHAnsi" w:hAnsiTheme="minorHAnsi"/>
              </w:rPr>
              <w:t xml:space="preserve">       IF iindex &gt;= (Angle_Lookup_Len - 1) THEN</w:t>
            </w:r>
          </w:p>
          <w:p w14:paraId="006D8ED6" w14:textId="77777777" w:rsidR="00C63E25" w:rsidRPr="00350027" w:rsidRDefault="00C63E25" w:rsidP="00F33256">
            <w:pPr>
              <w:rPr>
                <w:rFonts w:asciiTheme="minorHAnsi" w:hAnsiTheme="minorHAnsi"/>
              </w:rPr>
            </w:pPr>
            <w:r w:rsidRPr="00350027">
              <w:rPr>
                <w:rFonts w:asciiTheme="minorHAnsi" w:hAnsiTheme="minorHAnsi"/>
              </w:rPr>
              <w:t>iindex = Angle_Lookup_Len - 2</w:t>
            </w:r>
          </w:p>
          <w:p w14:paraId="060D5321" w14:textId="77777777" w:rsidR="00C63E25" w:rsidRPr="00350027" w:rsidRDefault="00C63E25" w:rsidP="00F33256">
            <w:pPr>
              <w:rPr>
                <w:rFonts w:asciiTheme="minorHAnsi" w:hAnsiTheme="minorHAnsi"/>
              </w:rPr>
            </w:pPr>
            <w:r w:rsidRPr="00350027">
              <w:rPr>
                <w:rFonts w:asciiTheme="minorHAnsi" w:hAnsiTheme="minorHAnsi"/>
              </w:rPr>
              <w:t>wLower = 0</w:t>
            </w:r>
          </w:p>
          <w:p w14:paraId="483AD2FC" w14:textId="77777777" w:rsidR="00C63E25" w:rsidRPr="00350027" w:rsidRDefault="00C63E25" w:rsidP="00F33256">
            <w:pPr>
              <w:rPr>
                <w:rFonts w:asciiTheme="minorHAnsi" w:hAnsiTheme="minorHAnsi"/>
              </w:rPr>
            </w:pPr>
            <w:r w:rsidRPr="00350027">
              <w:rPr>
                <w:rFonts w:asciiTheme="minorHAnsi" w:hAnsiTheme="minorHAnsi"/>
              </w:rPr>
              <w:t>wUpper = Angle_Index_Unity</w:t>
            </w:r>
          </w:p>
          <w:p w14:paraId="13BCE327" w14:textId="77777777" w:rsidR="00C63E25" w:rsidRPr="00350027" w:rsidRDefault="00C63E25" w:rsidP="00F33256">
            <w:pPr>
              <w:rPr>
                <w:rFonts w:asciiTheme="minorHAnsi" w:hAnsiTheme="minorHAnsi"/>
              </w:rPr>
            </w:pPr>
            <w:r w:rsidRPr="00350027">
              <w:rPr>
                <w:rFonts w:asciiTheme="minorHAnsi" w:hAnsiTheme="minorHAnsi"/>
              </w:rPr>
              <w:t xml:space="preserve">        ELSE IF iindex &lt;= 0 THEN</w:t>
            </w:r>
          </w:p>
          <w:p w14:paraId="5062FBF9" w14:textId="77777777" w:rsidR="00C63E25" w:rsidRPr="00350027" w:rsidRDefault="00C63E25" w:rsidP="00F33256">
            <w:pPr>
              <w:rPr>
                <w:rFonts w:asciiTheme="minorHAnsi" w:hAnsiTheme="minorHAnsi"/>
              </w:rPr>
            </w:pPr>
            <w:r w:rsidRPr="00350027">
              <w:rPr>
                <w:rFonts w:asciiTheme="minorHAnsi" w:hAnsiTheme="minorHAnsi"/>
              </w:rPr>
              <w:t>iindex = 0</w:t>
            </w:r>
          </w:p>
          <w:p w14:paraId="00697121" w14:textId="77777777" w:rsidR="00C63E25" w:rsidRPr="00350027" w:rsidRDefault="00C63E25" w:rsidP="00F33256">
            <w:pPr>
              <w:rPr>
                <w:rFonts w:asciiTheme="minorHAnsi" w:hAnsiTheme="minorHAnsi"/>
              </w:rPr>
            </w:pPr>
            <w:r w:rsidRPr="00350027">
              <w:rPr>
                <w:rFonts w:asciiTheme="minorHAnsi" w:hAnsiTheme="minorHAnsi"/>
              </w:rPr>
              <w:t>wLower = Angle_Index_Unity</w:t>
            </w:r>
          </w:p>
          <w:p w14:paraId="6825A127" w14:textId="77777777" w:rsidR="00C63E25" w:rsidRPr="00350027" w:rsidRDefault="00C63E25" w:rsidP="00F33256">
            <w:pPr>
              <w:rPr>
                <w:rFonts w:asciiTheme="minorHAnsi" w:hAnsiTheme="minorHAnsi"/>
              </w:rPr>
            </w:pPr>
            <w:r w:rsidRPr="00350027">
              <w:rPr>
                <w:rFonts w:asciiTheme="minorHAnsi" w:hAnsiTheme="minorHAnsi"/>
              </w:rPr>
              <w:t>wUpper = 0</w:t>
            </w:r>
          </w:p>
          <w:p w14:paraId="06A44EC8"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86F08F3" w14:textId="77777777" w:rsidR="00C63E25" w:rsidRPr="00350027" w:rsidRDefault="00C63E25" w:rsidP="00F33256">
            <w:pPr>
              <w:rPr>
                <w:rFonts w:asciiTheme="minorHAnsi" w:hAnsiTheme="minorHAnsi"/>
              </w:rPr>
            </w:pPr>
            <w:r w:rsidRPr="00350027">
              <w:rPr>
                <w:rFonts w:asciiTheme="minorHAnsi" w:hAnsiTheme="minorHAnsi"/>
              </w:rPr>
              <w:t>wLower = Angle_Index_Unity - findex</w:t>
            </w:r>
          </w:p>
          <w:p w14:paraId="06B73842" w14:textId="77777777" w:rsidR="00C63E25" w:rsidRPr="00350027" w:rsidRDefault="00C63E25" w:rsidP="00F33256">
            <w:pPr>
              <w:rPr>
                <w:rFonts w:asciiTheme="minorHAnsi" w:hAnsiTheme="minorHAnsi"/>
              </w:rPr>
            </w:pPr>
            <w:r w:rsidRPr="00350027">
              <w:rPr>
                <w:rFonts w:asciiTheme="minorHAnsi" w:hAnsiTheme="minorHAnsi"/>
              </w:rPr>
              <w:t>wUpper = findex</w:t>
            </w:r>
          </w:p>
          <w:p w14:paraId="3DF5F79F"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02958B8" w14:textId="77777777" w:rsidR="00C63E25" w:rsidRPr="00350027" w:rsidRDefault="00C63E25" w:rsidP="00F33256">
            <w:pPr>
              <w:rPr>
                <w:rFonts w:asciiTheme="minorHAnsi" w:hAnsiTheme="minorHAnsi"/>
              </w:rPr>
            </w:pPr>
            <w:r w:rsidRPr="00350027">
              <w:rPr>
                <w:rFonts w:asciiTheme="minorHAnsi" w:hAnsiTheme="minorHAnsi"/>
              </w:rPr>
              <w:t xml:space="preserve">        theta1 = LH LVDT Ratio-to-Angle table(iindex) * wLower</w:t>
            </w:r>
          </w:p>
          <w:p w14:paraId="6D3D4908"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theta2 = LH LVDT Ratio-to-Angle table(iindex+1) * wUpper</w:t>
            </w:r>
          </w:p>
          <w:p w14:paraId="6327AEF7" w14:textId="77777777" w:rsidR="00C63E25" w:rsidRPr="00350027" w:rsidRDefault="00C63E25" w:rsidP="00F33256">
            <w:pPr>
              <w:rPr>
                <w:rFonts w:asciiTheme="minorHAnsi" w:hAnsiTheme="minorHAnsi"/>
              </w:rPr>
            </w:pPr>
            <w:r w:rsidRPr="00350027">
              <w:rPr>
                <w:rFonts w:asciiTheme="minorHAnsi" w:hAnsiTheme="minorHAnsi"/>
              </w:rPr>
              <w:t xml:space="preserve">        Angle = theta1 + theta2           (result is in Q18.12)</w:t>
            </w:r>
          </w:p>
          <w:p w14:paraId="04702BB3" w14:textId="77777777" w:rsidR="00C63E25" w:rsidRPr="00350027" w:rsidRDefault="00C63E25" w:rsidP="00F33256">
            <w:pPr>
              <w:rPr>
                <w:rFonts w:asciiTheme="minorHAnsi" w:hAnsiTheme="minorHAnsi"/>
              </w:rPr>
            </w:pPr>
            <w:r w:rsidRPr="00350027">
              <w:rPr>
                <w:rFonts w:asciiTheme="minorHAnsi" w:hAnsiTheme="minorHAnsi"/>
              </w:rPr>
              <w:t xml:space="preserve">        Round Angle to Q8.7</w:t>
            </w:r>
          </w:p>
          <w:p w14:paraId="5E493011" w14:textId="77777777" w:rsidR="00C63E25" w:rsidRPr="00350027" w:rsidRDefault="00C63E25" w:rsidP="00F33256">
            <w:pPr>
              <w:rPr>
                <w:rFonts w:asciiTheme="minorHAnsi" w:hAnsiTheme="minorHAnsi"/>
              </w:rPr>
            </w:pPr>
            <w:r w:rsidRPr="00350027">
              <w:rPr>
                <w:rFonts w:asciiTheme="minorHAnsi" w:hAnsiTheme="minorHAnsi"/>
              </w:rPr>
              <w:t>END IF</w:t>
            </w:r>
          </w:p>
          <w:p w14:paraId="38C5E54D"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1AFA8EBF" w14:textId="77777777" w:rsidR="00C63E25" w:rsidRPr="00350027" w:rsidRDefault="00C63E25" w:rsidP="00F33256">
            <w:pPr>
              <w:rPr>
                <w:rFonts w:asciiTheme="minorHAnsi" w:hAnsiTheme="minorHAnsi"/>
              </w:rPr>
            </w:pPr>
            <w:r w:rsidRPr="00350027">
              <w:rPr>
                <w:rFonts w:asciiTheme="minorHAnsi" w:hAnsiTheme="minorHAnsi"/>
              </w:rPr>
              <w:t>ratio_min_Q14 = -0.4736 in Q1.14</w:t>
            </w:r>
          </w:p>
          <w:p w14:paraId="1942EBB6" w14:textId="77777777" w:rsidR="00C63E25" w:rsidRPr="00350027" w:rsidRDefault="00C63E25" w:rsidP="00F33256">
            <w:pPr>
              <w:rPr>
                <w:rFonts w:asciiTheme="minorHAnsi" w:hAnsiTheme="minorHAnsi"/>
              </w:rPr>
            </w:pPr>
            <w:r w:rsidRPr="00350027">
              <w:rPr>
                <w:rFonts w:asciiTheme="minorHAnsi" w:hAnsiTheme="minorHAnsi"/>
              </w:rPr>
              <w:t>half_ratio_range_Q14 = 0.66405 in Q1.14</w:t>
            </w:r>
          </w:p>
          <w:p w14:paraId="3759730B" w14:textId="77777777" w:rsidR="00C63E25" w:rsidRPr="00350027" w:rsidRDefault="00C63E25" w:rsidP="00F33256">
            <w:pPr>
              <w:rPr>
                <w:rFonts w:asciiTheme="minorHAnsi" w:hAnsiTheme="minorHAnsi"/>
              </w:rPr>
            </w:pPr>
            <w:r w:rsidRPr="00350027">
              <w:rPr>
                <w:rFonts w:asciiTheme="minorHAnsi" w:hAnsiTheme="minorHAnsi"/>
              </w:rPr>
              <w:t>ratio_range_Q14 = 1.3281 in Q1.14</w:t>
            </w:r>
          </w:p>
          <w:p w14:paraId="7D9F433C" w14:textId="77777777" w:rsidR="00C63E25" w:rsidRPr="00350027" w:rsidRDefault="00C63E25" w:rsidP="00F33256">
            <w:pPr>
              <w:rPr>
                <w:rFonts w:asciiTheme="minorHAnsi" w:hAnsiTheme="minorHAnsi"/>
              </w:rPr>
            </w:pPr>
            <w:r w:rsidRPr="00350027">
              <w:rPr>
                <w:rFonts w:asciiTheme="minorHAnsi" w:hAnsiTheme="minorHAnsi"/>
              </w:rPr>
              <w:t>Angle_Index_Ibits = 10</w:t>
            </w:r>
          </w:p>
          <w:p w14:paraId="61E3579F" w14:textId="77777777" w:rsidR="00C63E25" w:rsidRPr="00350027" w:rsidRDefault="00C63E25" w:rsidP="00F33256">
            <w:pPr>
              <w:rPr>
                <w:rFonts w:asciiTheme="minorHAnsi" w:hAnsiTheme="minorHAnsi"/>
              </w:rPr>
            </w:pPr>
            <w:r w:rsidRPr="00350027">
              <w:rPr>
                <w:rFonts w:asciiTheme="minorHAnsi" w:hAnsiTheme="minorHAnsi"/>
              </w:rPr>
              <w:t>Angle_Index_Fbits = 15 - Angle_Index_Ibits</w:t>
            </w:r>
          </w:p>
          <w:p w14:paraId="69A54E4B" w14:textId="77777777" w:rsidR="00C63E25" w:rsidRPr="00350027" w:rsidRDefault="00C63E25" w:rsidP="00F33256">
            <w:pPr>
              <w:rPr>
                <w:rFonts w:asciiTheme="minorHAnsi" w:hAnsiTheme="minorHAnsi"/>
              </w:rPr>
            </w:pPr>
            <w:r w:rsidRPr="00350027">
              <w:rPr>
                <w:rFonts w:asciiTheme="minorHAnsi" w:hAnsiTheme="minorHAnsi"/>
              </w:rPr>
              <w:t>Angle_Index_Unity = 1 SHIFT_LEFT by Angle_Index_Fbits</w:t>
            </w:r>
          </w:p>
          <w:p w14:paraId="05B983CB" w14:textId="77777777" w:rsidR="00C63E25" w:rsidRPr="00350027" w:rsidRDefault="00C63E25" w:rsidP="00F33256">
            <w:pPr>
              <w:rPr>
                <w:rFonts w:asciiTheme="minorHAnsi" w:hAnsiTheme="minorHAnsi"/>
              </w:rPr>
            </w:pPr>
            <w:r w:rsidRPr="00350027">
              <w:rPr>
                <w:rFonts w:asciiTheme="minorHAnsi" w:hAnsiTheme="minorHAnsi"/>
              </w:rPr>
              <w:t>Angle_Lookup_Len = 1024</w:t>
            </w:r>
          </w:p>
          <w:p w14:paraId="3901AF7B" w14:textId="77777777" w:rsidR="00C63E25" w:rsidRPr="00350027" w:rsidRDefault="00C63E25" w:rsidP="00F33256">
            <w:pPr>
              <w:rPr>
                <w:rFonts w:asciiTheme="minorHAnsi" w:hAnsiTheme="minorHAnsi"/>
              </w:rPr>
            </w:pPr>
            <w:r w:rsidRPr="00350027">
              <w:rPr>
                <w:rFonts w:asciiTheme="minorHAnsi" w:hAnsiTheme="minorHAnsi"/>
              </w:rPr>
              <w:t>Ratio_Low_Fault_Threshold = 5% of full expected range below minimum ratio in Q0.14 = -8552</w:t>
            </w:r>
          </w:p>
          <w:p w14:paraId="10B5C605" w14:textId="77777777" w:rsidR="00C63E25" w:rsidRPr="00350027" w:rsidRDefault="00C63E25" w:rsidP="00F33256">
            <w:pPr>
              <w:rPr>
                <w:rFonts w:asciiTheme="minorHAnsi" w:hAnsiTheme="minorHAnsi"/>
              </w:rPr>
            </w:pPr>
            <w:r w:rsidRPr="00350027">
              <w:rPr>
                <w:rFonts w:asciiTheme="minorHAnsi" w:hAnsiTheme="minorHAnsi"/>
              </w:rPr>
              <w:t>Ratio_High_Fault_Threshold = 5% of full expected range above maximum ratio in Q0.14 = 8886</w:t>
            </w:r>
          </w:p>
          <w:p w14:paraId="287A7A78" w14:textId="77777777" w:rsidR="00C63E25" w:rsidRPr="00350027" w:rsidRDefault="00C63E25" w:rsidP="00F33256">
            <w:pPr>
              <w:rPr>
                <w:rFonts w:asciiTheme="minorHAnsi" w:hAnsiTheme="minorHAnsi"/>
              </w:rPr>
            </w:pPr>
            <w:r w:rsidRPr="00350027">
              <w:rPr>
                <w:rFonts w:asciiTheme="minorHAnsi" w:hAnsiTheme="minorHAnsi"/>
              </w:rPr>
              <w:t>The LH LVDT Ratio-to-Angle table is defined in MRJ_SCU_STC_SRS_111</w:t>
            </w:r>
          </w:p>
          <w:p w14:paraId="7DB92076" w14:textId="77777777" w:rsidR="00C63E25" w:rsidRPr="00350027" w:rsidRDefault="00C63E25" w:rsidP="00F33256">
            <w:pPr>
              <w:rPr>
                <w:rFonts w:asciiTheme="minorHAnsi" w:hAnsiTheme="minorHAnsi"/>
              </w:rPr>
            </w:pPr>
          </w:p>
          <w:p w14:paraId="421F4B06" w14:textId="77777777" w:rsidR="00C63E25" w:rsidRPr="00350027" w:rsidRDefault="00C63E25" w:rsidP="00F33256">
            <w:pPr>
              <w:rPr>
                <w:rFonts w:asciiTheme="minorHAnsi" w:hAnsiTheme="minorHAnsi"/>
                <w:i/>
                <w:iCs/>
              </w:rPr>
            </w:pPr>
          </w:p>
        </w:tc>
      </w:tr>
      <w:tr w:rsidR="00C63E25" w:rsidRPr="00350027" w14:paraId="6D52FCBE" w14:textId="77777777" w:rsidTr="00F33256">
        <w:tc>
          <w:tcPr>
            <w:tcW w:w="1559" w:type="dxa"/>
          </w:tcPr>
          <w:p w14:paraId="736075C7" w14:textId="77777777" w:rsidR="00C63E25" w:rsidRPr="00350027" w:rsidRDefault="00C63E25" w:rsidP="00F33256">
            <w:pPr>
              <w:rPr>
                <w:rFonts w:asciiTheme="minorHAnsi" w:hAnsiTheme="minorHAnsi"/>
                <w:i/>
                <w:iCs/>
              </w:rPr>
            </w:pPr>
          </w:p>
        </w:tc>
        <w:tc>
          <w:tcPr>
            <w:tcW w:w="9320" w:type="dxa"/>
          </w:tcPr>
          <w:p w14:paraId="569355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4008E23" w14:textId="77777777" w:rsidTr="00F33256">
        <w:tc>
          <w:tcPr>
            <w:tcW w:w="1559" w:type="dxa"/>
          </w:tcPr>
          <w:p w14:paraId="23B6FAF6" w14:textId="77777777" w:rsidR="00C63E25" w:rsidRPr="00350027" w:rsidRDefault="00C63E25" w:rsidP="00F33256">
            <w:pPr>
              <w:rPr>
                <w:rFonts w:asciiTheme="minorHAnsi" w:hAnsiTheme="minorHAnsi"/>
                <w:i/>
                <w:iCs/>
              </w:rPr>
            </w:pPr>
          </w:p>
        </w:tc>
        <w:tc>
          <w:tcPr>
            <w:tcW w:w="9320" w:type="dxa"/>
          </w:tcPr>
          <w:p w14:paraId="3DC685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B964441" w14:textId="77777777" w:rsidTr="00F33256">
        <w:tc>
          <w:tcPr>
            <w:tcW w:w="1559" w:type="dxa"/>
          </w:tcPr>
          <w:p w14:paraId="24598DBD" w14:textId="77777777" w:rsidR="00C63E25" w:rsidRPr="00350027" w:rsidRDefault="00C63E25" w:rsidP="00F33256">
            <w:pPr>
              <w:rPr>
                <w:rFonts w:asciiTheme="minorHAnsi" w:hAnsiTheme="minorHAnsi"/>
                <w:i/>
                <w:iCs/>
              </w:rPr>
            </w:pPr>
          </w:p>
        </w:tc>
        <w:tc>
          <w:tcPr>
            <w:tcW w:w="9320" w:type="dxa"/>
          </w:tcPr>
          <w:p w14:paraId="1A9F47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C55B8F" w14:textId="77777777" w:rsidR="00C63E25" w:rsidRPr="00350027" w:rsidRDefault="00C63E25" w:rsidP="00C63E25">
      <w:pPr>
        <w:rPr>
          <w:rFonts w:asciiTheme="minorHAnsi" w:hAnsiTheme="minorHAnsi"/>
        </w:rPr>
      </w:pPr>
    </w:p>
    <w:p w14:paraId="7456772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E241749" w14:textId="77777777" w:rsidTr="00F33256">
        <w:tc>
          <w:tcPr>
            <w:tcW w:w="1559" w:type="dxa"/>
          </w:tcPr>
          <w:p w14:paraId="34261D4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MRJ_SCU_STC_SRS_1243</w:t>
            </w:r>
          </w:p>
        </w:tc>
        <w:tc>
          <w:tcPr>
            <w:tcW w:w="9320" w:type="dxa"/>
          </w:tcPr>
          <w:p w14:paraId="353D6430" w14:textId="77777777" w:rsidR="00C63E25" w:rsidRPr="00350027" w:rsidRDefault="00C63E25" w:rsidP="00F33256">
            <w:pPr>
              <w:rPr>
                <w:rFonts w:asciiTheme="minorHAnsi" w:hAnsiTheme="minorHAnsi"/>
              </w:rPr>
            </w:pPr>
            <w:r w:rsidRPr="00350027">
              <w:rPr>
                <w:rFonts w:asciiTheme="minorHAnsi" w:hAnsiTheme="minorHAnsi"/>
              </w:rPr>
              <w:t xml:space="preserve">As part of the SACT_Position determination, for any given angle value (in Q8.7), the </w:t>
            </w:r>
            <w:r w:rsidRPr="00350027">
              <w:rPr>
                <w:rFonts w:asciiTheme="minorHAnsi" w:hAnsiTheme="minorHAnsi"/>
                <w:i/>
                <w:iCs/>
              </w:rPr>
              <w:t>STC Program</w:t>
            </w:r>
            <w:r w:rsidRPr="00350027">
              <w:rPr>
                <w:rFonts w:asciiTheme="minorHAnsi" w:hAnsiTheme="minorHAnsi"/>
              </w:rPr>
              <w:t xml:space="preserve"> shall perform the weight linear interpolation by a lookup using the LH LVDT Angle Weighting table according to the following algorithm:</w:t>
            </w:r>
          </w:p>
          <w:p w14:paraId="0F395EE8" w14:textId="77777777" w:rsidR="00C63E25" w:rsidRPr="00350027" w:rsidRDefault="00C63E25" w:rsidP="00F33256">
            <w:pPr>
              <w:rPr>
                <w:rFonts w:asciiTheme="minorHAnsi" w:hAnsiTheme="minorHAnsi"/>
              </w:rPr>
            </w:pPr>
            <w:r w:rsidRPr="00350027">
              <w:rPr>
                <w:rFonts w:asciiTheme="minorHAnsi" w:hAnsiTheme="minorHAnsi"/>
              </w:rPr>
              <w:tab/>
              <w:t xml:space="preserve">index = ((Angle + (2 SHIFT_LEFT by 6)) SHIFT_RIGHT by 7) + </w:t>
            </w:r>
          </w:p>
          <w:p w14:paraId="26FA991D" w14:textId="77777777" w:rsidR="00C63E25" w:rsidRPr="00350027" w:rsidRDefault="00C63E25" w:rsidP="00F33256">
            <w:pPr>
              <w:rPr>
                <w:rFonts w:asciiTheme="minorHAnsi" w:hAnsiTheme="minorHAnsi"/>
              </w:rPr>
            </w:pPr>
            <w:r w:rsidRPr="00350027">
              <w:rPr>
                <w:rFonts w:asciiTheme="minorHAnsi" w:hAnsiTheme="minorHAnsi"/>
              </w:rPr>
              <w:t xml:space="preserve">                            Weight_Lookup_Zero_Index</w:t>
            </w:r>
          </w:p>
          <w:p w14:paraId="76D0B52A" w14:textId="77777777" w:rsidR="00C63E25" w:rsidRPr="00350027" w:rsidRDefault="00C63E25" w:rsidP="00F33256">
            <w:pPr>
              <w:rPr>
                <w:rFonts w:asciiTheme="minorHAnsi" w:hAnsiTheme="minorHAnsi"/>
              </w:rPr>
            </w:pPr>
            <w:r w:rsidRPr="00350027">
              <w:rPr>
                <w:rFonts w:asciiTheme="minorHAnsi" w:hAnsiTheme="minorHAnsi"/>
              </w:rPr>
              <w:tab/>
              <w:t>index = maximum(index, 0)</w:t>
            </w:r>
          </w:p>
          <w:p w14:paraId="3FC2FEF9" w14:textId="77777777" w:rsidR="00C63E25" w:rsidRPr="00350027" w:rsidRDefault="00C63E25" w:rsidP="00F33256">
            <w:pPr>
              <w:rPr>
                <w:rFonts w:asciiTheme="minorHAnsi" w:hAnsiTheme="minorHAnsi"/>
              </w:rPr>
            </w:pPr>
            <w:r w:rsidRPr="00350027">
              <w:rPr>
                <w:rFonts w:asciiTheme="minorHAnsi" w:hAnsiTheme="minorHAnsi"/>
              </w:rPr>
              <w:tab/>
              <w:t>index = minimum(index, Weight_Lookup_Len - 1)</w:t>
            </w:r>
          </w:p>
          <w:p w14:paraId="36BC73E5" w14:textId="77777777" w:rsidR="00C63E25" w:rsidRPr="00350027" w:rsidRDefault="00C63E25" w:rsidP="00F33256">
            <w:pPr>
              <w:rPr>
                <w:rFonts w:asciiTheme="minorHAnsi" w:hAnsiTheme="minorHAnsi"/>
              </w:rPr>
            </w:pPr>
            <w:r w:rsidRPr="00350027">
              <w:rPr>
                <w:rFonts w:asciiTheme="minorHAnsi" w:hAnsiTheme="minorHAnsi"/>
              </w:rPr>
              <w:tab/>
              <w:t>Weight = LH LVDT Angle Weighting table (index)</w:t>
            </w:r>
          </w:p>
          <w:p w14:paraId="76B6DF12"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6098AF4C" w14:textId="77777777" w:rsidR="00C63E25" w:rsidRPr="00350027" w:rsidRDefault="00C63E25" w:rsidP="00F33256">
            <w:pPr>
              <w:rPr>
                <w:rFonts w:asciiTheme="minorHAnsi" w:hAnsiTheme="minorHAnsi"/>
              </w:rPr>
            </w:pPr>
            <w:r w:rsidRPr="00350027">
              <w:rPr>
                <w:rFonts w:asciiTheme="minorHAnsi" w:hAnsiTheme="minorHAnsi"/>
              </w:rPr>
              <w:t>Weight_Lookup_Zero_Index = 140         (Lookup index for zero degrees)</w:t>
            </w:r>
          </w:p>
          <w:p w14:paraId="5C89D6E4" w14:textId="77777777" w:rsidR="00C63E25" w:rsidRPr="00350027" w:rsidRDefault="00C63E25" w:rsidP="00F33256">
            <w:pPr>
              <w:rPr>
                <w:rFonts w:asciiTheme="minorHAnsi" w:hAnsiTheme="minorHAnsi"/>
              </w:rPr>
            </w:pPr>
            <w:r w:rsidRPr="00350027">
              <w:rPr>
                <w:rFonts w:asciiTheme="minorHAnsi" w:hAnsiTheme="minorHAnsi"/>
              </w:rPr>
              <w:t>Weight_Lookup_Len = 281</w:t>
            </w:r>
          </w:p>
          <w:p w14:paraId="2F05D254" w14:textId="77777777" w:rsidR="00C63E25" w:rsidRPr="00350027" w:rsidRDefault="00C63E25" w:rsidP="00F33256">
            <w:pPr>
              <w:rPr>
                <w:rFonts w:asciiTheme="minorHAnsi" w:hAnsiTheme="minorHAnsi"/>
              </w:rPr>
            </w:pPr>
            <w:r w:rsidRPr="00350027">
              <w:rPr>
                <w:rFonts w:asciiTheme="minorHAnsi" w:hAnsiTheme="minorHAnsi"/>
              </w:rPr>
              <w:t>The LH LVDT Angle Weighting table is defined in MRJ_SCU_STC_SRS_1251</w:t>
            </w:r>
            <w:r w:rsidRPr="00350027">
              <w:rPr>
                <w:rFonts w:asciiTheme="minorHAnsi" w:hAnsiTheme="minorHAnsi"/>
              </w:rPr>
              <w:br/>
            </w:r>
          </w:p>
          <w:p w14:paraId="0D62B0C4" w14:textId="77777777" w:rsidR="00C63E25" w:rsidRPr="00350027" w:rsidRDefault="00C63E25" w:rsidP="00F33256">
            <w:pPr>
              <w:rPr>
                <w:rFonts w:asciiTheme="minorHAnsi" w:hAnsiTheme="minorHAnsi"/>
                <w:i/>
                <w:iCs/>
              </w:rPr>
            </w:pPr>
          </w:p>
        </w:tc>
      </w:tr>
      <w:tr w:rsidR="00C63E25" w:rsidRPr="00350027" w14:paraId="775D60C2" w14:textId="77777777" w:rsidTr="00F33256">
        <w:tc>
          <w:tcPr>
            <w:tcW w:w="1559" w:type="dxa"/>
          </w:tcPr>
          <w:p w14:paraId="699E1B51" w14:textId="77777777" w:rsidR="00C63E25" w:rsidRPr="00350027" w:rsidRDefault="00C63E25" w:rsidP="00F33256">
            <w:pPr>
              <w:rPr>
                <w:rFonts w:asciiTheme="minorHAnsi" w:hAnsiTheme="minorHAnsi"/>
                <w:i/>
                <w:iCs/>
              </w:rPr>
            </w:pPr>
          </w:p>
        </w:tc>
        <w:tc>
          <w:tcPr>
            <w:tcW w:w="9320" w:type="dxa"/>
          </w:tcPr>
          <w:p w14:paraId="718ADD6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17E5F7A" w14:textId="77777777" w:rsidTr="00F33256">
        <w:tc>
          <w:tcPr>
            <w:tcW w:w="1559" w:type="dxa"/>
          </w:tcPr>
          <w:p w14:paraId="5455DB4D" w14:textId="77777777" w:rsidR="00C63E25" w:rsidRPr="00350027" w:rsidRDefault="00C63E25" w:rsidP="00F33256">
            <w:pPr>
              <w:rPr>
                <w:rFonts w:asciiTheme="minorHAnsi" w:hAnsiTheme="minorHAnsi"/>
                <w:i/>
                <w:iCs/>
              </w:rPr>
            </w:pPr>
          </w:p>
        </w:tc>
        <w:tc>
          <w:tcPr>
            <w:tcW w:w="9320" w:type="dxa"/>
          </w:tcPr>
          <w:p w14:paraId="7CCAF7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5F5886E" w14:textId="77777777" w:rsidTr="00F33256">
        <w:tc>
          <w:tcPr>
            <w:tcW w:w="1559" w:type="dxa"/>
          </w:tcPr>
          <w:p w14:paraId="382193C7" w14:textId="77777777" w:rsidR="00C63E25" w:rsidRPr="00350027" w:rsidRDefault="00C63E25" w:rsidP="00F33256">
            <w:pPr>
              <w:rPr>
                <w:rFonts w:asciiTheme="minorHAnsi" w:hAnsiTheme="minorHAnsi"/>
                <w:i/>
                <w:iCs/>
              </w:rPr>
            </w:pPr>
          </w:p>
        </w:tc>
        <w:tc>
          <w:tcPr>
            <w:tcW w:w="9320" w:type="dxa"/>
          </w:tcPr>
          <w:p w14:paraId="7B2F05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77FCE6F" w14:textId="77777777" w:rsidR="00C63E25" w:rsidRPr="00350027" w:rsidRDefault="00C63E25" w:rsidP="00C63E25">
      <w:pPr>
        <w:rPr>
          <w:rFonts w:asciiTheme="minorHAnsi" w:hAnsiTheme="minorHAnsi"/>
        </w:rPr>
      </w:pPr>
    </w:p>
    <w:p w14:paraId="0D1F5670" w14:textId="77777777" w:rsidR="00C63E25" w:rsidRPr="00350027" w:rsidRDefault="00C63E25" w:rsidP="00C63E25">
      <w:pPr>
        <w:pStyle w:val="Heading3"/>
        <w:rPr>
          <w:rFonts w:asciiTheme="minorHAnsi" w:hAnsiTheme="minorHAnsi"/>
        </w:rPr>
      </w:pPr>
      <w:bookmarkStart w:id="29" w:name="_Toc464110943"/>
      <w:r w:rsidRPr="00350027">
        <w:rPr>
          <w:rFonts w:asciiTheme="minorHAnsi" w:hAnsiTheme="minorHAnsi"/>
        </w:rPr>
        <w:t>Discrete Input Processing</w:t>
      </w:r>
      <w:bookmarkEnd w:id="29"/>
      <w:r w:rsidRPr="00350027">
        <w:rPr>
          <w:rFonts w:asciiTheme="minorHAnsi" w:hAnsiTheme="minorHAnsi"/>
        </w:rPr>
        <w:t xml:space="preserve"> </w:t>
      </w:r>
    </w:p>
    <w:p w14:paraId="0643BF9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79"/>
      </w:tblGrid>
      <w:tr w:rsidR="00C63E25" w:rsidRPr="00350027" w14:paraId="13A5F996" w14:textId="77777777" w:rsidTr="00F33256">
        <w:tc>
          <w:tcPr>
            <w:tcW w:w="1559" w:type="dxa"/>
          </w:tcPr>
          <w:p w14:paraId="7018A59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w:t>
            </w:r>
          </w:p>
        </w:tc>
        <w:tc>
          <w:tcPr>
            <w:tcW w:w="9320" w:type="dxa"/>
          </w:tcPr>
          <w:p w14:paraId="7C9681F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sample each of the following Discrete Input signals during each Major Cycle using the discrete input interface in accordance with the HW/SW Interface Specification:</w:t>
            </w:r>
          </w:p>
          <w:p w14:paraId="35053D18" w14:textId="77777777" w:rsidR="00C63E25" w:rsidRPr="00350027" w:rsidRDefault="00C63E25" w:rsidP="00F33256">
            <w:pPr>
              <w:rPr>
                <w:rFonts w:asciiTheme="minorHAnsi" w:hAnsiTheme="minorHAnsi"/>
              </w:rPr>
            </w:pPr>
          </w:p>
          <w:p w14:paraId="2505A381" w14:textId="77777777" w:rsidR="00C63E25" w:rsidRPr="00350027" w:rsidRDefault="00C63E25" w:rsidP="00F33256">
            <w:pPr>
              <w:rPr>
                <w:rFonts w:asciiTheme="minorHAnsi" w:hAnsiTheme="minorHAnsi"/>
              </w:rPr>
            </w:pPr>
            <w:r w:rsidRPr="00350027">
              <w:rPr>
                <w:rFonts w:asciiTheme="minorHAnsi" w:hAnsiTheme="minorHAnsi"/>
              </w:rPr>
              <w:object w:dxaOrig="9362" w:dyaOrig="5466" w14:anchorId="7F38E015">
                <v:shape id="_x0000_i1049" type="#_x0000_t75" style="width:468pt;height:273pt" o:ole="">
                  <v:imagedata r:id="rId40" o:title=""/>
                </v:shape>
                <o:OLEObject Type="Embed" ProgID="Word.Document.12" ShapeID="_x0000_i1049" DrawAspect="Content" ObjectID="_1831033174" r:id="rId41"/>
              </w:object>
            </w:r>
          </w:p>
          <w:p w14:paraId="645E40E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6.5-5 Discrete Input GPIOs </w:t>
            </w:r>
          </w:p>
          <w:p w14:paraId="0EED1B91" w14:textId="77777777" w:rsidR="00C63E25" w:rsidRPr="00350027" w:rsidRDefault="00C63E25" w:rsidP="00F33256">
            <w:pPr>
              <w:rPr>
                <w:rFonts w:asciiTheme="minorHAnsi" w:hAnsiTheme="minorHAnsi"/>
              </w:rPr>
            </w:pPr>
          </w:p>
          <w:p w14:paraId="394732E3" w14:textId="77777777" w:rsidR="00C63E25" w:rsidRPr="00350027" w:rsidRDefault="00C63E25" w:rsidP="00F33256">
            <w:pPr>
              <w:rPr>
                <w:rFonts w:asciiTheme="minorHAnsi" w:hAnsiTheme="minorHAnsi"/>
              </w:rPr>
            </w:pPr>
            <w:r w:rsidRPr="00350027">
              <w:rPr>
                <w:rFonts w:asciiTheme="minorHAnsi" w:hAnsiTheme="minorHAnsi"/>
              </w:rPr>
              <w:t>Where Major cycle is defined in Table 6.2-1</w:t>
            </w:r>
          </w:p>
          <w:p w14:paraId="7B78048E" w14:textId="77777777" w:rsidR="00C63E25" w:rsidRPr="00350027" w:rsidRDefault="00C63E25" w:rsidP="00F33256">
            <w:pPr>
              <w:rPr>
                <w:rFonts w:asciiTheme="minorHAnsi" w:hAnsiTheme="minorHAnsi"/>
              </w:rPr>
            </w:pPr>
            <w:r w:rsidRPr="00350027">
              <w:rPr>
                <w:rFonts w:asciiTheme="minorHAnsi" w:hAnsiTheme="minorHAnsi"/>
              </w:rPr>
              <w:t>Note: D5, D6, E0 and F4 are active-low signals</w:t>
            </w:r>
          </w:p>
          <w:p w14:paraId="4653B079" w14:textId="77777777" w:rsidR="00C63E25" w:rsidRPr="00350027" w:rsidRDefault="00C63E25" w:rsidP="00F33256">
            <w:pPr>
              <w:rPr>
                <w:rFonts w:asciiTheme="minorHAnsi" w:hAnsiTheme="minorHAnsi"/>
                <w:i/>
                <w:iCs/>
              </w:rPr>
            </w:pPr>
          </w:p>
        </w:tc>
      </w:tr>
      <w:tr w:rsidR="00C63E25" w:rsidRPr="00350027" w14:paraId="209FDBE5" w14:textId="77777777" w:rsidTr="00F33256">
        <w:tc>
          <w:tcPr>
            <w:tcW w:w="1559" w:type="dxa"/>
          </w:tcPr>
          <w:p w14:paraId="6164AAFC" w14:textId="77777777" w:rsidR="00C63E25" w:rsidRPr="00350027" w:rsidRDefault="00C63E25" w:rsidP="00F33256">
            <w:pPr>
              <w:rPr>
                <w:rFonts w:asciiTheme="minorHAnsi" w:hAnsiTheme="minorHAnsi"/>
                <w:i/>
                <w:iCs/>
              </w:rPr>
            </w:pPr>
          </w:p>
        </w:tc>
        <w:tc>
          <w:tcPr>
            <w:tcW w:w="9320" w:type="dxa"/>
          </w:tcPr>
          <w:p w14:paraId="6E0067E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E82EB96" w14:textId="77777777" w:rsidTr="00F33256">
        <w:tc>
          <w:tcPr>
            <w:tcW w:w="1559" w:type="dxa"/>
          </w:tcPr>
          <w:p w14:paraId="2FC3B024" w14:textId="77777777" w:rsidR="00C63E25" w:rsidRPr="00350027" w:rsidRDefault="00C63E25" w:rsidP="00F33256">
            <w:pPr>
              <w:rPr>
                <w:rFonts w:asciiTheme="minorHAnsi" w:hAnsiTheme="minorHAnsi"/>
                <w:i/>
                <w:iCs/>
              </w:rPr>
            </w:pPr>
          </w:p>
        </w:tc>
        <w:tc>
          <w:tcPr>
            <w:tcW w:w="9320" w:type="dxa"/>
          </w:tcPr>
          <w:p w14:paraId="014927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89D3AD7" w14:textId="77777777" w:rsidTr="00F33256">
        <w:tc>
          <w:tcPr>
            <w:tcW w:w="1559" w:type="dxa"/>
          </w:tcPr>
          <w:p w14:paraId="2F94C2FE" w14:textId="77777777" w:rsidR="00C63E25" w:rsidRPr="00350027" w:rsidRDefault="00C63E25" w:rsidP="00F33256">
            <w:pPr>
              <w:rPr>
                <w:rFonts w:asciiTheme="minorHAnsi" w:hAnsiTheme="minorHAnsi"/>
                <w:i/>
                <w:iCs/>
              </w:rPr>
            </w:pPr>
          </w:p>
        </w:tc>
        <w:tc>
          <w:tcPr>
            <w:tcW w:w="9320" w:type="dxa"/>
          </w:tcPr>
          <w:p w14:paraId="7909660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2E751CD" w14:textId="77777777" w:rsidR="00C63E25" w:rsidRPr="00350027" w:rsidRDefault="00C63E25" w:rsidP="00C63E25">
      <w:pPr>
        <w:rPr>
          <w:rFonts w:asciiTheme="minorHAnsi" w:hAnsiTheme="minorHAnsi"/>
        </w:rPr>
      </w:pPr>
    </w:p>
    <w:p w14:paraId="3F39FD8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752BE29" w14:textId="77777777" w:rsidTr="00F33256">
        <w:tc>
          <w:tcPr>
            <w:tcW w:w="1559" w:type="dxa"/>
          </w:tcPr>
          <w:p w14:paraId="2EBF74D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MRJ_SCU_STC_SRS_964</w:t>
            </w:r>
          </w:p>
        </w:tc>
        <w:tc>
          <w:tcPr>
            <w:tcW w:w="9320" w:type="dxa"/>
          </w:tcPr>
          <w:p w14:paraId="01F2255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only sample the EHSV1_Fail and EHSV2_Fail inputs in a window of 4.5 to 5.12ms after the EHSV_PWM duty cycle is updated.</w:t>
            </w:r>
          </w:p>
          <w:p w14:paraId="418E334C" w14:textId="77777777" w:rsidR="00C63E25" w:rsidRPr="00350027" w:rsidRDefault="00C63E25" w:rsidP="00F33256">
            <w:pPr>
              <w:rPr>
                <w:rFonts w:asciiTheme="minorHAnsi" w:hAnsiTheme="minorHAnsi"/>
                <w:i/>
                <w:iCs/>
              </w:rPr>
            </w:pPr>
          </w:p>
        </w:tc>
      </w:tr>
      <w:tr w:rsidR="00C63E25" w:rsidRPr="00350027" w14:paraId="1C749540" w14:textId="77777777" w:rsidTr="00F33256">
        <w:tc>
          <w:tcPr>
            <w:tcW w:w="1559" w:type="dxa"/>
          </w:tcPr>
          <w:p w14:paraId="0C55E352" w14:textId="77777777" w:rsidR="00C63E25" w:rsidRPr="00350027" w:rsidRDefault="00C63E25" w:rsidP="00F33256">
            <w:pPr>
              <w:rPr>
                <w:rFonts w:asciiTheme="minorHAnsi" w:hAnsiTheme="minorHAnsi"/>
                <w:i/>
                <w:iCs/>
              </w:rPr>
            </w:pPr>
          </w:p>
        </w:tc>
        <w:tc>
          <w:tcPr>
            <w:tcW w:w="9320" w:type="dxa"/>
          </w:tcPr>
          <w:p w14:paraId="55FE6B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17D6C7" w14:textId="77777777" w:rsidTr="00F33256">
        <w:tc>
          <w:tcPr>
            <w:tcW w:w="1559" w:type="dxa"/>
          </w:tcPr>
          <w:p w14:paraId="3F8E78D7" w14:textId="77777777" w:rsidR="00C63E25" w:rsidRPr="00350027" w:rsidRDefault="00C63E25" w:rsidP="00F33256">
            <w:pPr>
              <w:rPr>
                <w:rFonts w:asciiTheme="minorHAnsi" w:hAnsiTheme="minorHAnsi"/>
                <w:i/>
                <w:iCs/>
              </w:rPr>
            </w:pPr>
          </w:p>
        </w:tc>
        <w:tc>
          <w:tcPr>
            <w:tcW w:w="9320" w:type="dxa"/>
          </w:tcPr>
          <w:p w14:paraId="57BE99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BA604D4" w14:textId="77777777" w:rsidTr="00F33256">
        <w:tc>
          <w:tcPr>
            <w:tcW w:w="1559" w:type="dxa"/>
          </w:tcPr>
          <w:p w14:paraId="1B9779B8" w14:textId="77777777" w:rsidR="00C63E25" w:rsidRPr="00350027" w:rsidRDefault="00C63E25" w:rsidP="00F33256">
            <w:pPr>
              <w:rPr>
                <w:rFonts w:asciiTheme="minorHAnsi" w:hAnsiTheme="minorHAnsi"/>
                <w:i/>
                <w:iCs/>
              </w:rPr>
            </w:pPr>
          </w:p>
        </w:tc>
        <w:tc>
          <w:tcPr>
            <w:tcW w:w="9320" w:type="dxa"/>
          </w:tcPr>
          <w:p w14:paraId="1D255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B140870" w14:textId="77777777" w:rsidR="00C63E25" w:rsidRPr="00350027" w:rsidRDefault="00C63E25" w:rsidP="00C63E25">
      <w:pPr>
        <w:rPr>
          <w:rFonts w:asciiTheme="minorHAnsi" w:hAnsiTheme="minorHAnsi"/>
        </w:rPr>
      </w:pPr>
    </w:p>
    <w:p w14:paraId="7A949F3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BD676F" w14:textId="77777777" w:rsidTr="00F33256">
        <w:tc>
          <w:tcPr>
            <w:tcW w:w="1559" w:type="dxa"/>
          </w:tcPr>
          <w:p w14:paraId="32AC8B1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MRJ_SCU_STC_SRS_164</w:t>
            </w:r>
          </w:p>
        </w:tc>
        <w:tc>
          <w:tcPr>
            <w:tcW w:w="9320" w:type="dxa"/>
          </w:tcPr>
          <w:p w14:paraId="206105A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debounce the raw values read from each of the discrete inputs using the following algorithm:</w:t>
            </w:r>
          </w:p>
          <w:p w14:paraId="452229F6" w14:textId="77777777" w:rsidR="00C63E25" w:rsidRPr="00350027" w:rsidRDefault="00C63E25" w:rsidP="00F33256">
            <w:pPr>
              <w:rPr>
                <w:rFonts w:asciiTheme="minorHAnsi" w:hAnsiTheme="minorHAnsi"/>
              </w:rPr>
            </w:pPr>
          </w:p>
          <w:p w14:paraId="4AB0A3D9" w14:textId="77777777" w:rsidR="00C63E25" w:rsidRPr="00350027" w:rsidRDefault="00C63E25" w:rsidP="00F33256">
            <w:pPr>
              <w:rPr>
                <w:rFonts w:asciiTheme="minorHAnsi" w:hAnsiTheme="minorHAnsi"/>
              </w:rPr>
            </w:pPr>
            <w:r w:rsidRPr="00350027">
              <w:rPr>
                <w:rFonts w:asciiTheme="minorHAnsi" w:hAnsiTheme="minorHAnsi"/>
              </w:rPr>
              <w:tab/>
              <w:t>IF (Raw_Input_Signal = TRUE for Debounce_Cycles successive samples )</w:t>
            </w:r>
          </w:p>
          <w:p w14:paraId="758AA1BB" w14:textId="77777777" w:rsidR="00C63E25" w:rsidRPr="00350027" w:rsidRDefault="00C63E25" w:rsidP="00F33256">
            <w:pPr>
              <w:rPr>
                <w:rFonts w:asciiTheme="minorHAnsi" w:hAnsiTheme="minorHAnsi"/>
              </w:rPr>
            </w:pPr>
            <w:r w:rsidRPr="00350027">
              <w:rPr>
                <w:rFonts w:asciiTheme="minorHAnsi" w:hAnsiTheme="minorHAnsi"/>
              </w:rPr>
              <w:tab/>
              <w:t>THEN</w:t>
            </w:r>
          </w:p>
          <w:p w14:paraId="626B845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set Debounced_Input_Signal = TRUE</w:t>
            </w:r>
          </w:p>
          <w:p w14:paraId="51C0A564" w14:textId="77777777" w:rsidR="00C63E25" w:rsidRPr="00350027" w:rsidRDefault="00C63E25" w:rsidP="00F33256">
            <w:pPr>
              <w:rPr>
                <w:rFonts w:asciiTheme="minorHAnsi" w:hAnsiTheme="minorHAnsi"/>
              </w:rPr>
            </w:pPr>
            <w:r w:rsidRPr="00350027">
              <w:rPr>
                <w:rFonts w:asciiTheme="minorHAnsi" w:hAnsiTheme="minorHAnsi"/>
              </w:rPr>
              <w:tab/>
              <w:t>ELSE</w:t>
            </w:r>
          </w:p>
          <w:p w14:paraId="6695D87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 Raw_Input_Signal = FALSE for Debounce_Cycles successive samples )</w:t>
            </w:r>
          </w:p>
          <w:p w14:paraId="1D9E906C"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6717396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set Debounced_Input_Signal = FALSE</w:t>
            </w:r>
          </w:p>
          <w:p w14:paraId="0101164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ELSE</w:t>
            </w:r>
          </w:p>
          <w:p w14:paraId="21C08C0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Debounced_Input_Signal remains unchanged</w:t>
            </w:r>
          </w:p>
          <w:p w14:paraId="72C94B3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2F56DAA1" w14:textId="77777777" w:rsidR="00C63E25" w:rsidRPr="00350027" w:rsidRDefault="00C63E25" w:rsidP="00F33256">
            <w:pPr>
              <w:rPr>
                <w:rFonts w:asciiTheme="minorHAnsi" w:hAnsiTheme="minorHAnsi"/>
              </w:rPr>
            </w:pPr>
            <w:r w:rsidRPr="00350027">
              <w:rPr>
                <w:rFonts w:asciiTheme="minorHAnsi" w:hAnsiTheme="minorHAnsi"/>
              </w:rPr>
              <w:tab/>
              <w:t>ENDIF</w:t>
            </w:r>
          </w:p>
          <w:p w14:paraId="320E0E5B" w14:textId="77777777" w:rsidR="00C63E25" w:rsidRPr="00350027" w:rsidRDefault="00C63E25" w:rsidP="00F33256">
            <w:pPr>
              <w:rPr>
                <w:rFonts w:asciiTheme="minorHAnsi" w:hAnsiTheme="minorHAnsi"/>
              </w:rPr>
            </w:pPr>
          </w:p>
          <w:p w14:paraId="604997EB" w14:textId="77777777" w:rsidR="00C63E25" w:rsidRPr="00350027" w:rsidRDefault="00C63E25" w:rsidP="00F33256">
            <w:pPr>
              <w:rPr>
                <w:rFonts w:asciiTheme="minorHAnsi" w:hAnsiTheme="minorHAnsi"/>
              </w:rPr>
            </w:pPr>
            <w:r w:rsidRPr="00350027">
              <w:rPr>
                <w:rFonts w:asciiTheme="minorHAnsi" w:hAnsiTheme="minorHAnsi"/>
              </w:rPr>
              <w:t>Note: The successive samples is a moving window of the latest sampled values advanced each Major cycle adding a new value and dropping the oldest.</w:t>
            </w:r>
          </w:p>
          <w:p w14:paraId="0255EA91" w14:textId="77777777" w:rsidR="00C63E25" w:rsidRPr="00350027" w:rsidRDefault="00C63E25" w:rsidP="00F33256">
            <w:pPr>
              <w:rPr>
                <w:rFonts w:asciiTheme="minorHAnsi" w:hAnsiTheme="minorHAnsi"/>
              </w:rPr>
            </w:pPr>
          </w:p>
          <w:p w14:paraId="35146823" w14:textId="77777777" w:rsidR="00C63E25" w:rsidRPr="00350027" w:rsidRDefault="00C63E25" w:rsidP="00F33256">
            <w:pPr>
              <w:rPr>
                <w:rFonts w:asciiTheme="minorHAnsi" w:hAnsiTheme="minorHAnsi"/>
              </w:rPr>
            </w:pPr>
            <w:r w:rsidRPr="00350027">
              <w:rPr>
                <w:rFonts w:asciiTheme="minorHAnsi" w:hAnsiTheme="minorHAnsi"/>
              </w:rPr>
              <w:lastRenderedPageBreak/>
              <w:t>Where Raw_Input Signals are those listed in MRJ_SCU_STC_SRS_124</w:t>
            </w:r>
          </w:p>
          <w:p w14:paraId="6AEBC7AD" w14:textId="77777777" w:rsidR="00C63E25" w:rsidRPr="00350027" w:rsidRDefault="00C63E25" w:rsidP="00F33256">
            <w:pPr>
              <w:rPr>
                <w:rFonts w:asciiTheme="minorHAnsi" w:hAnsiTheme="minorHAnsi"/>
              </w:rPr>
            </w:pPr>
            <w:r w:rsidRPr="00350027">
              <w:rPr>
                <w:rFonts w:asciiTheme="minorHAnsi" w:hAnsiTheme="minorHAnsi"/>
              </w:rPr>
              <w:t>and Debounce_Cycles are defined for each Input_Signal in MRJ_SCU_STC_SRS_124</w:t>
            </w:r>
          </w:p>
          <w:p w14:paraId="72583B32"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3DE3D70A" w14:textId="77777777" w:rsidR="00C63E25" w:rsidRPr="00350027" w:rsidRDefault="00C63E25" w:rsidP="00F33256">
            <w:pPr>
              <w:rPr>
                <w:rFonts w:asciiTheme="minorHAnsi" w:hAnsiTheme="minorHAnsi"/>
                <w:i/>
                <w:iCs/>
              </w:rPr>
            </w:pPr>
          </w:p>
        </w:tc>
      </w:tr>
      <w:tr w:rsidR="00C63E25" w:rsidRPr="00350027" w14:paraId="52BB86AE" w14:textId="77777777" w:rsidTr="00F33256">
        <w:tc>
          <w:tcPr>
            <w:tcW w:w="1559" w:type="dxa"/>
          </w:tcPr>
          <w:p w14:paraId="4535EE22" w14:textId="77777777" w:rsidR="00C63E25" w:rsidRPr="00350027" w:rsidRDefault="00C63E25" w:rsidP="00F33256">
            <w:pPr>
              <w:rPr>
                <w:rFonts w:asciiTheme="minorHAnsi" w:hAnsiTheme="minorHAnsi"/>
                <w:i/>
                <w:iCs/>
              </w:rPr>
            </w:pPr>
          </w:p>
        </w:tc>
        <w:tc>
          <w:tcPr>
            <w:tcW w:w="9320" w:type="dxa"/>
          </w:tcPr>
          <w:p w14:paraId="40FD5BE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BB81D30" w14:textId="77777777" w:rsidTr="00F33256">
        <w:tc>
          <w:tcPr>
            <w:tcW w:w="1559" w:type="dxa"/>
          </w:tcPr>
          <w:p w14:paraId="7F2AB246" w14:textId="77777777" w:rsidR="00C63E25" w:rsidRPr="00350027" w:rsidRDefault="00C63E25" w:rsidP="00F33256">
            <w:pPr>
              <w:rPr>
                <w:rFonts w:asciiTheme="minorHAnsi" w:hAnsiTheme="minorHAnsi"/>
                <w:i/>
                <w:iCs/>
              </w:rPr>
            </w:pPr>
          </w:p>
        </w:tc>
        <w:tc>
          <w:tcPr>
            <w:tcW w:w="9320" w:type="dxa"/>
          </w:tcPr>
          <w:p w14:paraId="24062B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D56110A" w14:textId="77777777" w:rsidTr="00F33256">
        <w:tc>
          <w:tcPr>
            <w:tcW w:w="1559" w:type="dxa"/>
          </w:tcPr>
          <w:p w14:paraId="014489B7" w14:textId="77777777" w:rsidR="00C63E25" w:rsidRPr="00350027" w:rsidRDefault="00C63E25" w:rsidP="00F33256">
            <w:pPr>
              <w:rPr>
                <w:rFonts w:asciiTheme="minorHAnsi" w:hAnsiTheme="minorHAnsi"/>
                <w:i/>
                <w:iCs/>
              </w:rPr>
            </w:pPr>
          </w:p>
        </w:tc>
        <w:tc>
          <w:tcPr>
            <w:tcW w:w="9320" w:type="dxa"/>
          </w:tcPr>
          <w:p w14:paraId="3D63EBB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9D877DD" w14:textId="77777777" w:rsidR="00C63E25" w:rsidRPr="00350027" w:rsidRDefault="00C63E25" w:rsidP="00C63E25">
      <w:pPr>
        <w:rPr>
          <w:rFonts w:asciiTheme="minorHAnsi" w:hAnsiTheme="minorHAnsi"/>
        </w:rPr>
      </w:pPr>
    </w:p>
    <w:p w14:paraId="707B1AD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34"/>
      </w:tblGrid>
      <w:tr w:rsidR="00C63E25" w:rsidRPr="00350027" w14:paraId="3F6FC891" w14:textId="77777777" w:rsidTr="00F33256">
        <w:tc>
          <w:tcPr>
            <w:tcW w:w="1559" w:type="dxa"/>
          </w:tcPr>
          <w:p w14:paraId="3DC1CE3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MRJ_SCU_STC_SRS_186</w:t>
            </w:r>
          </w:p>
        </w:tc>
        <w:tc>
          <w:tcPr>
            <w:tcW w:w="9320" w:type="dxa"/>
          </w:tcPr>
          <w:p w14:paraId="4F104C9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Pilot_Engage to the previous state of Pilot_Engage in case fault confirmation is in progress for the Pilot SHDL Switch Reasonableness Check Monitor, and otherwise determine Pilot_Engage according to the following logic:</w:t>
            </w:r>
          </w:p>
          <w:p w14:paraId="3F567945" w14:textId="77777777" w:rsidR="00C63E25" w:rsidRPr="00350027" w:rsidRDefault="00C63E25" w:rsidP="00F33256">
            <w:pPr>
              <w:rPr>
                <w:rFonts w:asciiTheme="minorHAnsi" w:hAnsiTheme="minorHAnsi"/>
              </w:rPr>
            </w:pPr>
          </w:p>
          <w:p w14:paraId="73772C0C" w14:textId="77777777" w:rsidR="00C63E25" w:rsidRPr="00350027" w:rsidRDefault="00C63E25" w:rsidP="00F33256">
            <w:pPr>
              <w:rPr>
                <w:rFonts w:asciiTheme="minorHAnsi" w:hAnsiTheme="minorHAnsi"/>
              </w:rPr>
            </w:pPr>
            <w:r w:rsidRPr="00350027">
              <w:rPr>
                <w:rFonts w:asciiTheme="minorHAnsi" w:hAnsiTheme="minorHAnsi"/>
              </w:rPr>
              <w:object w:dxaOrig="9317" w:dyaOrig="3268" w14:anchorId="43F9926B">
                <v:shape id="_x0000_i1050" type="#_x0000_t75" style="width:465.75pt;height:163.5pt" o:ole="">
                  <v:imagedata r:id="rId42" o:title=""/>
                </v:shape>
                <o:OLEObject Type="Embed" ProgID="Word.Document.12" ShapeID="_x0000_i1050" DrawAspect="Content" ObjectID="_1831033175" r:id="rId43"/>
              </w:object>
            </w:r>
          </w:p>
          <w:p w14:paraId="3DE1BC5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6.5-6 Pilot Engage Selection </w:t>
            </w:r>
          </w:p>
          <w:p w14:paraId="18038311" w14:textId="77777777" w:rsidR="00C63E25" w:rsidRPr="00350027" w:rsidRDefault="00C63E25" w:rsidP="00F33256">
            <w:pPr>
              <w:rPr>
                <w:rFonts w:asciiTheme="minorHAnsi" w:hAnsiTheme="minorHAnsi"/>
              </w:rPr>
            </w:pPr>
          </w:p>
          <w:p w14:paraId="59C7E9C2" w14:textId="77777777" w:rsidR="00C63E25" w:rsidRPr="00350027" w:rsidRDefault="00C63E25" w:rsidP="00F33256">
            <w:pPr>
              <w:rPr>
                <w:rFonts w:asciiTheme="minorHAnsi" w:hAnsiTheme="minorHAnsi"/>
              </w:rPr>
            </w:pPr>
            <w:r w:rsidRPr="00350027">
              <w:rPr>
                <w:rFonts w:asciiTheme="minorHAnsi" w:hAnsiTheme="minorHAnsi"/>
              </w:rPr>
              <w:t xml:space="preserve">Where Debounced_Pilot_Engage and Debounced_Pilot_Disengage are the values defined in MRJ_SCU_STC_SRS_164 from Raw_Pilot_Engage and Raw_Pilot_Disengage defined in MRJ_SCU_STC_SRS_124 </w:t>
            </w:r>
          </w:p>
          <w:p w14:paraId="655F955C" w14:textId="77777777" w:rsidR="00C63E25" w:rsidRPr="00350027" w:rsidRDefault="00C63E25" w:rsidP="00F33256">
            <w:pPr>
              <w:rPr>
                <w:rFonts w:asciiTheme="minorHAnsi" w:hAnsiTheme="minorHAnsi"/>
              </w:rPr>
            </w:pPr>
            <w:r w:rsidRPr="00350027">
              <w:rPr>
                <w:rFonts w:asciiTheme="minorHAnsi" w:hAnsiTheme="minorHAnsi"/>
              </w:rPr>
              <w:t>and the Pilot SHDL Switch Reasonableness Check Monitor is defined in MRJ_SCU_STC_SRS_575</w:t>
            </w:r>
          </w:p>
          <w:p w14:paraId="1EF1DB1E" w14:textId="77777777" w:rsidR="00C63E25" w:rsidRPr="00350027" w:rsidRDefault="00C63E25" w:rsidP="00F33256">
            <w:pPr>
              <w:rPr>
                <w:rFonts w:asciiTheme="minorHAnsi" w:hAnsiTheme="minorHAnsi"/>
                <w:i/>
                <w:iCs/>
              </w:rPr>
            </w:pPr>
          </w:p>
        </w:tc>
      </w:tr>
      <w:tr w:rsidR="00C63E25" w:rsidRPr="00350027" w14:paraId="012D15F2" w14:textId="77777777" w:rsidTr="00F33256">
        <w:tc>
          <w:tcPr>
            <w:tcW w:w="1559" w:type="dxa"/>
          </w:tcPr>
          <w:p w14:paraId="3E6E4522" w14:textId="77777777" w:rsidR="00C63E25" w:rsidRPr="00350027" w:rsidRDefault="00C63E25" w:rsidP="00F33256">
            <w:pPr>
              <w:rPr>
                <w:rFonts w:asciiTheme="minorHAnsi" w:hAnsiTheme="minorHAnsi"/>
                <w:i/>
                <w:iCs/>
              </w:rPr>
            </w:pPr>
          </w:p>
        </w:tc>
        <w:tc>
          <w:tcPr>
            <w:tcW w:w="9320" w:type="dxa"/>
          </w:tcPr>
          <w:p w14:paraId="275EF6C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8304EA" w14:textId="77777777" w:rsidTr="00F33256">
        <w:tc>
          <w:tcPr>
            <w:tcW w:w="1559" w:type="dxa"/>
          </w:tcPr>
          <w:p w14:paraId="39AF917F" w14:textId="77777777" w:rsidR="00C63E25" w:rsidRPr="00350027" w:rsidRDefault="00C63E25" w:rsidP="00F33256">
            <w:pPr>
              <w:rPr>
                <w:rFonts w:asciiTheme="minorHAnsi" w:hAnsiTheme="minorHAnsi"/>
                <w:i/>
                <w:iCs/>
              </w:rPr>
            </w:pPr>
          </w:p>
        </w:tc>
        <w:tc>
          <w:tcPr>
            <w:tcW w:w="9320" w:type="dxa"/>
          </w:tcPr>
          <w:p w14:paraId="1F6D91E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4A95D37" w14:textId="77777777" w:rsidTr="00F33256">
        <w:tc>
          <w:tcPr>
            <w:tcW w:w="1559" w:type="dxa"/>
          </w:tcPr>
          <w:p w14:paraId="42604F1D" w14:textId="77777777" w:rsidR="00C63E25" w:rsidRPr="00350027" w:rsidRDefault="00C63E25" w:rsidP="00F33256">
            <w:pPr>
              <w:rPr>
                <w:rFonts w:asciiTheme="minorHAnsi" w:hAnsiTheme="minorHAnsi"/>
                <w:i/>
                <w:iCs/>
              </w:rPr>
            </w:pPr>
          </w:p>
        </w:tc>
        <w:tc>
          <w:tcPr>
            <w:tcW w:w="9320" w:type="dxa"/>
          </w:tcPr>
          <w:p w14:paraId="03C7D7A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69D343" w14:textId="77777777" w:rsidR="00C63E25" w:rsidRPr="00350027" w:rsidRDefault="00C63E25" w:rsidP="00C63E25">
      <w:pPr>
        <w:rPr>
          <w:rFonts w:asciiTheme="minorHAnsi" w:hAnsiTheme="minorHAnsi"/>
        </w:rPr>
      </w:pPr>
    </w:p>
    <w:p w14:paraId="46DA61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34"/>
      </w:tblGrid>
      <w:tr w:rsidR="00C63E25" w:rsidRPr="00350027" w14:paraId="5EE9671D" w14:textId="77777777" w:rsidTr="00F33256">
        <w:tc>
          <w:tcPr>
            <w:tcW w:w="1559" w:type="dxa"/>
          </w:tcPr>
          <w:p w14:paraId="42D63D8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MRJ_SCU_STC_SRS_187</w:t>
            </w:r>
          </w:p>
        </w:tc>
        <w:tc>
          <w:tcPr>
            <w:tcW w:w="9320" w:type="dxa"/>
          </w:tcPr>
          <w:p w14:paraId="3003FB0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the Co_Pilot_Engage status to FALSE if Co_Pilot_SHLD_Fitted is FALSE, else set Co_Pilot_Engage to the previous state of Co_Pilot_Engage in case fault confirmation is in progress for the Co_Pilot SHDL Switch Reasonableness Check Monitor, and otherwise  determine Co_Pilot_Engage according to the following logic:</w:t>
            </w:r>
          </w:p>
          <w:p w14:paraId="23C1125B" w14:textId="77777777" w:rsidR="00C63E25" w:rsidRPr="00350027" w:rsidRDefault="00C63E25" w:rsidP="00F33256">
            <w:pPr>
              <w:rPr>
                <w:rFonts w:asciiTheme="minorHAnsi" w:hAnsiTheme="minorHAnsi"/>
              </w:rPr>
            </w:pPr>
          </w:p>
          <w:p w14:paraId="40EA015A" w14:textId="77777777" w:rsidR="00C63E25" w:rsidRPr="00350027" w:rsidRDefault="00C63E25" w:rsidP="00F33256">
            <w:pPr>
              <w:rPr>
                <w:rFonts w:asciiTheme="minorHAnsi" w:hAnsiTheme="minorHAnsi"/>
              </w:rPr>
            </w:pPr>
            <w:r w:rsidRPr="00350027">
              <w:rPr>
                <w:rFonts w:asciiTheme="minorHAnsi" w:hAnsiTheme="minorHAnsi"/>
              </w:rPr>
              <w:object w:dxaOrig="9317" w:dyaOrig="4190" w14:anchorId="5872F866">
                <v:shape id="_x0000_i1051" type="#_x0000_t75" style="width:465.75pt;height:209.25pt" o:ole="">
                  <v:imagedata r:id="rId44" o:title=""/>
                </v:shape>
                <o:OLEObject Type="Embed" ProgID="Word.Document.12" ShapeID="_x0000_i1051" DrawAspect="Content" ObjectID="_1831033176" r:id="rId45"/>
              </w:object>
            </w:r>
          </w:p>
          <w:p w14:paraId="6C42C0C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6.5-7 Co_Pilot Engage Selection </w:t>
            </w:r>
          </w:p>
          <w:p w14:paraId="57EB298D" w14:textId="77777777" w:rsidR="00C63E25" w:rsidRPr="00350027" w:rsidRDefault="00C63E25" w:rsidP="00F33256">
            <w:pPr>
              <w:rPr>
                <w:rFonts w:asciiTheme="minorHAnsi" w:hAnsiTheme="minorHAnsi"/>
              </w:rPr>
            </w:pPr>
          </w:p>
          <w:p w14:paraId="73A5DF29" w14:textId="77777777" w:rsidR="00C63E25" w:rsidRPr="00350027" w:rsidRDefault="00C63E25" w:rsidP="00F33256">
            <w:pPr>
              <w:rPr>
                <w:rFonts w:asciiTheme="minorHAnsi" w:hAnsiTheme="minorHAnsi"/>
              </w:rPr>
            </w:pPr>
            <w:r w:rsidRPr="00350027">
              <w:rPr>
                <w:rFonts w:asciiTheme="minorHAnsi" w:hAnsiTheme="minorHAnsi"/>
              </w:rPr>
              <w:t>Where Debounced_Co_Pilot_Engage and Debounced_Co_Pilot_Disengage are the values defined in MRJ_SCU_STC_SRS_164 from Raw_Co_Pilot_Engage and Raw_Co_Pilot_Disengage defined in MRJ_SCU_STC_SRS_124</w:t>
            </w:r>
          </w:p>
          <w:p w14:paraId="3D6F1909" w14:textId="77777777" w:rsidR="00C63E25" w:rsidRPr="00350027" w:rsidRDefault="00C63E25" w:rsidP="00F33256">
            <w:pPr>
              <w:rPr>
                <w:rFonts w:asciiTheme="minorHAnsi" w:hAnsiTheme="minorHAnsi"/>
              </w:rPr>
            </w:pPr>
            <w:r w:rsidRPr="00350027">
              <w:rPr>
                <w:rFonts w:asciiTheme="minorHAnsi" w:hAnsiTheme="minorHAnsi"/>
              </w:rPr>
              <w:t>and the Co_Pilot SHDL Switch Reasonableness Check Monitor status is defined in MRJ_SCU_STC_SRS_601</w:t>
            </w:r>
          </w:p>
          <w:p w14:paraId="6A2052E5" w14:textId="77777777" w:rsidR="00C63E25" w:rsidRPr="00350027" w:rsidRDefault="00C63E25" w:rsidP="00F33256">
            <w:pPr>
              <w:rPr>
                <w:rFonts w:asciiTheme="minorHAnsi" w:hAnsiTheme="minorHAnsi"/>
              </w:rPr>
            </w:pPr>
            <w:r w:rsidRPr="00350027">
              <w:rPr>
                <w:rFonts w:asciiTheme="minorHAnsi" w:hAnsiTheme="minorHAnsi"/>
              </w:rPr>
              <w:t>Co_Pilot_SHDL_Fitted is defined in MRJ_SCU_STC_SRS_79</w:t>
            </w:r>
          </w:p>
          <w:p w14:paraId="75191938" w14:textId="77777777" w:rsidR="00C63E25" w:rsidRPr="00350027" w:rsidRDefault="00C63E25" w:rsidP="00F33256">
            <w:pPr>
              <w:rPr>
                <w:rFonts w:asciiTheme="minorHAnsi" w:hAnsiTheme="minorHAnsi"/>
                <w:i/>
                <w:iCs/>
              </w:rPr>
            </w:pPr>
          </w:p>
        </w:tc>
      </w:tr>
      <w:tr w:rsidR="00C63E25" w:rsidRPr="00350027" w14:paraId="19075359" w14:textId="77777777" w:rsidTr="00F33256">
        <w:tc>
          <w:tcPr>
            <w:tcW w:w="1559" w:type="dxa"/>
          </w:tcPr>
          <w:p w14:paraId="3B25A16C" w14:textId="77777777" w:rsidR="00C63E25" w:rsidRPr="00350027" w:rsidRDefault="00C63E25" w:rsidP="00F33256">
            <w:pPr>
              <w:rPr>
                <w:rFonts w:asciiTheme="minorHAnsi" w:hAnsiTheme="minorHAnsi"/>
                <w:i/>
                <w:iCs/>
              </w:rPr>
            </w:pPr>
          </w:p>
        </w:tc>
        <w:tc>
          <w:tcPr>
            <w:tcW w:w="9320" w:type="dxa"/>
          </w:tcPr>
          <w:p w14:paraId="2DAE769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B9343D3" w14:textId="77777777" w:rsidTr="00F33256">
        <w:tc>
          <w:tcPr>
            <w:tcW w:w="1559" w:type="dxa"/>
          </w:tcPr>
          <w:p w14:paraId="4915396D" w14:textId="77777777" w:rsidR="00C63E25" w:rsidRPr="00350027" w:rsidRDefault="00C63E25" w:rsidP="00F33256">
            <w:pPr>
              <w:rPr>
                <w:rFonts w:asciiTheme="minorHAnsi" w:hAnsiTheme="minorHAnsi"/>
                <w:i/>
                <w:iCs/>
              </w:rPr>
            </w:pPr>
          </w:p>
        </w:tc>
        <w:tc>
          <w:tcPr>
            <w:tcW w:w="9320" w:type="dxa"/>
          </w:tcPr>
          <w:p w14:paraId="4E48D7F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77436E2" w14:textId="77777777" w:rsidTr="00F33256">
        <w:tc>
          <w:tcPr>
            <w:tcW w:w="1559" w:type="dxa"/>
          </w:tcPr>
          <w:p w14:paraId="3B9DEEF6" w14:textId="77777777" w:rsidR="00C63E25" w:rsidRPr="00350027" w:rsidRDefault="00C63E25" w:rsidP="00F33256">
            <w:pPr>
              <w:rPr>
                <w:rFonts w:asciiTheme="minorHAnsi" w:hAnsiTheme="minorHAnsi"/>
                <w:i/>
                <w:iCs/>
              </w:rPr>
            </w:pPr>
          </w:p>
        </w:tc>
        <w:tc>
          <w:tcPr>
            <w:tcW w:w="9320" w:type="dxa"/>
          </w:tcPr>
          <w:p w14:paraId="34E530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6A4E3A" w14:textId="77777777" w:rsidR="00C63E25" w:rsidRPr="00350027" w:rsidRDefault="00C63E25" w:rsidP="00C63E25">
      <w:pPr>
        <w:rPr>
          <w:rFonts w:asciiTheme="minorHAnsi" w:hAnsiTheme="minorHAnsi"/>
        </w:rPr>
      </w:pPr>
    </w:p>
    <w:p w14:paraId="2947BD8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12"/>
      </w:tblGrid>
      <w:tr w:rsidR="00C63E25" w:rsidRPr="00350027" w14:paraId="6589493D" w14:textId="77777777" w:rsidTr="00F33256">
        <w:tc>
          <w:tcPr>
            <w:tcW w:w="1559" w:type="dxa"/>
          </w:tcPr>
          <w:p w14:paraId="403F595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MRJ_SCU_STC_SRS_508</w:t>
            </w:r>
          </w:p>
        </w:tc>
        <w:tc>
          <w:tcPr>
            <w:tcW w:w="9320" w:type="dxa"/>
          </w:tcPr>
          <w:p w14:paraId="5953EC6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Towing_Disengage to the previous state of Towing_Disengage in case fault confirmation is in progress for the Towing Switch Reasonableness Check Monitor, and otherwise determine Towing_Disengage according to the following logic:</w:t>
            </w:r>
          </w:p>
          <w:p w14:paraId="03A1C873" w14:textId="77777777" w:rsidR="00C63E25" w:rsidRPr="00350027" w:rsidRDefault="00C63E25" w:rsidP="00F33256">
            <w:pPr>
              <w:rPr>
                <w:rFonts w:asciiTheme="minorHAnsi" w:hAnsiTheme="minorHAnsi"/>
              </w:rPr>
            </w:pPr>
          </w:p>
          <w:p w14:paraId="709395C0" w14:textId="77777777" w:rsidR="00C63E25" w:rsidRPr="00350027" w:rsidRDefault="00C63E25" w:rsidP="00F33256">
            <w:pPr>
              <w:rPr>
                <w:rFonts w:asciiTheme="minorHAnsi" w:hAnsiTheme="minorHAnsi"/>
              </w:rPr>
            </w:pPr>
            <w:r w:rsidRPr="00350027">
              <w:rPr>
                <w:rFonts w:asciiTheme="minorHAnsi" w:hAnsiTheme="minorHAnsi"/>
              </w:rPr>
              <w:object w:dxaOrig="9005" w:dyaOrig="4190" w14:anchorId="4DB03F9D">
                <v:shape id="_x0000_i1052" type="#_x0000_t75" style="width:450pt;height:209.25pt" o:ole="">
                  <v:imagedata r:id="rId46" o:title=""/>
                </v:shape>
                <o:OLEObject Type="Embed" ProgID="Word.Document.8" ShapeID="_x0000_i1052" DrawAspect="Content" ObjectID="_1831033177" r:id="rId47"/>
              </w:object>
            </w:r>
          </w:p>
          <w:p w14:paraId="68E4ECD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6.5-8 Towing Disengage Selection </w:t>
            </w:r>
          </w:p>
          <w:p w14:paraId="3160063F" w14:textId="77777777" w:rsidR="00C63E25" w:rsidRPr="00350027" w:rsidRDefault="00C63E25" w:rsidP="00F33256">
            <w:pPr>
              <w:rPr>
                <w:rFonts w:asciiTheme="minorHAnsi" w:hAnsiTheme="minorHAnsi"/>
              </w:rPr>
            </w:pPr>
          </w:p>
          <w:p w14:paraId="4BDC738E" w14:textId="77777777" w:rsidR="00C63E25" w:rsidRPr="00350027" w:rsidRDefault="00C63E25" w:rsidP="00F33256">
            <w:pPr>
              <w:rPr>
                <w:rFonts w:asciiTheme="minorHAnsi" w:hAnsiTheme="minorHAnsi"/>
              </w:rPr>
            </w:pPr>
            <w:r w:rsidRPr="00350027">
              <w:rPr>
                <w:rFonts w:asciiTheme="minorHAnsi" w:hAnsiTheme="minorHAnsi"/>
              </w:rPr>
              <w:t>Where Debounced_Towing_Engage and Debounced_Towing_Disengage are the values defined in MRJ_SCU_STC_SRS_164 from Raw_Towing_Engage and Raw_Towing_Disengage defined in MRJ_SCU_STC_SRS_124</w:t>
            </w:r>
          </w:p>
          <w:p w14:paraId="6349F22A" w14:textId="77777777" w:rsidR="00C63E25" w:rsidRPr="00350027" w:rsidRDefault="00C63E25" w:rsidP="00F33256">
            <w:pPr>
              <w:rPr>
                <w:rFonts w:asciiTheme="minorHAnsi" w:hAnsiTheme="minorHAnsi"/>
              </w:rPr>
            </w:pPr>
            <w:r w:rsidRPr="00350027">
              <w:rPr>
                <w:rFonts w:asciiTheme="minorHAnsi" w:hAnsiTheme="minorHAnsi"/>
              </w:rPr>
              <w:t>and the Towing Switch Reasonableness Check Monitor status is defined in MRJ_SCU_STC_SRS_603</w:t>
            </w:r>
          </w:p>
          <w:p w14:paraId="26DC1E76" w14:textId="77777777" w:rsidR="00C63E25" w:rsidRPr="00350027" w:rsidRDefault="00C63E25" w:rsidP="00F33256">
            <w:pPr>
              <w:rPr>
                <w:rFonts w:asciiTheme="minorHAnsi" w:hAnsiTheme="minorHAnsi"/>
                <w:i/>
                <w:iCs/>
              </w:rPr>
            </w:pPr>
          </w:p>
        </w:tc>
      </w:tr>
      <w:tr w:rsidR="00C63E25" w:rsidRPr="00350027" w14:paraId="7A7C27C0" w14:textId="77777777" w:rsidTr="00F33256">
        <w:tc>
          <w:tcPr>
            <w:tcW w:w="1559" w:type="dxa"/>
          </w:tcPr>
          <w:p w14:paraId="5ECBA816" w14:textId="77777777" w:rsidR="00C63E25" w:rsidRPr="00350027" w:rsidRDefault="00C63E25" w:rsidP="00F33256">
            <w:pPr>
              <w:rPr>
                <w:rFonts w:asciiTheme="minorHAnsi" w:hAnsiTheme="minorHAnsi"/>
                <w:i/>
                <w:iCs/>
              </w:rPr>
            </w:pPr>
          </w:p>
        </w:tc>
        <w:tc>
          <w:tcPr>
            <w:tcW w:w="9320" w:type="dxa"/>
          </w:tcPr>
          <w:p w14:paraId="45FC48A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BB67A91" w14:textId="77777777" w:rsidTr="00F33256">
        <w:tc>
          <w:tcPr>
            <w:tcW w:w="1559" w:type="dxa"/>
          </w:tcPr>
          <w:p w14:paraId="080DDEF9" w14:textId="77777777" w:rsidR="00C63E25" w:rsidRPr="00350027" w:rsidRDefault="00C63E25" w:rsidP="00F33256">
            <w:pPr>
              <w:rPr>
                <w:rFonts w:asciiTheme="minorHAnsi" w:hAnsiTheme="minorHAnsi"/>
                <w:i/>
                <w:iCs/>
              </w:rPr>
            </w:pPr>
          </w:p>
        </w:tc>
        <w:tc>
          <w:tcPr>
            <w:tcW w:w="9320" w:type="dxa"/>
          </w:tcPr>
          <w:p w14:paraId="172FB16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FD154B7" w14:textId="77777777" w:rsidTr="00F33256">
        <w:tc>
          <w:tcPr>
            <w:tcW w:w="1559" w:type="dxa"/>
          </w:tcPr>
          <w:p w14:paraId="4288C998" w14:textId="77777777" w:rsidR="00C63E25" w:rsidRPr="00350027" w:rsidRDefault="00C63E25" w:rsidP="00F33256">
            <w:pPr>
              <w:rPr>
                <w:rFonts w:asciiTheme="minorHAnsi" w:hAnsiTheme="minorHAnsi"/>
                <w:i/>
                <w:iCs/>
              </w:rPr>
            </w:pPr>
          </w:p>
        </w:tc>
        <w:tc>
          <w:tcPr>
            <w:tcW w:w="9320" w:type="dxa"/>
          </w:tcPr>
          <w:p w14:paraId="14AA99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CABEDE9" w14:textId="77777777" w:rsidR="00C63E25" w:rsidRPr="00350027" w:rsidRDefault="00C63E25" w:rsidP="00C63E25">
      <w:pPr>
        <w:rPr>
          <w:rFonts w:asciiTheme="minorHAnsi" w:hAnsiTheme="minorHAnsi"/>
        </w:rPr>
      </w:pPr>
    </w:p>
    <w:p w14:paraId="7AD2E02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6432200" w14:textId="77777777" w:rsidTr="00F33256">
        <w:tc>
          <w:tcPr>
            <w:tcW w:w="1559" w:type="dxa"/>
          </w:tcPr>
          <w:p w14:paraId="06EF2B1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MRJ_SCU_STC_SRS_188</w:t>
            </w:r>
          </w:p>
        </w:tc>
        <w:tc>
          <w:tcPr>
            <w:tcW w:w="9320" w:type="dxa"/>
          </w:tcPr>
          <w:p w14:paraId="2053E37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initialise the discrete input variables to the values shown in table under MRJ_SCU_STC_SRS_124.</w:t>
            </w:r>
          </w:p>
          <w:p w14:paraId="4D497610" w14:textId="77777777" w:rsidR="00C63E25" w:rsidRPr="00350027" w:rsidRDefault="00C63E25" w:rsidP="00F33256">
            <w:pPr>
              <w:rPr>
                <w:rFonts w:asciiTheme="minorHAnsi" w:hAnsiTheme="minorHAnsi"/>
                <w:i/>
                <w:iCs/>
              </w:rPr>
            </w:pPr>
          </w:p>
        </w:tc>
      </w:tr>
      <w:tr w:rsidR="00C63E25" w:rsidRPr="00350027" w14:paraId="389673A0" w14:textId="77777777" w:rsidTr="00F33256">
        <w:tc>
          <w:tcPr>
            <w:tcW w:w="1559" w:type="dxa"/>
          </w:tcPr>
          <w:p w14:paraId="287C19D7" w14:textId="77777777" w:rsidR="00C63E25" w:rsidRPr="00350027" w:rsidRDefault="00C63E25" w:rsidP="00F33256">
            <w:pPr>
              <w:rPr>
                <w:rFonts w:asciiTheme="minorHAnsi" w:hAnsiTheme="minorHAnsi"/>
                <w:i/>
                <w:iCs/>
              </w:rPr>
            </w:pPr>
          </w:p>
        </w:tc>
        <w:tc>
          <w:tcPr>
            <w:tcW w:w="9320" w:type="dxa"/>
          </w:tcPr>
          <w:p w14:paraId="3BF81DA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EEF2683" w14:textId="77777777" w:rsidTr="00F33256">
        <w:tc>
          <w:tcPr>
            <w:tcW w:w="1559" w:type="dxa"/>
          </w:tcPr>
          <w:p w14:paraId="7EDE8070" w14:textId="77777777" w:rsidR="00C63E25" w:rsidRPr="00350027" w:rsidRDefault="00C63E25" w:rsidP="00F33256">
            <w:pPr>
              <w:rPr>
                <w:rFonts w:asciiTheme="minorHAnsi" w:hAnsiTheme="minorHAnsi"/>
                <w:i/>
                <w:iCs/>
              </w:rPr>
            </w:pPr>
          </w:p>
        </w:tc>
        <w:tc>
          <w:tcPr>
            <w:tcW w:w="9320" w:type="dxa"/>
          </w:tcPr>
          <w:p w14:paraId="38F2352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8B84ADE" w14:textId="77777777" w:rsidTr="00F33256">
        <w:tc>
          <w:tcPr>
            <w:tcW w:w="1559" w:type="dxa"/>
          </w:tcPr>
          <w:p w14:paraId="77A552A4" w14:textId="77777777" w:rsidR="00C63E25" w:rsidRPr="00350027" w:rsidRDefault="00C63E25" w:rsidP="00F33256">
            <w:pPr>
              <w:rPr>
                <w:rFonts w:asciiTheme="minorHAnsi" w:hAnsiTheme="minorHAnsi"/>
                <w:i/>
                <w:iCs/>
              </w:rPr>
            </w:pPr>
          </w:p>
        </w:tc>
        <w:tc>
          <w:tcPr>
            <w:tcW w:w="9320" w:type="dxa"/>
          </w:tcPr>
          <w:p w14:paraId="1C6062B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1D0390" w14:textId="77777777" w:rsidR="00C63E25" w:rsidRPr="00350027" w:rsidRDefault="00C63E25" w:rsidP="00C63E25">
      <w:pPr>
        <w:rPr>
          <w:rFonts w:asciiTheme="minorHAnsi" w:hAnsiTheme="minorHAnsi"/>
        </w:rPr>
      </w:pPr>
    </w:p>
    <w:p w14:paraId="211E67C8" w14:textId="77777777" w:rsidR="00C63E25" w:rsidRPr="00350027" w:rsidRDefault="00C63E25" w:rsidP="00C63E25">
      <w:pPr>
        <w:pStyle w:val="Heading3"/>
        <w:rPr>
          <w:rFonts w:asciiTheme="minorHAnsi" w:hAnsiTheme="minorHAnsi"/>
        </w:rPr>
      </w:pPr>
      <w:bookmarkStart w:id="30" w:name="_Toc464110944"/>
      <w:r w:rsidRPr="00350027">
        <w:rPr>
          <w:rFonts w:asciiTheme="minorHAnsi" w:hAnsiTheme="minorHAnsi"/>
        </w:rPr>
        <w:t>ARINC 429 Input Processing</w:t>
      </w:r>
      <w:bookmarkEnd w:id="30"/>
    </w:p>
    <w:p w14:paraId="26802D8A" w14:textId="77777777" w:rsidR="00C63E25" w:rsidRPr="00350027" w:rsidRDefault="00C63E25" w:rsidP="00C63E25">
      <w:pPr>
        <w:rPr>
          <w:rFonts w:asciiTheme="minorHAnsi" w:hAnsiTheme="minorHAnsi"/>
        </w:rPr>
      </w:pPr>
      <w:r w:rsidRPr="00350027">
        <w:rPr>
          <w:rFonts w:asciiTheme="minorHAnsi" w:hAnsiTheme="minorHAnsi"/>
        </w:rPr>
        <w:t>Note: the following requirement is covered by the DSP Register initialisation:</w:t>
      </w:r>
    </w:p>
    <w:p w14:paraId="1E5FBE5B"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b/>
          <w:bCs/>
        </w:rPr>
        <w:t xml:space="preserve"> </w:t>
      </w:r>
      <w:r w:rsidRPr="00350027">
        <w:rPr>
          <w:rFonts w:asciiTheme="minorHAnsi" w:hAnsiTheme="minorHAnsi"/>
        </w:rPr>
        <w:t>will</w:t>
      </w:r>
      <w:r w:rsidRPr="00350027">
        <w:rPr>
          <w:rFonts w:asciiTheme="minorHAnsi" w:hAnsiTheme="minorHAnsi"/>
          <w:b/>
          <w:bCs/>
        </w:rPr>
        <w:t xml:space="preserve"> </w:t>
      </w:r>
      <w:r w:rsidRPr="00350027">
        <w:rPr>
          <w:rFonts w:asciiTheme="minorHAnsi" w:hAnsiTheme="minorHAnsi"/>
        </w:rPr>
        <w:t>provide a 1 MHz clock signal to the DEI-1085 ARINC device via GPIOA7.</w:t>
      </w:r>
    </w:p>
    <w:p w14:paraId="5A167DE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959"/>
      </w:tblGrid>
      <w:tr w:rsidR="00C63E25" w:rsidRPr="00350027" w14:paraId="51BA04D2" w14:textId="77777777" w:rsidTr="00F33256">
        <w:tc>
          <w:tcPr>
            <w:tcW w:w="1559" w:type="dxa"/>
          </w:tcPr>
          <w:p w14:paraId="2BE7EB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MRJ_SCU_STC_SRS_616</w:t>
            </w:r>
          </w:p>
        </w:tc>
        <w:tc>
          <w:tcPr>
            <w:tcW w:w="9320" w:type="dxa"/>
          </w:tcPr>
          <w:p w14:paraId="7B516AC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access the ARINC 429 transceivers via the External Interface (XINTF) by applying the following register mapping from memory Zone 1 to the DEI-1085 ARINC devices and accessing only non-reserved addresses:</w:t>
            </w:r>
          </w:p>
          <w:p w14:paraId="7D7A7C81" w14:textId="77777777" w:rsidR="00C63E25" w:rsidRPr="00350027" w:rsidRDefault="00C63E25" w:rsidP="00F33256">
            <w:pPr>
              <w:rPr>
                <w:rFonts w:asciiTheme="minorHAnsi" w:hAnsiTheme="minorHAnsi"/>
              </w:rPr>
            </w:pPr>
          </w:p>
          <w:p w14:paraId="5F0758D2" w14:textId="77777777" w:rsidR="00C63E25" w:rsidRPr="00350027" w:rsidRDefault="00C63E25" w:rsidP="00F33256">
            <w:pPr>
              <w:rPr>
                <w:rFonts w:asciiTheme="minorHAnsi" w:hAnsiTheme="minorHAnsi"/>
              </w:rPr>
            </w:pPr>
            <w:r w:rsidRPr="00350027">
              <w:rPr>
                <w:rFonts w:asciiTheme="minorHAnsi" w:hAnsiTheme="minorHAnsi"/>
              </w:rPr>
              <w:object w:dxaOrig="8751" w:dyaOrig="9866" w14:anchorId="7D854CB6">
                <v:shape id="_x0000_i1053" type="#_x0000_t75" style="width:437.25pt;height:493.5pt" o:ole="">
                  <v:imagedata r:id="rId48" o:title=""/>
                </v:shape>
                <o:OLEObject Type="Embed" ProgID="Word.Document.8" ShapeID="_x0000_i1053" DrawAspect="Content" ObjectID="_1831033178" r:id="rId49"/>
              </w:object>
            </w:r>
          </w:p>
          <w:p w14:paraId="37E7692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6.5-9 DEI-1085 Address Mapping </w:t>
            </w:r>
          </w:p>
          <w:p w14:paraId="43B9B01F" w14:textId="77777777" w:rsidR="00C63E25" w:rsidRPr="00350027" w:rsidRDefault="00C63E25" w:rsidP="00F33256">
            <w:pPr>
              <w:rPr>
                <w:rFonts w:asciiTheme="minorHAnsi" w:hAnsiTheme="minorHAnsi"/>
              </w:rPr>
            </w:pPr>
          </w:p>
          <w:p w14:paraId="45A65C85" w14:textId="77777777" w:rsidR="00C63E25" w:rsidRPr="00350027" w:rsidRDefault="00C63E25" w:rsidP="00F33256">
            <w:pPr>
              <w:rPr>
                <w:rFonts w:asciiTheme="minorHAnsi" w:hAnsiTheme="minorHAnsi"/>
              </w:rPr>
            </w:pPr>
            <w:r w:rsidRPr="00350027">
              <w:rPr>
                <w:rFonts w:asciiTheme="minorHAnsi" w:hAnsiTheme="minorHAnsi"/>
              </w:rPr>
              <w:t>Note that “CR1” in the above table refers to bit 1 of the DEI-1085 control register for the device being accessed. This bit can be set to ‘1’ or ‘0’ for a DEI-1085 device by writing to the corresponding Control Register address (0x04001, 0x04011 or 0x04021). The actual register accessed within a DEI-1085 device may depend on the setting of the corresponding ‘CR1’ bit.</w:t>
            </w:r>
          </w:p>
          <w:p w14:paraId="1A382A31" w14:textId="77777777" w:rsidR="00C63E25" w:rsidRPr="00350027" w:rsidRDefault="00C63E25" w:rsidP="00F33256">
            <w:pPr>
              <w:rPr>
                <w:rFonts w:asciiTheme="minorHAnsi" w:hAnsiTheme="minorHAnsi"/>
              </w:rPr>
            </w:pPr>
          </w:p>
          <w:p w14:paraId="77B76566" w14:textId="77777777" w:rsidR="00C63E25" w:rsidRPr="00350027" w:rsidRDefault="00C63E25" w:rsidP="00F33256">
            <w:pPr>
              <w:rPr>
                <w:rFonts w:asciiTheme="minorHAnsi" w:hAnsiTheme="minorHAnsi"/>
                <w:i/>
                <w:iCs/>
              </w:rPr>
            </w:pPr>
          </w:p>
        </w:tc>
      </w:tr>
      <w:tr w:rsidR="00C63E25" w:rsidRPr="00350027" w14:paraId="67C0DB7A" w14:textId="77777777" w:rsidTr="00F33256">
        <w:tc>
          <w:tcPr>
            <w:tcW w:w="1559" w:type="dxa"/>
          </w:tcPr>
          <w:p w14:paraId="6857D569" w14:textId="77777777" w:rsidR="00C63E25" w:rsidRPr="00350027" w:rsidRDefault="00C63E25" w:rsidP="00F33256">
            <w:pPr>
              <w:rPr>
                <w:rFonts w:asciiTheme="minorHAnsi" w:hAnsiTheme="minorHAnsi"/>
                <w:i/>
                <w:iCs/>
              </w:rPr>
            </w:pPr>
          </w:p>
        </w:tc>
        <w:tc>
          <w:tcPr>
            <w:tcW w:w="9320" w:type="dxa"/>
          </w:tcPr>
          <w:p w14:paraId="0CA3174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909EE8C" w14:textId="77777777" w:rsidTr="00F33256">
        <w:tc>
          <w:tcPr>
            <w:tcW w:w="1559" w:type="dxa"/>
          </w:tcPr>
          <w:p w14:paraId="6CB0CB9B" w14:textId="77777777" w:rsidR="00C63E25" w:rsidRPr="00350027" w:rsidRDefault="00C63E25" w:rsidP="00F33256">
            <w:pPr>
              <w:rPr>
                <w:rFonts w:asciiTheme="minorHAnsi" w:hAnsiTheme="minorHAnsi"/>
                <w:i/>
                <w:iCs/>
              </w:rPr>
            </w:pPr>
          </w:p>
        </w:tc>
        <w:tc>
          <w:tcPr>
            <w:tcW w:w="9320" w:type="dxa"/>
          </w:tcPr>
          <w:p w14:paraId="557FF5E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A36A636" w14:textId="77777777" w:rsidTr="00F33256">
        <w:tc>
          <w:tcPr>
            <w:tcW w:w="1559" w:type="dxa"/>
          </w:tcPr>
          <w:p w14:paraId="7D1130D8" w14:textId="77777777" w:rsidR="00C63E25" w:rsidRPr="00350027" w:rsidRDefault="00C63E25" w:rsidP="00F33256">
            <w:pPr>
              <w:rPr>
                <w:rFonts w:asciiTheme="minorHAnsi" w:hAnsiTheme="minorHAnsi"/>
                <w:i/>
                <w:iCs/>
              </w:rPr>
            </w:pPr>
          </w:p>
        </w:tc>
        <w:tc>
          <w:tcPr>
            <w:tcW w:w="9320" w:type="dxa"/>
          </w:tcPr>
          <w:p w14:paraId="178BD35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935303" w14:textId="77777777" w:rsidR="00C63E25" w:rsidRPr="00350027" w:rsidRDefault="00C63E25" w:rsidP="00C63E25">
      <w:pPr>
        <w:rPr>
          <w:rFonts w:asciiTheme="minorHAnsi" w:hAnsiTheme="minorHAnsi"/>
        </w:rPr>
      </w:pPr>
    </w:p>
    <w:p w14:paraId="27E47B6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1D14AB" w14:textId="77777777" w:rsidTr="00F33256">
        <w:tc>
          <w:tcPr>
            <w:tcW w:w="1559" w:type="dxa"/>
          </w:tcPr>
          <w:p w14:paraId="035FB63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MRJ_SCU_STC_SRS_617</w:t>
            </w:r>
          </w:p>
        </w:tc>
        <w:tc>
          <w:tcPr>
            <w:tcW w:w="9320" w:type="dxa"/>
          </w:tcPr>
          <w:p w14:paraId="09DDA5D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apply the following mapping from ARINC Transceiver to external ARINC 429 Bus:</w:t>
            </w:r>
          </w:p>
          <w:p w14:paraId="172EC387" w14:textId="77777777" w:rsidR="00C63E25" w:rsidRPr="00350027" w:rsidRDefault="00C63E25" w:rsidP="00F33256">
            <w:pPr>
              <w:rPr>
                <w:rFonts w:asciiTheme="minorHAnsi" w:hAnsiTheme="minorHAnsi"/>
              </w:rPr>
            </w:pPr>
          </w:p>
          <w:p w14:paraId="780FD6E6" w14:textId="77777777" w:rsidR="00C63E25" w:rsidRPr="00350027" w:rsidRDefault="00C63E25" w:rsidP="00F33256">
            <w:pPr>
              <w:rPr>
                <w:rFonts w:asciiTheme="minorHAnsi" w:hAnsiTheme="minorHAnsi"/>
              </w:rPr>
            </w:pPr>
            <w:r w:rsidRPr="00350027">
              <w:rPr>
                <w:rFonts w:asciiTheme="minorHAnsi" w:hAnsiTheme="minorHAnsi"/>
              </w:rPr>
              <w:object w:dxaOrig="8286" w:dyaOrig="5634" w14:anchorId="7DDCEAC8">
                <v:shape id="_x0000_i1054" type="#_x0000_t75" style="width:414pt;height:282pt" o:ole="">
                  <v:imagedata r:id="rId50" o:title=""/>
                </v:shape>
                <o:OLEObject Type="Embed" ProgID="Word.Document.8" ShapeID="_x0000_i1054" DrawAspect="Content" ObjectID="_1831033179" r:id="rId51"/>
              </w:object>
            </w:r>
          </w:p>
          <w:p w14:paraId="12B432F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6.5-10 DEI-1085 Bus Mapping </w:t>
            </w:r>
          </w:p>
          <w:p w14:paraId="2614CA16" w14:textId="77777777" w:rsidR="00C63E25" w:rsidRPr="00350027" w:rsidRDefault="00C63E25" w:rsidP="00F33256">
            <w:pPr>
              <w:rPr>
                <w:rFonts w:asciiTheme="minorHAnsi" w:hAnsiTheme="minorHAnsi"/>
              </w:rPr>
            </w:pPr>
          </w:p>
          <w:p w14:paraId="06996DFC" w14:textId="77777777" w:rsidR="00C63E25" w:rsidRPr="00350027" w:rsidRDefault="00C63E25" w:rsidP="00F33256">
            <w:pPr>
              <w:rPr>
                <w:rFonts w:asciiTheme="minorHAnsi" w:hAnsiTheme="minorHAnsi"/>
                <w:i/>
                <w:iCs/>
              </w:rPr>
            </w:pPr>
          </w:p>
        </w:tc>
      </w:tr>
      <w:tr w:rsidR="00C63E25" w:rsidRPr="00350027" w14:paraId="37B0A84A" w14:textId="77777777" w:rsidTr="00F33256">
        <w:tc>
          <w:tcPr>
            <w:tcW w:w="1559" w:type="dxa"/>
          </w:tcPr>
          <w:p w14:paraId="41AEBFD5" w14:textId="77777777" w:rsidR="00C63E25" w:rsidRPr="00350027" w:rsidRDefault="00C63E25" w:rsidP="00F33256">
            <w:pPr>
              <w:rPr>
                <w:rFonts w:asciiTheme="minorHAnsi" w:hAnsiTheme="minorHAnsi"/>
                <w:i/>
                <w:iCs/>
              </w:rPr>
            </w:pPr>
          </w:p>
        </w:tc>
        <w:tc>
          <w:tcPr>
            <w:tcW w:w="9320" w:type="dxa"/>
          </w:tcPr>
          <w:p w14:paraId="680234C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D30269" w14:textId="77777777" w:rsidTr="00F33256">
        <w:tc>
          <w:tcPr>
            <w:tcW w:w="1559" w:type="dxa"/>
          </w:tcPr>
          <w:p w14:paraId="0F34F67A" w14:textId="77777777" w:rsidR="00C63E25" w:rsidRPr="00350027" w:rsidRDefault="00C63E25" w:rsidP="00F33256">
            <w:pPr>
              <w:rPr>
                <w:rFonts w:asciiTheme="minorHAnsi" w:hAnsiTheme="minorHAnsi"/>
                <w:i/>
                <w:iCs/>
              </w:rPr>
            </w:pPr>
          </w:p>
        </w:tc>
        <w:tc>
          <w:tcPr>
            <w:tcW w:w="9320" w:type="dxa"/>
          </w:tcPr>
          <w:p w14:paraId="7DE066C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116A6F9" w14:textId="77777777" w:rsidTr="00F33256">
        <w:tc>
          <w:tcPr>
            <w:tcW w:w="1559" w:type="dxa"/>
          </w:tcPr>
          <w:p w14:paraId="4E103934" w14:textId="77777777" w:rsidR="00C63E25" w:rsidRPr="00350027" w:rsidRDefault="00C63E25" w:rsidP="00F33256">
            <w:pPr>
              <w:rPr>
                <w:rFonts w:asciiTheme="minorHAnsi" w:hAnsiTheme="minorHAnsi"/>
                <w:i/>
                <w:iCs/>
              </w:rPr>
            </w:pPr>
          </w:p>
        </w:tc>
        <w:tc>
          <w:tcPr>
            <w:tcW w:w="9320" w:type="dxa"/>
          </w:tcPr>
          <w:p w14:paraId="5F6F6F8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D106DE1" w14:textId="77777777" w:rsidR="00C63E25" w:rsidRPr="00350027" w:rsidRDefault="00C63E25" w:rsidP="00C63E25">
      <w:pPr>
        <w:rPr>
          <w:rFonts w:asciiTheme="minorHAnsi" w:hAnsiTheme="minorHAnsi"/>
        </w:rPr>
      </w:pPr>
    </w:p>
    <w:p w14:paraId="2A543F4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0F6FED8" w14:textId="77777777" w:rsidTr="00F33256">
        <w:tc>
          <w:tcPr>
            <w:tcW w:w="1559" w:type="dxa"/>
          </w:tcPr>
          <w:p w14:paraId="7D0B9DD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MRJ_SCU_STC_SRS_137</w:t>
            </w:r>
          </w:p>
        </w:tc>
        <w:tc>
          <w:tcPr>
            <w:tcW w:w="9320" w:type="dxa"/>
          </w:tcPr>
          <w:p w14:paraId="41B248C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poll the ARINC receivers for the labels listed in the following table more frequently than the transmission frequency:</w:t>
            </w:r>
          </w:p>
          <w:p w14:paraId="6F9E927E" w14:textId="77777777" w:rsidR="00C63E25" w:rsidRPr="00350027" w:rsidRDefault="00C63E25" w:rsidP="00F33256">
            <w:pPr>
              <w:rPr>
                <w:rFonts w:asciiTheme="minorHAnsi" w:hAnsiTheme="minorHAnsi"/>
              </w:rPr>
            </w:pPr>
          </w:p>
          <w:p w14:paraId="3166DF50" w14:textId="77777777" w:rsidR="00C63E25" w:rsidRPr="00350027" w:rsidRDefault="00C63E25" w:rsidP="00F33256">
            <w:pPr>
              <w:rPr>
                <w:rFonts w:asciiTheme="minorHAnsi" w:hAnsiTheme="minorHAnsi"/>
              </w:rPr>
            </w:pPr>
            <w:r w:rsidRPr="00350027">
              <w:rPr>
                <w:rFonts w:asciiTheme="minorHAnsi" w:hAnsiTheme="minorHAnsi"/>
              </w:rPr>
              <w:object w:dxaOrig="7566" w:dyaOrig="6291" w14:anchorId="1F2806D9">
                <v:shape id="_x0000_i1055" type="#_x0000_t75" style="width:378pt;height:314.25pt" o:ole="">
                  <v:imagedata r:id="rId52" o:title=""/>
                </v:shape>
                <o:OLEObject Type="Embed" ProgID="Word.Document.8" ShapeID="_x0000_i1055" DrawAspect="Content" ObjectID="_1831033180" r:id="rId53"/>
              </w:object>
            </w:r>
          </w:p>
          <w:p w14:paraId="5291DD7F"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r>
            <w:r w:rsidRPr="00350027">
              <w:rPr>
                <w:rFonts w:asciiTheme="minorHAnsi" w:hAnsiTheme="minorHAnsi"/>
              </w:rPr>
              <w:tab/>
              <w:t xml:space="preserve">Table 6.5-11 ARINC Rx Rate </w:t>
            </w:r>
          </w:p>
          <w:p w14:paraId="40EB3E62" w14:textId="77777777" w:rsidR="00C63E25" w:rsidRPr="00350027" w:rsidRDefault="00C63E25" w:rsidP="00F33256">
            <w:pPr>
              <w:rPr>
                <w:rFonts w:asciiTheme="minorHAnsi" w:hAnsiTheme="minorHAnsi"/>
              </w:rPr>
            </w:pPr>
          </w:p>
          <w:p w14:paraId="1BC50900" w14:textId="77777777" w:rsidR="00C63E25" w:rsidRPr="00350027" w:rsidRDefault="00C63E25" w:rsidP="00F33256">
            <w:pPr>
              <w:rPr>
                <w:rFonts w:asciiTheme="minorHAnsi" w:hAnsiTheme="minorHAnsi"/>
                <w:i/>
                <w:iCs/>
              </w:rPr>
            </w:pPr>
          </w:p>
        </w:tc>
      </w:tr>
      <w:tr w:rsidR="00C63E25" w:rsidRPr="00350027" w14:paraId="1A06E717" w14:textId="77777777" w:rsidTr="00F33256">
        <w:tc>
          <w:tcPr>
            <w:tcW w:w="1559" w:type="dxa"/>
          </w:tcPr>
          <w:p w14:paraId="4E9B8700" w14:textId="77777777" w:rsidR="00C63E25" w:rsidRPr="00350027" w:rsidRDefault="00C63E25" w:rsidP="00F33256">
            <w:pPr>
              <w:rPr>
                <w:rFonts w:asciiTheme="minorHAnsi" w:hAnsiTheme="minorHAnsi"/>
                <w:i/>
                <w:iCs/>
              </w:rPr>
            </w:pPr>
          </w:p>
        </w:tc>
        <w:tc>
          <w:tcPr>
            <w:tcW w:w="9320" w:type="dxa"/>
          </w:tcPr>
          <w:p w14:paraId="3F96DF7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1BB10A9" w14:textId="77777777" w:rsidTr="00F33256">
        <w:tc>
          <w:tcPr>
            <w:tcW w:w="1559" w:type="dxa"/>
          </w:tcPr>
          <w:p w14:paraId="15DC2C8F" w14:textId="77777777" w:rsidR="00C63E25" w:rsidRPr="00350027" w:rsidRDefault="00C63E25" w:rsidP="00F33256">
            <w:pPr>
              <w:rPr>
                <w:rFonts w:asciiTheme="minorHAnsi" w:hAnsiTheme="minorHAnsi"/>
                <w:i/>
                <w:iCs/>
              </w:rPr>
            </w:pPr>
          </w:p>
        </w:tc>
        <w:tc>
          <w:tcPr>
            <w:tcW w:w="9320" w:type="dxa"/>
          </w:tcPr>
          <w:p w14:paraId="3AA61D3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6006A994" w14:textId="77777777" w:rsidTr="00F33256">
        <w:tc>
          <w:tcPr>
            <w:tcW w:w="1559" w:type="dxa"/>
          </w:tcPr>
          <w:p w14:paraId="507AE2C8" w14:textId="77777777" w:rsidR="00C63E25" w:rsidRPr="00350027" w:rsidRDefault="00C63E25" w:rsidP="00F33256">
            <w:pPr>
              <w:rPr>
                <w:rFonts w:asciiTheme="minorHAnsi" w:hAnsiTheme="minorHAnsi"/>
                <w:i/>
                <w:iCs/>
              </w:rPr>
            </w:pPr>
          </w:p>
        </w:tc>
        <w:tc>
          <w:tcPr>
            <w:tcW w:w="9320" w:type="dxa"/>
          </w:tcPr>
          <w:p w14:paraId="155B06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A47631" w14:textId="77777777" w:rsidR="00C63E25" w:rsidRPr="00350027" w:rsidRDefault="00C63E25" w:rsidP="00C63E25">
      <w:pPr>
        <w:rPr>
          <w:rFonts w:asciiTheme="minorHAnsi" w:hAnsiTheme="minorHAnsi"/>
        </w:rPr>
      </w:pPr>
    </w:p>
    <w:p w14:paraId="1257376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013E717" w14:textId="77777777" w:rsidTr="00F33256">
        <w:tc>
          <w:tcPr>
            <w:tcW w:w="1559" w:type="dxa"/>
          </w:tcPr>
          <w:p w14:paraId="36F633B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MRJ_SCU_STC_SRS_1209</w:t>
            </w:r>
          </w:p>
        </w:tc>
        <w:tc>
          <w:tcPr>
            <w:tcW w:w="9320" w:type="dxa"/>
          </w:tcPr>
          <w:p w14:paraId="1E2B4C53" w14:textId="77777777" w:rsidR="00C63E25" w:rsidRPr="00350027" w:rsidRDefault="00C63E25" w:rsidP="00F33256">
            <w:pPr>
              <w:rPr>
                <w:rFonts w:asciiTheme="minorHAnsi" w:hAnsiTheme="minorHAnsi"/>
              </w:rPr>
            </w:pPr>
            <w:r w:rsidRPr="00350027">
              <w:rPr>
                <w:rFonts w:asciiTheme="minorHAnsi" w:hAnsiTheme="minorHAnsi"/>
              </w:rPr>
              <w:t xml:space="preserve">If ARINC data is used in a function regardless from which ARINC bus and SDI source it originated from, then the </w:t>
            </w:r>
            <w:r w:rsidRPr="00350027">
              <w:rPr>
                <w:rFonts w:asciiTheme="minorHAnsi" w:hAnsiTheme="minorHAnsi"/>
                <w:i/>
                <w:iCs/>
              </w:rPr>
              <w:t>STC Program</w:t>
            </w:r>
            <w:r w:rsidRPr="00350027">
              <w:rPr>
                <w:rFonts w:asciiTheme="minorHAnsi" w:hAnsiTheme="minorHAnsi"/>
              </w:rPr>
              <w:t xml:space="preserve"> shall use the data from the label received most recently. This applies to the following label data:</w:t>
            </w:r>
          </w:p>
          <w:p w14:paraId="7E1BD940" w14:textId="77777777" w:rsidR="00C63E25" w:rsidRPr="00350027" w:rsidRDefault="00C63E25" w:rsidP="00F33256">
            <w:pPr>
              <w:rPr>
                <w:rFonts w:asciiTheme="minorHAnsi" w:hAnsiTheme="minorHAnsi"/>
              </w:rPr>
            </w:pPr>
            <w:r w:rsidRPr="00350027">
              <w:rPr>
                <w:rFonts w:asciiTheme="minorHAnsi" w:hAnsiTheme="minorHAnsi"/>
              </w:rPr>
              <w:tab/>
              <w:t>- Date data in Label 260</w:t>
            </w:r>
          </w:p>
          <w:p w14:paraId="0D6A68EF" w14:textId="77777777" w:rsidR="00C63E25" w:rsidRPr="00350027" w:rsidRDefault="00C63E25" w:rsidP="00F33256">
            <w:pPr>
              <w:rPr>
                <w:rFonts w:asciiTheme="minorHAnsi" w:hAnsiTheme="minorHAnsi"/>
              </w:rPr>
            </w:pPr>
            <w:r w:rsidRPr="00350027">
              <w:rPr>
                <w:rFonts w:asciiTheme="minorHAnsi" w:hAnsiTheme="minorHAnsi"/>
              </w:rPr>
              <w:tab/>
              <w:t>- Serial Number data in Label 226</w:t>
            </w:r>
          </w:p>
          <w:p w14:paraId="464855E4" w14:textId="77777777" w:rsidR="00C63E25" w:rsidRPr="00350027" w:rsidRDefault="00C63E25" w:rsidP="00F33256">
            <w:pPr>
              <w:rPr>
                <w:rFonts w:asciiTheme="minorHAnsi" w:hAnsiTheme="minorHAnsi"/>
                <w:i/>
                <w:iCs/>
              </w:rPr>
            </w:pPr>
          </w:p>
        </w:tc>
      </w:tr>
      <w:tr w:rsidR="00C63E25" w:rsidRPr="00350027" w14:paraId="509943CB" w14:textId="77777777" w:rsidTr="00F33256">
        <w:tc>
          <w:tcPr>
            <w:tcW w:w="1559" w:type="dxa"/>
          </w:tcPr>
          <w:p w14:paraId="76954055" w14:textId="77777777" w:rsidR="00C63E25" w:rsidRPr="00350027" w:rsidRDefault="00C63E25" w:rsidP="00F33256">
            <w:pPr>
              <w:rPr>
                <w:rFonts w:asciiTheme="minorHAnsi" w:hAnsiTheme="minorHAnsi"/>
                <w:i/>
                <w:iCs/>
              </w:rPr>
            </w:pPr>
          </w:p>
        </w:tc>
        <w:tc>
          <w:tcPr>
            <w:tcW w:w="9320" w:type="dxa"/>
          </w:tcPr>
          <w:p w14:paraId="56D1FB0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C0A8E0" w14:textId="77777777" w:rsidTr="00F33256">
        <w:tc>
          <w:tcPr>
            <w:tcW w:w="1559" w:type="dxa"/>
          </w:tcPr>
          <w:p w14:paraId="22CA9851" w14:textId="77777777" w:rsidR="00C63E25" w:rsidRPr="00350027" w:rsidRDefault="00C63E25" w:rsidP="00F33256">
            <w:pPr>
              <w:rPr>
                <w:rFonts w:asciiTheme="minorHAnsi" w:hAnsiTheme="minorHAnsi"/>
                <w:i/>
                <w:iCs/>
              </w:rPr>
            </w:pPr>
          </w:p>
        </w:tc>
        <w:tc>
          <w:tcPr>
            <w:tcW w:w="9320" w:type="dxa"/>
          </w:tcPr>
          <w:p w14:paraId="51421F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31F0E13" w14:textId="77777777" w:rsidTr="00F33256">
        <w:tc>
          <w:tcPr>
            <w:tcW w:w="1559" w:type="dxa"/>
          </w:tcPr>
          <w:p w14:paraId="2A1B9EF9" w14:textId="77777777" w:rsidR="00C63E25" w:rsidRPr="00350027" w:rsidRDefault="00C63E25" w:rsidP="00F33256">
            <w:pPr>
              <w:rPr>
                <w:rFonts w:asciiTheme="minorHAnsi" w:hAnsiTheme="minorHAnsi"/>
                <w:i/>
                <w:iCs/>
              </w:rPr>
            </w:pPr>
          </w:p>
        </w:tc>
        <w:tc>
          <w:tcPr>
            <w:tcW w:w="9320" w:type="dxa"/>
          </w:tcPr>
          <w:p w14:paraId="00AE8B3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96BD3FC" w14:textId="77777777" w:rsidR="00C63E25" w:rsidRPr="00350027" w:rsidRDefault="00C63E25" w:rsidP="00C63E25">
      <w:pPr>
        <w:rPr>
          <w:rFonts w:asciiTheme="minorHAnsi" w:hAnsiTheme="minorHAnsi"/>
        </w:rPr>
      </w:pPr>
    </w:p>
    <w:p w14:paraId="58B02AC2" w14:textId="77777777" w:rsidR="00C63E25" w:rsidRPr="00350027" w:rsidRDefault="00C63E25" w:rsidP="00C63E25">
      <w:pPr>
        <w:pStyle w:val="Heading4"/>
        <w:rPr>
          <w:rFonts w:asciiTheme="minorHAnsi" w:hAnsiTheme="minorHAnsi"/>
        </w:rPr>
      </w:pPr>
      <w:r w:rsidRPr="00350027">
        <w:rPr>
          <w:rFonts w:asciiTheme="minorHAnsi" w:hAnsiTheme="minorHAnsi"/>
        </w:rPr>
        <w:t>DMC ARINC 429 Input Processing</w:t>
      </w:r>
    </w:p>
    <w:p w14:paraId="796547DD" w14:textId="77777777" w:rsidR="00C63E25" w:rsidRPr="00350027" w:rsidRDefault="00C63E25" w:rsidP="00C63E25">
      <w:pPr>
        <w:pStyle w:val="Heading5"/>
        <w:rPr>
          <w:rFonts w:asciiTheme="minorHAnsi" w:hAnsiTheme="minorHAnsi"/>
        </w:rPr>
      </w:pPr>
      <w:r w:rsidRPr="00350027">
        <w:rPr>
          <w:rFonts w:asciiTheme="minorHAnsi" w:hAnsiTheme="minorHAnsi"/>
        </w:rPr>
        <w:t>Label 022 (WOW Data) Input Processing</w:t>
      </w:r>
    </w:p>
    <w:p w14:paraId="3D82DEFF" w14:textId="77777777" w:rsidR="00C63E25" w:rsidRPr="00350027" w:rsidRDefault="00C63E25" w:rsidP="00C63E25">
      <w:pPr>
        <w:rPr>
          <w:rFonts w:asciiTheme="minorHAnsi" w:hAnsiTheme="minorHAnsi"/>
        </w:rPr>
      </w:pPr>
      <w:r w:rsidRPr="00350027">
        <w:rPr>
          <w:rFonts w:asciiTheme="minorHAnsi" w:hAnsiTheme="minorHAnsi"/>
        </w:rPr>
        <w:t>The format of Label 022 (WOW Data) will be as follows</w:t>
      </w:r>
    </w:p>
    <w:p w14:paraId="60B1C443" w14:textId="77777777" w:rsidR="00C63E25" w:rsidRPr="00350027" w:rsidRDefault="00C63E25" w:rsidP="00C63E25">
      <w:pPr>
        <w:rPr>
          <w:rFonts w:asciiTheme="minorHAnsi" w:hAnsiTheme="minorHAnsi"/>
        </w:rPr>
      </w:pPr>
    </w:p>
    <w:p w14:paraId="1EC32033" w14:textId="77777777" w:rsidR="00C63E25" w:rsidRPr="00350027" w:rsidRDefault="00C63E25" w:rsidP="00C63E25">
      <w:pPr>
        <w:rPr>
          <w:rFonts w:asciiTheme="minorHAnsi" w:hAnsiTheme="minorHAnsi"/>
        </w:rPr>
      </w:pPr>
      <w:r w:rsidRPr="00350027">
        <w:rPr>
          <w:rFonts w:asciiTheme="minorHAnsi" w:hAnsiTheme="minorHAnsi"/>
        </w:rPr>
        <w:object w:dxaOrig="9315" w:dyaOrig="12546" w14:anchorId="5D9B86FA">
          <v:shape id="_x0000_i1056" type="#_x0000_t75" style="width:466.5pt;height:627pt" o:ole="">
            <v:imagedata r:id="rId54" o:title=""/>
          </v:shape>
          <o:OLEObject Type="Embed" ProgID="Word.Document.8" ShapeID="_x0000_i1056" DrawAspect="Content" ObjectID="_1831033181" r:id="rId55"/>
        </w:object>
      </w:r>
    </w:p>
    <w:p w14:paraId="3EB7008C"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6.5-12 Label 022 </w:t>
      </w:r>
    </w:p>
    <w:p w14:paraId="0D9CC14C" w14:textId="77777777" w:rsidR="00C63E25" w:rsidRPr="00350027" w:rsidRDefault="00C63E25" w:rsidP="00C63E25">
      <w:pPr>
        <w:rPr>
          <w:rFonts w:asciiTheme="minorHAnsi" w:hAnsiTheme="minorHAnsi"/>
        </w:rPr>
      </w:pPr>
    </w:p>
    <w:p w14:paraId="51B02A3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F781E5" w14:textId="77777777" w:rsidTr="00F33256">
        <w:tc>
          <w:tcPr>
            <w:tcW w:w="1559" w:type="dxa"/>
          </w:tcPr>
          <w:p w14:paraId="6E4F92B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MRJ_SCU_STC_SRS_871</w:t>
            </w:r>
          </w:p>
        </w:tc>
        <w:tc>
          <w:tcPr>
            <w:tcW w:w="9320" w:type="dxa"/>
          </w:tcPr>
          <w:p w14:paraId="7DBD169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022 messages from DMCA in the format of Label 022 specified in Table 6.5-12.</w:t>
            </w:r>
          </w:p>
          <w:p w14:paraId="5A181557" w14:textId="77777777" w:rsidR="00C63E25" w:rsidRPr="00350027" w:rsidRDefault="00C63E25" w:rsidP="00F33256">
            <w:pPr>
              <w:rPr>
                <w:rFonts w:asciiTheme="minorHAnsi" w:hAnsiTheme="minorHAnsi"/>
                <w:i/>
                <w:iCs/>
              </w:rPr>
            </w:pPr>
          </w:p>
        </w:tc>
      </w:tr>
      <w:tr w:rsidR="00C63E25" w:rsidRPr="00350027" w14:paraId="544F3B02" w14:textId="77777777" w:rsidTr="00F33256">
        <w:tc>
          <w:tcPr>
            <w:tcW w:w="1559" w:type="dxa"/>
          </w:tcPr>
          <w:p w14:paraId="7A3F1F7B" w14:textId="77777777" w:rsidR="00C63E25" w:rsidRPr="00350027" w:rsidRDefault="00C63E25" w:rsidP="00F33256">
            <w:pPr>
              <w:rPr>
                <w:rFonts w:asciiTheme="minorHAnsi" w:hAnsiTheme="minorHAnsi"/>
                <w:i/>
                <w:iCs/>
              </w:rPr>
            </w:pPr>
          </w:p>
        </w:tc>
        <w:tc>
          <w:tcPr>
            <w:tcW w:w="9320" w:type="dxa"/>
          </w:tcPr>
          <w:p w14:paraId="62A7A41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9606267" w14:textId="77777777" w:rsidTr="00F33256">
        <w:tc>
          <w:tcPr>
            <w:tcW w:w="1559" w:type="dxa"/>
          </w:tcPr>
          <w:p w14:paraId="7E979317" w14:textId="77777777" w:rsidR="00C63E25" w:rsidRPr="00350027" w:rsidRDefault="00C63E25" w:rsidP="00F33256">
            <w:pPr>
              <w:rPr>
                <w:rFonts w:asciiTheme="minorHAnsi" w:hAnsiTheme="minorHAnsi"/>
                <w:i/>
                <w:iCs/>
              </w:rPr>
            </w:pPr>
          </w:p>
        </w:tc>
        <w:tc>
          <w:tcPr>
            <w:tcW w:w="9320" w:type="dxa"/>
          </w:tcPr>
          <w:p w14:paraId="17F2D1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9339889" w14:textId="77777777" w:rsidTr="00F33256">
        <w:tc>
          <w:tcPr>
            <w:tcW w:w="1559" w:type="dxa"/>
          </w:tcPr>
          <w:p w14:paraId="61ABF89C" w14:textId="77777777" w:rsidR="00C63E25" w:rsidRPr="00350027" w:rsidRDefault="00C63E25" w:rsidP="00F33256">
            <w:pPr>
              <w:rPr>
                <w:rFonts w:asciiTheme="minorHAnsi" w:hAnsiTheme="minorHAnsi"/>
                <w:i/>
                <w:iCs/>
              </w:rPr>
            </w:pPr>
          </w:p>
        </w:tc>
        <w:tc>
          <w:tcPr>
            <w:tcW w:w="9320" w:type="dxa"/>
          </w:tcPr>
          <w:p w14:paraId="1D6D67C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6F85AE" w14:textId="77777777" w:rsidR="00C63E25" w:rsidRPr="00350027" w:rsidRDefault="00C63E25" w:rsidP="00C63E25">
      <w:pPr>
        <w:rPr>
          <w:rFonts w:asciiTheme="minorHAnsi" w:hAnsiTheme="minorHAnsi"/>
        </w:rPr>
      </w:pPr>
    </w:p>
    <w:p w14:paraId="206829B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2423551" w14:textId="77777777" w:rsidTr="00F33256">
        <w:tc>
          <w:tcPr>
            <w:tcW w:w="1559" w:type="dxa"/>
          </w:tcPr>
          <w:p w14:paraId="57164D7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MRJ_SCU_STC_SRS_872</w:t>
            </w:r>
          </w:p>
        </w:tc>
        <w:tc>
          <w:tcPr>
            <w:tcW w:w="9320" w:type="dxa"/>
          </w:tcPr>
          <w:p w14:paraId="0DA5C5B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022 messages from DMCB in the format of Label 022 specified in Table 6.5-12.</w:t>
            </w:r>
          </w:p>
          <w:p w14:paraId="2B9EB2E8" w14:textId="77777777" w:rsidR="00C63E25" w:rsidRPr="00350027" w:rsidRDefault="00C63E25" w:rsidP="00F33256">
            <w:pPr>
              <w:rPr>
                <w:rFonts w:asciiTheme="minorHAnsi" w:hAnsiTheme="minorHAnsi"/>
                <w:i/>
                <w:iCs/>
              </w:rPr>
            </w:pPr>
          </w:p>
        </w:tc>
      </w:tr>
      <w:tr w:rsidR="00C63E25" w:rsidRPr="00350027" w14:paraId="538B5050" w14:textId="77777777" w:rsidTr="00F33256">
        <w:tc>
          <w:tcPr>
            <w:tcW w:w="1559" w:type="dxa"/>
          </w:tcPr>
          <w:p w14:paraId="41041F65" w14:textId="77777777" w:rsidR="00C63E25" w:rsidRPr="00350027" w:rsidRDefault="00C63E25" w:rsidP="00F33256">
            <w:pPr>
              <w:rPr>
                <w:rFonts w:asciiTheme="minorHAnsi" w:hAnsiTheme="minorHAnsi"/>
                <w:i/>
                <w:iCs/>
              </w:rPr>
            </w:pPr>
          </w:p>
        </w:tc>
        <w:tc>
          <w:tcPr>
            <w:tcW w:w="9320" w:type="dxa"/>
          </w:tcPr>
          <w:p w14:paraId="56353DA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2C0AC1" w14:textId="77777777" w:rsidTr="00F33256">
        <w:tc>
          <w:tcPr>
            <w:tcW w:w="1559" w:type="dxa"/>
          </w:tcPr>
          <w:p w14:paraId="2294F7B0" w14:textId="77777777" w:rsidR="00C63E25" w:rsidRPr="00350027" w:rsidRDefault="00C63E25" w:rsidP="00F33256">
            <w:pPr>
              <w:rPr>
                <w:rFonts w:asciiTheme="minorHAnsi" w:hAnsiTheme="minorHAnsi"/>
                <w:i/>
                <w:iCs/>
              </w:rPr>
            </w:pPr>
          </w:p>
        </w:tc>
        <w:tc>
          <w:tcPr>
            <w:tcW w:w="9320" w:type="dxa"/>
          </w:tcPr>
          <w:p w14:paraId="47EEE09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C43E7E8" w14:textId="77777777" w:rsidTr="00F33256">
        <w:tc>
          <w:tcPr>
            <w:tcW w:w="1559" w:type="dxa"/>
          </w:tcPr>
          <w:p w14:paraId="5EA56388" w14:textId="77777777" w:rsidR="00C63E25" w:rsidRPr="00350027" w:rsidRDefault="00C63E25" w:rsidP="00F33256">
            <w:pPr>
              <w:rPr>
                <w:rFonts w:asciiTheme="minorHAnsi" w:hAnsiTheme="minorHAnsi"/>
                <w:i/>
                <w:iCs/>
              </w:rPr>
            </w:pPr>
          </w:p>
        </w:tc>
        <w:tc>
          <w:tcPr>
            <w:tcW w:w="9320" w:type="dxa"/>
          </w:tcPr>
          <w:p w14:paraId="09E834F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4246767" w14:textId="77777777" w:rsidR="00C63E25" w:rsidRPr="00350027" w:rsidRDefault="00C63E25" w:rsidP="00C63E25">
      <w:pPr>
        <w:rPr>
          <w:rFonts w:asciiTheme="minorHAnsi" w:hAnsiTheme="minorHAnsi"/>
        </w:rPr>
      </w:pPr>
    </w:p>
    <w:p w14:paraId="439FB62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AF04433" w14:textId="77777777" w:rsidTr="00F33256">
        <w:tc>
          <w:tcPr>
            <w:tcW w:w="1559" w:type="dxa"/>
          </w:tcPr>
          <w:p w14:paraId="611AF66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MRJ_SCU_STC_SRS_139</w:t>
            </w:r>
          </w:p>
        </w:tc>
        <w:tc>
          <w:tcPr>
            <w:tcW w:w="9320" w:type="dxa"/>
          </w:tcPr>
          <w:p w14:paraId="626C25F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monitor the WOW Data ARINC messages from DMCA for correct update and valid data according to the following logic:-</w:t>
            </w:r>
          </w:p>
          <w:p w14:paraId="69F925F5" w14:textId="77777777" w:rsidR="00C63E25" w:rsidRPr="00350027" w:rsidRDefault="00C63E25" w:rsidP="00F33256">
            <w:pPr>
              <w:rPr>
                <w:rFonts w:asciiTheme="minorHAnsi" w:hAnsiTheme="minorHAnsi"/>
              </w:rPr>
            </w:pPr>
          </w:p>
          <w:p w14:paraId="16320ECF" w14:textId="77777777" w:rsidR="00C63E25" w:rsidRPr="00350027" w:rsidRDefault="00C63E25" w:rsidP="00F33256">
            <w:pPr>
              <w:rPr>
                <w:rFonts w:asciiTheme="minorHAnsi" w:hAnsiTheme="minorHAnsi"/>
              </w:rPr>
            </w:pPr>
            <w:r w:rsidRPr="00350027">
              <w:rPr>
                <w:rFonts w:asciiTheme="minorHAnsi" w:hAnsiTheme="minorHAnsi"/>
              </w:rPr>
              <w:tab/>
              <w:t>IF( WOW Data ARINC message received)</w:t>
            </w:r>
          </w:p>
          <w:p w14:paraId="196ED6C5" w14:textId="77777777" w:rsidR="00C63E25" w:rsidRPr="00350027" w:rsidRDefault="00C63E25" w:rsidP="00F33256">
            <w:pPr>
              <w:rPr>
                <w:rFonts w:asciiTheme="minorHAnsi" w:hAnsiTheme="minorHAnsi"/>
              </w:rPr>
            </w:pPr>
            <w:r w:rsidRPr="00350027">
              <w:rPr>
                <w:rFonts w:asciiTheme="minorHAnsi" w:hAnsiTheme="minorHAnsi"/>
              </w:rPr>
              <w:tab/>
              <w:t>THEN</w:t>
            </w:r>
          </w:p>
          <w:p w14:paraId="4C32068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IF ( Nose_WOW_Valid ) AND </w:t>
            </w:r>
          </w:p>
          <w:p w14:paraId="363237E6" w14:textId="77777777" w:rsidR="00C63E25" w:rsidRPr="00350027" w:rsidRDefault="00C63E25" w:rsidP="00F33256">
            <w:pPr>
              <w:rPr>
                <w:rFonts w:asciiTheme="minorHAnsi" w:hAnsiTheme="minorHAnsi"/>
              </w:rPr>
            </w:pPr>
            <w:r w:rsidRPr="00350027">
              <w:rPr>
                <w:rFonts w:asciiTheme="minorHAnsi" w:hAnsiTheme="minorHAnsi"/>
              </w:rPr>
              <w:t xml:space="preserve">                            ( ARINC SSM = Normal Operation ) AND </w:t>
            </w:r>
          </w:p>
          <w:p w14:paraId="3F9742E1" w14:textId="77777777" w:rsidR="00C63E25" w:rsidRPr="00350027" w:rsidRDefault="00C63E25" w:rsidP="00F33256">
            <w:pPr>
              <w:rPr>
                <w:rFonts w:asciiTheme="minorHAnsi" w:hAnsiTheme="minorHAnsi"/>
              </w:rPr>
            </w:pPr>
            <w:r w:rsidRPr="00350027">
              <w:rPr>
                <w:rFonts w:asciiTheme="minorHAnsi" w:hAnsiTheme="minorHAnsi"/>
              </w:rPr>
              <w:t xml:space="preserve">                            ( SDI = DMC Ch-A ) AND </w:t>
            </w:r>
          </w:p>
          <w:p w14:paraId="28ED80CA" w14:textId="77777777" w:rsidR="00C63E25" w:rsidRPr="00350027" w:rsidRDefault="00C63E25" w:rsidP="00F33256">
            <w:pPr>
              <w:rPr>
                <w:rFonts w:asciiTheme="minorHAnsi" w:hAnsiTheme="minorHAnsi"/>
              </w:rPr>
            </w:pPr>
            <w:r w:rsidRPr="00350027">
              <w:rPr>
                <w:rFonts w:asciiTheme="minorHAnsi" w:hAnsiTheme="minorHAnsi"/>
              </w:rPr>
              <w:t xml:space="preserve">                            ( Parity is ODD )</w:t>
            </w:r>
          </w:p>
          <w:p w14:paraId="3A72911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5833D7D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 = Nose WOW State (bit 15 of message)</w:t>
            </w:r>
          </w:p>
          <w:p w14:paraId="57EB784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NLG_WOW1_Valid = TRUE</w:t>
            </w:r>
          </w:p>
          <w:p w14:paraId="7F72A963"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6CD93A7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NLG_WOW1_Valid = FALSE</w:t>
            </w:r>
          </w:p>
          <w:p w14:paraId="64A5D39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48B3C770" w14:textId="77777777" w:rsidR="00C63E25" w:rsidRPr="00350027" w:rsidRDefault="00C63E25" w:rsidP="00F33256">
            <w:pPr>
              <w:rPr>
                <w:rFonts w:asciiTheme="minorHAnsi" w:hAnsiTheme="minorHAnsi"/>
              </w:rPr>
            </w:pPr>
            <w:r w:rsidRPr="00350027">
              <w:rPr>
                <w:rFonts w:asciiTheme="minorHAnsi" w:hAnsiTheme="minorHAnsi"/>
              </w:rPr>
              <w:tab/>
              <w:t>ELSE</w:t>
            </w:r>
            <w:r w:rsidRPr="00350027">
              <w:rPr>
                <w:rFonts w:asciiTheme="minorHAnsi" w:hAnsiTheme="minorHAnsi"/>
              </w:rPr>
              <w:tab/>
            </w:r>
          </w:p>
          <w:p w14:paraId="33F6DD4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NLG_WOW1_Valid = FALSE</w:t>
            </w:r>
          </w:p>
          <w:p w14:paraId="209361C8" w14:textId="77777777" w:rsidR="00C63E25" w:rsidRPr="00350027" w:rsidRDefault="00C63E25" w:rsidP="00F33256">
            <w:pPr>
              <w:rPr>
                <w:rFonts w:asciiTheme="minorHAnsi" w:hAnsiTheme="minorHAnsi"/>
              </w:rPr>
            </w:pPr>
            <w:r w:rsidRPr="00350027">
              <w:rPr>
                <w:rFonts w:asciiTheme="minorHAnsi" w:hAnsiTheme="minorHAnsi"/>
              </w:rPr>
              <w:tab/>
              <w:t>ENDIF</w:t>
            </w:r>
            <w:r w:rsidRPr="00350027">
              <w:rPr>
                <w:rFonts w:asciiTheme="minorHAnsi" w:hAnsiTheme="minorHAnsi"/>
              </w:rPr>
              <w:tab/>
            </w:r>
          </w:p>
          <w:p w14:paraId="511AF498"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12265B3D"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Nose_WOW_Valid is defined as Bit 16 of ARINC Label 022 defined in Table 6.5-12</w:t>
            </w:r>
          </w:p>
          <w:p w14:paraId="6486FBD7" w14:textId="77777777" w:rsidR="00C63E25" w:rsidRPr="00350027" w:rsidRDefault="00C63E25" w:rsidP="00F33256">
            <w:pPr>
              <w:rPr>
                <w:rFonts w:asciiTheme="minorHAnsi" w:hAnsiTheme="minorHAnsi"/>
              </w:rPr>
            </w:pPr>
            <w:r w:rsidRPr="00350027">
              <w:rPr>
                <w:rFonts w:asciiTheme="minorHAnsi" w:hAnsiTheme="minorHAnsi"/>
              </w:rPr>
              <w:tab/>
              <w:t>ARINC_SSM is defined as Bits 31..30 of ARINC Label 022 defined in Table 6.5-12</w:t>
            </w:r>
          </w:p>
          <w:p w14:paraId="2978484A" w14:textId="77777777" w:rsidR="00C63E25" w:rsidRPr="00350027" w:rsidRDefault="00C63E25" w:rsidP="00F33256">
            <w:pPr>
              <w:rPr>
                <w:rFonts w:asciiTheme="minorHAnsi" w:hAnsiTheme="minorHAnsi"/>
              </w:rPr>
            </w:pPr>
            <w:r w:rsidRPr="00350027">
              <w:rPr>
                <w:rFonts w:asciiTheme="minorHAnsi" w:hAnsiTheme="minorHAnsi"/>
              </w:rPr>
              <w:tab/>
              <w:t>SDI is defined as Bits 10..9 of ARINC Label 022 defined in Table 6.5-12</w:t>
            </w:r>
          </w:p>
          <w:p w14:paraId="067A08EA" w14:textId="77777777" w:rsidR="00C63E25" w:rsidRPr="00350027" w:rsidRDefault="00C63E25" w:rsidP="00F33256">
            <w:pPr>
              <w:rPr>
                <w:rFonts w:asciiTheme="minorHAnsi" w:hAnsiTheme="minorHAnsi"/>
              </w:rPr>
            </w:pPr>
            <w:r w:rsidRPr="00350027">
              <w:rPr>
                <w:rFonts w:asciiTheme="minorHAnsi" w:hAnsiTheme="minorHAnsi"/>
              </w:rPr>
              <w:tab/>
              <w:t>Parity is ODD or EVEN defined as the sum of all the bits in ARINC Label 022 defined in Table 6.5-12</w:t>
            </w:r>
          </w:p>
          <w:p w14:paraId="12B4BE2B" w14:textId="77777777" w:rsidR="00C63E25" w:rsidRPr="00350027" w:rsidRDefault="00C63E25" w:rsidP="00F33256">
            <w:pPr>
              <w:rPr>
                <w:rFonts w:asciiTheme="minorHAnsi" w:hAnsiTheme="minorHAnsi"/>
                <w:i/>
                <w:iCs/>
              </w:rPr>
            </w:pPr>
          </w:p>
        </w:tc>
      </w:tr>
      <w:tr w:rsidR="00C63E25" w:rsidRPr="00350027" w14:paraId="21018F04" w14:textId="77777777" w:rsidTr="00F33256">
        <w:tc>
          <w:tcPr>
            <w:tcW w:w="1559" w:type="dxa"/>
          </w:tcPr>
          <w:p w14:paraId="2E75246E" w14:textId="77777777" w:rsidR="00C63E25" w:rsidRPr="00350027" w:rsidRDefault="00C63E25" w:rsidP="00F33256">
            <w:pPr>
              <w:rPr>
                <w:rFonts w:asciiTheme="minorHAnsi" w:hAnsiTheme="minorHAnsi"/>
                <w:i/>
                <w:iCs/>
              </w:rPr>
            </w:pPr>
          </w:p>
        </w:tc>
        <w:tc>
          <w:tcPr>
            <w:tcW w:w="9320" w:type="dxa"/>
          </w:tcPr>
          <w:p w14:paraId="5F0369E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70016D" w14:textId="77777777" w:rsidTr="00F33256">
        <w:tc>
          <w:tcPr>
            <w:tcW w:w="1559" w:type="dxa"/>
          </w:tcPr>
          <w:p w14:paraId="53D861B8" w14:textId="77777777" w:rsidR="00C63E25" w:rsidRPr="00350027" w:rsidRDefault="00C63E25" w:rsidP="00F33256">
            <w:pPr>
              <w:rPr>
                <w:rFonts w:asciiTheme="minorHAnsi" w:hAnsiTheme="minorHAnsi"/>
                <w:i/>
                <w:iCs/>
              </w:rPr>
            </w:pPr>
          </w:p>
        </w:tc>
        <w:tc>
          <w:tcPr>
            <w:tcW w:w="9320" w:type="dxa"/>
          </w:tcPr>
          <w:p w14:paraId="2F29C4C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70AB04" w14:textId="77777777" w:rsidTr="00F33256">
        <w:tc>
          <w:tcPr>
            <w:tcW w:w="1559" w:type="dxa"/>
          </w:tcPr>
          <w:p w14:paraId="13F3B6B3" w14:textId="77777777" w:rsidR="00C63E25" w:rsidRPr="00350027" w:rsidRDefault="00C63E25" w:rsidP="00F33256">
            <w:pPr>
              <w:rPr>
                <w:rFonts w:asciiTheme="minorHAnsi" w:hAnsiTheme="minorHAnsi"/>
                <w:i/>
                <w:iCs/>
              </w:rPr>
            </w:pPr>
          </w:p>
        </w:tc>
        <w:tc>
          <w:tcPr>
            <w:tcW w:w="9320" w:type="dxa"/>
          </w:tcPr>
          <w:p w14:paraId="07B4AD8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25D960A" w14:textId="77777777" w:rsidR="00C63E25" w:rsidRPr="00350027" w:rsidRDefault="00C63E25" w:rsidP="00C63E25">
      <w:pPr>
        <w:rPr>
          <w:rFonts w:asciiTheme="minorHAnsi" w:hAnsiTheme="minorHAnsi"/>
        </w:rPr>
      </w:pPr>
    </w:p>
    <w:p w14:paraId="4B51D27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6072CD2" w14:textId="77777777" w:rsidTr="00F33256">
        <w:tc>
          <w:tcPr>
            <w:tcW w:w="1559" w:type="dxa"/>
          </w:tcPr>
          <w:p w14:paraId="1D03774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MRJ_SCU_STC_SRS_142</w:t>
            </w:r>
          </w:p>
        </w:tc>
        <w:tc>
          <w:tcPr>
            <w:tcW w:w="9320" w:type="dxa"/>
          </w:tcPr>
          <w:p w14:paraId="2904593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monitor the WOW Data ARINC messages from DMCB for correct update and valid data according to the following logic:-</w:t>
            </w:r>
          </w:p>
          <w:p w14:paraId="26DEFB61" w14:textId="77777777" w:rsidR="00C63E25" w:rsidRPr="00350027" w:rsidRDefault="00C63E25" w:rsidP="00F33256">
            <w:pPr>
              <w:rPr>
                <w:rFonts w:asciiTheme="minorHAnsi" w:hAnsiTheme="minorHAnsi"/>
              </w:rPr>
            </w:pPr>
          </w:p>
          <w:p w14:paraId="535E89C2" w14:textId="77777777" w:rsidR="00C63E25" w:rsidRPr="00350027" w:rsidRDefault="00C63E25" w:rsidP="00F33256">
            <w:pPr>
              <w:rPr>
                <w:rFonts w:asciiTheme="minorHAnsi" w:hAnsiTheme="minorHAnsi"/>
              </w:rPr>
            </w:pPr>
            <w:r w:rsidRPr="00350027">
              <w:rPr>
                <w:rFonts w:asciiTheme="minorHAnsi" w:hAnsiTheme="minorHAnsi"/>
              </w:rPr>
              <w:tab/>
              <w:t>IF( WOW Data ARINC message received)</w:t>
            </w:r>
          </w:p>
          <w:p w14:paraId="6CD7C94A" w14:textId="77777777" w:rsidR="00C63E25" w:rsidRPr="00350027" w:rsidRDefault="00C63E25" w:rsidP="00F33256">
            <w:pPr>
              <w:rPr>
                <w:rFonts w:asciiTheme="minorHAnsi" w:hAnsiTheme="minorHAnsi"/>
              </w:rPr>
            </w:pPr>
            <w:r w:rsidRPr="00350027">
              <w:rPr>
                <w:rFonts w:asciiTheme="minorHAnsi" w:hAnsiTheme="minorHAnsi"/>
              </w:rPr>
              <w:tab/>
              <w:t>THEN</w:t>
            </w:r>
          </w:p>
          <w:p w14:paraId="2D5218B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IF ( Nose WOW Valid ) AND </w:t>
            </w:r>
          </w:p>
          <w:p w14:paraId="418AEFA2" w14:textId="77777777" w:rsidR="00C63E25" w:rsidRPr="00350027" w:rsidRDefault="00C63E25" w:rsidP="00F33256">
            <w:pPr>
              <w:rPr>
                <w:rFonts w:asciiTheme="minorHAnsi" w:hAnsiTheme="minorHAnsi"/>
              </w:rPr>
            </w:pPr>
            <w:r w:rsidRPr="00350027">
              <w:rPr>
                <w:rFonts w:asciiTheme="minorHAnsi" w:hAnsiTheme="minorHAnsi"/>
              </w:rPr>
              <w:t xml:space="preserve">                            ( ARINC SSM = Normal Operation ) AND </w:t>
            </w:r>
          </w:p>
          <w:p w14:paraId="0A17FAD0" w14:textId="77777777" w:rsidR="00C63E25" w:rsidRPr="00350027" w:rsidRDefault="00C63E25" w:rsidP="00F33256">
            <w:pPr>
              <w:rPr>
                <w:rFonts w:asciiTheme="minorHAnsi" w:hAnsiTheme="minorHAnsi"/>
              </w:rPr>
            </w:pPr>
            <w:r w:rsidRPr="00350027">
              <w:rPr>
                <w:rFonts w:asciiTheme="minorHAnsi" w:hAnsiTheme="minorHAnsi"/>
              </w:rPr>
              <w:t xml:space="preserve">                            ( SDI = DMC Ch-B) AND</w:t>
            </w:r>
          </w:p>
          <w:p w14:paraId="54FDB2B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 Parity is ODD)</w:t>
            </w:r>
          </w:p>
          <w:p w14:paraId="23BCDB7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1F3C095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NLG_WOW2 = Nose WOW State (bit 15 of message)</w:t>
            </w:r>
          </w:p>
          <w:p w14:paraId="5D3E654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NLG_WOW2_Valid = TRUE</w:t>
            </w:r>
          </w:p>
          <w:p w14:paraId="3DBF5FFB" w14:textId="77777777" w:rsidR="00C63E25" w:rsidRPr="00350027" w:rsidRDefault="00C63E25" w:rsidP="00F33256">
            <w:pPr>
              <w:rPr>
                <w:rFonts w:asciiTheme="minorHAnsi" w:hAnsiTheme="minorHAnsi"/>
              </w:rPr>
            </w:pPr>
            <w:r w:rsidRPr="00350027">
              <w:rPr>
                <w:rFonts w:asciiTheme="minorHAnsi" w:hAnsiTheme="minorHAnsi"/>
              </w:rPr>
              <w:tab/>
              <w:t xml:space="preserve">             ELSE</w:t>
            </w:r>
          </w:p>
          <w:p w14:paraId="71D1F33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NLG_WOW2_Valid = FALSE</w:t>
            </w:r>
          </w:p>
          <w:p w14:paraId="1E6BF59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ENDIF</w:t>
            </w:r>
          </w:p>
          <w:p w14:paraId="2EBAA59C" w14:textId="77777777" w:rsidR="00C63E25" w:rsidRPr="00350027" w:rsidRDefault="00C63E25" w:rsidP="00F33256">
            <w:pPr>
              <w:rPr>
                <w:rFonts w:asciiTheme="minorHAnsi" w:hAnsiTheme="minorHAnsi"/>
              </w:rPr>
            </w:pPr>
            <w:r w:rsidRPr="00350027">
              <w:rPr>
                <w:rFonts w:asciiTheme="minorHAnsi" w:hAnsiTheme="minorHAnsi"/>
              </w:rPr>
              <w:tab/>
              <w:t>ELSE</w:t>
            </w:r>
            <w:r w:rsidRPr="00350027">
              <w:rPr>
                <w:rFonts w:asciiTheme="minorHAnsi" w:hAnsiTheme="minorHAnsi"/>
              </w:rPr>
              <w:tab/>
            </w:r>
          </w:p>
          <w:p w14:paraId="49702B23"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t>NLG_WOW2_Valid = FALSE</w:t>
            </w:r>
          </w:p>
          <w:p w14:paraId="6F33B2E8" w14:textId="77777777" w:rsidR="00C63E25" w:rsidRPr="00350027" w:rsidRDefault="00C63E25" w:rsidP="00F33256">
            <w:pPr>
              <w:rPr>
                <w:rFonts w:asciiTheme="minorHAnsi" w:hAnsiTheme="minorHAnsi"/>
              </w:rPr>
            </w:pPr>
            <w:r w:rsidRPr="00350027">
              <w:rPr>
                <w:rFonts w:asciiTheme="minorHAnsi" w:hAnsiTheme="minorHAnsi"/>
              </w:rPr>
              <w:tab/>
              <w:t>ENDIF</w:t>
            </w:r>
            <w:r w:rsidRPr="00350027">
              <w:rPr>
                <w:rFonts w:asciiTheme="minorHAnsi" w:hAnsiTheme="minorHAnsi"/>
              </w:rPr>
              <w:tab/>
            </w:r>
          </w:p>
          <w:p w14:paraId="2D635C47" w14:textId="77777777" w:rsidR="00C63E25" w:rsidRPr="00350027" w:rsidRDefault="00C63E25" w:rsidP="00F33256">
            <w:pPr>
              <w:rPr>
                <w:rFonts w:asciiTheme="minorHAnsi" w:hAnsiTheme="minorHAnsi"/>
              </w:rPr>
            </w:pPr>
          </w:p>
          <w:p w14:paraId="57D7DC25"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Nose_WOW_Valid is defined as Bit 16 of ARINC Label 022 defined in Table 6.5-12</w:t>
            </w:r>
          </w:p>
          <w:p w14:paraId="0F2554CE" w14:textId="77777777" w:rsidR="00C63E25" w:rsidRPr="00350027" w:rsidRDefault="00C63E25" w:rsidP="00F33256">
            <w:pPr>
              <w:rPr>
                <w:rFonts w:asciiTheme="minorHAnsi" w:hAnsiTheme="minorHAnsi"/>
              </w:rPr>
            </w:pPr>
            <w:r w:rsidRPr="00350027">
              <w:rPr>
                <w:rFonts w:asciiTheme="minorHAnsi" w:hAnsiTheme="minorHAnsi"/>
              </w:rPr>
              <w:tab/>
              <w:t>ARINC_SSM is defined as Bits 31..30 of ARINC Label 022 defined in Table 6.5-12</w:t>
            </w:r>
          </w:p>
          <w:p w14:paraId="263322C0" w14:textId="77777777" w:rsidR="00C63E25" w:rsidRPr="00350027" w:rsidRDefault="00C63E25" w:rsidP="00F33256">
            <w:pPr>
              <w:rPr>
                <w:rFonts w:asciiTheme="minorHAnsi" w:hAnsiTheme="minorHAnsi"/>
              </w:rPr>
            </w:pPr>
            <w:r w:rsidRPr="00350027">
              <w:rPr>
                <w:rFonts w:asciiTheme="minorHAnsi" w:hAnsiTheme="minorHAnsi"/>
              </w:rPr>
              <w:tab/>
              <w:t>SDI is defined as Bits 10..9 of ARINC Label 022 defined in Table 6.5-12</w:t>
            </w:r>
          </w:p>
          <w:p w14:paraId="12C8F745" w14:textId="77777777" w:rsidR="00C63E25" w:rsidRPr="00350027" w:rsidRDefault="00C63E25" w:rsidP="00F33256">
            <w:pPr>
              <w:rPr>
                <w:rFonts w:asciiTheme="minorHAnsi" w:hAnsiTheme="minorHAnsi"/>
              </w:rPr>
            </w:pPr>
            <w:r w:rsidRPr="00350027">
              <w:rPr>
                <w:rFonts w:asciiTheme="minorHAnsi" w:hAnsiTheme="minorHAnsi"/>
              </w:rPr>
              <w:tab/>
              <w:t>Parity is ODD or EVEN defined as the sum of all the bits in ARINC Label 022 defined in Table 6.5-12</w:t>
            </w:r>
          </w:p>
          <w:p w14:paraId="42C2CB89" w14:textId="77777777" w:rsidR="00C63E25" w:rsidRPr="00350027" w:rsidRDefault="00C63E25" w:rsidP="00F33256">
            <w:pPr>
              <w:rPr>
                <w:rFonts w:asciiTheme="minorHAnsi" w:hAnsiTheme="minorHAnsi"/>
                <w:i/>
                <w:iCs/>
              </w:rPr>
            </w:pPr>
          </w:p>
        </w:tc>
      </w:tr>
      <w:tr w:rsidR="00C63E25" w:rsidRPr="00350027" w14:paraId="0FF5CFB4" w14:textId="77777777" w:rsidTr="00F33256">
        <w:tc>
          <w:tcPr>
            <w:tcW w:w="1559" w:type="dxa"/>
          </w:tcPr>
          <w:p w14:paraId="1C4F5D44" w14:textId="77777777" w:rsidR="00C63E25" w:rsidRPr="00350027" w:rsidRDefault="00C63E25" w:rsidP="00F33256">
            <w:pPr>
              <w:rPr>
                <w:rFonts w:asciiTheme="minorHAnsi" w:hAnsiTheme="minorHAnsi"/>
                <w:i/>
                <w:iCs/>
              </w:rPr>
            </w:pPr>
          </w:p>
        </w:tc>
        <w:tc>
          <w:tcPr>
            <w:tcW w:w="9320" w:type="dxa"/>
          </w:tcPr>
          <w:p w14:paraId="2BB9BF8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C4650A7" w14:textId="77777777" w:rsidTr="00F33256">
        <w:tc>
          <w:tcPr>
            <w:tcW w:w="1559" w:type="dxa"/>
          </w:tcPr>
          <w:p w14:paraId="642DD334" w14:textId="77777777" w:rsidR="00C63E25" w:rsidRPr="00350027" w:rsidRDefault="00C63E25" w:rsidP="00F33256">
            <w:pPr>
              <w:rPr>
                <w:rFonts w:asciiTheme="minorHAnsi" w:hAnsiTheme="minorHAnsi"/>
                <w:i/>
                <w:iCs/>
              </w:rPr>
            </w:pPr>
          </w:p>
        </w:tc>
        <w:tc>
          <w:tcPr>
            <w:tcW w:w="9320" w:type="dxa"/>
          </w:tcPr>
          <w:p w14:paraId="4D0C4F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79FF237" w14:textId="77777777" w:rsidTr="00F33256">
        <w:tc>
          <w:tcPr>
            <w:tcW w:w="1559" w:type="dxa"/>
          </w:tcPr>
          <w:p w14:paraId="609118AB" w14:textId="77777777" w:rsidR="00C63E25" w:rsidRPr="00350027" w:rsidRDefault="00C63E25" w:rsidP="00F33256">
            <w:pPr>
              <w:rPr>
                <w:rFonts w:asciiTheme="minorHAnsi" w:hAnsiTheme="minorHAnsi"/>
                <w:i/>
                <w:iCs/>
              </w:rPr>
            </w:pPr>
          </w:p>
        </w:tc>
        <w:tc>
          <w:tcPr>
            <w:tcW w:w="9320" w:type="dxa"/>
          </w:tcPr>
          <w:p w14:paraId="396C37A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E1BD4B7" w14:textId="77777777" w:rsidR="00C63E25" w:rsidRPr="00350027" w:rsidRDefault="00C63E25" w:rsidP="00C63E25">
      <w:pPr>
        <w:rPr>
          <w:rFonts w:asciiTheme="minorHAnsi" w:hAnsiTheme="minorHAnsi"/>
        </w:rPr>
      </w:pPr>
    </w:p>
    <w:p w14:paraId="2CBC34D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FCDF224" w14:textId="77777777" w:rsidTr="00F33256">
        <w:tc>
          <w:tcPr>
            <w:tcW w:w="1559" w:type="dxa"/>
          </w:tcPr>
          <w:p w14:paraId="4B43029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MRJ_SCU_STC_SRS_158</w:t>
            </w:r>
          </w:p>
        </w:tc>
        <w:tc>
          <w:tcPr>
            <w:tcW w:w="9320" w:type="dxa"/>
          </w:tcPr>
          <w:p w14:paraId="64C6BAA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the following power-up defaults for NLG WOW data:</w:t>
            </w:r>
          </w:p>
          <w:p w14:paraId="36F2D502"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NLG_WOW1 = TRUE</w:t>
            </w:r>
          </w:p>
          <w:p w14:paraId="1CE286BE"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NLG_WOW1_Valid = FALSE</w:t>
            </w:r>
          </w:p>
          <w:p w14:paraId="3957F8C5"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NLG_WOW2 = TRUE</w:t>
            </w:r>
          </w:p>
          <w:p w14:paraId="7EEF7DEC"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NLG_WOW2_Valid = FALSE</w:t>
            </w:r>
          </w:p>
          <w:p w14:paraId="44BEB734"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Nose WOW State = TRUE</w:t>
            </w:r>
          </w:p>
          <w:p w14:paraId="63871217" w14:textId="77777777" w:rsidR="00C63E25" w:rsidRPr="00350027" w:rsidRDefault="00C63E25" w:rsidP="00F33256">
            <w:pPr>
              <w:rPr>
                <w:rFonts w:asciiTheme="minorHAnsi" w:hAnsiTheme="minorHAnsi"/>
                <w:i/>
                <w:iCs/>
              </w:rPr>
            </w:pPr>
          </w:p>
        </w:tc>
      </w:tr>
      <w:tr w:rsidR="00C63E25" w:rsidRPr="00350027" w14:paraId="65F05635" w14:textId="77777777" w:rsidTr="00F33256">
        <w:tc>
          <w:tcPr>
            <w:tcW w:w="1559" w:type="dxa"/>
          </w:tcPr>
          <w:p w14:paraId="2ACF3D99" w14:textId="77777777" w:rsidR="00C63E25" w:rsidRPr="00350027" w:rsidRDefault="00C63E25" w:rsidP="00F33256">
            <w:pPr>
              <w:rPr>
                <w:rFonts w:asciiTheme="minorHAnsi" w:hAnsiTheme="minorHAnsi"/>
                <w:i/>
                <w:iCs/>
              </w:rPr>
            </w:pPr>
          </w:p>
        </w:tc>
        <w:tc>
          <w:tcPr>
            <w:tcW w:w="9320" w:type="dxa"/>
          </w:tcPr>
          <w:p w14:paraId="6B7AED5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871F6A2" w14:textId="77777777" w:rsidTr="00F33256">
        <w:tc>
          <w:tcPr>
            <w:tcW w:w="1559" w:type="dxa"/>
          </w:tcPr>
          <w:p w14:paraId="5028183A" w14:textId="77777777" w:rsidR="00C63E25" w:rsidRPr="00350027" w:rsidRDefault="00C63E25" w:rsidP="00F33256">
            <w:pPr>
              <w:rPr>
                <w:rFonts w:asciiTheme="minorHAnsi" w:hAnsiTheme="minorHAnsi"/>
                <w:i/>
                <w:iCs/>
              </w:rPr>
            </w:pPr>
          </w:p>
        </w:tc>
        <w:tc>
          <w:tcPr>
            <w:tcW w:w="9320" w:type="dxa"/>
          </w:tcPr>
          <w:p w14:paraId="2D36554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1ACB53" w14:textId="77777777" w:rsidTr="00F33256">
        <w:tc>
          <w:tcPr>
            <w:tcW w:w="1559" w:type="dxa"/>
          </w:tcPr>
          <w:p w14:paraId="670F7207" w14:textId="77777777" w:rsidR="00C63E25" w:rsidRPr="00350027" w:rsidRDefault="00C63E25" w:rsidP="00F33256">
            <w:pPr>
              <w:rPr>
                <w:rFonts w:asciiTheme="minorHAnsi" w:hAnsiTheme="minorHAnsi"/>
                <w:i/>
                <w:iCs/>
              </w:rPr>
            </w:pPr>
          </w:p>
        </w:tc>
        <w:tc>
          <w:tcPr>
            <w:tcW w:w="9320" w:type="dxa"/>
          </w:tcPr>
          <w:p w14:paraId="569653D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F70AC9" w14:textId="77777777" w:rsidR="00C63E25" w:rsidRPr="00350027" w:rsidRDefault="00C63E25" w:rsidP="00C63E25">
      <w:pPr>
        <w:rPr>
          <w:rFonts w:asciiTheme="minorHAnsi" w:hAnsiTheme="minorHAnsi"/>
        </w:rPr>
      </w:pPr>
    </w:p>
    <w:p w14:paraId="6665C6D7" w14:textId="77777777" w:rsidR="00C63E25" w:rsidRPr="00350027" w:rsidRDefault="00C63E25" w:rsidP="00C63E25">
      <w:pPr>
        <w:pStyle w:val="Heading5"/>
        <w:rPr>
          <w:rFonts w:asciiTheme="minorHAnsi" w:hAnsiTheme="minorHAnsi"/>
        </w:rPr>
      </w:pPr>
      <w:r w:rsidRPr="00350027">
        <w:rPr>
          <w:rFonts w:asciiTheme="minorHAnsi" w:hAnsiTheme="minorHAnsi"/>
        </w:rPr>
        <w:t>Label 206 (ISI) Input Processing</w:t>
      </w:r>
    </w:p>
    <w:p w14:paraId="698A0FD4" w14:textId="77777777" w:rsidR="00C63E25" w:rsidRPr="00350027" w:rsidRDefault="00C63E25" w:rsidP="00C63E25">
      <w:pPr>
        <w:rPr>
          <w:rFonts w:asciiTheme="minorHAnsi" w:hAnsiTheme="minorHAnsi"/>
        </w:rPr>
      </w:pPr>
      <w:r w:rsidRPr="00350027">
        <w:rPr>
          <w:rFonts w:asciiTheme="minorHAnsi" w:hAnsiTheme="minorHAnsi"/>
        </w:rPr>
        <w:t>The format of Label 206 (ISI) containing Computed Airspeed will be as follows :-</w:t>
      </w:r>
    </w:p>
    <w:p w14:paraId="708E1D2B" w14:textId="77777777" w:rsidR="00C63E25" w:rsidRPr="00350027" w:rsidRDefault="00C63E25" w:rsidP="00C63E25">
      <w:pPr>
        <w:rPr>
          <w:rFonts w:asciiTheme="minorHAnsi" w:hAnsiTheme="minorHAnsi"/>
        </w:rPr>
      </w:pPr>
    </w:p>
    <w:p w14:paraId="1701DCB4" w14:textId="77777777" w:rsidR="00C63E25" w:rsidRPr="00350027" w:rsidRDefault="00C63E25" w:rsidP="00C63E25">
      <w:pPr>
        <w:rPr>
          <w:rFonts w:asciiTheme="minorHAnsi" w:hAnsiTheme="minorHAnsi"/>
        </w:rPr>
      </w:pPr>
      <w:r w:rsidRPr="00350027">
        <w:rPr>
          <w:rFonts w:asciiTheme="minorHAnsi" w:hAnsiTheme="minorHAnsi"/>
        </w:rPr>
        <w:object w:dxaOrig="9315" w:dyaOrig="6371" w14:anchorId="3295FDFC">
          <v:shape id="_x0000_i1057" type="#_x0000_t75" style="width:466.5pt;height:318.75pt" o:ole="">
            <v:imagedata r:id="rId56" o:title=""/>
          </v:shape>
          <o:OLEObject Type="Embed" ProgID="Word.Document.8" ShapeID="_x0000_i1057" DrawAspect="Content" ObjectID="_1831033182" r:id="rId57"/>
        </w:object>
      </w:r>
      <w:r w:rsidRPr="00350027">
        <w:rPr>
          <w:rFonts w:asciiTheme="minorHAnsi" w:hAnsiTheme="minorHAnsi"/>
        </w:rPr>
        <w:tab/>
      </w:r>
    </w:p>
    <w:p w14:paraId="3D7CB663" w14:textId="77777777" w:rsidR="00C63E25" w:rsidRPr="00350027" w:rsidRDefault="00C63E25" w:rsidP="00C63E25">
      <w:pPr>
        <w:rPr>
          <w:rFonts w:asciiTheme="minorHAnsi" w:hAnsiTheme="minorHAnsi"/>
        </w:rPr>
      </w:pPr>
    </w:p>
    <w:p w14:paraId="746DDB5D"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6.5-13 Label 206 (ISI) </w:t>
      </w:r>
    </w:p>
    <w:p w14:paraId="3585721A" w14:textId="77777777" w:rsidR="00C63E25" w:rsidRPr="00350027" w:rsidRDefault="00C63E25" w:rsidP="00C63E25">
      <w:pPr>
        <w:rPr>
          <w:rFonts w:asciiTheme="minorHAnsi" w:hAnsiTheme="minorHAnsi"/>
        </w:rPr>
      </w:pPr>
      <w:r w:rsidRPr="00350027">
        <w:rPr>
          <w:rFonts w:asciiTheme="minorHAnsi" w:hAnsiTheme="minorHAnsi"/>
        </w:rPr>
        <w:t xml:space="preserve"> </w:t>
      </w:r>
    </w:p>
    <w:p w14:paraId="5B7717E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2164BB1" w14:textId="77777777" w:rsidTr="00F33256">
        <w:tc>
          <w:tcPr>
            <w:tcW w:w="1559" w:type="dxa"/>
          </w:tcPr>
          <w:p w14:paraId="02DCC53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MRJ_SCU_STC_SRS_848</w:t>
            </w:r>
          </w:p>
        </w:tc>
        <w:tc>
          <w:tcPr>
            <w:tcW w:w="9320" w:type="dxa"/>
          </w:tcPr>
          <w:p w14:paraId="6A85E58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206 (ISI) messages from DMCA in the format of Label 206 (ISI) specified in Table 6.5-13.</w:t>
            </w:r>
          </w:p>
          <w:p w14:paraId="2DC462FD" w14:textId="77777777" w:rsidR="00C63E25" w:rsidRPr="00350027" w:rsidRDefault="00C63E25" w:rsidP="00F33256">
            <w:pPr>
              <w:rPr>
                <w:rFonts w:asciiTheme="minorHAnsi" w:hAnsiTheme="minorHAnsi"/>
                <w:i/>
                <w:iCs/>
              </w:rPr>
            </w:pPr>
          </w:p>
        </w:tc>
      </w:tr>
      <w:tr w:rsidR="00C63E25" w:rsidRPr="00350027" w14:paraId="64438F7B" w14:textId="77777777" w:rsidTr="00F33256">
        <w:tc>
          <w:tcPr>
            <w:tcW w:w="1559" w:type="dxa"/>
          </w:tcPr>
          <w:p w14:paraId="0C629F98" w14:textId="77777777" w:rsidR="00C63E25" w:rsidRPr="00350027" w:rsidRDefault="00C63E25" w:rsidP="00F33256">
            <w:pPr>
              <w:rPr>
                <w:rFonts w:asciiTheme="minorHAnsi" w:hAnsiTheme="minorHAnsi"/>
                <w:i/>
                <w:iCs/>
              </w:rPr>
            </w:pPr>
          </w:p>
        </w:tc>
        <w:tc>
          <w:tcPr>
            <w:tcW w:w="9320" w:type="dxa"/>
          </w:tcPr>
          <w:p w14:paraId="3E9138F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2654AC6" w14:textId="77777777" w:rsidTr="00F33256">
        <w:tc>
          <w:tcPr>
            <w:tcW w:w="1559" w:type="dxa"/>
          </w:tcPr>
          <w:p w14:paraId="0EE45886" w14:textId="77777777" w:rsidR="00C63E25" w:rsidRPr="00350027" w:rsidRDefault="00C63E25" w:rsidP="00F33256">
            <w:pPr>
              <w:rPr>
                <w:rFonts w:asciiTheme="minorHAnsi" w:hAnsiTheme="minorHAnsi"/>
                <w:i/>
                <w:iCs/>
              </w:rPr>
            </w:pPr>
          </w:p>
        </w:tc>
        <w:tc>
          <w:tcPr>
            <w:tcW w:w="9320" w:type="dxa"/>
          </w:tcPr>
          <w:p w14:paraId="6924C34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0089CDA" w14:textId="77777777" w:rsidTr="00F33256">
        <w:tc>
          <w:tcPr>
            <w:tcW w:w="1559" w:type="dxa"/>
          </w:tcPr>
          <w:p w14:paraId="42F253B0" w14:textId="77777777" w:rsidR="00C63E25" w:rsidRPr="00350027" w:rsidRDefault="00C63E25" w:rsidP="00F33256">
            <w:pPr>
              <w:rPr>
                <w:rFonts w:asciiTheme="minorHAnsi" w:hAnsiTheme="minorHAnsi"/>
                <w:i/>
                <w:iCs/>
              </w:rPr>
            </w:pPr>
          </w:p>
        </w:tc>
        <w:tc>
          <w:tcPr>
            <w:tcW w:w="9320" w:type="dxa"/>
          </w:tcPr>
          <w:p w14:paraId="658164E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576341B" w14:textId="77777777" w:rsidR="00C63E25" w:rsidRPr="00350027" w:rsidRDefault="00C63E25" w:rsidP="00C63E25">
      <w:pPr>
        <w:rPr>
          <w:rFonts w:asciiTheme="minorHAnsi" w:hAnsiTheme="minorHAnsi"/>
        </w:rPr>
      </w:pPr>
    </w:p>
    <w:p w14:paraId="32B9D2A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D48AD7F" w14:textId="77777777" w:rsidTr="00F33256">
        <w:tc>
          <w:tcPr>
            <w:tcW w:w="1559" w:type="dxa"/>
          </w:tcPr>
          <w:p w14:paraId="1DD2A77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MRJ_SCU_STC_SRS_849</w:t>
            </w:r>
          </w:p>
        </w:tc>
        <w:tc>
          <w:tcPr>
            <w:tcW w:w="9320" w:type="dxa"/>
          </w:tcPr>
          <w:p w14:paraId="356F111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206 (ISI) messages from DMCB in the format of Label 206 (ISI) specified in Table 6.5-13.</w:t>
            </w:r>
          </w:p>
          <w:p w14:paraId="00EF742E" w14:textId="77777777" w:rsidR="00C63E25" w:rsidRPr="00350027" w:rsidRDefault="00C63E25" w:rsidP="00F33256">
            <w:pPr>
              <w:rPr>
                <w:rFonts w:asciiTheme="minorHAnsi" w:hAnsiTheme="minorHAnsi"/>
                <w:i/>
                <w:iCs/>
              </w:rPr>
            </w:pPr>
          </w:p>
        </w:tc>
      </w:tr>
      <w:tr w:rsidR="00C63E25" w:rsidRPr="00350027" w14:paraId="727BACE0" w14:textId="77777777" w:rsidTr="00F33256">
        <w:tc>
          <w:tcPr>
            <w:tcW w:w="1559" w:type="dxa"/>
          </w:tcPr>
          <w:p w14:paraId="6834E875" w14:textId="77777777" w:rsidR="00C63E25" w:rsidRPr="00350027" w:rsidRDefault="00C63E25" w:rsidP="00F33256">
            <w:pPr>
              <w:rPr>
                <w:rFonts w:asciiTheme="minorHAnsi" w:hAnsiTheme="minorHAnsi"/>
                <w:i/>
                <w:iCs/>
              </w:rPr>
            </w:pPr>
          </w:p>
        </w:tc>
        <w:tc>
          <w:tcPr>
            <w:tcW w:w="9320" w:type="dxa"/>
          </w:tcPr>
          <w:p w14:paraId="50C6B78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6A5B95B" w14:textId="77777777" w:rsidTr="00F33256">
        <w:tc>
          <w:tcPr>
            <w:tcW w:w="1559" w:type="dxa"/>
          </w:tcPr>
          <w:p w14:paraId="0DA410BA" w14:textId="77777777" w:rsidR="00C63E25" w:rsidRPr="00350027" w:rsidRDefault="00C63E25" w:rsidP="00F33256">
            <w:pPr>
              <w:rPr>
                <w:rFonts w:asciiTheme="minorHAnsi" w:hAnsiTheme="minorHAnsi"/>
                <w:i/>
                <w:iCs/>
              </w:rPr>
            </w:pPr>
          </w:p>
        </w:tc>
        <w:tc>
          <w:tcPr>
            <w:tcW w:w="9320" w:type="dxa"/>
          </w:tcPr>
          <w:p w14:paraId="6A22731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E350876" w14:textId="77777777" w:rsidTr="00F33256">
        <w:tc>
          <w:tcPr>
            <w:tcW w:w="1559" w:type="dxa"/>
          </w:tcPr>
          <w:p w14:paraId="5EC4B1E5" w14:textId="77777777" w:rsidR="00C63E25" w:rsidRPr="00350027" w:rsidRDefault="00C63E25" w:rsidP="00F33256">
            <w:pPr>
              <w:rPr>
                <w:rFonts w:asciiTheme="minorHAnsi" w:hAnsiTheme="minorHAnsi"/>
                <w:i/>
                <w:iCs/>
              </w:rPr>
            </w:pPr>
          </w:p>
        </w:tc>
        <w:tc>
          <w:tcPr>
            <w:tcW w:w="9320" w:type="dxa"/>
          </w:tcPr>
          <w:p w14:paraId="3AE996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926518" w14:textId="77777777" w:rsidR="00C63E25" w:rsidRPr="00350027" w:rsidRDefault="00C63E25" w:rsidP="00C63E25">
      <w:pPr>
        <w:rPr>
          <w:rFonts w:asciiTheme="minorHAnsi" w:hAnsiTheme="minorHAnsi"/>
        </w:rPr>
      </w:pPr>
    </w:p>
    <w:p w14:paraId="623D1578" w14:textId="77777777" w:rsidR="00C63E25" w:rsidRPr="00350027" w:rsidRDefault="00C63E25" w:rsidP="00C63E25">
      <w:pPr>
        <w:pStyle w:val="Heading5"/>
        <w:rPr>
          <w:rFonts w:asciiTheme="minorHAnsi" w:hAnsiTheme="minorHAnsi"/>
        </w:rPr>
      </w:pPr>
      <w:r w:rsidRPr="00350027">
        <w:rPr>
          <w:rFonts w:asciiTheme="minorHAnsi" w:hAnsiTheme="minorHAnsi"/>
        </w:rPr>
        <w:t>Label 206 (ADC) Input Processing</w:t>
      </w:r>
    </w:p>
    <w:p w14:paraId="5C6D8EEF" w14:textId="77777777" w:rsidR="00C63E25" w:rsidRPr="00350027" w:rsidRDefault="00C63E25" w:rsidP="00C63E25">
      <w:pPr>
        <w:rPr>
          <w:rFonts w:asciiTheme="minorHAnsi" w:hAnsiTheme="minorHAnsi"/>
        </w:rPr>
      </w:pPr>
      <w:r w:rsidRPr="00350027">
        <w:rPr>
          <w:rFonts w:asciiTheme="minorHAnsi" w:hAnsiTheme="minorHAnsi"/>
        </w:rPr>
        <w:t>The format of Label 206 (ADC) containing Aircraft Speed calculated by Air Data Computer will be as follows :-</w:t>
      </w:r>
    </w:p>
    <w:p w14:paraId="721147B4" w14:textId="77777777" w:rsidR="00C63E25" w:rsidRPr="00350027" w:rsidRDefault="00C63E25" w:rsidP="00C63E25">
      <w:pPr>
        <w:rPr>
          <w:rFonts w:asciiTheme="minorHAnsi" w:hAnsiTheme="minorHAnsi"/>
        </w:rPr>
      </w:pPr>
    </w:p>
    <w:p w14:paraId="1BF8BF47" w14:textId="77777777" w:rsidR="00C63E25" w:rsidRPr="00350027" w:rsidRDefault="00C63E25" w:rsidP="00C63E25">
      <w:pPr>
        <w:rPr>
          <w:rFonts w:asciiTheme="minorHAnsi" w:hAnsiTheme="minorHAnsi"/>
        </w:rPr>
      </w:pPr>
      <w:r w:rsidRPr="00350027">
        <w:rPr>
          <w:rFonts w:asciiTheme="minorHAnsi" w:hAnsiTheme="minorHAnsi"/>
        </w:rPr>
        <w:object w:dxaOrig="9315" w:dyaOrig="5895" w14:anchorId="3F3D8C3B">
          <v:shape id="_x0000_i1058" type="#_x0000_t75" style="width:466.5pt;height:294.75pt" o:ole="">
            <v:imagedata r:id="rId58" o:title=""/>
          </v:shape>
          <o:OLEObject Type="Embed" ProgID="Word.Document.8" ShapeID="_x0000_i1058" DrawAspect="Content" ObjectID="_1831033183" r:id="rId59"/>
        </w:object>
      </w:r>
      <w:r w:rsidRPr="00350027">
        <w:rPr>
          <w:rFonts w:asciiTheme="minorHAnsi" w:hAnsiTheme="minorHAnsi"/>
        </w:rPr>
        <w:tab/>
      </w:r>
    </w:p>
    <w:p w14:paraId="30CEB613" w14:textId="77777777" w:rsidR="00C63E25" w:rsidRPr="00350027" w:rsidRDefault="00C63E25" w:rsidP="00C63E25">
      <w:pPr>
        <w:rPr>
          <w:rFonts w:asciiTheme="minorHAnsi" w:hAnsiTheme="minorHAnsi"/>
        </w:rPr>
      </w:pPr>
    </w:p>
    <w:p w14:paraId="052BC1FC"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6.5-14 Label 206 (ADC)</w:t>
      </w:r>
    </w:p>
    <w:p w14:paraId="7ABD942B" w14:textId="77777777" w:rsidR="00C63E25" w:rsidRPr="00350027" w:rsidRDefault="00C63E25" w:rsidP="00C63E25">
      <w:pPr>
        <w:rPr>
          <w:rFonts w:asciiTheme="minorHAnsi" w:hAnsiTheme="minorHAnsi"/>
        </w:rPr>
      </w:pPr>
      <w:r w:rsidRPr="00350027">
        <w:rPr>
          <w:rFonts w:asciiTheme="minorHAnsi" w:hAnsiTheme="minorHAnsi"/>
        </w:rPr>
        <w:t xml:space="preserve"> </w:t>
      </w:r>
    </w:p>
    <w:p w14:paraId="55EA3B9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A72EC5F" w14:textId="77777777" w:rsidTr="00F33256">
        <w:tc>
          <w:tcPr>
            <w:tcW w:w="1559" w:type="dxa"/>
          </w:tcPr>
          <w:p w14:paraId="15FD075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MRJ_SCU_STC_SRS_135</w:t>
            </w:r>
          </w:p>
        </w:tc>
        <w:tc>
          <w:tcPr>
            <w:tcW w:w="9320" w:type="dxa"/>
          </w:tcPr>
          <w:p w14:paraId="2710702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 ADC Airspeed in the Computed Airspeed field in messages from DMCA in the format of Label 206 (ADC) specified in Table 6.5-14 with a Source/Destination Identifier set to Left ADC</w:t>
            </w:r>
          </w:p>
          <w:p w14:paraId="3CAA4056" w14:textId="77777777" w:rsidR="00C63E25" w:rsidRPr="00350027" w:rsidRDefault="00C63E25" w:rsidP="00F33256">
            <w:pPr>
              <w:rPr>
                <w:rFonts w:asciiTheme="minorHAnsi" w:hAnsiTheme="minorHAnsi"/>
                <w:i/>
                <w:iCs/>
              </w:rPr>
            </w:pPr>
          </w:p>
        </w:tc>
      </w:tr>
      <w:tr w:rsidR="00C63E25" w:rsidRPr="00350027" w14:paraId="74F9B7CA" w14:textId="77777777" w:rsidTr="00F33256">
        <w:tc>
          <w:tcPr>
            <w:tcW w:w="1559" w:type="dxa"/>
          </w:tcPr>
          <w:p w14:paraId="55E2DD24" w14:textId="77777777" w:rsidR="00C63E25" w:rsidRPr="00350027" w:rsidRDefault="00C63E25" w:rsidP="00F33256">
            <w:pPr>
              <w:rPr>
                <w:rFonts w:asciiTheme="minorHAnsi" w:hAnsiTheme="minorHAnsi"/>
                <w:i/>
                <w:iCs/>
              </w:rPr>
            </w:pPr>
          </w:p>
        </w:tc>
        <w:tc>
          <w:tcPr>
            <w:tcW w:w="9320" w:type="dxa"/>
          </w:tcPr>
          <w:p w14:paraId="7B4A85B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DCDB69C" w14:textId="77777777" w:rsidTr="00F33256">
        <w:tc>
          <w:tcPr>
            <w:tcW w:w="1559" w:type="dxa"/>
          </w:tcPr>
          <w:p w14:paraId="2B0CC4A2" w14:textId="77777777" w:rsidR="00C63E25" w:rsidRPr="00350027" w:rsidRDefault="00C63E25" w:rsidP="00F33256">
            <w:pPr>
              <w:rPr>
                <w:rFonts w:asciiTheme="minorHAnsi" w:hAnsiTheme="minorHAnsi"/>
                <w:i/>
                <w:iCs/>
              </w:rPr>
            </w:pPr>
          </w:p>
        </w:tc>
        <w:tc>
          <w:tcPr>
            <w:tcW w:w="9320" w:type="dxa"/>
          </w:tcPr>
          <w:p w14:paraId="23E0454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5DC23C0F" w14:textId="77777777" w:rsidTr="00F33256">
        <w:tc>
          <w:tcPr>
            <w:tcW w:w="1559" w:type="dxa"/>
          </w:tcPr>
          <w:p w14:paraId="07E38360" w14:textId="77777777" w:rsidR="00C63E25" w:rsidRPr="00350027" w:rsidRDefault="00C63E25" w:rsidP="00F33256">
            <w:pPr>
              <w:rPr>
                <w:rFonts w:asciiTheme="minorHAnsi" w:hAnsiTheme="minorHAnsi"/>
                <w:i/>
                <w:iCs/>
              </w:rPr>
            </w:pPr>
          </w:p>
        </w:tc>
        <w:tc>
          <w:tcPr>
            <w:tcW w:w="9320" w:type="dxa"/>
          </w:tcPr>
          <w:p w14:paraId="3E33A1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86EC07" w14:textId="77777777" w:rsidR="00C63E25" w:rsidRPr="00350027" w:rsidRDefault="00C63E25" w:rsidP="00C63E25">
      <w:pPr>
        <w:rPr>
          <w:rFonts w:asciiTheme="minorHAnsi" w:hAnsiTheme="minorHAnsi"/>
        </w:rPr>
      </w:pPr>
    </w:p>
    <w:p w14:paraId="7619CD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22681FD" w14:textId="77777777" w:rsidTr="00F33256">
        <w:tc>
          <w:tcPr>
            <w:tcW w:w="1559" w:type="dxa"/>
          </w:tcPr>
          <w:p w14:paraId="56FD7022"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MRJ_SCU_STC_SRS_1087</w:t>
            </w:r>
          </w:p>
        </w:tc>
        <w:tc>
          <w:tcPr>
            <w:tcW w:w="9320" w:type="dxa"/>
          </w:tcPr>
          <w:p w14:paraId="53C3B85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R ADC messages from DMCA in the format of Label 206 (ADC) specified in Table 6.5-14 with a Source/Destination Identifier set to Right ADC</w:t>
            </w:r>
          </w:p>
          <w:p w14:paraId="1684DD32" w14:textId="77777777" w:rsidR="00C63E25" w:rsidRPr="00350027" w:rsidRDefault="00C63E25" w:rsidP="00F33256">
            <w:pPr>
              <w:rPr>
                <w:rFonts w:asciiTheme="minorHAnsi" w:hAnsiTheme="minorHAnsi"/>
                <w:i/>
                <w:iCs/>
              </w:rPr>
            </w:pPr>
          </w:p>
        </w:tc>
      </w:tr>
      <w:tr w:rsidR="00C63E25" w:rsidRPr="00350027" w14:paraId="79208BAD" w14:textId="77777777" w:rsidTr="00F33256">
        <w:tc>
          <w:tcPr>
            <w:tcW w:w="1559" w:type="dxa"/>
          </w:tcPr>
          <w:p w14:paraId="1A556A94" w14:textId="77777777" w:rsidR="00C63E25" w:rsidRPr="00350027" w:rsidRDefault="00C63E25" w:rsidP="00F33256">
            <w:pPr>
              <w:rPr>
                <w:rFonts w:asciiTheme="minorHAnsi" w:hAnsiTheme="minorHAnsi"/>
                <w:i/>
                <w:iCs/>
              </w:rPr>
            </w:pPr>
          </w:p>
        </w:tc>
        <w:tc>
          <w:tcPr>
            <w:tcW w:w="9320" w:type="dxa"/>
          </w:tcPr>
          <w:p w14:paraId="59E674E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E3FFB9" w14:textId="77777777" w:rsidTr="00F33256">
        <w:tc>
          <w:tcPr>
            <w:tcW w:w="1559" w:type="dxa"/>
          </w:tcPr>
          <w:p w14:paraId="709B550B" w14:textId="77777777" w:rsidR="00C63E25" w:rsidRPr="00350027" w:rsidRDefault="00C63E25" w:rsidP="00F33256">
            <w:pPr>
              <w:rPr>
                <w:rFonts w:asciiTheme="minorHAnsi" w:hAnsiTheme="minorHAnsi"/>
                <w:i/>
                <w:iCs/>
              </w:rPr>
            </w:pPr>
          </w:p>
        </w:tc>
        <w:tc>
          <w:tcPr>
            <w:tcW w:w="9320" w:type="dxa"/>
          </w:tcPr>
          <w:p w14:paraId="121A8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F189CF7" w14:textId="77777777" w:rsidTr="00F33256">
        <w:tc>
          <w:tcPr>
            <w:tcW w:w="1559" w:type="dxa"/>
          </w:tcPr>
          <w:p w14:paraId="2BD6317A" w14:textId="77777777" w:rsidR="00C63E25" w:rsidRPr="00350027" w:rsidRDefault="00C63E25" w:rsidP="00F33256">
            <w:pPr>
              <w:rPr>
                <w:rFonts w:asciiTheme="minorHAnsi" w:hAnsiTheme="minorHAnsi"/>
                <w:i/>
                <w:iCs/>
              </w:rPr>
            </w:pPr>
          </w:p>
        </w:tc>
        <w:tc>
          <w:tcPr>
            <w:tcW w:w="9320" w:type="dxa"/>
          </w:tcPr>
          <w:p w14:paraId="5334E3E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4A8D77" w14:textId="77777777" w:rsidR="00C63E25" w:rsidRPr="00350027" w:rsidRDefault="00C63E25" w:rsidP="00C63E25">
      <w:pPr>
        <w:rPr>
          <w:rFonts w:asciiTheme="minorHAnsi" w:hAnsiTheme="minorHAnsi"/>
        </w:rPr>
      </w:pPr>
    </w:p>
    <w:p w14:paraId="6D21F0F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BAC8A32" w14:textId="77777777" w:rsidTr="00F33256">
        <w:tc>
          <w:tcPr>
            <w:tcW w:w="1559" w:type="dxa"/>
          </w:tcPr>
          <w:p w14:paraId="4A26DCD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MRJ_SCU_STC_SRS_1088</w:t>
            </w:r>
          </w:p>
        </w:tc>
        <w:tc>
          <w:tcPr>
            <w:tcW w:w="9320" w:type="dxa"/>
          </w:tcPr>
          <w:p w14:paraId="4FF2461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 ADC messages from DMCB in the format of Label 206 (ADC) specified in Table 6.5-14 with a Source/Destination Identifier set to Left ADC</w:t>
            </w:r>
          </w:p>
          <w:p w14:paraId="1C76FBF4" w14:textId="77777777" w:rsidR="00C63E25" w:rsidRPr="00350027" w:rsidRDefault="00C63E25" w:rsidP="00F33256">
            <w:pPr>
              <w:rPr>
                <w:rFonts w:asciiTheme="minorHAnsi" w:hAnsiTheme="minorHAnsi"/>
                <w:i/>
                <w:iCs/>
              </w:rPr>
            </w:pPr>
          </w:p>
        </w:tc>
      </w:tr>
      <w:tr w:rsidR="00C63E25" w:rsidRPr="00350027" w14:paraId="5C0569A3" w14:textId="77777777" w:rsidTr="00F33256">
        <w:tc>
          <w:tcPr>
            <w:tcW w:w="1559" w:type="dxa"/>
          </w:tcPr>
          <w:p w14:paraId="453E6FBD" w14:textId="77777777" w:rsidR="00C63E25" w:rsidRPr="00350027" w:rsidRDefault="00C63E25" w:rsidP="00F33256">
            <w:pPr>
              <w:rPr>
                <w:rFonts w:asciiTheme="minorHAnsi" w:hAnsiTheme="minorHAnsi"/>
                <w:i/>
                <w:iCs/>
              </w:rPr>
            </w:pPr>
          </w:p>
        </w:tc>
        <w:tc>
          <w:tcPr>
            <w:tcW w:w="9320" w:type="dxa"/>
          </w:tcPr>
          <w:p w14:paraId="07517B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8BFD5BF" w14:textId="77777777" w:rsidTr="00F33256">
        <w:tc>
          <w:tcPr>
            <w:tcW w:w="1559" w:type="dxa"/>
          </w:tcPr>
          <w:p w14:paraId="56B279D7" w14:textId="77777777" w:rsidR="00C63E25" w:rsidRPr="00350027" w:rsidRDefault="00C63E25" w:rsidP="00F33256">
            <w:pPr>
              <w:rPr>
                <w:rFonts w:asciiTheme="minorHAnsi" w:hAnsiTheme="minorHAnsi"/>
                <w:i/>
                <w:iCs/>
              </w:rPr>
            </w:pPr>
          </w:p>
        </w:tc>
        <w:tc>
          <w:tcPr>
            <w:tcW w:w="9320" w:type="dxa"/>
          </w:tcPr>
          <w:p w14:paraId="17F90EF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0E85CC1" w14:textId="77777777" w:rsidTr="00F33256">
        <w:tc>
          <w:tcPr>
            <w:tcW w:w="1559" w:type="dxa"/>
          </w:tcPr>
          <w:p w14:paraId="0277ED30" w14:textId="77777777" w:rsidR="00C63E25" w:rsidRPr="00350027" w:rsidRDefault="00C63E25" w:rsidP="00F33256">
            <w:pPr>
              <w:rPr>
                <w:rFonts w:asciiTheme="minorHAnsi" w:hAnsiTheme="minorHAnsi"/>
                <w:i/>
                <w:iCs/>
              </w:rPr>
            </w:pPr>
          </w:p>
        </w:tc>
        <w:tc>
          <w:tcPr>
            <w:tcW w:w="9320" w:type="dxa"/>
          </w:tcPr>
          <w:p w14:paraId="4DD2F4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D3B2909" w14:textId="77777777" w:rsidR="00C63E25" w:rsidRPr="00350027" w:rsidRDefault="00C63E25" w:rsidP="00C63E25">
      <w:pPr>
        <w:rPr>
          <w:rFonts w:asciiTheme="minorHAnsi" w:hAnsiTheme="minorHAnsi"/>
        </w:rPr>
      </w:pPr>
    </w:p>
    <w:p w14:paraId="41A21EB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6274A07" w14:textId="77777777" w:rsidTr="00F33256">
        <w:tc>
          <w:tcPr>
            <w:tcW w:w="1559" w:type="dxa"/>
          </w:tcPr>
          <w:p w14:paraId="0380B07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MRJ_SCU_STC_SRS_144</w:t>
            </w:r>
          </w:p>
        </w:tc>
        <w:tc>
          <w:tcPr>
            <w:tcW w:w="9320" w:type="dxa"/>
          </w:tcPr>
          <w:p w14:paraId="7AFE8D3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R ADC Airspeed in the Computed Airspeed field in messages from DMCB in the format of Label 206 (ADC) specified in Table 6.5-14 with a Source/Destination Identifier set to Right ADC</w:t>
            </w:r>
          </w:p>
          <w:p w14:paraId="127D25FE" w14:textId="77777777" w:rsidR="00C63E25" w:rsidRPr="00350027" w:rsidRDefault="00C63E25" w:rsidP="00F33256">
            <w:pPr>
              <w:rPr>
                <w:rFonts w:asciiTheme="minorHAnsi" w:hAnsiTheme="minorHAnsi"/>
                <w:i/>
                <w:iCs/>
              </w:rPr>
            </w:pPr>
          </w:p>
        </w:tc>
      </w:tr>
      <w:tr w:rsidR="00C63E25" w:rsidRPr="00350027" w14:paraId="19103CF0" w14:textId="77777777" w:rsidTr="00F33256">
        <w:tc>
          <w:tcPr>
            <w:tcW w:w="1559" w:type="dxa"/>
          </w:tcPr>
          <w:p w14:paraId="0C4FD6B2" w14:textId="77777777" w:rsidR="00C63E25" w:rsidRPr="00350027" w:rsidRDefault="00C63E25" w:rsidP="00F33256">
            <w:pPr>
              <w:rPr>
                <w:rFonts w:asciiTheme="minorHAnsi" w:hAnsiTheme="minorHAnsi"/>
                <w:i/>
                <w:iCs/>
              </w:rPr>
            </w:pPr>
          </w:p>
        </w:tc>
        <w:tc>
          <w:tcPr>
            <w:tcW w:w="9320" w:type="dxa"/>
          </w:tcPr>
          <w:p w14:paraId="6DEC309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3485ADC" w14:textId="77777777" w:rsidTr="00F33256">
        <w:tc>
          <w:tcPr>
            <w:tcW w:w="1559" w:type="dxa"/>
          </w:tcPr>
          <w:p w14:paraId="1EFE8C3F" w14:textId="77777777" w:rsidR="00C63E25" w:rsidRPr="00350027" w:rsidRDefault="00C63E25" w:rsidP="00F33256">
            <w:pPr>
              <w:rPr>
                <w:rFonts w:asciiTheme="minorHAnsi" w:hAnsiTheme="minorHAnsi"/>
                <w:i/>
                <w:iCs/>
              </w:rPr>
            </w:pPr>
          </w:p>
        </w:tc>
        <w:tc>
          <w:tcPr>
            <w:tcW w:w="9320" w:type="dxa"/>
          </w:tcPr>
          <w:p w14:paraId="265704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2ABED72" w14:textId="77777777" w:rsidTr="00F33256">
        <w:tc>
          <w:tcPr>
            <w:tcW w:w="1559" w:type="dxa"/>
          </w:tcPr>
          <w:p w14:paraId="39D29751" w14:textId="77777777" w:rsidR="00C63E25" w:rsidRPr="00350027" w:rsidRDefault="00C63E25" w:rsidP="00F33256">
            <w:pPr>
              <w:rPr>
                <w:rFonts w:asciiTheme="minorHAnsi" w:hAnsiTheme="minorHAnsi"/>
                <w:i/>
                <w:iCs/>
              </w:rPr>
            </w:pPr>
          </w:p>
        </w:tc>
        <w:tc>
          <w:tcPr>
            <w:tcW w:w="9320" w:type="dxa"/>
          </w:tcPr>
          <w:p w14:paraId="5F03DFC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8C0EB56" w14:textId="77777777" w:rsidR="00C63E25" w:rsidRPr="00350027" w:rsidRDefault="00C63E25" w:rsidP="00C63E25">
      <w:pPr>
        <w:rPr>
          <w:rFonts w:asciiTheme="minorHAnsi" w:hAnsiTheme="minorHAnsi"/>
        </w:rPr>
      </w:pPr>
    </w:p>
    <w:p w14:paraId="6C10E93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F7B650E" w14:textId="77777777" w:rsidTr="00F33256">
        <w:tc>
          <w:tcPr>
            <w:tcW w:w="1559" w:type="dxa"/>
          </w:tcPr>
          <w:p w14:paraId="5FCF5B1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MRJ_SCU_STC_SRS_160</w:t>
            </w:r>
          </w:p>
        </w:tc>
        <w:tc>
          <w:tcPr>
            <w:tcW w:w="9320" w:type="dxa"/>
          </w:tcPr>
          <w:p w14:paraId="30E73EA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the following power-up defaults for Airspeed data:</w:t>
            </w:r>
          </w:p>
          <w:p w14:paraId="325C5634"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 = 0 kts</w:t>
            </w:r>
          </w:p>
          <w:p w14:paraId="1B63DD30"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AirspeedA_Not_Valid = TRUE</w:t>
            </w:r>
          </w:p>
          <w:p w14:paraId="61293B2D"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AirspeedB_Not_Valid = TRUE</w:t>
            </w:r>
          </w:p>
          <w:p w14:paraId="05D004CB" w14:textId="77777777" w:rsidR="00C63E25" w:rsidRPr="00350027" w:rsidRDefault="00C63E25" w:rsidP="00C63E25">
            <w:pPr>
              <w:numPr>
                <w:ilvl w:val="0"/>
                <w:numId w:val="2"/>
              </w:numPr>
              <w:rPr>
                <w:rFonts w:asciiTheme="minorHAnsi" w:hAnsiTheme="minorHAnsi"/>
              </w:rPr>
            </w:pPr>
            <w:r w:rsidRPr="00350027">
              <w:rPr>
                <w:rFonts w:asciiTheme="minorHAnsi" w:hAnsiTheme="minorHAnsi"/>
              </w:rPr>
              <w:t>Airspeed_Not_Valid = TRUE</w:t>
            </w:r>
          </w:p>
          <w:p w14:paraId="18549240" w14:textId="77777777" w:rsidR="00C63E25" w:rsidRPr="00350027" w:rsidRDefault="00C63E25" w:rsidP="00F33256">
            <w:pPr>
              <w:rPr>
                <w:rFonts w:asciiTheme="minorHAnsi" w:hAnsiTheme="minorHAnsi"/>
                <w:i/>
                <w:iCs/>
              </w:rPr>
            </w:pPr>
          </w:p>
        </w:tc>
      </w:tr>
      <w:tr w:rsidR="00C63E25" w:rsidRPr="00350027" w14:paraId="0A117F71" w14:textId="77777777" w:rsidTr="00F33256">
        <w:tc>
          <w:tcPr>
            <w:tcW w:w="1559" w:type="dxa"/>
          </w:tcPr>
          <w:p w14:paraId="3BE0D90D" w14:textId="77777777" w:rsidR="00C63E25" w:rsidRPr="00350027" w:rsidRDefault="00C63E25" w:rsidP="00F33256">
            <w:pPr>
              <w:rPr>
                <w:rFonts w:asciiTheme="minorHAnsi" w:hAnsiTheme="minorHAnsi"/>
                <w:i/>
                <w:iCs/>
              </w:rPr>
            </w:pPr>
          </w:p>
        </w:tc>
        <w:tc>
          <w:tcPr>
            <w:tcW w:w="9320" w:type="dxa"/>
          </w:tcPr>
          <w:p w14:paraId="3BF3911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031014" w14:textId="77777777" w:rsidTr="00F33256">
        <w:tc>
          <w:tcPr>
            <w:tcW w:w="1559" w:type="dxa"/>
          </w:tcPr>
          <w:p w14:paraId="5C52B6FD" w14:textId="77777777" w:rsidR="00C63E25" w:rsidRPr="00350027" w:rsidRDefault="00C63E25" w:rsidP="00F33256">
            <w:pPr>
              <w:rPr>
                <w:rFonts w:asciiTheme="minorHAnsi" w:hAnsiTheme="minorHAnsi"/>
                <w:i/>
                <w:iCs/>
              </w:rPr>
            </w:pPr>
          </w:p>
        </w:tc>
        <w:tc>
          <w:tcPr>
            <w:tcW w:w="9320" w:type="dxa"/>
          </w:tcPr>
          <w:p w14:paraId="6C42F6C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895AD2D" w14:textId="77777777" w:rsidTr="00F33256">
        <w:tc>
          <w:tcPr>
            <w:tcW w:w="1559" w:type="dxa"/>
          </w:tcPr>
          <w:p w14:paraId="708CC7F9" w14:textId="77777777" w:rsidR="00C63E25" w:rsidRPr="00350027" w:rsidRDefault="00C63E25" w:rsidP="00F33256">
            <w:pPr>
              <w:rPr>
                <w:rFonts w:asciiTheme="minorHAnsi" w:hAnsiTheme="minorHAnsi"/>
                <w:i/>
                <w:iCs/>
              </w:rPr>
            </w:pPr>
          </w:p>
        </w:tc>
        <w:tc>
          <w:tcPr>
            <w:tcW w:w="9320" w:type="dxa"/>
          </w:tcPr>
          <w:p w14:paraId="63E08D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1217468" w14:textId="77777777" w:rsidR="00C63E25" w:rsidRPr="00350027" w:rsidRDefault="00C63E25" w:rsidP="00C63E25">
      <w:pPr>
        <w:rPr>
          <w:rFonts w:asciiTheme="minorHAnsi" w:hAnsiTheme="minorHAnsi"/>
        </w:rPr>
      </w:pPr>
    </w:p>
    <w:p w14:paraId="5B7BAA8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34528DE" w14:textId="77777777" w:rsidTr="00F33256">
        <w:tc>
          <w:tcPr>
            <w:tcW w:w="1559" w:type="dxa"/>
          </w:tcPr>
          <w:p w14:paraId="324AA4D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MRJ_SCU_STC_SRS_1089</w:t>
            </w:r>
          </w:p>
        </w:tc>
        <w:tc>
          <w:tcPr>
            <w:tcW w:w="9320" w:type="dxa"/>
          </w:tcPr>
          <w:p w14:paraId="74A36A4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AirspeedA according to the following logic:</w:t>
            </w:r>
          </w:p>
          <w:p w14:paraId="3C3033C1" w14:textId="77777777" w:rsidR="00C63E25" w:rsidRPr="00350027" w:rsidRDefault="00C63E25" w:rsidP="00F33256">
            <w:pPr>
              <w:rPr>
                <w:rFonts w:asciiTheme="minorHAnsi" w:hAnsiTheme="minorHAnsi"/>
              </w:rPr>
            </w:pPr>
            <w:r w:rsidRPr="00350027">
              <w:rPr>
                <w:rFonts w:asciiTheme="minorHAnsi" w:hAnsiTheme="minorHAnsi"/>
              </w:rPr>
              <w:t>Set AirspeedA = 0</w:t>
            </w:r>
          </w:p>
          <w:p w14:paraId="203E3B92" w14:textId="77777777" w:rsidR="00C63E25" w:rsidRPr="00350027" w:rsidRDefault="00C63E25" w:rsidP="00F33256">
            <w:pPr>
              <w:rPr>
                <w:rFonts w:asciiTheme="minorHAnsi" w:hAnsiTheme="minorHAnsi"/>
              </w:rPr>
            </w:pPr>
            <w:r w:rsidRPr="00350027">
              <w:rPr>
                <w:rFonts w:asciiTheme="minorHAnsi" w:hAnsiTheme="minorHAnsi"/>
              </w:rPr>
              <w:t xml:space="preserve">IF 2 or more out of [A_DMC_9 ISI Monitor Status, </w:t>
            </w:r>
          </w:p>
          <w:p w14:paraId="0E801C52" w14:textId="77777777" w:rsidR="00C63E25" w:rsidRPr="00350027" w:rsidRDefault="00C63E25" w:rsidP="00F33256">
            <w:pPr>
              <w:rPr>
                <w:rFonts w:asciiTheme="minorHAnsi" w:hAnsiTheme="minorHAnsi"/>
              </w:rPr>
            </w:pPr>
            <w:r w:rsidRPr="00350027">
              <w:rPr>
                <w:rFonts w:asciiTheme="minorHAnsi" w:hAnsiTheme="minorHAnsi"/>
              </w:rPr>
              <w:t xml:space="preserve">                                    A_DMC_9 LADC Monitor Status,</w:t>
            </w:r>
          </w:p>
          <w:p w14:paraId="63CB25D1" w14:textId="77777777" w:rsidR="00C63E25" w:rsidRPr="00350027" w:rsidRDefault="00C63E25" w:rsidP="00F33256">
            <w:pPr>
              <w:rPr>
                <w:rFonts w:asciiTheme="minorHAnsi" w:hAnsiTheme="minorHAnsi"/>
              </w:rPr>
            </w:pPr>
            <w:r w:rsidRPr="00350027">
              <w:rPr>
                <w:rFonts w:asciiTheme="minorHAnsi" w:hAnsiTheme="minorHAnsi"/>
              </w:rPr>
              <w:t xml:space="preserve">                                    A_DMC_9 RADC Monitor Status] = TRUE </w:t>
            </w:r>
          </w:p>
          <w:p w14:paraId="0376AD54" w14:textId="77777777" w:rsidR="00C63E25" w:rsidRPr="00350027" w:rsidRDefault="00C63E25" w:rsidP="00F33256">
            <w:pPr>
              <w:rPr>
                <w:rFonts w:asciiTheme="minorHAnsi" w:hAnsiTheme="minorHAnsi"/>
              </w:rPr>
            </w:pPr>
            <w:r w:rsidRPr="00350027">
              <w:rPr>
                <w:rFonts w:asciiTheme="minorHAnsi" w:hAnsiTheme="minorHAnsi"/>
              </w:rPr>
              <w:t>THEN</w:t>
            </w:r>
          </w:p>
          <w:p w14:paraId="7AE4204A"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1CB7C09A" w14:textId="77777777" w:rsidR="00C63E25" w:rsidRPr="00350027" w:rsidRDefault="00C63E25" w:rsidP="00F33256">
            <w:pPr>
              <w:rPr>
                <w:rFonts w:asciiTheme="minorHAnsi" w:hAnsiTheme="minorHAnsi"/>
              </w:rPr>
            </w:pPr>
          </w:p>
          <w:p w14:paraId="5064A864" w14:textId="77777777" w:rsidR="00C63E25" w:rsidRPr="00350027" w:rsidRDefault="00C63E25" w:rsidP="00F33256">
            <w:pPr>
              <w:rPr>
                <w:rFonts w:asciiTheme="minorHAnsi" w:hAnsiTheme="minorHAnsi"/>
              </w:rPr>
            </w:pPr>
            <w:r w:rsidRPr="00350027">
              <w:rPr>
                <w:rFonts w:asciiTheme="minorHAnsi" w:hAnsiTheme="minorHAnsi"/>
              </w:rPr>
              <w:t xml:space="preserve">ELSE IF 1 out of [A_DMC_9 ISI Monitor Status, </w:t>
            </w:r>
          </w:p>
          <w:p w14:paraId="409CD301" w14:textId="77777777" w:rsidR="00C63E25" w:rsidRPr="00350027" w:rsidRDefault="00C63E25" w:rsidP="00F33256">
            <w:pPr>
              <w:rPr>
                <w:rFonts w:asciiTheme="minorHAnsi" w:hAnsiTheme="minorHAnsi"/>
              </w:rPr>
            </w:pPr>
            <w:r w:rsidRPr="00350027">
              <w:rPr>
                <w:rFonts w:asciiTheme="minorHAnsi" w:hAnsiTheme="minorHAnsi"/>
              </w:rPr>
              <w:t xml:space="preserve">                              A_DMC_9 LADC Monitor Status,</w:t>
            </w:r>
          </w:p>
          <w:p w14:paraId="5B579C90" w14:textId="77777777" w:rsidR="00C63E25" w:rsidRPr="00350027" w:rsidRDefault="00C63E25" w:rsidP="00F33256">
            <w:pPr>
              <w:rPr>
                <w:rFonts w:asciiTheme="minorHAnsi" w:hAnsiTheme="minorHAnsi"/>
              </w:rPr>
            </w:pPr>
            <w:r w:rsidRPr="00350027">
              <w:rPr>
                <w:rFonts w:asciiTheme="minorHAnsi" w:hAnsiTheme="minorHAnsi"/>
              </w:rPr>
              <w:t xml:space="preserve">                              A_DMC_9 RADC Monitor Status] = TRUE </w:t>
            </w:r>
          </w:p>
          <w:p w14:paraId="4B1E19ED" w14:textId="77777777" w:rsidR="00C63E25" w:rsidRPr="00350027" w:rsidRDefault="00C63E25" w:rsidP="00F33256">
            <w:pPr>
              <w:rPr>
                <w:rFonts w:asciiTheme="minorHAnsi" w:hAnsiTheme="minorHAnsi"/>
              </w:rPr>
            </w:pPr>
            <w:r w:rsidRPr="00350027">
              <w:rPr>
                <w:rFonts w:asciiTheme="minorHAnsi" w:hAnsiTheme="minorHAnsi"/>
              </w:rPr>
              <w:t xml:space="preserve">THEN </w:t>
            </w:r>
          </w:p>
          <w:p w14:paraId="5CD57C3A" w14:textId="77777777" w:rsidR="00C63E25" w:rsidRPr="00350027" w:rsidRDefault="00C63E25" w:rsidP="00F33256">
            <w:pPr>
              <w:rPr>
                <w:rFonts w:asciiTheme="minorHAnsi" w:hAnsiTheme="minorHAnsi"/>
              </w:rPr>
            </w:pPr>
            <w:r w:rsidRPr="00350027">
              <w:rPr>
                <w:rFonts w:asciiTheme="minorHAnsi" w:hAnsiTheme="minorHAnsi"/>
              </w:rPr>
              <w:t xml:space="preserve">      IF A_DMC_9 ISI Monitor Status = TRUE</w:t>
            </w:r>
          </w:p>
          <w:p w14:paraId="050BA2D4"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2A7245C1" w14:textId="77777777" w:rsidR="00C63E25" w:rsidRPr="00350027" w:rsidRDefault="00C63E25" w:rsidP="00F33256">
            <w:pPr>
              <w:rPr>
                <w:rFonts w:asciiTheme="minorHAnsi" w:hAnsiTheme="minorHAnsi"/>
              </w:rPr>
            </w:pPr>
            <w:r w:rsidRPr="00350027">
              <w:rPr>
                <w:rFonts w:asciiTheme="minorHAnsi" w:hAnsiTheme="minorHAnsi"/>
              </w:rPr>
              <w:t xml:space="preserve">            IF A_DMC_9 LADC and A_DMC_9 RADC Reasonableness Check Monitor Status = FALSE</w:t>
            </w:r>
          </w:p>
          <w:p w14:paraId="7CEAD36D"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57BE0664"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RADC Airspeed)</w:t>
            </w:r>
          </w:p>
          <w:p w14:paraId="300805AB"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3ECE34B5"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07C8D774"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3EFE2C7F"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END IF</w:t>
            </w:r>
          </w:p>
          <w:p w14:paraId="37FDD62F" w14:textId="77777777" w:rsidR="00C63E25" w:rsidRPr="00350027" w:rsidRDefault="00C63E25" w:rsidP="00F33256">
            <w:pPr>
              <w:rPr>
                <w:rFonts w:asciiTheme="minorHAnsi" w:hAnsiTheme="minorHAnsi"/>
              </w:rPr>
            </w:pPr>
            <w:r w:rsidRPr="00350027">
              <w:rPr>
                <w:rFonts w:asciiTheme="minorHAnsi" w:hAnsiTheme="minorHAnsi"/>
              </w:rPr>
              <w:t xml:space="preserve">      ELSE IF A_DMC_9 RADC Monitor Status = TRUE</w:t>
            </w:r>
          </w:p>
          <w:p w14:paraId="200E9EF2"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6BF46388" w14:textId="77777777" w:rsidR="00C63E25" w:rsidRPr="00350027" w:rsidRDefault="00C63E25" w:rsidP="00F33256">
            <w:pPr>
              <w:rPr>
                <w:rFonts w:asciiTheme="minorHAnsi" w:hAnsiTheme="minorHAnsi"/>
              </w:rPr>
            </w:pPr>
            <w:r w:rsidRPr="00350027">
              <w:rPr>
                <w:rFonts w:asciiTheme="minorHAnsi" w:hAnsiTheme="minorHAnsi"/>
              </w:rPr>
              <w:t xml:space="preserve">            IF A_DMC_9 LADC and A_DMC_9 ISI Reasonableness Check Monitor Status = FALSE</w:t>
            </w:r>
          </w:p>
          <w:p w14:paraId="199B4C66"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75CE9F6C"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ISI Airspeed)</w:t>
            </w:r>
          </w:p>
          <w:p w14:paraId="12C6DF2F"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726CC5B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51EB08A7"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40B7C79C"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5717673" w14:textId="77777777" w:rsidR="00C63E25" w:rsidRPr="00350027" w:rsidRDefault="00C63E25" w:rsidP="00F33256">
            <w:pPr>
              <w:rPr>
                <w:rFonts w:asciiTheme="minorHAnsi" w:hAnsiTheme="minorHAnsi"/>
              </w:rPr>
            </w:pPr>
            <w:r w:rsidRPr="00350027">
              <w:rPr>
                <w:rFonts w:asciiTheme="minorHAnsi" w:hAnsiTheme="minorHAnsi"/>
              </w:rPr>
              <w:t xml:space="preserve">     // Note: A_DMC_9 LADC Monitor Status = TRUE</w:t>
            </w:r>
          </w:p>
          <w:p w14:paraId="4CD9FE41" w14:textId="77777777" w:rsidR="00C63E25" w:rsidRPr="00350027" w:rsidRDefault="00C63E25" w:rsidP="00F33256">
            <w:pPr>
              <w:rPr>
                <w:rFonts w:asciiTheme="minorHAnsi" w:hAnsiTheme="minorHAnsi"/>
              </w:rPr>
            </w:pPr>
            <w:r w:rsidRPr="00350027">
              <w:rPr>
                <w:rFonts w:asciiTheme="minorHAnsi" w:hAnsiTheme="minorHAnsi"/>
              </w:rPr>
              <w:t xml:space="preserve">     ELSE  IF A_DMC_9 RADC and A_DMC_9 ISI Reasonableness Check Monitor Status = FALSE</w:t>
            </w:r>
          </w:p>
          <w:p w14:paraId="61FBF3B4"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9C13668"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RADC Airspeed, A_DMC_9 ISI Airspeed)</w:t>
            </w:r>
          </w:p>
          <w:p w14:paraId="2450EA7B"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4F403B1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E27A2FD"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01A4C89D"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29B0D686" w14:textId="77777777" w:rsidR="00C63E25" w:rsidRPr="00350027" w:rsidRDefault="00C63E25" w:rsidP="00F33256">
            <w:pPr>
              <w:rPr>
                <w:rFonts w:asciiTheme="minorHAnsi" w:hAnsiTheme="minorHAnsi"/>
              </w:rPr>
            </w:pPr>
          </w:p>
          <w:p w14:paraId="0022A1F6" w14:textId="77777777" w:rsidR="00C63E25" w:rsidRPr="00350027" w:rsidRDefault="00C63E25" w:rsidP="00F33256">
            <w:pPr>
              <w:rPr>
                <w:rFonts w:asciiTheme="minorHAnsi" w:hAnsiTheme="minorHAnsi"/>
              </w:rPr>
            </w:pPr>
            <w:r w:rsidRPr="00350027">
              <w:rPr>
                <w:rFonts w:asciiTheme="minorHAnsi" w:hAnsiTheme="minorHAnsi"/>
              </w:rPr>
              <w:t xml:space="preserve">                             // Note:  none out of [A_DMC_9 ISI Monitor Status, </w:t>
            </w:r>
          </w:p>
          <w:p w14:paraId="4BABF9B9" w14:textId="77777777" w:rsidR="00C63E25" w:rsidRPr="00350027" w:rsidRDefault="00C63E25" w:rsidP="00F33256">
            <w:pPr>
              <w:rPr>
                <w:rFonts w:asciiTheme="minorHAnsi" w:hAnsiTheme="minorHAnsi"/>
              </w:rPr>
            </w:pPr>
            <w:r w:rsidRPr="00350027">
              <w:rPr>
                <w:rFonts w:asciiTheme="minorHAnsi" w:hAnsiTheme="minorHAnsi"/>
              </w:rPr>
              <w:t xml:space="preserve">                             //                                     A_DMC_9 LADC Monitor Status,</w:t>
            </w:r>
          </w:p>
          <w:p w14:paraId="1F981BDE" w14:textId="77777777" w:rsidR="00C63E25" w:rsidRPr="00350027" w:rsidRDefault="00C63E25" w:rsidP="00F33256">
            <w:pPr>
              <w:rPr>
                <w:rFonts w:asciiTheme="minorHAnsi" w:hAnsiTheme="minorHAnsi"/>
              </w:rPr>
            </w:pPr>
            <w:r w:rsidRPr="00350027">
              <w:rPr>
                <w:rFonts w:asciiTheme="minorHAnsi" w:hAnsiTheme="minorHAnsi"/>
              </w:rPr>
              <w:t xml:space="preserve">                             //                                     A_DMC_9 RADC Monitor Status] = TRUE </w:t>
            </w:r>
          </w:p>
          <w:p w14:paraId="2971E22D" w14:textId="77777777" w:rsidR="00C63E25" w:rsidRPr="00350027" w:rsidRDefault="00C63E25" w:rsidP="00F33256">
            <w:pPr>
              <w:rPr>
                <w:rFonts w:asciiTheme="minorHAnsi" w:hAnsiTheme="minorHAnsi"/>
              </w:rPr>
            </w:pPr>
            <w:r w:rsidRPr="00350027">
              <w:rPr>
                <w:rFonts w:asciiTheme="minorHAnsi" w:hAnsiTheme="minorHAnsi"/>
              </w:rPr>
              <w:t xml:space="preserve">ELSE IF A_DMC_9 LADC and A_DMC_9 RADC and A_DMC_9 ISI Reasonableness Check Monitor Status = FALSE </w:t>
            </w:r>
          </w:p>
          <w:p w14:paraId="10FE999D" w14:textId="77777777" w:rsidR="00C63E25" w:rsidRPr="00350027" w:rsidRDefault="00C63E25" w:rsidP="00F33256">
            <w:pPr>
              <w:rPr>
                <w:rFonts w:asciiTheme="minorHAnsi" w:hAnsiTheme="minorHAnsi"/>
              </w:rPr>
            </w:pPr>
            <w:r w:rsidRPr="00350027">
              <w:rPr>
                <w:rFonts w:asciiTheme="minorHAnsi" w:hAnsiTheme="minorHAnsi"/>
              </w:rPr>
              <w:t xml:space="preserve">THEN </w:t>
            </w:r>
          </w:p>
          <w:p w14:paraId="1257D788"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RADC Airspeed, A_DMC_9 ISI Airspeed)</w:t>
            </w:r>
          </w:p>
          <w:p w14:paraId="4EF4386C"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0A257409" w14:textId="77777777" w:rsidR="00C63E25" w:rsidRPr="00350027" w:rsidRDefault="00C63E25" w:rsidP="00F33256">
            <w:pPr>
              <w:rPr>
                <w:rFonts w:asciiTheme="minorHAnsi" w:hAnsiTheme="minorHAnsi"/>
              </w:rPr>
            </w:pPr>
            <w:r w:rsidRPr="00350027">
              <w:rPr>
                <w:rFonts w:asciiTheme="minorHAnsi" w:hAnsiTheme="minorHAnsi"/>
              </w:rPr>
              <w:t>ELSE IF A_DMC_9 LADC and A_DMC_9 RADC Reasonableness Check Monitor Status = FALSE</w:t>
            </w:r>
          </w:p>
          <w:p w14:paraId="59E126DA" w14:textId="77777777" w:rsidR="00C63E25" w:rsidRPr="00350027" w:rsidRDefault="00C63E25" w:rsidP="00F33256">
            <w:pPr>
              <w:rPr>
                <w:rFonts w:asciiTheme="minorHAnsi" w:hAnsiTheme="minorHAnsi"/>
              </w:rPr>
            </w:pPr>
            <w:r w:rsidRPr="00350027">
              <w:rPr>
                <w:rFonts w:asciiTheme="minorHAnsi" w:hAnsiTheme="minorHAnsi"/>
              </w:rPr>
              <w:t>THEN</w:t>
            </w:r>
          </w:p>
          <w:p w14:paraId="2D9C7222"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RADC Airspeed)</w:t>
            </w:r>
          </w:p>
          <w:p w14:paraId="65D33C45"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73BC0C90" w14:textId="77777777" w:rsidR="00C63E25" w:rsidRPr="00350027" w:rsidRDefault="00C63E25" w:rsidP="00F33256">
            <w:pPr>
              <w:rPr>
                <w:rFonts w:asciiTheme="minorHAnsi" w:hAnsiTheme="minorHAnsi"/>
              </w:rPr>
            </w:pPr>
            <w:r w:rsidRPr="00350027">
              <w:rPr>
                <w:rFonts w:asciiTheme="minorHAnsi" w:hAnsiTheme="minorHAnsi"/>
              </w:rPr>
              <w:t>ELSE IF A_DMC_9 LADC and A_DMC_9 ISI Reasonableness Check Monitor Status = FALSE</w:t>
            </w:r>
          </w:p>
          <w:p w14:paraId="103AE6ED" w14:textId="77777777" w:rsidR="00C63E25" w:rsidRPr="00350027" w:rsidRDefault="00C63E25" w:rsidP="00F33256">
            <w:pPr>
              <w:rPr>
                <w:rFonts w:asciiTheme="minorHAnsi" w:hAnsiTheme="minorHAnsi"/>
              </w:rPr>
            </w:pPr>
            <w:r w:rsidRPr="00350027">
              <w:rPr>
                <w:rFonts w:asciiTheme="minorHAnsi" w:hAnsiTheme="minorHAnsi"/>
              </w:rPr>
              <w:t>THEN</w:t>
            </w:r>
          </w:p>
          <w:p w14:paraId="3EB9DA41"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LADC Airspeed, A_DMC_9 ISI Airspeed)</w:t>
            </w:r>
          </w:p>
          <w:p w14:paraId="7AF6C661"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68255E1D" w14:textId="77777777" w:rsidR="00C63E25" w:rsidRPr="00350027" w:rsidRDefault="00C63E25" w:rsidP="00F33256">
            <w:pPr>
              <w:rPr>
                <w:rFonts w:asciiTheme="minorHAnsi" w:hAnsiTheme="minorHAnsi"/>
              </w:rPr>
            </w:pPr>
            <w:r w:rsidRPr="00350027">
              <w:rPr>
                <w:rFonts w:asciiTheme="minorHAnsi" w:hAnsiTheme="minorHAnsi"/>
              </w:rPr>
              <w:t>ELSE IF A_DMC_9 RADC and A_DMC_9 ISI Reasonableness Check Monitor Status = FALSE</w:t>
            </w:r>
          </w:p>
          <w:p w14:paraId="7C986782" w14:textId="77777777" w:rsidR="00C63E25" w:rsidRPr="00350027" w:rsidRDefault="00C63E25" w:rsidP="00F33256">
            <w:pPr>
              <w:rPr>
                <w:rFonts w:asciiTheme="minorHAnsi" w:hAnsiTheme="minorHAnsi"/>
              </w:rPr>
            </w:pPr>
            <w:r w:rsidRPr="00350027">
              <w:rPr>
                <w:rFonts w:asciiTheme="minorHAnsi" w:hAnsiTheme="minorHAnsi"/>
              </w:rPr>
              <w:t>THEN</w:t>
            </w:r>
          </w:p>
          <w:p w14:paraId="7DC7D26B" w14:textId="77777777" w:rsidR="00C63E25" w:rsidRPr="00350027" w:rsidRDefault="00C63E25" w:rsidP="00F33256">
            <w:pPr>
              <w:rPr>
                <w:rFonts w:asciiTheme="minorHAnsi" w:hAnsiTheme="minorHAnsi"/>
              </w:rPr>
            </w:pPr>
            <w:r w:rsidRPr="00350027">
              <w:rPr>
                <w:rFonts w:asciiTheme="minorHAnsi" w:hAnsiTheme="minorHAnsi"/>
              </w:rPr>
              <w:t xml:space="preserve">       Set AirspeedA to average of (A_DMC_9 RADC Airspeed, A_DMC_9 ISI Airspeed)</w:t>
            </w:r>
          </w:p>
          <w:p w14:paraId="75E05E29"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FALSE</w:t>
            </w:r>
          </w:p>
          <w:p w14:paraId="3B893E82" w14:textId="77777777" w:rsidR="00C63E25" w:rsidRPr="00350027" w:rsidRDefault="00C63E25" w:rsidP="00F33256">
            <w:pPr>
              <w:rPr>
                <w:rFonts w:asciiTheme="minorHAnsi" w:hAnsiTheme="minorHAnsi"/>
              </w:rPr>
            </w:pPr>
            <w:r w:rsidRPr="00350027">
              <w:rPr>
                <w:rFonts w:asciiTheme="minorHAnsi" w:hAnsiTheme="minorHAnsi"/>
              </w:rPr>
              <w:t>ELSE</w:t>
            </w:r>
          </w:p>
          <w:p w14:paraId="1B2FE58F" w14:textId="77777777" w:rsidR="00C63E25" w:rsidRPr="00350027" w:rsidRDefault="00C63E25" w:rsidP="00F33256">
            <w:pPr>
              <w:rPr>
                <w:rFonts w:asciiTheme="minorHAnsi" w:hAnsiTheme="minorHAnsi"/>
              </w:rPr>
            </w:pPr>
            <w:r w:rsidRPr="00350027">
              <w:rPr>
                <w:rFonts w:asciiTheme="minorHAnsi" w:hAnsiTheme="minorHAnsi"/>
              </w:rPr>
              <w:t xml:space="preserve">       Set AirspeedA_Not_Valid to TRUE</w:t>
            </w:r>
          </w:p>
          <w:p w14:paraId="17865ABF" w14:textId="77777777" w:rsidR="00C63E25" w:rsidRPr="00350027" w:rsidRDefault="00C63E25" w:rsidP="00F33256">
            <w:pPr>
              <w:rPr>
                <w:rFonts w:asciiTheme="minorHAnsi" w:hAnsiTheme="minorHAnsi"/>
              </w:rPr>
            </w:pPr>
            <w:r w:rsidRPr="00350027">
              <w:rPr>
                <w:rFonts w:asciiTheme="minorHAnsi" w:hAnsiTheme="minorHAnsi"/>
              </w:rPr>
              <w:t>END IF</w:t>
            </w:r>
          </w:p>
          <w:p w14:paraId="185402EB" w14:textId="77777777" w:rsidR="00C63E25" w:rsidRPr="00350027" w:rsidRDefault="00C63E25" w:rsidP="00F33256">
            <w:pPr>
              <w:rPr>
                <w:rFonts w:asciiTheme="minorHAnsi" w:hAnsiTheme="minorHAnsi"/>
              </w:rPr>
            </w:pPr>
          </w:p>
          <w:p w14:paraId="6A00A751" w14:textId="77777777" w:rsidR="00C63E25" w:rsidRPr="00350027" w:rsidRDefault="00C63E25" w:rsidP="00F33256">
            <w:pPr>
              <w:rPr>
                <w:rFonts w:asciiTheme="minorHAnsi" w:hAnsiTheme="minorHAnsi"/>
              </w:rPr>
            </w:pPr>
            <w:r w:rsidRPr="00350027">
              <w:rPr>
                <w:rFonts w:asciiTheme="minorHAnsi" w:hAnsiTheme="minorHAnsi"/>
              </w:rPr>
              <w:t>Where</w:t>
            </w:r>
          </w:p>
          <w:p w14:paraId="361FC63D" w14:textId="77777777" w:rsidR="00C63E25" w:rsidRPr="00350027" w:rsidRDefault="00C63E25" w:rsidP="00F33256">
            <w:pPr>
              <w:rPr>
                <w:rFonts w:asciiTheme="minorHAnsi" w:hAnsiTheme="minorHAnsi"/>
              </w:rPr>
            </w:pPr>
            <w:r w:rsidRPr="00350027">
              <w:rPr>
                <w:rFonts w:asciiTheme="minorHAnsi" w:hAnsiTheme="minorHAnsi"/>
              </w:rPr>
              <w:t>A_DMC_9 LADC Monitor Status is defined in MRJ_SCU_STC_SRS_811</w:t>
            </w:r>
          </w:p>
          <w:p w14:paraId="7C04D6A4" w14:textId="77777777" w:rsidR="00C63E25" w:rsidRPr="00350027" w:rsidRDefault="00C63E25" w:rsidP="00F33256">
            <w:pPr>
              <w:rPr>
                <w:rFonts w:asciiTheme="minorHAnsi" w:hAnsiTheme="minorHAnsi"/>
              </w:rPr>
            </w:pPr>
            <w:r w:rsidRPr="00350027">
              <w:rPr>
                <w:rFonts w:asciiTheme="minorHAnsi" w:hAnsiTheme="minorHAnsi"/>
              </w:rPr>
              <w:t>A_DMC_9 RADC Monitor Status is defined in MRJ_SCU_STC_SRS_1051</w:t>
            </w:r>
          </w:p>
          <w:p w14:paraId="60AB5287" w14:textId="77777777" w:rsidR="00C63E25" w:rsidRPr="00350027" w:rsidRDefault="00C63E25" w:rsidP="00F33256">
            <w:pPr>
              <w:rPr>
                <w:rFonts w:asciiTheme="minorHAnsi" w:hAnsiTheme="minorHAnsi"/>
              </w:rPr>
            </w:pPr>
            <w:r w:rsidRPr="00350027">
              <w:rPr>
                <w:rFonts w:asciiTheme="minorHAnsi" w:hAnsiTheme="minorHAnsi"/>
              </w:rPr>
              <w:t>A_DMC_9 ISI Monitor Status is defined in MRJ_SCU_STC_SRS_818</w:t>
            </w:r>
          </w:p>
          <w:p w14:paraId="2789F61D" w14:textId="77777777" w:rsidR="00C63E25" w:rsidRPr="00350027" w:rsidRDefault="00C63E25" w:rsidP="00F33256">
            <w:pPr>
              <w:rPr>
                <w:rFonts w:asciiTheme="minorHAnsi" w:hAnsiTheme="minorHAnsi"/>
              </w:rPr>
            </w:pPr>
            <w:r w:rsidRPr="00350027">
              <w:rPr>
                <w:rFonts w:asciiTheme="minorHAnsi" w:hAnsiTheme="minorHAnsi"/>
              </w:rPr>
              <w:t>A_DMC_9 LADC and A_DMC_9 RADC Reasonableness Check Monitor Status is defined in MRJ_SCU_STC_SRS_1067</w:t>
            </w:r>
          </w:p>
          <w:p w14:paraId="72B36DAE" w14:textId="77777777" w:rsidR="00C63E25" w:rsidRPr="00350027" w:rsidRDefault="00C63E25" w:rsidP="00F33256">
            <w:pPr>
              <w:rPr>
                <w:rFonts w:asciiTheme="minorHAnsi" w:hAnsiTheme="minorHAnsi"/>
              </w:rPr>
            </w:pPr>
            <w:r w:rsidRPr="00350027">
              <w:rPr>
                <w:rFonts w:asciiTheme="minorHAnsi" w:hAnsiTheme="minorHAnsi"/>
              </w:rPr>
              <w:t>A_DMC_9 LADC and A_DMC_9 ISI Reasonableness Check Monitor Status is defined in MRJ_SCU_STC_SRS_1179</w:t>
            </w:r>
          </w:p>
          <w:p w14:paraId="6883A06C" w14:textId="77777777" w:rsidR="00C63E25" w:rsidRPr="00350027" w:rsidRDefault="00C63E25" w:rsidP="00F33256">
            <w:pPr>
              <w:rPr>
                <w:rFonts w:asciiTheme="minorHAnsi" w:hAnsiTheme="minorHAnsi"/>
              </w:rPr>
            </w:pPr>
            <w:r w:rsidRPr="00350027">
              <w:rPr>
                <w:rFonts w:asciiTheme="minorHAnsi" w:hAnsiTheme="minorHAnsi"/>
              </w:rPr>
              <w:t>A_DMC_9 RADC and A_DMC_9 ISI Reasonableness Check Monitor Status is defined in MRJ_SCU_STC_SRS_1180</w:t>
            </w:r>
          </w:p>
          <w:p w14:paraId="1CAE44F3" w14:textId="77777777" w:rsidR="00C63E25" w:rsidRPr="00350027" w:rsidRDefault="00C63E25" w:rsidP="00F33256">
            <w:pPr>
              <w:rPr>
                <w:rFonts w:asciiTheme="minorHAnsi" w:hAnsiTheme="minorHAnsi"/>
              </w:rPr>
            </w:pPr>
            <w:r w:rsidRPr="00350027">
              <w:rPr>
                <w:rFonts w:asciiTheme="minorHAnsi" w:hAnsiTheme="minorHAnsi"/>
              </w:rPr>
              <w:t>A_DMC_9 LADC and A_DMC_9 RADC and A_DMC_9 ISI Reasonableness Check Monitor Status is defined in MRJ_SCU_STC_SRS_1178</w:t>
            </w:r>
          </w:p>
          <w:p w14:paraId="6497DF77" w14:textId="77777777" w:rsidR="00C63E25" w:rsidRPr="00350027" w:rsidRDefault="00C63E25" w:rsidP="00F33256">
            <w:pPr>
              <w:rPr>
                <w:rFonts w:asciiTheme="minorHAnsi" w:hAnsiTheme="minorHAnsi"/>
              </w:rPr>
            </w:pPr>
            <w:r w:rsidRPr="00350027">
              <w:rPr>
                <w:rFonts w:asciiTheme="minorHAnsi" w:hAnsiTheme="minorHAnsi"/>
              </w:rPr>
              <w:lastRenderedPageBreak/>
              <w:t>A_DMC_9 LADC Airspeed is defined in MRJ_SCU_STC_SRS_135</w:t>
            </w:r>
          </w:p>
          <w:p w14:paraId="3164B31F" w14:textId="77777777" w:rsidR="00C63E25" w:rsidRPr="00350027" w:rsidRDefault="00C63E25" w:rsidP="00F33256">
            <w:pPr>
              <w:rPr>
                <w:rFonts w:asciiTheme="minorHAnsi" w:hAnsiTheme="minorHAnsi"/>
              </w:rPr>
            </w:pPr>
            <w:r w:rsidRPr="00350027">
              <w:rPr>
                <w:rFonts w:asciiTheme="minorHAnsi" w:hAnsiTheme="minorHAnsi"/>
              </w:rPr>
              <w:t>A_DMC_9 RADC Airspeed is defined in MRJ_SCU_STC_SRS_1087</w:t>
            </w:r>
          </w:p>
          <w:p w14:paraId="7F386C66" w14:textId="77777777" w:rsidR="00C63E25" w:rsidRPr="00350027" w:rsidRDefault="00C63E25" w:rsidP="00F33256">
            <w:pPr>
              <w:rPr>
                <w:rFonts w:asciiTheme="minorHAnsi" w:hAnsiTheme="minorHAnsi"/>
              </w:rPr>
            </w:pPr>
            <w:r w:rsidRPr="00350027">
              <w:rPr>
                <w:rFonts w:asciiTheme="minorHAnsi" w:hAnsiTheme="minorHAnsi"/>
              </w:rPr>
              <w:t>A_DMC_9 ISI Airspeed is defined in MRJ_SCU_STC_SRS_848</w:t>
            </w:r>
          </w:p>
          <w:p w14:paraId="32A3717A" w14:textId="77777777" w:rsidR="00C63E25" w:rsidRPr="00350027" w:rsidRDefault="00C63E25" w:rsidP="00F33256">
            <w:pPr>
              <w:rPr>
                <w:rFonts w:asciiTheme="minorHAnsi" w:hAnsiTheme="minorHAnsi"/>
                <w:i/>
                <w:iCs/>
              </w:rPr>
            </w:pPr>
          </w:p>
        </w:tc>
      </w:tr>
      <w:tr w:rsidR="00C63E25" w:rsidRPr="00350027" w14:paraId="691FDE5E" w14:textId="77777777" w:rsidTr="00F33256">
        <w:tc>
          <w:tcPr>
            <w:tcW w:w="1559" w:type="dxa"/>
          </w:tcPr>
          <w:p w14:paraId="4F3D946E" w14:textId="77777777" w:rsidR="00C63E25" w:rsidRPr="00350027" w:rsidRDefault="00C63E25" w:rsidP="00F33256">
            <w:pPr>
              <w:rPr>
                <w:rFonts w:asciiTheme="minorHAnsi" w:hAnsiTheme="minorHAnsi"/>
                <w:i/>
                <w:iCs/>
              </w:rPr>
            </w:pPr>
          </w:p>
        </w:tc>
        <w:tc>
          <w:tcPr>
            <w:tcW w:w="9320" w:type="dxa"/>
          </w:tcPr>
          <w:p w14:paraId="08741A4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63E647" w14:textId="77777777" w:rsidTr="00F33256">
        <w:tc>
          <w:tcPr>
            <w:tcW w:w="1559" w:type="dxa"/>
          </w:tcPr>
          <w:p w14:paraId="06A2A32E" w14:textId="77777777" w:rsidR="00C63E25" w:rsidRPr="00350027" w:rsidRDefault="00C63E25" w:rsidP="00F33256">
            <w:pPr>
              <w:rPr>
                <w:rFonts w:asciiTheme="minorHAnsi" w:hAnsiTheme="minorHAnsi"/>
                <w:i/>
                <w:iCs/>
              </w:rPr>
            </w:pPr>
          </w:p>
        </w:tc>
        <w:tc>
          <w:tcPr>
            <w:tcW w:w="9320" w:type="dxa"/>
          </w:tcPr>
          <w:p w14:paraId="285AC5D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D4A9BC2" w14:textId="77777777" w:rsidTr="00F33256">
        <w:tc>
          <w:tcPr>
            <w:tcW w:w="1559" w:type="dxa"/>
          </w:tcPr>
          <w:p w14:paraId="3C85F53B" w14:textId="77777777" w:rsidR="00C63E25" w:rsidRPr="00350027" w:rsidRDefault="00C63E25" w:rsidP="00F33256">
            <w:pPr>
              <w:rPr>
                <w:rFonts w:asciiTheme="minorHAnsi" w:hAnsiTheme="minorHAnsi"/>
                <w:i/>
                <w:iCs/>
              </w:rPr>
            </w:pPr>
          </w:p>
        </w:tc>
        <w:tc>
          <w:tcPr>
            <w:tcW w:w="9320" w:type="dxa"/>
          </w:tcPr>
          <w:p w14:paraId="7A1D9E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246594A" w14:textId="77777777" w:rsidR="00C63E25" w:rsidRPr="00350027" w:rsidRDefault="00C63E25" w:rsidP="00C63E25">
      <w:pPr>
        <w:rPr>
          <w:rFonts w:asciiTheme="minorHAnsi" w:hAnsiTheme="minorHAnsi"/>
        </w:rPr>
      </w:pPr>
    </w:p>
    <w:p w14:paraId="2FDC30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2F698FB" w14:textId="77777777" w:rsidTr="00F33256">
        <w:tc>
          <w:tcPr>
            <w:tcW w:w="1559" w:type="dxa"/>
          </w:tcPr>
          <w:p w14:paraId="2D3860B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MRJ_SCU_STC_SRS_1090</w:t>
            </w:r>
          </w:p>
        </w:tc>
        <w:tc>
          <w:tcPr>
            <w:tcW w:w="9320" w:type="dxa"/>
          </w:tcPr>
          <w:p w14:paraId="66E3FD4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AirspeedB according to the following logic:</w:t>
            </w:r>
          </w:p>
          <w:p w14:paraId="5378D66D" w14:textId="77777777" w:rsidR="00C63E25" w:rsidRPr="00350027" w:rsidRDefault="00C63E25" w:rsidP="00F33256">
            <w:pPr>
              <w:rPr>
                <w:rFonts w:asciiTheme="minorHAnsi" w:hAnsiTheme="minorHAnsi"/>
              </w:rPr>
            </w:pPr>
          </w:p>
          <w:p w14:paraId="5DC6E591" w14:textId="77777777" w:rsidR="00C63E25" w:rsidRPr="00350027" w:rsidRDefault="00C63E25" w:rsidP="00F33256">
            <w:pPr>
              <w:rPr>
                <w:rFonts w:asciiTheme="minorHAnsi" w:hAnsiTheme="minorHAnsi"/>
              </w:rPr>
            </w:pPr>
            <w:r w:rsidRPr="00350027">
              <w:rPr>
                <w:rFonts w:asciiTheme="minorHAnsi" w:hAnsiTheme="minorHAnsi"/>
              </w:rPr>
              <w:t>Set AirspeedB = 0</w:t>
            </w:r>
          </w:p>
          <w:p w14:paraId="3261E0F1" w14:textId="77777777" w:rsidR="00C63E25" w:rsidRPr="00350027" w:rsidRDefault="00C63E25" w:rsidP="00F33256">
            <w:pPr>
              <w:rPr>
                <w:rFonts w:asciiTheme="minorHAnsi" w:hAnsiTheme="minorHAnsi"/>
              </w:rPr>
            </w:pPr>
            <w:r w:rsidRPr="00350027">
              <w:rPr>
                <w:rFonts w:asciiTheme="minorHAnsi" w:hAnsiTheme="minorHAnsi"/>
              </w:rPr>
              <w:t xml:space="preserve">IF 2 or more out of [B_DMC_9 ISI Monitor Status, </w:t>
            </w:r>
          </w:p>
          <w:p w14:paraId="6FFF3B4A" w14:textId="77777777" w:rsidR="00C63E25" w:rsidRPr="00350027" w:rsidRDefault="00C63E25" w:rsidP="00F33256">
            <w:pPr>
              <w:rPr>
                <w:rFonts w:asciiTheme="minorHAnsi" w:hAnsiTheme="minorHAnsi"/>
              </w:rPr>
            </w:pPr>
            <w:r w:rsidRPr="00350027">
              <w:rPr>
                <w:rFonts w:asciiTheme="minorHAnsi" w:hAnsiTheme="minorHAnsi"/>
              </w:rPr>
              <w:t xml:space="preserve">                                    B_DMC_9 LADC Monitor Status,</w:t>
            </w:r>
          </w:p>
          <w:p w14:paraId="2D927980" w14:textId="77777777" w:rsidR="00C63E25" w:rsidRPr="00350027" w:rsidRDefault="00C63E25" w:rsidP="00F33256">
            <w:pPr>
              <w:rPr>
                <w:rFonts w:asciiTheme="minorHAnsi" w:hAnsiTheme="minorHAnsi"/>
              </w:rPr>
            </w:pPr>
            <w:r w:rsidRPr="00350027">
              <w:rPr>
                <w:rFonts w:asciiTheme="minorHAnsi" w:hAnsiTheme="minorHAnsi"/>
              </w:rPr>
              <w:t xml:space="preserve">                                    B_DMC_9 RADC Monitor Status] = TRUE </w:t>
            </w:r>
          </w:p>
          <w:p w14:paraId="674BE177" w14:textId="77777777" w:rsidR="00C63E25" w:rsidRPr="00350027" w:rsidRDefault="00C63E25" w:rsidP="00F33256">
            <w:pPr>
              <w:rPr>
                <w:rFonts w:asciiTheme="minorHAnsi" w:hAnsiTheme="minorHAnsi"/>
              </w:rPr>
            </w:pPr>
            <w:r w:rsidRPr="00350027">
              <w:rPr>
                <w:rFonts w:asciiTheme="minorHAnsi" w:hAnsiTheme="minorHAnsi"/>
              </w:rPr>
              <w:t>THEN</w:t>
            </w:r>
          </w:p>
          <w:p w14:paraId="65157462"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031ED1DC" w14:textId="77777777" w:rsidR="00C63E25" w:rsidRPr="00350027" w:rsidRDefault="00C63E25" w:rsidP="00F33256">
            <w:pPr>
              <w:rPr>
                <w:rFonts w:asciiTheme="minorHAnsi" w:hAnsiTheme="minorHAnsi"/>
              </w:rPr>
            </w:pPr>
          </w:p>
          <w:p w14:paraId="50659ADF" w14:textId="77777777" w:rsidR="00C63E25" w:rsidRPr="00350027" w:rsidRDefault="00C63E25" w:rsidP="00F33256">
            <w:pPr>
              <w:rPr>
                <w:rFonts w:asciiTheme="minorHAnsi" w:hAnsiTheme="minorHAnsi"/>
              </w:rPr>
            </w:pPr>
            <w:r w:rsidRPr="00350027">
              <w:rPr>
                <w:rFonts w:asciiTheme="minorHAnsi" w:hAnsiTheme="minorHAnsi"/>
              </w:rPr>
              <w:t xml:space="preserve">ELSE IF 1 out of [B_DMC_9 ISI Monitor Status, </w:t>
            </w:r>
          </w:p>
          <w:p w14:paraId="64F32E76" w14:textId="77777777" w:rsidR="00C63E25" w:rsidRPr="00350027" w:rsidRDefault="00C63E25" w:rsidP="00F33256">
            <w:pPr>
              <w:rPr>
                <w:rFonts w:asciiTheme="minorHAnsi" w:hAnsiTheme="minorHAnsi"/>
              </w:rPr>
            </w:pPr>
            <w:r w:rsidRPr="00350027">
              <w:rPr>
                <w:rFonts w:asciiTheme="minorHAnsi" w:hAnsiTheme="minorHAnsi"/>
              </w:rPr>
              <w:t xml:space="preserve">                              B_DMC_9 LADC Monitor Status,</w:t>
            </w:r>
          </w:p>
          <w:p w14:paraId="604A405A" w14:textId="77777777" w:rsidR="00C63E25" w:rsidRPr="00350027" w:rsidRDefault="00C63E25" w:rsidP="00F33256">
            <w:pPr>
              <w:rPr>
                <w:rFonts w:asciiTheme="minorHAnsi" w:hAnsiTheme="minorHAnsi"/>
              </w:rPr>
            </w:pPr>
            <w:r w:rsidRPr="00350027">
              <w:rPr>
                <w:rFonts w:asciiTheme="minorHAnsi" w:hAnsiTheme="minorHAnsi"/>
              </w:rPr>
              <w:t xml:space="preserve">                              B_DMC_9 RADC Monitor Status] = TRUE </w:t>
            </w:r>
          </w:p>
          <w:p w14:paraId="1B93B495" w14:textId="77777777" w:rsidR="00C63E25" w:rsidRPr="00350027" w:rsidRDefault="00C63E25" w:rsidP="00F33256">
            <w:pPr>
              <w:rPr>
                <w:rFonts w:asciiTheme="minorHAnsi" w:hAnsiTheme="minorHAnsi"/>
              </w:rPr>
            </w:pPr>
            <w:r w:rsidRPr="00350027">
              <w:rPr>
                <w:rFonts w:asciiTheme="minorHAnsi" w:hAnsiTheme="minorHAnsi"/>
              </w:rPr>
              <w:t xml:space="preserve">THEN </w:t>
            </w:r>
          </w:p>
          <w:p w14:paraId="0C838396" w14:textId="77777777" w:rsidR="00C63E25" w:rsidRPr="00350027" w:rsidRDefault="00C63E25" w:rsidP="00F33256">
            <w:pPr>
              <w:rPr>
                <w:rFonts w:asciiTheme="minorHAnsi" w:hAnsiTheme="minorHAnsi"/>
              </w:rPr>
            </w:pPr>
            <w:r w:rsidRPr="00350027">
              <w:rPr>
                <w:rFonts w:asciiTheme="minorHAnsi" w:hAnsiTheme="minorHAnsi"/>
              </w:rPr>
              <w:t xml:space="preserve">      IF B_DMC_9 ISI Monitor Status = TRUE</w:t>
            </w:r>
          </w:p>
          <w:p w14:paraId="2C5BC199"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571ED596" w14:textId="77777777" w:rsidR="00C63E25" w:rsidRPr="00350027" w:rsidRDefault="00C63E25" w:rsidP="00F33256">
            <w:pPr>
              <w:rPr>
                <w:rFonts w:asciiTheme="minorHAnsi" w:hAnsiTheme="minorHAnsi"/>
              </w:rPr>
            </w:pPr>
            <w:r w:rsidRPr="00350027">
              <w:rPr>
                <w:rFonts w:asciiTheme="minorHAnsi" w:hAnsiTheme="minorHAnsi"/>
              </w:rPr>
              <w:t xml:space="preserve">            IF B_DMC_9 LADC and B_DMC_9 RADC Reasonableness Check Monitor Status = FALSE</w:t>
            </w:r>
          </w:p>
          <w:p w14:paraId="54F4AE83"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9D7BB52"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RADC Airspeed)</w:t>
            </w:r>
          </w:p>
          <w:p w14:paraId="743A098F"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18DABCE"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304FD96"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51815828"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6A1FC940" w14:textId="77777777" w:rsidR="00C63E25" w:rsidRPr="00350027" w:rsidRDefault="00C63E25" w:rsidP="00F33256">
            <w:pPr>
              <w:rPr>
                <w:rFonts w:asciiTheme="minorHAnsi" w:hAnsiTheme="minorHAnsi"/>
              </w:rPr>
            </w:pPr>
            <w:r w:rsidRPr="00350027">
              <w:rPr>
                <w:rFonts w:asciiTheme="minorHAnsi" w:hAnsiTheme="minorHAnsi"/>
              </w:rPr>
              <w:t xml:space="preserve">      ELSE IF B_DMC_9 RADC Monitor Status = TRUE</w:t>
            </w:r>
          </w:p>
          <w:p w14:paraId="60788A78" w14:textId="77777777" w:rsidR="00C63E25" w:rsidRPr="00350027" w:rsidRDefault="00C63E25" w:rsidP="00F33256">
            <w:pPr>
              <w:rPr>
                <w:rFonts w:asciiTheme="minorHAnsi" w:hAnsiTheme="minorHAnsi"/>
              </w:rPr>
            </w:pPr>
            <w:r w:rsidRPr="00350027">
              <w:rPr>
                <w:rFonts w:asciiTheme="minorHAnsi" w:hAnsiTheme="minorHAnsi"/>
              </w:rPr>
              <w:t xml:space="preserve">       THEN </w:t>
            </w:r>
          </w:p>
          <w:p w14:paraId="0B64FEDB" w14:textId="77777777" w:rsidR="00C63E25" w:rsidRPr="00350027" w:rsidRDefault="00C63E25" w:rsidP="00F33256">
            <w:pPr>
              <w:rPr>
                <w:rFonts w:asciiTheme="minorHAnsi" w:hAnsiTheme="minorHAnsi"/>
              </w:rPr>
            </w:pPr>
            <w:r w:rsidRPr="00350027">
              <w:rPr>
                <w:rFonts w:asciiTheme="minorHAnsi" w:hAnsiTheme="minorHAnsi"/>
              </w:rPr>
              <w:t xml:space="preserve">             IF B_DMC_9 LADC and B_DMC_9 ISI Reasonableness Check Monitor Status = FALSE</w:t>
            </w:r>
          </w:p>
          <w:p w14:paraId="3C91C231"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3ED3B934"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ISI Airspeed)</w:t>
            </w:r>
          </w:p>
          <w:p w14:paraId="5B74CCD7"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2AE342DA"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B886A80"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6B6AB160"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772399E5" w14:textId="77777777" w:rsidR="00C63E25" w:rsidRPr="00350027" w:rsidRDefault="00C63E25" w:rsidP="00F33256">
            <w:pPr>
              <w:rPr>
                <w:rFonts w:asciiTheme="minorHAnsi" w:hAnsiTheme="minorHAnsi"/>
              </w:rPr>
            </w:pPr>
            <w:r w:rsidRPr="00350027">
              <w:rPr>
                <w:rFonts w:asciiTheme="minorHAnsi" w:hAnsiTheme="minorHAnsi"/>
              </w:rPr>
              <w:t xml:space="preserve">      ELSE          // Note: B_DMC_9 LADC Monitor Status = TRUE</w:t>
            </w:r>
          </w:p>
          <w:p w14:paraId="2BD3E74B" w14:textId="77777777" w:rsidR="00C63E25" w:rsidRPr="00350027" w:rsidRDefault="00C63E25" w:rsidP="00F33256">
            <w:pPr>
              <w:rPr>
                <w:rFonts w:asciiTheme="minorHAnsi" w:hAnsiTheme="minorHAnsi"/>
              </w:rPr>
            </w:pPr>
            <w:r w:rsidRPr="00350027">
              <w:rPr>
                <w:rFonts w:asciiTheme="minorHAnsi" w:hAnsiTheme="minorHAnsi"/>
              </w:rPr>
              <w:t xml:space="preserve">             IF B_DMC_9 RADC and B_DMC_9 ISI Reasonableness Check Monitor Status = FALSE</w:t>
            </w:r>
          </w:p>
          <w:p w14:paraId="7B5D00E2"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39F7D9BC"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RADC Airspeed, B_DMC_9 ISI Airspeed)</w:t>
            </w:r>
          </w:p>
          <w:p w14:paraId="7468D00B"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4023286"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13593AB0"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612D3D17"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1F8D7C51"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11E6E48E" w14:textId="77777777" w:rsidR="00C63E25" w:rsidRPr="00350027" w:rsidRDefault="00C63E25" w:rsidP="00F33256">
            <w:pPr>
              <w:rPr>
                <w:rFonts w:asciiTheme="minorHAnsi" w:hAnsiTheme="minorHAnsi"/>
              </w:rPr>
            </w:pPr>
          </w:p>
          <w:p w14:paraId="61DAC6BE" w14:textId="77777777" w:rsidR="00C63E25" w:rsidRPr="00350027" w:rsidRDefault="00C63E25" w:rsidP="00F33256">
            <w:pPr>
              <w:rPr>
                <w:rFonts w:asciiTheme="minorHAnsi" w:hAnsiTheme="minorHAnsi"/>
              </w:rPr>
            </w:pPr>
            <w:r w:rsidRPr="00350027">
              <w:rPr>
                <w:rFonts w:asciiTheme="minorHAnsi" w:hAnsiTheme="minorHAnsi"/>
              </w:rPr>
              <w:t xml:space="preserve">                             // Note:  none out of [B_DMC_9 ISI Monitor Status, </w:t>
            </w:r>
          </w:p>
          <w:p w14:paraId="210758D7" w14:textId="77777777" w:rsidR="00C63E25" w:rsidRPr="00350027" w:rsidRDefault="00C63E25" w:rsidP="00F33256">
            <w:pPr>
              <w:rPr>
                <w:rFonts w:asciiTheme="minorHAnsi" w:hAnsiTheme="minorHAnsi"/>
              </w:rPr>
            </w:pPr>
            <w:r w:rsidRPr="00350027">
              <w:rPr>
                <w:rFonts w:asciiTheme="minorHAnsi" w:hAnsiTheme="minorHAnsi"/>
              </w:rPr>
              <w:t xml:space="preserve">                             //                                     B_DMC_9 LADC Monitor Status,</w:t>
            </w:r>
          </w:p>
          <w:p w14:paraId="31E80693" w14:textId="77777777" w:rsidR="00C63E25" w:rsidRPr="00350027" w:rsidRDefault="00C63E25" w:rsidP="00F33256">
            <w:pPr>
              <w:rPr>
                <w:rFonts w:asciiTheme="minorHAnsi" w:hAnsiTheme="minorHAnsi"/>
              </w:rPr>
            </w:pPr>
            <w:r w:rsidRPr="00350027">
              <w:rPr>
                <w:rFonts w:asciiTheme="minorHAnsi" w:hAnsiTheme="minorHAnsi"/>
              </w:rPr>
              <w:t xml:space="preserve">                             //                                     B_DMC_9 RADC Monitor Status] = TRUE </w:t>
            </w:r>
          </w:p>
          <w:p w14:paraId="2D510068" w14:textId="77777777" w:rsidR="00C63E25" w:rsidRPr="00350027" w:rsidRDefault="00C63E25" w:rsidP="00F33256">
            <w:pPr>
              <w:rPr>
                <w:rFonts w:asciiTheme="minorHAnsi" w:hAnsiTheme="minorHAnsi"/>
              </w:rPr>
            </w:pPr>
            <w:r w:rsidRPr="00350027">
              <w:rPr>
                <w:rFonts w:asciiTheme="minorHAnsi" w:hAnsiTheme="minorHAnsi"/>
              </w:rPr>
              <w:t xml:space="preserve">ELSE IF B_DMC_9 LADC and B_DMC_9 RADC and B_DMC_9 ISI Reasonableness Check Monitor Status =FALSE </w:t>
            </w:r>
          </w:p>
          <w:p w14:paraId="178968CE" w14:textId="77777777" w:rsidR="00C63E25" w:rsidRPr="00350027" w:rsidRDefault="00C63E25" w:rsidP="00F33256">
            <w:pPr>
              <w:rPr>
                <w:rFonts w:asciiTheme="minorHAnsi" w:hAnsiTheme="minorHAnsi"/>
              </w:rPr>
            </w:pPr>
            <w:r w:rsidRPr="00350027">
              <w:rPr>
                <w:rFonts w:asciiTheme="minorHAnsi" w:hAnsiTheme="minorHAnsi"/>
              </w:rPr>
              <w:t>THEN</w:t>
            </w:r>
          </w:p>
          <w:p w14:paraId="0D866435"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Set AirspeedB to average of (B_DMC_9 LADC Airspeed, B_DMC_9 RADC Airspeed, B_DMC_9 ISI Airspeed)</w:t>
            </w:r>
          </w:p>
          <w:p w14:paraId="77BEEFA9"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2FD1F40" w14:textId="77777777" w:rsidR="00C63E25" w:rsidRPr="00350027" w:rsidRDefault="00C63E25" w:rsidP="00F33256">
            <w:pPr>
              <w:rPr>
                <w:rFonts w:asciiTheme="minorHAnsi" w:hAnsiTheme="minorHAnsi"/>
              </w:rPr>
            </w:pPr>
            <w:r w:rsidRPr="00350027">
              <w:rPr>
                <w:rFonts w:asciiTheme="minorHAnsi" w:hAnsiTheme="minorHAnsi"/>
              </w:rPr>
              <w:t>ELSE IF B_DMC_9 LADC and B_DMC_9 RADC Reasonableness Check Monitor Status = FALSE</w:t>
            </w:r>
          </w:p>
          <w:p w14:paraId="73A4DA00" w14:textId="77777777" w:rsidR="00C63E25" w:rsidRPr="00350027" w:rsidRDefault="00C63E25" w:rsidP="00F33256">
            <w:pPr>
              <w:rPr>
                <w:rFonts w:asciiTheme="minorHAnsi" w:hAnsiTheme="minorHAnsi"/>
              </w:rPr>
            </w:pPr>
            <w:r w:rsidRPr="00350027">
              <w:rPr>
                <w:rFonts w:asciiTheme="minorHAnsi" w:hAnsiTheme="minorHAnsi"/>
              </w:rPr>
              <w:t>THEN</w:t>
            </w:r>
          </w:p>
          <w:p w14:paraId="164C26AB"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RADC Airspeed)</w:t>
            </w:r>
          </w:p>
          <w:p w14:paraId="02741A8F"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3B2B8869" w14:textId="77777777" w:rsidR="00C63E25" w:rsidRPr="00350027" w:rsidRDefault="00C63E25" w:rsidP="00F33256">
            <w:pPr>
              <w:rPr>
                <w:rFonts w:asciiTheme="minorHAnsi" w:hAnsiTheme="minorHAnsi"/>
              </w:rPr>
            </w:pPr>
            <w:r w:rsidRPr="00350027">
              <w:rPr>
                <w:rFonts w:asciiTheme="minorHAnsi" w:hAnsiTheme="minorHAnsi"/>
              </w:rPr>
              <w:t>ELSE IF B_DMC_9 LADC and B_DMC_9 ISI Reasonableness Check Monitor Status = FALSE</w:t>
            </w:r>
          </w:p>
          <w:p w14:paraId="101D0149" w14:textId="77777777" w:rsidR="00C63E25" w:rsidRPr="00350027" w:rsidRDefault="00C63E25" w:rsidP="00F33256">
            <w:pPr>
              <w:rPr>
                <w:rFonts w:asciiTheme="minorHAnsi" w:hAnsiTheme="minorHAnsi"/>
              </w:rPr>
            </w:pPr>
            <w:r w:rsidRPr="00350027">
              <w:rPr>
                <w:rFonts w:asciiTheme="minorHAnsi" w:hAnsiTheme="minorHAnsi"/>
              </w:rPr>
              <w:t>THEN</w:t>
            </w:r>
          </w:p>
          <w:p w14:paraId="43C70F88"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LADC Airspeed, B_DMC_9 ISI Airspeed)</w:t>
            </w:r>
          </w:p>
          <w:p w14:paraId="46ABAF38"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436DD6E1" w14:textId="77777777" w:rsidR="00C63E25" w:rsidRPr="00350027" w:rsidRDefault="00C63E25" w:rsidP="00F33256">
            <w:pPr>
              <w:rPr>
                <w:rFonts w:asciiTheme="minorHAnsi" w:hAnsiTheme="minorHAnsi"/>
              </w:rPr>
            </w:pPr>
            <w:r w:rsidRPr="00350027">
              <w:rPr>
                <w:rFonts w:asciiTheme="minorHAnsi" w:hAnsiTheme="minorHAnsi"/>
              </w:rPr>
              <w:t>ELSE IF B_DMC_9 RADC and B_DMC_9 ISI Reasonableness Check Monitor Status = FALSE</w:t>
            </w:r>
          </w:p>
          <w:p w14:paraId="67D93FEA" w14:textId="77777777" w:rsidR="00C63E25" w:rsidRPr="00350027" w:rsidRDefault="00C63E25" w:rsidP="00F33256">
            <w:pPr>
              <w:rPr>
                <w:rFonts w:asciiTheme="minorHAnsi" w:hAnsiTheme="minorHAnsi"/>
              </w:rPr>
            </w:pPr>
            <w:r w:rsidRPr="00350027">
              <w:rPr>
                <w:rFonts w:asciiTheme="minorHAnsi" w:hAnsiTheme="minorHAnsi"/>
              </w:rPr>
              <w:t>THEN</w:t>
            </w:r>
          </w:p>
          <w:p w14:paraId="1475ED78" w14:textId="77777777" w:rsidR="00C63E25" w:rsidRPr="00350027" w:rsidRDefault="00C63E25" w:rsidP="00F33256">
            <w:pPr>
              <w:rPr>
                <w:rFonts w:asciiTheme="minorHAnsi" w:hAnsiTheme="minorHAnsi"/>
              </w:rPr>
            </w:pPr>
            <w:r w:rsidRPr="00350027">
              <w:rPr>
                <w:rFonts w:asciiTheme="minorHAnsi" w:hAnsiTheme="minorHAnsi"/>
              </w:rPr>
              <w:t xml:space="preserve">        Set AirspeedB to average of (B_DMC_9 RADC Airspeed, B_DMC_9 ISI Airspeed)</w:t>
            </w:r>
          </w:p>
          <w:p w14:paraId="0B23D8EF"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FALSE</w:t>
            </w:r>
          </w:p>
          <w:p w14:paraId="7945EF1C" w14:textId="77777777" w:rsidR="00C63E25" w:rsidRPr="00350027" w:rsidRDefault="00C63E25" w:rsidP="00F33256">
            <w:pPr>
              <w:rPr>
                <w:rFonts w:asciiTheme="minorHAnsi" w:hAnsiTheme="minorHAnsi"/>
              </w:rPr>
            </w:pPr>
            <w:r w:rsidRPr="00350027">
              <w:rPr>
                <w:rFonts w:asciiTheme="minorHAnsi" w:hAnsiTheme="minorHAnsi"/>
              </w:rPr>
              <w:t>ELSE</w:t>
            </w:r>
          </w:p>
          <w:p w14:paraId="0AF2FE69" w14:textId="77777777" w:rsidR="00C63E25" w:rsidRPr="00350027" w:rsidRDefault="00C63E25" w:rsidP="00F33256">
            <w:pPr>
              <w:rPr>
                <w:rFonts w:asciiTheme="minorHAnsi" w:hAnsiTheme="minorHAnsi"/>
              </w:rPr>
            </w:pPr>
            <w:r w:rsidRPr="00350027">
              <w:rPr>
                <w:rFonts w:asciiTheme="minorHAnsi" w:hAnsiTheme="minorHAnsi"/>
              </w:rPr>
              <w:t xml:space="preserve">        Set AirspeedB_Not_Valid to TRUE</w:t>
            </w:r>
          </w:p>
          <w:p w14:paraId="2716B1BA" w14:textId="77777777" w:rsidR="00C63E25" w:rsidRPr="00350027" w:rsidRDefault="00C63E25" w:rsidP="00F33256">
            <w:pPr>
              <w:rPr>
                <w:rFonts w:asciiTheme="minorHAnsi" w:hAnsiTheme="minorHAnsi"/>
              </w:rPr>
            </w:pPr>
            <w:r w:rsidRPr="00350027">
              <w:rPr>
                <w:rFonts w:asciiTheme="minorHAnsi" w:hAnsiTheme="minorHAnsi"/>
              </w:rPr>
              <w:t>END IF</w:t>
            </w:r>
          </w:p>
          <w:p w14:paraId="2CACED29" w14:textId="77777777" w:rsidR="00C63E25" w:rsidRPr="00350027" w:rsidRDefault="00C63E25" w:rsidP="00F33256">
            <w:pPr>
              <w:rPr>
                <w:rFonts w:asciiTheme="minorHAnsi" w:hAnsiTheme="minorHAnsi"/>
              </w:rPr>
            </w:pPr>
          </w:p>
          <w:p w14:paraId="01130767" w14:textId="77777777" w:rsidR="00C63E25" w:rsidRPr="00350027" w:rsidRDefault="00C63E25" w:rsidP="00F33256">
            <w:pPr>
              <w:rPr>
                <w:rFonts w:asciiTheme="minorHAnsi" w:hAnsiTheme="minorHAnsi"/>
              </w:rPr>
            </w:pPr>
            <w:r w:rsidRPr="00350027">
              <w:rPr>
                <w:rFonts w:asciiTheme="minorHAnsi" w:hAnsiTheme="minorHAnsi"/>
              </w:rPr>
              <w:t>Where</w:t>
            </w:r>
          </w:p>
          <w:p w14:paraId="520FB529" w14:textId="77777777" w:rsidR="00C63E25" w:rsidRPr="00350027" w:rsidRDefault="00C63E25" w:rsidP="00F33256">
            <w:pPr>
              <w:rPr>
                <w:rFonts w:asciiTheme="minorHAnsi" w:hAnsiTheme="minorHAnsi"/>
              </w:rPr>
            </w:pPr>
            <w:r w:rsidRPr="00350027">
              <w:rPr>
                <w:rFonts w:asciiTheme="minorHAnsi" w:hAnsiTheme="minorHAnsi"/>
              </w:rPr>
              <w:t>B_DMC_9 LADC Monitor Status is defined in MRJ_SCU_STC_SRS_1054</w:t>
            </w:r>
          </w:p>
          <w:p w14:paraId="3FA5CF52" w14:textId="77777777" w:rsidR="00C63E25" w:rsidRPr="00350027" w:rsidRDefault="00C63E25" w:rsidP="00F33256">
            <w:pPr>
              <w:rPr>
                <w:rFonts w:asciiTheme="minorHAnsi" w:hAnsiTheme="minorHAnsi"/>
              </w:rPr>
            </w:pPr>
            <w:r w:rsidRPr="00350027">
              <w:rPr>
                <w:rFonts w:asciiTheme="minorHAnsi" w:hAnsiTheme="minorHAnsi"/>
              </w:rPr>
              <w:t>B_DMC_9 RADC Monitor Status is defined in MRJ_SCU_STC_SRS_816</w:t>
            </w:r>
          </w:p>
          <w:p w14:paraId="570F5188" w14:textId="77777777" w:rsidR="00C63E25" w:rsidRPr="00350027" w:rsidRDefault="00C63E25" w:rsidP="00F33256">
            <w:pPr>
              <w:rPr>
                <w:rFonts w:asciiTheme="minorHAnsi" w:hAnsiTheme="minorHAnsi"/>
              </w:rPr>
            </w:pPr>
            <w:r w:rsidRPr="00350027">
              <w:rPr>
                <w:rFonts w:asciiTheme="minorHAnsi" w:hAnsiTheme="minorHAnsi"/>
              </w:rPr>
              <w:t>B_DMC_9 ISI Monitor Status is defined in MRJ_SCU_STC_SRS_813</w:t>
            </w:r>
          </w:p>
          <w:p w14:paraId="01B7B8F5" w14:textId="77777777" w:rsidR="00C63E25" w:rsidRPr="00350027" w:rsidRDefault="00C63E25" w:rsidP="00F33256">
            <w:pPr>
              <w:rPr>
                <w:rFonts w:asciiTheme="minorHAnsi" w:hAnsiTheme="minorHAnsi"/>
              </w:rPr>
            </w:pPr>
            <w:r w:rsidRPr="00350027">
              <w:rPr>
                <w:rFonts w:asciiTheme="minorHAnsi" w:hAnsiTheme="minorHAnsi"/>
              </w:rPr>
              <w:t xml:space="preserve">B_DMC_9 LADC and B_DMC_9 RADC Reasonableness Check Monitor Status is defined in MRJ_SCU_STC_SRS_ 1070                 </w:t>
            </w:r>
          </w:p>
          <w:p w14:paraId="003F4DB9" w14:textId="77777777" w:rsidR="00C63E25" w:rsidRPr="00350027" w:rsidRDefault="00C63E25" w:rsidP="00F33256">
            <w:pPr>
              <w:rPr>
                <w:rFonts w:asciiTheme="minorHAnsi" w:hAnsiTheme="minorHAnsi"/>
              </w:rPr>
            </w:pPr>
            <w:r w:rsidRPr="00350027">
              <w:rPr>
                <w:rFonts w:asciiTheme="minorHAnsi" w:hAnsiTheme="minorHAnsi"/>
              </w:rPr>
              <w:t>B_DMC_9 LADC and B_DMC_9 ISI Reasonableness Check Monitor Status is defined in MRJ_SCU_STC_SRS_1073</w:t>
            </w:r>
          </w:p>
          <w:p w14:paraId="179566F6" w14:textId="77777777" w:rsidR="00C63E25" w:rsidRPr="00350027" w:rsidRDefault="00C63E25" w:rsidP="00F33256">
            <w:pPr>
              <w:rPr>
                <w:rFonts w:asciiTheme="minorHAnsi" w:hAnsiTheme="minorHAnsi"/>
              </w:rPr>
            </w:pPr>
            <w:r w:rsidRPr="00350027">
              <w:rPr>
                <w:rFonts w:asciiTheme="minorHAnsi" w:hAnsiTheme="minorHAnsi"/>
              </w:rPr>
              <w:t>B_DMC_9 RADC and B_DMC_9 ISI Reasonableness Check Monitor Status is defined in MRJ_SCU_STC_SRS_1076</w:t>
            </w:r>
          </w:p>
          <w:p w14:paraId="599BB10B" w14:textId="77777777" w:rsidR="00C63E25" w:rsidRPr="00350027" w:rsidRDefault="00C63E25" w:rsidP="00F33256">
            <w:pPr>
              <w:rPr>
                <w:rFonts w:asciiTheme="minorHAnsi" w:hAnsiTheme="minorHAnsi"/>
              </w:rPr>
            </w:pPr>
            <w:r w:rsidRPr="00350027">
              <w:rPr>
                <w:rFonts w:asciiTheme="minorHAnsi" w:hAnsiTheme="minorHAnsi"/>
              </w:rPr>
              <w:t>B_DMC_9 LADC and B_DMC_9 RADC and B_DMC_9 ISI Reasonableness Check Monitor Status is defined in MRJ_SCU_STC_SRS_1085</w:t>
            </w:r>
          </w:p>
          <w:p w14:paraId="44E3E017" w14:textId="77777777" w:rsidR="00C63E25" w:rsidRPr="00350027" w:rsidRDefault="00C63E25" w:rsidP="00F33256">
            <w:pPr>
              <w:rPr>
                <w:rFonts w:asciiTheme="minorHAnsi" w:hAnsiTheme="minorHAnsi"/>
              </w:rPr>
            </w:pPr>
            <w:r w:rsidRPr="00350027">
              <w:rPr>
                <w:rFonts w:asciiTheme="minorHAnsi" w:hAnsiTheme="minorHAnsi"/>
              </w:rPr>
              <w:t>B_DMC_9 LADC Airspeed is defined in MRJ_SCU_STC_SRS_1088</w:t>
            </w:r>
          </w:p>
          <w:p w14:paraId="7518BE2D" w14:textId="77777777" w:rsidR="00C63E25" w:rsidRPr="00350027" w:rsidRDefault="00C63E25" w:rsidP="00F33256">
            <w:pPr>
              <w:rPr>
                <w:rFonts w:asciiTheme="minorHAnsi" w:hAnsiTheme="minorHAnsi"/>
              </w:rPr>
            </w:pPr>
            <w:r w:rsidRPr="00350027">
              <w:rPr>
                <w:rFonts w:asciiTheme="minorHAnsi" w:hAnsiTheme="minorHAnsi"/>
              </w:rPr>
              <w:t>B_DMC_9 RADC Airspeed is defined in MRJ_SCU_STC_SRS_144</w:t>
            </w:r>
          </w:p>
          <w:p w14:paraId="5144ACCC" w14:textId="77777777" w:rsidR="00C63E25" w:rsidRPr="00350027" w:rsidRDefault="00C63E25" w:rsidP="00F33256">
            <w:pPr>
              <w:rPr>
                <w:rFonts w:asciiTheme="minorHAnsi" w:hAnsiTheme="minorHAnsi"/>
              </w:rPr>
            </w:pPr>
            <w:r w:rsidRPr="00350027">
              <w:rPr>
                <w:rFonts w:asciiTheme="minorHAnsi" w:hAnsiTheme="minorHAnsi"/>
              </w:rPr>
              <w:t>B_DMC_9 ISI Airspeed is defined in MRJ_SCU_STC_SRS_849</w:t>
            </w:r>
          </w:p>
          <w:p w14:paraId="52A5F00A" w14:textId="77777777" w:rsidR="00C63E25" w:rsidRPr="00350027" w:rsidRDefault="00C63E25" w:rsidP="00F33256">
            <w:pPr>
              <w:rPr>
                <w:rFonts w:asciiTheme="minorHAnsi" w:hAnsiTheme="minorHAnsi"/>
                <w:i/>
                <w:iCs/>
              </w:rPr>
            </w:pPr>
          </w:p>
        </w:tc>
      </w:tr>
      <w:tr w:rsidR="00C63E25" w:rsidRPr="00350027" w14:paraId="65D44CEF" w14:textId="77777777" w:rsidTr="00F33256">
        <w:tc>
          <w:tcPr>
            <w:tcW w:w="1559" w:type="dxa"/>
          </w:tcPr>
          <w:p w14:paraId="0957BDDD" w14:textId="77777777" w:rsidR="00C63E25" w:rsidRPr="00350027" w:rsidRDefault="00C63E25" w:rsidP="00F33256">
            <w:pPr>
              <w:rPr>
                <w:rFonts w:asciiTheme="minorHAnsi" w:hAnsiTheme="minorHAnsi"/>
                <w:i/>
                <w:iCs/>
              </w:rPr>
            </w:pPr>
          </w:p>
        </w:tc>
        <w:tc>
          <w:tcPr>
            <w:tcW w:w="9320" w:type="dxa"/>
          </w:tcPr>
          <w:p w14:paraId="061B71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33D2508" w14:textId="77777777" w:rsidTr="00F33256">
        <w:tc>
          <w:tcPr>
            <w:tcW w:w="1559" w:type="dxa"/>
          </w:tcPr>
          <w:p w14:paraId="1C985EDE" w14:textId="77777777" w:rsidR="00C63E25" w:rsidRPr="00350027" w:rsidRDefault="00C63E25" w:rsidP="00F33256">
            <w:pPr>
              <w:rPr>
                <w:rFonts w:asciiTheme="minorHAnsi" w:hAnsiTheme="minorHAnsi"/>
                <w:i/>
                <w:iCs/>
              </w:rPr>
            </w:pPr>
          </w:p>
        </w:tc>
        <w:tc>
          <w:tcPr>
            <w:tcW w:w="9320" w:type="dxa"/>
          </w:tcPr>
          <w:p w14:paraId="1C7C2FA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4CCA32B" w14:textId="77777777" w:rsidTr="00F33256">
        <w:tc>
          <w:tcPr>
            <w:tcW w:w="1559" w:type="dxa"/>
          </w:tcPr>
          <w:p w14:paraId="3BC29E6A" w14:textId="77777777" w:rsidR="00C63E25" w:rsidRPr="00350027" w:rsidRDefault="00C63E25" w:rsidP="00F33256">
            <w:pPr>
              <w:rPr>
                <w:rFonts w:asciiTheme="minorHAnsi" w:hAnsiTheme="minorHAnsi"/>
                <w:i/>
                <w:iCs/>
              </w:rPr>
            </w:pPr>
          </w:p>
        </w:tc>
        <w:tc>
          <w:tcPr>
            <w:tcW w:w="9320" w:type="dxa"/>
          </w:tcPr>
          <w:p w14:paraId="344421A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99C80BD" w14:textId="77777777" w:rsidR="00C63E25" w:rsidRPr="00350027" w:rsidRDefault="00C63E25" w:rsidP="00C63E25">
      <w:pPr>
        <w:rPr>
          <w:rFonts w:asciiTheme="minorHAnsi" w:hAnsiTheme="minorHAnsi"/>
        </w:rPr>
      </w:pPr>
    </w:p>
    <w:p w14:paraId="74039D8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5363072" w14:textId="77777777" w:rsidTr="00F33256">
        <w:tc>
          <w:tcPr>
            <w:tcW w:w="1559" w:type="dxa"/>
          </w:tcPr>
          <w:p w14:paraId="49BE960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MRJ_SCU_STC_SRS_146</w:t>
            </w:r>
          </w:p>
        </w:tc>
        <w:tc>
          <w:tcPr>
            <w:tcW w:w="9320" w:type="dxa"/>
          </w:tcPr>
          <w:p w14:paraId="2F8EC36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Airspeed and Airspeed_Valid according to the following logic:</w:t>
            </w:r>
          </w:p>
          <w:p w14:paraId="12EAB14B" w14:textId="77777777" w:rsidR="00C63E25" w:rsidRPr="00350027" w:rsidRDefault="00C63E25" w:rsidP="00F33256">
            <w:pPr>
              <w:rPr>
                <w:rFonts w:asciiTheme="minorHAnsi" w:hAnsiTheme="minorHAnsi"/>
              </w:rPr>
            </w:pPr>
          </w:p>
          <w:p w14:paraId="50A0352E" w14:textId="77777777" w:rsidR="00C63E25" w:rsidRPr="00350027" w:rsidRDefault="00C63E25" w:rsidP="00F33256">
            <w:pPr>
              <w:rPr>
                <w:rFonts w:asciiTheme="minorHAnsi" w:hAnsiTheme="minorHAnsi"/>
              </w:rPr>
            </w:pPr>
            <w:r w:rsidRPr="00350027">
              <w:rPr>
                <w:rFonts w:asciiTheme="minorHAnsi" w:hAnsiTheme="minorHAnsi"/>
              </w:rPr>
              <w:t>Set Airspeed = 0</w:t>
            </w:r>
          </w:p>
          <w:p w14:paraId="2D2502A0" w14:textId="77777777" w:rsidR="00C63E25" w:rsidRPr="00350027" w:rsidRDefault="00C63E25" w:rsidP="00F33256">
            <w:pPr>
              <w:rPr>
                <w:rFonts w:asciiTheme="minorHAnsi" w:hAnsiTheme="minorHAnsi"/>
              </w:rPr>
            </w:pPr>
            <w:r w:rsidRPr="00350027">
              <w:rPr>
                <w:rFonts w:asciiTheme="minorHAnsi" w:hAnsiTheme="minorHAnsi"/>
              </w:rPr>
              <w:t>IF AirspeedA_Not_Valid = TRUE and AirspeedB_Not_Valid = TRUE</w:t>
            </w:r>
          </w:p>
          <w:p w14:paraId="7FE27097" w14:textId="77777777" w:rsidR="00C63E25" w:rsidRPr="00350027" w:rsidRDefault="00C63E25" w:rsidP="00F33256">
            <w:pPr>
              <w:rPr>
                <w:rFonts w:asciiTheme="minorHAnsi" w:hAnsiTheme="minorHAnsi"/>
              </w:rPr>
            </w:pPr>
            <w:r w:rsidRPr="00350027">
              <w:rPr>
                <w:rFonts w:asciiTheme="minorHAnsi" w:hAnsiTheme="minorHAnsi"/>
              </w:rPr>
              <w:t>THEN</w:t>
            </w:r>
          </w:p>
          <w:p w14:paraId="2D064119" w14:textId="77777777" w:rsidR="00C63E25" w:rsidRPr="00350027" w:rsidRDefault="00C63E25" w:rsidP="00F33256">
            <w:pPr>
              <w:rPr>
                <w:rFonts w:asciiTheme="minorHAnsi" w:hAnsiTheme="minorHAnsi"/>
              </w:rPr>
            </w:pPr>
            <w:r w:rsidRPr="00350027">
              <w:rPr>
                <w:rFonts w:asciiTheme="minorHAnsi" w:hAnsiTheme="minorHAnsi"/>
              </w:rPr>
              <w:t xml:space="preserve">      Enter Failsafe level 1</w:t>
            </w:r>
          </w:p>
          <w:p w14:paraId="63FC39D1"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TRUE</w:t>
            </w:r>
          </w:p>
          <w:p w14:paraId="5E42E9AE" w14:textId="77777777" w:rsidR="00C63E25" w:rsidRPr="00350027" w:rsidRDefault="00C63E25" w:rsidP="00F33256">
            <w:pPr>
              <w:rPr>
                <w:rFonts w:asciiTheme="minorHAnsi" w:hAnsiTheme="minorHAnsi"/>
              </w:rPr>
            </w:pPr>
            <w:r w:rsidRPr="00350027">
              <w:rPr>
                <w:rFonts w:asciiTheme="minorHAnsi" w:hAnsiTheme="minorHAnsi"/>
              </w:rPr>
              <w:t>ELSE IF AirspeedA_Not_Valid = TRUE</w:t>
            </w:r>
          </w:p>
          <w:p w14:paraId="480BA17C" w14:textId="77777777" w:rsidR="00C63E25" w:rsidRPr="00350027" w:rsidRDefault="00C63E25" w:rsidP="00F33256">
            <w:pPr>
              <w:rPr>
                <w:rFonts w:asciiTheme="minorHAnsi" w:hAnsiTheme="minorHAnsi"/>
              </w:rPr>
            </w:pPr>
            <w:r w:rsidRPr="00350027">
              <w:rPr>
                <w:rFonts w:asciiTheme="minorHAnsi" w:hAnsiTheme="minorHAnsi"/>
              </w:rPr>
              <w:t>THEN</w:t>
            </w:r>
          </w:p>
          <w:p w14:paraId="013EF3C2" w14:textId="77777777" w:rsidR="00C63E25" w:rsidRPr="00350027" w:rsidRDefault="00C63E25" w:rsidP="00F33256">
            <w:pPr>
              <w:rPr>
                <w:rFonts w:asciiTheme="minorHAnsi" w:hAnsiTheme="minorHAnsi"/>
              </w:rPr>
            </w:pPr>
            <w:r w:rsidRPr="00350027">
              <w:rPr>
                <w:rFonts w:asciiTheme="minorHAnsi" w:hAnsiTheme="minorHAnsi"/>
              </w:rPr>
              <w:t xml:space="preserve">      Set Airspeed = AirSpeedB</w:t>
            </w:r>
          </w:p>
          <w:p w14:paraId="671A078E"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FALSE</w:t>
            </w:r>
          </w:p>
          <w:p w14:paraId="6CA0C79F" w14:textId="77777777" w:rsidR="00C63E25" w:rsidRPr="00350027" w:rsidRDefault="00C63E25" w:rsidP="00F33256">
            <w:pPr>
              <w:rPr>
                <w:rFonts w:asciiTheme="minorHAnsi" w:hAnsiTheme="minorHAnsi"/>
              </w:rPr>
            </w:pPr>
            <w:r w:rsidRPr="00350027">
              <w:rPr>
                <w:rFonts w:asciiTheme="minorHAnsi" w:hAnsiTheme="minorHAnsi"/>
              </w:rPr>
              <w:t>ELSE IF AirspeedB_Not_Valid = TRUE</w:t>
            </w:r>
          </w:p>
          <w:p w14:paraId="6F171FC9" w14:textId="77777777" w:rsidR="00C63E25" w:rsidRPr="00350027" w:rsidRDefault="00C63E25" w:rsidP="00F33256">
            <w:pPr>
              <w:rPr>
                <w:rFonts w:asciiTheme="minorHAnsi" w:hAnsiTheme="minorHAnsi"/>
              </w:rPr>
            </w:pPr>
            <w:r w:rsidRPr="00350027">
              <w:rPr>
                <w:rFonts w:asciiTheme="minorHAnsi" w:hAnsiTheme="minorHAnsi"/>
              </w:rPr>
              <w:t>THEN</w:t>
            </w:r>
          </w:p>
          <w:p w14:paraId="652B5A21" w14:textId="77777777" w:rsidR="00C63E25" w:rsidRPr="00350027" w:rsidRDefault="00C63E25" w:rsidP="00F33256">
            <w:pPr>
              <w:rPr>
                <w:rFonts w:asciiTheme="minorHAnsi" w:hAnsiTheme="minorHAnsi"/>
              </w:rPr>
            </w:pPr>
            <w:r w:rsidRPr="00350027">
              <w:rPr>
                <w:rFonts w:asciiTheme="minorHAnsi" w:hAnsiTheme="minorHAnsi"/>
              </w:rPr>
              <w:t xml:space="preserve">      Set Airspeed = AirSpeedA</w:t>
            </w:r>
          </w:p>
          <w:p w14:paraId="4B2D846C"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FALSE</w:t>
            </w:r>
          </w:p>
          <w:p w14:paraId="2C3DF44F" w14:textId="77777777" w:rsidR="00C63E25" w:rsidRPr="00350027" w:rsidRDefault="00C63E25" w:rsidP="00F33256">
            <w:pPr>
              <w:rPr>
                <w:rFonts w:asciiTheme="minorHAnsi" w:hAnsiTheme="minorHAnsi"/>
              </w:rPr>
            </w:pPr>
            <w:r w:rsidRPr="00350027">
              <w:rPr>
                <w:rFonts w:asciiTheme="minorHAnsi" w:hAnsiTheme="minorHAnsi"/>
              </w:rPr>
              <w:t>ELSE IF AirSpeedA and AirSpeedB Reasonableness Check Monitor Status = FALSE</w:t>
            </w:r>
          </w:p>
          <w:p w14:paraId="5FD242B4" w14:textId="77777777" w:rsidR="00C63E25" w:rsidRPr="00350027" w:rsidRDefault="00C63E25" w:rsidP="00F33256">
            <w:pPr>
              <w:rPr>
                <w:rFonts w:asciiTheme="minorHAnsi" w:hAnsiTheme="minorHAnsi"/>
              </w:rPr>
            </w:pPr>
            <w:r w:rsidRPr="00350027">
              <w:rPr>
                <w:rFonts w:asciiTheme="minorHAnsi" w:hAnsiTheme="minorHAnsi"/>
              </w:rPr>
              <w:lastRenderedPageBreak/>
              <w:t>THEN</w:t>
            </w:r>
          </w:p>
          <w:p w14:paraId="2055E296" w14:textId="77777777" w:rsidR="00C63E25" w:rsidRPr="00350027" w:rsidRDefault="00C63E25" w:rsidP="00F33256">
            <w:pPr>
              <w:rPr>
                <w:rFonts w:asciiTheme="minorHAnsi" w:hAnsiTheme="minorHAnsi"/>
              </w:rPr>
            </w:pPr>
            <w:r w:rsidRPr="00350027">
              <w:rPr>
                <w:rFonts w:asciiTheme="minorHAnsi" w:hAnsiTheme="minorHAnsi"/>
              </w:rPr>
              <w:t xml:space="preserve">      Set Airspeed to average of (AirSpeedA, AirSpeedB)</w:t>
            </w:r>
          </w:p>
          <w:p w14:paraId="19E25D40"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FALSE</w:t>
            </w:r>
          </w:p>
          <w:p w14:paraId="1C20220A" w14:textId="77777777" w:rsidR="00C63E25" w:rsidRPr="00350027" w:rsidRDefault="00C63E25" w:rsidP="00F33256">
            <w:pPr>
              <w:rPr>
                <w:rFonts w:asciiTheme="minorHAnsi" w:hAnsiTheme="minorHAnsi"/>
              </w:rPr>
            </w:pPr>
            <w:r w:rsidRPr="00350027">
              <w:rPr>
                <w:rFonts w:asciiTheme="minorHAnsi" w:hAnsiTheme="minorHAnsi"/>
              </w:rPr>
              <w:t>ELSE</w:t>
            </w:r>
          </w:p>
          <w:p w14:paraId="17C69F8B" w14:textId="77777777" w:rsidR="00C63E25" w:rsidRPr="00350027" w:rsidRDefault="00C63E25" w:rsidP="00F33256">
            <w:pPr>
              <w:rPr>
                <w:rFonts w:asciiTheme="minorHAnsi" w:hAnsiTheme="minorHAnsi"/>
              </w:rPr>
            </w:pPr>
            <w:r w:rsidRPr="00350027">
              <w:rPr>
                <w:rFonts w:asciiTheme="minorHAnsi" w:hAnsiTheme="minorHAnsi"/>
              </w:rPr>
              <w:t xml:space="preserve">      Enter Failsafe level 1</w:t>
            </w:r>
          </w:p>
          <w:p w14:paraId="39E35D08" w14:textId="77777777" w:rsidR="00C63E25" w:rsidRPr="00350027" w:rsidRDefault="00C63E25" w:rsidP="00F33256">
            <w:pPr>
              <w:rPr>
                <w:rFonts w:asciiTheme="minorHAnsi" w:hAnsiTheme="minorHAnsi"/>
              </w:rPr>
            </w:pPr>
            <w:r w:rsidRPr="00350027">
              <w:rPr>
                <w:rFonts w:asciiTheme="minorHAnsi" w:hAnsiTheme="minorHAnsi"/>
              </w:rPr>
              <w:t xml:space="preserve">      Set Airspeed_Not_Valid = TRUE</w:t>
            </w:r>
          </w:p>
          <w:p w14:paraId="6274C4F6" w14:textId="77777777" w:rsidR="00C63E25" w:rsidRPr="00350027" w:rsidRDefault="00C63E25" w:rsidP="00F33256">
            <w:pPr>
              <w:rPr>
                <w:rFonts w:asciiTheme="minorHAnsi" w:hAnsiTheme="minorHAnsi"/>
              </w:rPr>
            </w:pPr>
            <w:r w:rsidRPr="00350027">
              <w:rPr>
                <w:rFonts w:asciiTheme="minorHAnsi" w:hAnsiTheme="minorHAnsi"/>
              </w:rPr>
              <w:t xml:space="preserve">END IF      </w:t>
            </w:r>
          </w:p>
          <w:p w14:paraId="34B4EF07" w14:textId="77777777" w:rsidR="00C63E25" w:rsidRPr="00350027" w:rsidRDefault="00C63E25" w:rsidP="00F33256">
            <w:pPr>
              <w:rPr>
                <w:rFonts w:asciiTheme="minorHAnsi" w:hAnsiTheme="minorHAnsi"/>
              </w:rPr>
            </w:pPr>
          </w:p>
          <w:p w14:paraId="1C42BB55" w14:textId="77777777" w:rsidR="00C63E25" w:rsidRPr="00350027" w:rsidRDefault="00C63E25" w:rsidP="00F33256">
            <w:pPr>
              <w:rPr>
                <w:rFonts w:asciiTheme="minorHAnsi" w:hAnsiTheme="minorHAnsi"/>
              </w:rPr>
            </w:pPr>
            <w:r w:rsidRPr="00350027">
              <w:rPr>
                <w:rFonts w:asciiTheme="minorHAnsi" w:hAnsiTheme="minorHAnsi"/>
              </w:rPr>
              <w:t>Where</w:t>
            </w:r>
          </w:p>
          <w:p w14:paraId="471972E9" w14:textId="77777777" w:rsidR="00C63E25" w:rsidRPr="00350027" w:rsidRDefault="00C63E25" w:rsidP="00F33256">
            <w:pPr>
              <w:rPr>
                <w:rFonts w:asciiTheme="minorHAnsi" w:hAnsiTheme="minorHAnsi"/>
              </w:rPr>
            </w:pPr>
            <w:r w:rsidRPr="00350027">
              <w:rPr>
                <w:rFonts w:asciiTheme="minorHAnsi" w:hAnsiTheme="minorHAnsi"/>
              </w:rPr>
              <w:t>AirspeedA_Not_Valid is defined in MRJ_SCU_STC_SRS_1089</w:t>
            </w:r>
          </w:p>
          <w:p w14:paraId="365A35FA" w14:textId="77777777" w:rsidR="00C63E25" w:rsidRPr="00350027" w:rsidRDefault="00C63E25" w:rsidP="00F33256">
            <w:pPr>
              <w:rPr>
                <w:rFonts w:asciiTheme="minorHAnsi" w:hAnsiTheme="minorHAnsi"/>
              </w:rPr>
            </w:pPr>
            <w:r w:rsidRPr="00350027">
              <w:rPr>
                <w:rFonts w:asciiTheme="minorHAnsi" w:hAnsiTheme="minorHAnsi"/>
              </w:rPr>
              <w:t>AirspeedB_Not_Valid is defined in MRJ_SCU_STC_SRS_1090</w:t>
            </w:r>
          </w:p>
          <w:p w14:paraId="3DD58FC9" w14:textId="77777777" w:rsidR="00C63E25" w:rsidRPr="00350027" w:rsidRDefault="00C63E25" w:rsidP="00F33256">
            <w:pPr>
              <w:rPr>
                <w:rFonts w:asciiTheme="minorHAnsi" w:hAnsiTheme="minorHAnsi"/>
              </w:rPr>
            </w:pPr>
            <w:r w:rsidRPr="00350027">
              <w:rPr>
                <w:rFonts w:asciiTheme="minorHAnsi" w:hAnsiTheme="minorHAnsi"/>
              </w:rPr>
              <w:t>AirspeedA is defined in MRJ_SCU_STC_SRS_1089</w:t>
            </w:r>
          </w:p>
          <w:p w14:paraId="44F9F54D" w14:textId="77777777" w:rsidR="00C63E25" w:rsidRPr="00350027" w:rsidRDefault="00C63E25" w:rsidP="00F33256">
            <w:pPr>
              <w:rPr>
                <w:rFonts w:asciiTheme="minorHAnsi" w:hAnsiTheme="minorHAnsi"/>
              </w:rPr>
            </w:pPr>
            <w:r w:rsidRPr="00350027">
              <w:rPr>
                <w:rFonts w:asciiTheme="minorHAnsi" w:hAnsiTheme="minorHAnsi"/>
              </w:rPr>
              <w:t>AirspeedB is defined in MRJ_SCU_STC_SRS_1090</w:t>
            </w:r>
          </w:p>
          <w:p w14:paraId="4444584C" w14:textId="77777777" w:rsidR="00C63E25" w:rsidRPr="00350027" w:rsidRDefault="00C63E25" w:rsidP="00F33256">
            <w:pPr>
              <w:rPr>
                <w:rFonts w:asciiTheme="minorHAnsi" w:hAnsiTheme="minorHAnsi"/>
              </w:rPr>
            </w:pPr>
            <w:r w:rsidRPr="00350027">
              <w:rPr>
                <w:rFonts w:asciiTheme="minorHAnsi" w:hAnsiTheme="minorHAnsi"/>
              </w:rPr>
              <w:t>AirspeedA and AirspeedB Reasonableness Check Monitor Status is defined in MRJ_SCU_STC_SRS_1181</w:t>
            </w:r>
          </w:p>
          <w:p w14:paraId="0CFC46D6" w14:textId="77777777" w:rsidR="00C63E25" w:rsidRPr="00350027" w:rsidRDefault="00C63E25" w:rsidP="00F33256">
            <w:pPr>
              <w:rPr>
                <w:rFonts w:asciiTheme="minorHAnsi" w:hAnsiTheme="minorHAnsi"/>
                <w:i/>
                <w:iCs/>
              </w:rPr>
            </w:pPr>
          </w:p>
        </w:tc>
      </w:tr>
      <w:tr w:rsidR="00C63E25" w:rsidRPr="00350027" w14:paraId="65606431" w14:textId="77777777" w:rsidTr="00F33256">
        <w:tc>
          <w:tcPr>
            <w:tcW w:w="1559" w:type="dxa"/>
          </w:tcPr>
          <w:p w14:paraId="4AED61CD" w14:textId="77777777" w:rsidR="00C63E25" w:rsidRPr="00350027" w:rsidRDefault="00C63E25" w:rsidP="00F33256">
            <w:pPr>
              <w:rPr>
                <w:rFonts w:asciiTheme="minorHAnsi" w:hAnsiTheme="minorHAnsi"/>
                <w:i/>
                <w:iCs/>
              </w:rPr>
            </w:pPr>
          </w:p>
        </w:tc>
        <w:tc>
          <w:tcPr>
            <w:tcW w:w="9320" w:type="dxa"/>
          </w:tcPr>
          <w:p w14:paraId="0FCDCD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9D3C2FF" w14:textId="77777777" w:rsidTr="00F33256">
        <w:tc>
          <w:tcPr>
            <w:tcW w:w="1559" w:type="dxa"/>
          </w:tcPr>
          <w:p w14:paraId="3DF086C4" w14:textId="77777777" w:rsidR="00C63E25" w:rsidRPr="00350027" w:rsidRDefault="00C63E25" w:rsidP="00F33256">
            <w:pPr>
              <w:rPr>
                <w:rFonts w:asciiTheme="minorHAnsi" w:hAnsiTheme="minorHAnsi"/>
                <w:i/>
                <w:iCs/>
              </w:rPr>
            </w:pPr>
          </w:p>
        </w:tc>
        <w:tc>
          <w:tcPr>
            <w:tcW w:w="9320" w:type="dxa"/>
          </w:tcPr>
          <w:p w14:paraId="4F6ED44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EA20995" w14:textId="77777777" w:rsidTr="00F33256">
        <w:tc>
          <w:tcPr>
            <w:tcW w:w="1559" w:type="dxa"/>
          </w:tcPr>
          <w:p w14:paraId="7BECAAD7" w14:textId="77777777" w:rsidR="00C63E25" w:rsidRPr="00350027" w:rsidRDefault="00C63E25" w:rsidP="00F33256">
            <w:pPr>
              <w:rPr>
                <w:rFonts w:asciiTheme="minorHAnsi" w:hAnsiTheme="minorHAnsi"/>
                <w:i/>
                <w:iCs/>
              </w:rPr>
            </w:pPr>
          </w:p>
        </w:tc>
        <w:tc>
          <w:tcPr>
            <w:tcW w:w="9320" w:type="dxa"/>
          </w:tcPr>
          <w:p w14:paraId="416304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9565751" w14:textId="77777777" w:rsidR="00C63E25" w:rsidRPr="00350027" w:rsidRDefault="00C63E25" w:rsidP="00C63E25">
      <w:pPr>
        <w:rPr>
          <w:rFonts w:asciiTheme="minorHAnsi" w:hAnsiTheme="minorHAnsi"/>
        </w:rPr>
      </w:pPr>
    </w:p>
    <w:p w14:paraId="0060B57E" w14:textId="77777777" w:rsidR="00C63E25" w:rsidRPr="00350027" w:rsidRDefault="00C63E25" w:rsidP="00C63E25">
      <w:pPr>
        <w:pStyle w:val="Heading5"/>
        <w:rPr>
          <w:rFonts w:asciiTheme="minorHAnsi" w:hAnsiTheme="minorHAnsi"/>
        </w:rPr>
      </w:pPr>
      <w:r w:rsidRPr="00350027">
        <w:rPr>
          <w:rFonts w:asciiTheme="minorHAnsi" w:hAnsiTheme="minorHAnsi"/>
        </w:rPr>
        <w:t>Label 260 (Aircraft Date) Input Processing</w:t>
      </w:r>
    </w:p>
    <w:p w14:paraId="191F4804" w14:textId="77777777" w:rsidR="00C63E25" w:rsidRPr="00350027" w:rsidRDefault="00C63E25" w:rsidP="00C63E25">
      <w:pPr>
        <w:rPr>
          <w:rFonts w:asciiTheme="minorHAnsi" w:hAnsiTheme="minorHAnsi"/>
        </w:rPr>
      </w:pPr>
      <w:r w:rsidRPr="00350027">
        <w:rPr>
          <w:rFonts w:asciiTheme="minorHAnsi" w:hAnsiTheme="minorHAnsi"/>
        </w:rPr>
        <w:t>The format of Label 260 (Aircraft Date) containing current Aircraft Date provided by the Air Data Computer will be as follows :-</w:t>
      </w:r>
    </w:p>
    <w:p w14:paraId="601A7F7E" w14:textId="77777777" w:rsidR="00C63E25" w:rsidRPr="00350027" w:rsidRDefault="00C63E25" w:rsidP="00C63E25">
      <w:pPr>
        <w:rPr>
          <w:rFonts w:asciiTheme="minorHAnsi" w:hAnsiTheme="minorHAnsi"/>
        </w:rPr>
      </w:pPr>
    </w:p>
    <w:p w14:paraId="7399FC43" w14:textId="77777777" w:rsidR="00C63E25" w:rsidRPr="00350027" w:rsidRDefault="00C63E25" w:rsidP="00C63E25">
      <w:pPr>
        <w:rPr>
          <w:rFonts w:asciiTheme="minorHAnsi" w:hAnsiTheme="minorHAnsi"/>
        </w:rPr>
      </w:pPr>
      <w:r w:rsidRPr="00350027">
        <w:rPr>
          <w:rFonts w:asciiTheme="minorHAnsi" w:hAnsiTheme="minorHAnsi"/>
        </w:rPr>
        <w:object w:dxaOrig="9003" w:dyaOrig="8543" w14:anchorId="37398B8D">
          <v:shape id="_x0000_i1059" type="#_x0000_t75" style="width:450pt;height:427.5pt" o:ole="">
            <v:imagedata r:id="rId60" o:title=""/>
          </v:shape>
          <o:OLEObject Type="Embed" ProgID="Word.Document.8" ShapeID="_x0000_i1059" DrawAspect="Content" ObjectID="_1831033184" r:id="rId61"/>
        </w:object>
      </w:r>
      <w:r w:rsidRPr="00350027">
        <w:rPr>
          <w:rFonts w:asciiTheme="minorHAnsi" w:hAnsiTheme="minorHAnsi"/>
        </w:rPr>
        <w:tab/>
      </w:r>
    </w:p>
    <w:p w14:paraId="756F938B" w14:textId="77777777" w:rsidR="00C63E25" w:rsidRPr="00350027" w:rsidRDefault="00C63E25" w:rsidP="00C63E25">
      <w:pPr>
        <w:rPr>
          <w:rFonts w:asciiTheme="minorHAnsi" w:hAnsiTheme="minorHAnsi"/>
        </w:rPr>
      </w:pPr>
    </w:p>
    <w:p w14:paraId="547C296A"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6.5-15 Label 260 (Aircraft Date)</w:t>
      </w:r>
    </w:p>
    <w:p w14:paraId="3A4DB35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C09BFEA" w14:textId="77777777" w:rsidTr="00F33256">
        <w:tc>
          <w:tcPr>
            <w:tcW w:w="1559" w:type="dxa"/>
          </w:tcPr>
          <w:p w14:paraId="51E585F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MRJ_SCU_STC_SRS_873</w:t>
            </w:r>
          </w:p>
        </w:tc>
        <w:tc>
          <w:tcPr>
            <w:tcW w:w="9320" w:type="dxa"/>
          </w:tcPr>
          <w:p w14:paraId="6D51368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260 (Aircraft Date) messages from DMCA in the format of Label 260 specified in Table 6.5-15.</w:t>
            </w:r>
          </w:p>
          <w:p w14:paraId="5FA51B00" w14:textId="77777777" w:rsidR="00C63E25" w:rsidRPr="00350027" w:rsidRDefault="00C63E25" w:rsidP="00F33256">
            <w:pPr>
              <w:rPr>
                <w:rFonts w:asciiTheme="minorHAnsi" w:hAnsiTheme="minorHAnsi"/>
                <w:i/>
                <w:iCs/>
              </w:rPr>
            </w:pPr>
          </w:p>
        </w:tc>
      </w:tr>
      <w:tr w:rsidR="00C63E25" w:rsidRPr="00350027" w14:paraId="634AFE53" w14:textId="77777777" w:rsidTr="00F33256">
        <w:tc>
          <w:tcPr>
            <w:tcW w:w="1559" w:type="dxa"/>
          </w:tcPr>
          <w:p w14:paraId="7D1469F1" w14:textId="77777777" w:rsidR="00C63E25" w:rsidRPr="00350027" w:rsidRDefault="00C63E25" w:rsidP="00F33256">
            <w:pPr>
              <w:rPr>
                <w:rFonts w:asciiTheme="minorHAnsi" w:hAnsiTheme="minorHAnsi"/>
                <w:i/>
                <w:iCs/>
              </w:rPr>
            </w:pPr>
          </w:p>
        </w:tc>
        <w:tc>
          <w:tcPr>
            <w:tcW w:w="9320" w:type="dxa"/>
          </w:tcPr>
          <w:p w14:paraId="13313F0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5E9B505" w14:textId="77777777" w:rsidTr="00F33256">
        <w:tc>
          <w:tcPr>
            <w:tcW w:w="1559" w:type="dxa"/>
          </w:tcPr>
          <w:p w14:paraId="4F0BA4BF" w14:textId="77777777" w:rsidR="00C63E25" w:rsidRPr="00350027" w:rsidRDefault="00C63E25" w:rsidP="00F33256">
            <w:pPr>
              <w:rPr>
                <w:rFonts w:asciiTheme="minorHAnsi" w:hAnsiTheme="minorHAnsi"/>
                <w:i/>
                <w:iCs/>
              </w:rPr>
            </w:pPr>
          </w:p>
        </w:tc>
        <w:tc>
          <w:tcPr>
            <w:tcW w:w="9320" w:type="dxa"/>
          </w:tcPr>
          <w:p w14:paraId="0CBC1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C19303D" w14:textId="77777777" w:rsidTr="00F33256">
        <w:tc>
          <w:tcPr>
            <w:tcW w:w="1559" w:type="dxa"/>
          </w:tcPr>
          <w:p w14:paraId="11D243BB" w14:textId="77777777" w:rsidR="00C63E25" w:rsidRPr="00350027" w:rsidRDefault="00C63E25" w:rsidP="00F33256">
            <w:pPr>
              <w:rPr>
                <w:rFonts w:asciiTheme="minorHAnsi" w:hAnsiTheme="minorHAnsi"/>
                <w:i/>
                <w:iCs/>
              </w:rPr>
            </w:pPr>
          </w:p>
        </w:tc>
        <w:tc>
          <w:tcPr>
            <w:tcW w:w="9320" w:type="dxa"/>
          </w:tcPr>
          <w:p w14:paraId="4A7D18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5C62D6" w14:textId="77777777" w:rsidR="00C63E25" w:rsidRPr="00350027" w:rsidRDefault="00C63E25" w:rsidP="00C63E25">
      <w:pPr>
        <w:rPr>
          <w:rFonts w:asciiTheme="minorHAnsi" w:hAnsiTheme="minorHAnsi"/>
        </w:rPr>
      </w:pPr>
    </w:p>
    <w:p w14:paraId="4C487AF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D30D9F2" w14:textId="77777777" w:rsidTr="00F33256">
        <w:tc>
          <w:tcPr>
            <w:tcW w:w="1559" w:type="dxa"/>
          </w:tcPr>
          <w:p w14:paraId="13A1492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MRJ_SCU_STC_SRS_874</w:t>
            </w:r>
          </w:p>
        </w:tc>
        <w:tc>
          <w:tcPr>
            <w:tcW w:w="9320" w:type="dxa"/>
          </w:tcPr>
          <w:p w14:paraId="2D80B36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260 (Aircraft Date) messages from DMCB in the format of Label 260 specified in Table 6.5-15.</w:t>
            </w:r>
          </w:p>
          <w:p w14:paraId="3D6EC2B8" w14:textId="77777777" w:rsidR="00C63E25" w:rsidRPr="00350027" w:rsidRDefault="00C63E25" w:rsidP="00F33256">
            <w:pPr>
              <w:rPr>
                <w:rFonts w:asciiTheme="minorHAnsi" w:hAnsiTheme="minorHAnsi"/>
                <w:i/>
                <w:iCs/>
              </w:rPr>
            </w:pPr>
          </w:p>
        </w:tc>
      </w:tr>
      <w:tr w:rsidR="00C63E25" w:rsidRPr="00350027" w14:paraId="01EA328D" w14:textId="77777777" w:rsidTr="00F33256">
        <w:tc>
          <w:tcPr>
            <w:tcW w:w="1559" w:type="dxa"/>
          </w:tcPr>
          <w:p w14:paraId="3625EF3B" w14:textId="77777777" w:rsidR="00C63E25" w:rsidRPr="00350027" w:rsidRDefault="00C63E25" w:rsidP="00F33256">
            <w:pPr>
              <w:rPr>
                <w:rFonts w:asciiTheme="minorHAnsi" w:hAnsiTheme="minorHAnsi"/>
                <w:i/>
                <w:iCs/>
              </w:rPr>
            </w:pPr>
          </w:p>
        </w:tc>
        <w:tc>
          <w:tcPr>
            <w:tcW w:w="9320" w:type="dxa"/>
          </w:tcPr>
          <w:p w14:paraId="68578DD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22B3C15" w14:textId="77777777" w:rsidTr="00F33256">
        <w:tc>
          <w:tcPr>
            <w:tcW w:w="1559" w:type="dxa"/>
          </w:tcPr>
          <w:p w14:paraId="10A207D8" w14:textId="77777777" w:rsidR="00C63E25" w:rsidRPr="00350027" w:rsidRDefault="00C63E25" w:rsidP="00F33256">
            <w:pPr>
              <w:rPr>
                <w:rFonts w:asciiTheme="minorHAnsi" w:hAnsiTheme="minorHAnsi"/>
                <w:i/>
                <w:iCs/>
              </w:rPr>
            </w:pPr>
          </w:p>
        </w:tc>
        <w:tc>
          <w:tcPr>
            <w:tcW w:w="9320" w:type="dxa"/>
          </w:tcPr>
          <w:p w14:paraId="33139A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404A458E" w14:textId="77777777" w:rsidTr="00F33256">
        <w:tc>
          <w:tcPr>
            <w:tcW w:w="1559" w:type="dxa"/>
          </w:tcPr>
          <w:p w14:paraId="1FACBE22" w14:textId="77777777" w:rsidR="00C63E25" w:rsidRPr="00350027" w:rsidRDefault="00C63E25" w:rsidP="00F33256">
            <w:pPr>
              <w:rPr>
                <w:rFonts w:asciiTheme="minorHAnsi" w:hAnsiTheme="minorHAnsi"/>
                <w:i/>
                <w:iCs/>
              </w:rPr>
            </w:pPr>
          </w:p>
        </w:tc>
        <w:tc>
          <w:tcPr>
            <w:tcW w:w="9320" w:type="dxa"/>
          </w:tcPr>
          <w:p w14:paraId="4106E3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C5B30D9" w14:textId="77777777" w:rsidR="00C63E25" w:rsidRPr="00350027" w:rsidRDefault="00C63E25" w:rsidP="00C63E25">
      <w:pPr>
        <w:rPr>
          <w:rFonts w:asciiTheme="minorHAnsi" w:hAnsiTheme="minorHAnsi"/>
        </w:rPr>
      </w:pPr>
    </w:p>
    <w:p w14:paraId="516DF3F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CD09A15" w14:textId="77777777" w:rsidTr="00F33256">
        <w:tc>
          <w:tcPr>
            <w:tcW w:w="1559" w:type="dxa"/>
          </w:tcPr>
          <w:p w14:paraId="0235EDD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MRJ_SCU_STC_SRS_869</w:t>
            </w:r>
          </w:p>
        </w:tc>
        <w:tc>
          <w:tcPr>
            <w:tcW w:w="9320" w:type="dxa"/>
          </w:tcPr>
          <w:p w14:paraId="69F1AB5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once in a power cycle EHSV Selection from the lowest bit  of "Aircraft Date Value: One’s digit of Day" field in the latest read Label 260, using '0' to indicate EVEN and '1' to indicate ODD.</w:t>
            </w:r>
          </w:p>
          <w:p w14:paraId="774713D4" w14:textId="77777777" w:rsidR="00C63E25" w:rsidRPr="00350027" w:rsidRDefault="00C63E25" w:rsidP="00F33256">
            <w:pPr>
              <w:rPr>
                <w:rFonts w:asciiTheme="minorHAnsi" w:hAnsiTheme="minorHAnsi"/>
                <w:i/>
                <w:iCs/>
              </w:rPr>
            </w:pPr>
          </w:p>
        </w:tc>
      </w:tr>
      <w:tr w:rsidR="00C63E25" w:rsidRPr="00350027" w14:paraId="2F19D163" w14:textId="77777777" w:rsidTr="00F33256">
        <w:tc>
          <w:tcPr>
            <w:tcW w:w="1559" w:type="dxa"/>
          </w:tcPr>
          <w:p w14:paraId="69B41163" w14:textId="77777777" w:rsidR="00C63E25" w:rsidRPr="00350027" w:rsidRDefault="00C63E25" w:rsidP="00F33256">
            <w:pPr>
              <w:rPr>
                <w:rFonts w:asciiTheme="minorHAnsi" w:hAnsiTheme="minorHAnsi"/>
                <w:i/>
                <w:iCs/>
              </w:rPr>
            </w:pPr>
          </w:p>
        </w:tc>
        <w:tc>
          <w:tcPr>
            <w:tcW w:w="9320" w:type="dxa"/>
          </w:tcPr>
          <w:p w14:paraId="3C0BE3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A2CE9C" w14:textId="77777777" w:rsidTr="00F33256">
        <w:tc>
          <w:tcPr>
            <w:tcW w:w="1559" w:type="dxa"/>
          </w:tcPr>
          <w:p w14:paraId="0C829337" w14:textId="77777777" w:rsidR="00C63E25" w:rsidRPr="00350027" w:rsidRDefault="00C63E25" w:rsidP="00F33256">
            <w:pPr>
              <w:rPr>
                <w:rFonts w:asciiTheme="minorHAnsi" w:hAnsiTheme="minorHAnsi"/>
                <w:i/>
                <w:iCs/>
              </w:rPr>
            </w:pPr>
          </w:p>
        </w:tc>
        <w:tc>
          <w:tcPr>
            <w:tcW w:w="9320" w:type="dxa"/>
          </w:tcPr>
          <w:p w14:paraId="08566D1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C50F3B2" w14:textId="77777777" w:rsidTr="00F33256">
        <w:tc>
          <w:tcPr>
            <w:tcW w:w="1559" w:type="dxa"/>
          </w:tcPr>
          <w:p w14:paraId="5EDD21AB" w14:textId="77777777" w:rsidR="00C63E25" w:rsidRPr="00350027" w:rsidRDefault="00C63E25" w:rsidP="00F33256">
            <w:pPr>
              <w:rPr>
                <w:rFonts w:asciiTheme="minorHAnsi" w:hAnsiTheme="minorHAnsi"/>
                <w:i/>
                <w:iCs/>
              </w:rPr>
            </w:pPr>
          </w:p>
        </w:tc>
        <w:tc>
          <w:tcPr>
            <w:tcW w:w="9320" w:type="dxa"/>
          </w:tcPr>
          <w:p w14:paraId="646185A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A1A498" w14:textId="77777777" w:rsidR="00C63E25" w:rsidRPr="00350027" w:rsidRDefault="00C63E25" w:rsidP="00C63E25">
      <w:pPr>
        <w:rPr>
          <w:rFonts w:asciiTheme="minorHAnsi" w:hAnsiTheme="minorHAnsi"/>
        </w:rPr>
      </w:pPr>
    </w:p>
    <w:p w14:paraId="0C34262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FB207FA" w14:textId="77777777" w:rsidTr="00F33256">
        <w:tc>
          <w:tcPr>
            <w:tcW w:w="1559" w:type="dxa"/>
          </w:tcPr>
          <w:p w14:paraId="47A84BD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MRJ_SCU_STC_SRS_870</w:t>
            </w:r>
          </w:p>
        </w:tc>
        <w:tc>
          <w:tcPr>
            <w:tcW w:w="9320" w:type="dxa"/>
          </w:tcPr>
          <w:p w14:paraId="1E72F86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default value of EHSV Selection set to ODD until a valid Label 260 has been read.</w:t>
            </w:r>
          </w:p>
          <w:p w14:paraId="3BB0A48B" w14:textId="77777777" w:rsidR="00C63E25" w:rsidRPr="00350027" w:rsidRDefault="00C63E25" w:rsidP="00F33256">
            <w:pPr>
              <w:rPr>
                <w:rFonts w:asciiTheme="minorHAnsi" w:hAnsiTheme="minorHAnsi"/>
              </w:rPr>
            </w:pPr>
          </w:p>
          <w:p w14:paraId="02A53E85" w14:textId="77777777" w:rsidR="00C63E25" w:rsidRPr="00350027" w:rsidRDefault="00C63E25" w:rsidP="00F33256">
            <w:pPr>
              <w:rPr>
                <w:rFonts w:asciiTheme="minorHAnsi" w:hAnsiTheme="minorHAnsi"/>
              </w:rPr>
            </w:pPr>
            <w:r w:rsidRPr="00350027">
              <w:rPr>
                <w:rFonts w:asciiTheme="minorHAnsi" w:hAnsiTheme="minorHAnsi"/>
              </w:rPr>
              <w:t>Justification: Arbitrary decision to use 'Odd', accepted by system / safety assessment.</w:t>
            </w:r>
          </w:p>
          <w:p w14:paraId="185C1583" w14:textId="77777777" w:rsidR="00C63E25" w:rsidRPr="00350027" w:rsidRDefault="00C63E25" w:rsidP="00F33256">
            <w:pPr>
              <w:rPr>
                <w:rFonts w:asciiTheme="minorHAnsi" w:hAnsiTheme="minorHAnsi"/>
                <w:i/>
                <w:iCs/>
              </w:rPr>
            </w:pPr>
          </w:p>
        </w:tc>
      </w:tr>
      <w:tr w:rsidR="00C63E25" w:rsidRPr="00350027" w14:paraId="6B972ED3" w14:textId="77777777" w:rsidTr="00F33256">
        <w:tc>
          <w:tcPr>
            <w:tcW w:w="1559" w:type="dxa"/>
          </w:tcPr>
          <w:p w14:paraId="0BE8D3F2" w14:textId="77777777" w:rsidR="00C63E25" w:rsidRPr="00350027" w:rsidRDefault="00C63E25" w:rsidP="00F33256">
            <w:pPr>
              <w:rPr>
                <w:rFonts w:asciiTheme="minorHAnsi" w:hAnsiTheme="minorHAnsi"/>
                <w:i/>
                <w:iCs/>
              </w:rPr>
            </w:pPr>
          </w:p>
        </w:tc>
        <w:tc>
          <w:tcPr>
            <w:tcW w:w="9320" w:type="dxa"/>
          </w:tcPr>
          <w:p w14:paraId="7E17A16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68834C0" w14:textId="77777777" w:rsidTr="00F33256">
        <w:tc>
          <w:tcPr>
            <w:tcW w:w="1559" w:type="dxa"/>
          </w:tcPr>
          <w:p w14:paraId="21EC492B" w14:textId="77777777" w:rsidR="00C63E25" w:rsidRPr="00350027" w:rsidRDefault="00C63E25" w:rsidP="00F33256">
            <w:pPr>
              <w:rPr>
                <w:rFonts w:asciiTheme="minorHAnsi" w:hAnsiTheme="minorHAnsi"/>
                <w:i/>
                <w:iCs/>
              </w:rPr>
            </w:pPr>
          </w:p>
        </w:tc>
        <w:tc>
          <w:tcPr>
            <w:tcW w:w="9320" w:type="dxa"/>
          </w:tcPr>
          <w:p w14:paraId="00BFBB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055935EF" w14:textId="77777777" w:rsidTr="00F33256">
        <w:tc>
          <w:tcPr>
            <w:tcW w:w="1559" w:type="dxa"/>
          </w:tcPr>
          <w:p w14:paraId="425C8623" w14:textId="77777777" w:rsidR="00C63E25" w:rsidRPr="00350027" w:rsidRDefault="00C63E25" w:rsidP="00F33256">
            <w:pPr>
              <w:rPr>
                <w:rFonts w:asciiTheme="minorHAnsi" w:hAnsiTheme="minorHAnsi"/>
                <w:i/>
                <w:iCs/>
              </w:rPr>
            </w:pPr>
          </w:p>
        </w:tc>
        <w:tc>
          <w:tcPr>
            <w:tcW w:w="9320" w:type="dxa"/>
          </w:tcPr>
          <w:p w14:paraId="7292D09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A76B5B7" w14:textId="77777777" w:rsidR="00C63E25" w:rsidRPr="00350027" w:rsidRDefault="00C63E25" w:rsidP="00C63E25">
      <w:pPr>
        <w:rPr>
          <w:rFonts w:asciiTheme="minorHAnsi" w:hAnsiTheme="minorHAnsi"/>
        </w:rPr>
      </w:pPr>
    </w:p>
    <w:p w14:paraId="4726078B" w14:textId="77777777" w:rsidR="00C63E25" w:rsidRPr="00350027" w:rsidRDefault="00C63E25" w:rsidP="00C63E25">
      <w:pPr>
        <w:pStyle w:val="Heading5"/>
        <w:rPr>
          <w:rFonts w:asciiTheme="minorHAnsi" w:hAnsiTheme="minorHAnsi"/>
        </w:rPr>
      </w:pPr>
      <w:r w:rsidRPr="00350027">
        <w:rPr>
          <w:rFonts w:asciiTheme="minorHAnsi" w:hAnsiTheme="minorHAnsi"/>
        </w:rPr>
        <w:t>Label 226 Aircraft Serial Number Input Processing</w:t>
      </w:r>
    </w:p>
    <w:p w14:paraId="18FC4613" w14:textId="77777777" w:rsidR="00C63E25" w:rsidRPr="00350027" w:rsidRDefault="00C63E25" w:rsidP="00C63E25">
      <w:pPr>
        <w:rPr>
          <w:rFonts w:asciiTheme="minorHAnsi" w:hAnsiTheme="minorHAnsi"/>
        </w:rPr>
      </w:pPr>
      <w:r w:rsidRPr="00350027">
        <w:rPr>
          <w:rFonts w:asciiTheme="minorHAnsi" w:hAnsiTheme="minorHAnsi"/>
        </w:rPr>
        <w:t>The format of Label 226 Aircraft Serial Number will be as follows :-</w:t>
      </w:r>
    </w:p>
    <w:p w14:paraId="211913EE" w14:textId="77777777" w:rsidR="00C63E25" w:rsidRPr="00350027" w:rsidRDefault="00C63E25" w:rsidP="00C63E25">
      <w:pPr>
        <w:rPr>
          <w:rFonts w:asciiTheme="minorHAnsi" w:hAnsiTheme="minorHAnsi"/>
        </w:rPr>
      </w:pPr>
    </w:p>
    <w:p w14:paraId="5A1E60CF" w14:textId="77777777" w:rsidR="00C63E25" w:rsidRPr="00350027" w:rsidRDefault="00C63E25" w:rsidP="00C63E25">
      <w:pPr>
        <w:rPr>
          <w:rFonts w:asciiTheme="minorHAnsi" w:hAnsiTheme="minorHAnsi"/>
        </w:rPr>
      </w:pPr>
      <w:r w:rsidRPr="00350027">
        <w:rPr>
          <w:rFonts w:asciiTheme="minorHAnsi" w:hAnsiTheme="minorHAnsi"/>
        </w:rPr>
        <w:object w:dxaOrig="9005" w:dyaOrig="7875" w14:anchorId="35AB6B14">
          <v:shape id="_x0000_i1060" type="#_x0000_t75" style="width:450pt;height:394.5pt" o:ole="">
            <v:imagedata r:id="rId62" o:title=""/>
          </v:shape>
          <o:OLEObject Type="Embed" ProgID="Word.Document.8" ShapeID="_x0000_i1060" DrawAspect="Content" ObjectID="_1831033185" r:id="rId63"/>
        </w:object>
      </w:r>
    </w:p>
    <w:p w14:paraId="5A74CCC0" w14:textId="77777777" w:rsidR="00C63E25" w:rsidRPr="00350027" w:rsidRDefault="00C63E25" w:rsidP="00C63E25">
      <w:pPr>
        <w:rPr>
          <w:rFonts w:asciiTheme="minorHAnsi" w:hAnsiTheme="minorHAnsi"/>
        </w:rPr>
      </w:pPr>
      <w:r w:rsidRPr="00350027">
        <w:rPr>
          <w:rFonts w:asciiTheme="minorHAnsi" w:hAnsiTheme="minorHAnsi"/>
        </w:rPr>
        <w:t xml:space="preserve">                                    Table 6.5-16 Label 226 (Aircraft Serial Number)</w:t>
      </w:r>
    </w:p>
    <w:p w14:paraId="4DDFBCA3" w14:textId="77777777" w:rsidR="00C63E25" w:rsidRPr="00350027" w:rsidRDefault="00C63E25" w:rsidP="00C63E25">
      <w:pPr>
        <w:rPr>
          <w:rFonts w:asciiTheme="minorHAnsi" w:hAnsiTheme="minorHAnsi"/>
        </w:rPr>
      </w:pPr>
    </w:p>
    <w:p w14:paraId="1B549F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0792C7E" w14:textId="77777777" w:rsidTr="00F33256">
        <w:tc>
          <w:tcPr>
            <w:tcW w:w="1559" w:type="dxa"/>
          </w:tcPr>
          <w:p w14:paraId="18801BE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MRJ_SCU_STC_SRS_1048</w:t>
            </w:r>
          </w:p>
        </w:tc>
        <w:tc>
          <w:tcPr>
            <w:tcW w:w="9320" w:type="dxa"/>
          </w:tcPr>
          <w:p w14:paraId="05BB406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226 Aircraft Serial Number messages from DMCA in the format of Label 226 Aircraft Serial Number specified in section 6.5.3.1.5.</w:t>
            </w:r>
          </w:p>
          <w:p w14:paraId="7BA1FD23" w14:textId="77777777" w:rsidR="00C63E25" w:rsidRPr="00350027" w:rsidRDefault="00C63E25" w:rsidP="00F33256">
            <w:pPr>
              <w:rPr>
                <w:rFonts w:asciiTheme="minorHAnsi" w:hAnsiTheme="minorHAnsi"/>
                <w:i/>
                <w:iCs/>
              </w:rPr>
            </w:pPr>
          </w:p>
        </w:tc>
      </w:tr>
      <w:tr w:rsidR="00C63E25" w:rsidRPr="00350027" w14:paraId="039AB790" w14:textId="77777777" w:rsidTr="00F33256">
        <w:tc>
          <w:tcPr>
            <w:tcW w:w="1559" w:type="dxa"/>
          </w:tcPr>
          <w:p w14:paraId="13AC8C28" w14:textId="77777777" w:rsidR="00C63E25" w:rsidRPr="00350027" w:rsidRDefault="00C63E25" w:rsidP="00F33256">
            <w:pPr>
              <w:rPr>
                <w:rFonts w:asciiTheme="minorHAnsi" w:hAnsiTheme="minorHAnsi"/>
                <w:i/>
                <w:iCs/>
              </w:rPr>
            </w:pPr>
          </w:p>
        </w:tc>
        <w:tc>
          <w:tcPr>
            <w:tcW w:w="9320" w:type="dxa"/>
          </w:tcPr>
          <w:p w14:paraId="5D899E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D1FA79F" w14:textId="77777777" w:rsidTr="00F33256">
        <w:tc>
          <w:tcPr>
            <w:tcW w:w="1559" w:type="dxa"/>
          </w:tcPr>
          <w:p w14:paraId="6180C40F" w14:textId="77777777" w:rsidR="00C63E25" w:rsidRPr="00350027" w:rsidRDefault="00C63E25" w:rsidP="00F33256">
            <w:pPr>
              <w:rPr>
                <w:rFonts w:asciiTheme="minorHAnsi" w:hAnsiTheme="minorHAnsi"/>
                <w:i/>
                <w:iCs/>
              </w:rPr>
            </w:pPr>
          </w:p>
        </w:tc>
        <w:tc>
          <w:tcPr>
            <w:tcW w:w="9320" w:type="dxa"/>
          </w:tcPr>
          <w:p w14:paraId="23EE6ED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EB3136C" w14:textId="77777777" w:rsidTr="00F33256">
        <w:tc>
          <w:tcPr>
            <w:tcW w:w="1559" w:type="dxa"/>
          </w:tcPr>
          <w:p w14:paraId="126E2CFF" w14:textId="77777777" w:rsidR="00C63E25" w:rsidRPr="00350027" w:rsidRDefault="00C63E25" w:rsidP="00F33256">
            <w:pPr>
              <w:rPr>
                <w:rFonts w:asciiTheme="minorHAnsi" w:hAnsiTheme="minorHAnsi"/>
                <w:i/>
                <w:iCs/>
              </w:rPr>
            </w:pPr>
          </w:p>
        </w:tc>
        <w:tc>
          <w:tcPr>
            <w:tcW w:w="9320" w:type="dxa"/>
          </w:tcPr>
          <w:p w14:paraId="27C0E8E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6FCF09A" w14:textId="77777777" w:rsidR="00C63E25" w:rsidRPr="00350027" w:rsidRDefault="00C63E25" w:rsidP="00C63E25">
      <w:pPr>
        <w:rPr>
          <w:rFonts w:asciiTheme="minorHAnsi" w:hAnsiTheme="minorHAnsi"/>
        </w:rPr>
      </w:pPr>
    </w:p>
    <w:p w14:paraId="50A6F9A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089FEF1" w14:textId="77777777" w:rsidTr="00F33256">
        <w:tc>
          <w:tcPr>
            <w:tcW w:w="1559" w:type="dxa"/>
          </w:tcPr>
          <w:p w14:paraId="30C4F80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MRJ_SCU_STC_SRS_1049</w:t>
            </w:r>
          </w:p>
        </w:tc>
        <w:tc>
          <w:tcPr>
            <w:tcW w:w="9320" w:type="dxa"/>
          </w:tcPr>
          <w:p w14:paraId="0F6BF56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226 Aircraft Serial Number messages from DMCB in the format of Label 226 Aircraft Serial Number specified in section 6.5.3.1.5.</w:t>
            </w:r>
          </w:p>
          <w:p w14:paraId="3BB1D6CB" w14:textId="77777777" w:rsidR="00C63E25" w:rsidRPr="00350027" w:rsidRDefault="00C63E25" w:rsidP="00F33256">
            <w:pPr>
              <w:rPr>
                <w:rFonts w:asciiTheme="minorHAnsi" w:hAnsiTheme="minorHAnsi"/>
                <w:i/>
                <w:iCs/>
              </w:rPr>
            </w:pPr>
          </w:p>
        </w:tc>
      </w:tr>
      <w:tr w:rsidR="00C63E25" w:rsidRPr="00350027" w14:paraId="4BD310F5" w14:textId="77777777" w:rsidTr="00F33256">
        <w:tc>
          <w:tcPr>
            <w:tcW w:w="1559" w:type="dxa"/>
          </w:tcPr>
          <w:p w14:paraId="39062B2F" w14:textId="77777777" w:rsidR="00C63E25" w:rsidRPr="00350027" w:rsidRDefault="00C63E25" w:rsidP="00F33256">
            <w:pPr>
              <w:rPr>
                <w:rFonts w:asciiTheme="minorHAnsi" w:hAnsiTheme="minorHAnsi"/>
                <w:i/>
                <w:iCs/>
              </w:rPr>
            </w:pPr>
          </w:p>
        </w:tc>
        <w:tc>
          <w:tcPr>
            <w:tcW w:w="9320" w:type="dxa"/>
          </w:tcPr>
          <w:p w14:paraId="3CB3766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1EB852" w14:textId="77777777" w:rsidTr="00F33256">
        <w:tc>
          <w:tcPr>
            <w:tcW w:w="1559" w:type="dxa"/>
          </w:tcPr>
          <w:p w14:paraId="7B3E6D47" w14:textId="77777777" w:rsidR="00C63E25" w:rsidRPr="00350027" w:rsidRDefault="00C63E25" w:rsidP="00F33256">
            <w:pPr>
              <w:rPr>
                <w:rFonts w:asciiTheme="minorHAnsi" w:hAnsiTheme="minorHAnsi"/>
                <w:i/>
                <w:iCs/>
              </w:rPr>
            </w:pPr>
          </w:p>
        </w:tc>
        <w:tc>
          <w:tcPr>
            <w:tcW w:w="9320" w:type="dxa"/>
          </w:tcPr>
          <w:p w14:paraId="24F33AA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62599F71" w14:textId="77777777" w:rsidTr="00F33256">
        <w:tc>
          <w:tcPr>
            <w:tcW w:w="1559" w:type="dxa"/>
          </w:tcPr>
          <w:p w14:paraId="0F91E17B" w14:textId="77777777" w:rsidR="00C63E25" w:rsidRPr="00350027" w:rsidRDefault="00C63E25" w:rsidP="00F33256">
            <w:pPr>
              <w:rPr>
                <w:rFonts w:asciiTheme="minorHAnsi" w:hAnsiTheme="minorHAnsi"/>
                <w:i/>
                <w:iCs/>
              </w:rPr>
            </w:pPr>
          </w:p>
        </w:tc>
        <w:tc>
          <w:tcPr>
            <w:tcW w:w="9320" w:type="dxa"/>
          </w:tcPr>
          <w:p w14:paraId="6A83EE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4696FB" w14:textId="77777777" w:rsidR="00C63E25" w:rsidRPr="00350027" w:rsidRDefault="00C63E25" w:rsidP="00C63E25">
      <w:pPr>
        <w:rPr>
          <w:rFonts w:asciiTheme="minorHAnsi" w:hAnsiTheme="minorHAnsi"/>
        </w:rPr>
      </w:pPr>
    </w:p>
    <w:p w14:paraId="661AE85C" w14:textId="77777777" w:rsidR="00C63E25" w:rsidRPr="00350027" w:rsidRDefault="00C63E25" w:rsidP="00C63E25">
      <w:pPr>
        <w:pStyle w:val="Heading5"/>
        <w:rPr>
          <w:rFonts w:asciiTheme="minorHAnsi" w:hAnsiTheme="minorHAnsi"/>
        </w:rPr>
      </w:pPr>
      <w:r w:rsidRPr="00350027">
        <w:rPr>
          <w:rFonts w:asciiTheme="minorHAnsi" w:hAnsiTheme="minorHAnsi"/>
        </w:rPr>
        <w:t>Label 107 SCS Rigging Command Input Processing</w:t>
      </w:r>
    </w:p>
    <w:p w14:paraId="3150EEB5" w14:textId="77777777" w:rsidR="00C63E25" w:rsidRPr="00350027" w:rsidRDefault="00C63E25" w:rsidP="00C63E25">
      <w:pPr>
        <w:rPr>
          <w:rFonts w:asciiTheme="minorHAnsi" w:hAnsiTheme="minorHAnsi"/>
        </w:rPr>
      </w:pPr>
      <w:r w:rsidRPr="00350027">
        <w:rPr>
          <w:rFonts w:asciiTheme="minorHAnsi" w:hAnsiTheme="minorHAnsi"/>
        </w:rPr>
        <w:t>The format of Label 107 SCS Rigging Command will be as follows :-</w:t>
      </w:r>
    </w:p>
    <w:p w14:paraId="08E27511" w14:textId="77777777" w:rsidR="00C63E25" w:rsidRPr="00350027" w:rsidRDefault="00C63E25" w:rsidP="00C63E25">
      <w:pPr>
        <w:rPr>
          <w:rFonts w:asciiTheme="minorHAnsi" w:hAnsiTheme="minorHAnsi"/>
        </w:rPr>
      </w:pPr>
    </w:p>
    <w:p w14:paraId="72B1C272" w14:textId="77777777" w:rsidR="00C63E25" w:rsidRPr="00350027" w:rsidRDefault="00C63E25" w:rsidP="00C63E25">
      <w:pPr>
        <w:rPr>
          <w:rFonts w:asciiTheme="minorHAnsi" w:hAnsiTheme="minorHAnsi"/>
        </w:rPr>
      </w:pPr>
      <w:r w:rsidRPr="00350027">
        <w:rPr>
          <w:rFonts w:asciiTheme="minorHAnsi" w:hAnsiTheme="minorHAnsi"/>
        </w:rPr>
        <w:object w:dxaOrig="9000" w:dyaOrig="7920" w14:anchorId="0C37A35A">
          <v:shape id="_x0000_i1061" type="#_x0000_t75" style="width:450pt;height:396pt" o:ole="">
            <v:imagedata r:id="rId64" o:title=""/>
          </v:shape>
          <o:OLEObject Type="Embed" ProgID="Word.Document.8" ShapeID="_x0000_i1061" DrawAspect="Content" ObjectID="_1831033186" r:id="rId65"/>
        </w:object>
      </w:r>
      <w:r w:rsidRPr="00350027">
        <w:rPr>
          <w:rFonts w:asciiTheme="minorHAnsi" w:hAnsiTheme="minorHAnsi"/>
        </w:rPr>
        <w:t xml:space="preserve"> </w:t>
      </w:r>
    </w:p>
    <w:p w14:paraId="287D953D" w14:textId="77777777" w:rsidR="00C63E25" w:rsidRPr="00350027" w:rsidRDefault="00C63E25" w:rsidP="00C63E25">
      <w:pPr>
        <w:rPr>
          <w:rFonts w:asciiTheme="minorHAnsi" w:hAnsiTheme="minorHAnsi"/>
        </w:rPr>
      </w:pPr>
    </w:p>
    <w:p w14:paraId="74D3088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A3A0EC7" w14:textId="77777777" w:rsidTr="00F33256">
        <w:tc>
          <w:tcPr>
            <w:tcW w:w="1559" w:type="dxa"/>
          </w:tcPr>
          <w:p w14:paraId="5EFABB7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MRJ_SCU_STC_SRS_1171</w:t>
            </w:r>
          </w:p>
        </w:tc>
        <w:tc>
          <w:tcPr>
            <w:tcW w:w="9320" w:type="dxa"/>
          </w:tcPr>
          <w:p w14:paraId="53F6CCD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107 SCS Rigging Command messages from DMCA in the format of Label 107 SCS Rigging Command specified in section 6.5.3.1.6.</w:t>
            </w:r>
          </w:p>
          <w:p w14:paraId="3E1C9983" w14:textId="77777777" w:rsidR="00C63E25" w:rsidRPr="00350027" w:rsidRDefault="00C63E25" w:rsidP="00F33256">
            <w:pPr>
              <w:rPr>
                <w:rFonts w:asciiTheme="minorHAnsi" w:hAnsiTheme="minorHAnsi"/>
                <w:i/>
                <w:iCs/>
              </w:rPr>
            </w:pPr>
          </w:p>
        </w:tc>
      </w:tr>
      <w:tr w:rsidR="00C63E25" w:rsidRPr="00350027" w14:paraId="3040994A" w14:textId="77777777" w:rsidTr="00F33256">
        <w:tc>
          <w:tcPr>
            <w:tcW w:w="1559" w:type="dxa"/>
          </w:tcPr>
          <w:p w14:paraId="5055E07A" w14:textId="77777777" w:rsidR="00C63E25" w:rsidRPr="00350027" w:rsidRDefault="00C63E25" w:rsidP="00F33256">
            <w:pPr>
              <w:rPr>
                <w:rFonts w:asciiTheme="minorHAnsi" w:hAnsiTheme="minorHAnsi"/>
                <w:i/>
                <w:iCs/>
              </w:rPr>
            </w:pPr>
          </w:p>
        </w:tc>
        <w:tc>
          <w:tcPr>
            <w:tcW w:w="9320" w:type="dxa"/>
          </w:tcPr>
          <w:p w14:paraId="09918F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6357F97" w14:textId="77777777" w:rsidTr="00F33256">
        <w:tc>
          <w:tcPr>
            <w:tcW w:w="1559" w:type="dxa"/>
          </w:tcPr>
          <w:p w14:paraId="39457863" w14:textId="77777777" w:rsidR="00C63E25" w:rsidRPr="00350027" w:rsidRDefault="00C63E25" w:rsidP="00F33256">
            <w:pPr>
              <w:rPr>
                <w:rFonts w:asciiTheme="minorHAnsi" w:hAnsiTheme="minorHAnsi"/>
                <w:i/>
                <w:iCs/>
              </w:rPr>
            </w:pPr>
          </w:p>
        </w:tc>
        <w:tc>
          <w:tcPr>
            <w:tcW w:w="9320" w:type="dxa"/>
          </w:tcPr>
          <w:p w14:paraId="392832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769017ED" w14:textId="77777777" w:rsidTr="00F33256">
        <w:tc>
          <w:tcPr>
            <w:tcW w:w="1559" w:type="dxa"/>
          </w:tcPr>
          <w:p w14:paraId="5D6C9C1F" w14:textId="77777777" w:rsidR="00C63E25" w:rsidRPr="00350027" w:rsidRDefault="00C63E25" w:rsidP="00F33256">
            <w:pPr>
              <w:rPr>
                <w:rFonts w:asciiTheme="minorHAnsi" w:hAnsiTheme="minorHAnsi"/>
                <w:i/>
                <w:iCs/>
              </w:rPr>
            </w:pPr>
          </w:p>
        </w:tc>
        <w:tc>
          <w:tcPr>
            <w:tcW w:w="9320" w:type="dxa"/>
          </w:tcPr>
          <w:p w14:paraId="2AAE2A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F2CBD2" w14:textId="77777777" w:rsidR="00C63E25" w:rsidRPr="00350027" w:rsidRDefault="00C63E25" w:rsidP="00C63E25">
      <w:pPr>
        <w:rPr>
          <w:rFonts w:asciiTheme="minorHAnsi" w:hAnsiTheme="minorHAnsi"/>
        </w:rPr>
      </w:pPr>
    </w:p>
    <w:p w14:paraId="4D82005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B6E61DE" w14:textId="77777777" w:rsidTr="00F33256">
        <w:tc>
          <w:tcPr>
            <w:tcW w:w="1559" w:type="dxa"/>
          </w:tcPr>
          <w:p w14:paraId="0F540DA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MRJ_SCU_STC_SRS_1172</w:t>
            </w:r>
          </w:p>
        </w:tc>
        <w:tc>
          <w:tcPr>
            <w:tcW w:w="9320" w:type="dxa"/>
          </w:tcPr>
          <w:p w14:paraId="269BB54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maintain a counter of Conduct Rigging commands received (bit 11 = 1) for up to a maximum of 3, and reset the counter if Label 107 is received with bit 11 cleared (0) or not received within 5000ms +/- 10ms.</w:t>
            </w:r>
          </w:p>
          <w:p w14:paraId="3E862BD3" w14:textId="77777777" w:rsidR="00C63E25" w:rsidRPr="00350027" w:rsidRDefault="00C63E25" w:rsidP="00F33256">
            <w:pPr>
              <w:rPr>
                <w:rFonts w:asciiTheme="minorHAnsi" w:hAnsiTheme="minorHAnsi"/>
              </w:rPr>
            </w:pPr>
          </w:p>
          <w:p w14:paraId="3C4C1EFC" w14:textId="77777777" w:rsidR="00C63E25" w:rsidRPr="00350027" w:rsidRDefault="00C63E25" w:rsidP="00F33256">
            <w:pPr>
              <w:rPr>
                <w:rFonts w:asciiTheme="minorHAnsi" w:hAnsiTheme="minorHAnsi"/>
              </w:rPr>
            </w:pPr>
            <w:r w:rsidRPr="00350027">
              <w:rPr>
                <w:rFonts w:asciiTheme="minorHAnsi" w:hAnsiTheme="minorHAnsi"/>
              </w:rPr>
              <w:t>Rationale: 5 sec is considered appropriate time period for OMS to have timed-out.</w:t>
            </w:r>
          </w:p>
          <w:p w14:paraId="4F4D8183" w14:textId="77777777" w:rsidR="00C63E25" w:rsidRPr="00350027" w:rsidRDefault="00C63E25" w:rsidP="00F33256">
            <w:pPr>
              <w:rPr>
                <w:rFonts w:asciiTheme="minorHAnsi" w:hAnsiTheme="minorHAnsi"/>
                <w:i/>
                <w:iCs/>
              </w:rPr>
            </w:pPr>
          </w:p>
        </w:tc>
      </w:tr>
      <w:tr w:rsidR="00C63E25" w:rsidRPr="00350027" w14:paraId="4EA45F4C" w14:textId="77777777" w:rsidTr="00F33256">
        <w:tc>
          <w:tcPr>
            <w:tcW w:w="1559" w:type="dxa"/>
          </w:tcPr>
          <w:p w14:paraId="04AD7557" w14:textId="77777777" w:rsidR="00C63E25" w:rsidRPr="00350027" w:rsidRDefault="00C63E25" w:rsidP="00F33256">
            <w:pPr>
              <w:rPr>
                <w:rFonts w:asciiTheme="minorHAnsi" w:hAnsiTheme="minorHAnsi"/>
                <w:i/>
                <w:iCs/>
              </w:rPr>
            </w:pPr>
          </w:p>
        </w:tc>
        <w:tc>
          <w:tcPr>
            <w:tcW w:w="9320" w:type="dxa"/>
          </w:tcPr>
          <w:p w14:paraId="0D7B4F7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ECF9E72" w14:textId="77777777" w:rsidTr="00F33256">
        <w:tc>
          <w:tcPr>
            <w:tcW w:w="1559" w:type="dxa"/>
          </w:tcPr>
          <w:p w14:paraId="12E8C300" w14:textId="77777777" w:rsidR="00C63E25" w:rsidRPr="00350027" w:rsidRDefault="00C63E25" w:rsidP="00F33256">
            <w:pPr>
              <w:rPr>
                <w:rFonts w:asciiTheme="minorHAnsi" w:hAnsiTheme="minorHAnsi"/>
                <w:i/>
                <w:iCs/>
              </w:rPr>
            </w:pPr>
          </w:p>
        </w:tc>
        <w:tc>
          <w:tcPr>
            <w:tcW w:w="9320" w:type="dxa"/>
          </w:tcPr>
          <w:p w14:paraId="068D890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AEF361A" w14:textId="77777777" w:rsidTr="00F33256">
        <w:tc>
          <w:tcPr>
            <w:tcW w:w="1559" w:type="dxa"/>
          </w:tcPr>
          <w:p w14:paraId="7DFE7CBD" w14:textId="77777777" w:rsidR="00C63E25" w:rsidRPr="00350027" w:rsidRDefault="00C63E25" w:rsidP="00F33256">
            <w:pPr>
              <w:rPr>
                <w:rFonts w:asciiTheme="minorHAnsi" w:hAnsiTheme="minorHAnsi"/>
                <w:i/>
                <w:iCs/>
              </w:rPr>
            </w:pPr>
          </w:p>
        </w:tc>
        <w:tc>
          <w:tcPr>
            <w:tcW w:w="9320" w:type="dxa"/>
          </w:tcPr>
          <w:p w14:paraId="27044C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5FB7C60" w14:textId="77777777" w:rsidR="00C63E25" w:rsidRPr="00350027" w:rsidRDefault="00C63E25" w:rsidP="00C63E25">
      <w:pPr>
        <w:rPr>
          <w:rFonts w:asciiTheme="minorHAnsi" w:hAnsiTheme="minorHAnsi"/>
        </w:rPr>
      </w:pPr>
    </w:p>
    <w:p w14:paraId="4BDF75AC" w14:textId="77777777" w:rsidR="00C63E25" w:rsidRPr="00350027" w:rsidRDefault="00C63E25" w:rsidP="00C63E25">
      <w:pPr>
        <w:pStyle w:val="Heading5"/>
        <w:rPr>
          <w:rFonts w:asciiTheme="minorHAnsi" w:hAnsiTheme="minorHAnsi"/>
        </w:rPr>
      </w:pPr>
      <w:r w:rsidRPr="00350027">
        <w:rPr>
          <w:rFonts w:asciiTheme="minorHAnsi" w:hAnsiTheme="minorHAnsi"/>
        </w:rPr>
        <w:t>Label 174 Hydraulic System Pressure</w:t>
      </w:r>
    </w:p>
    <w:p w14:paraId="56B218A1" w14:textId="77777777" w:rsidR="00C63E25" w:rsidRPr="00350027" w:rsidRDefault="00C63E25" w:rsidP="00C63E25">
      <w:pPr>
        <w:rPr>
          <w:rFonts w:asciiTheme="minorHAnsi" w:hAnsiTheme="minorHAnsi"/>
        </w:rPr>
      </w:pPr>
      <w:r w:rsidRPr="00350027">
        <w:rPr>
          <w:rFonts w:asciiTheme="minorHAnsi" w:hAnsiTheme="minorHAnsi"/>
        </w:rPr>
        <w:t>The format of Label 174 (Hydraulic System Pressure) will be as follows:</w:t>
      </w:r>
    </w:p>
    <w:p w14:paraId="0967CDD4" w14:textId="77777777" w:rsidR="00C63E25" w:rsidRPr="00350027" w:rsidRDefault="00C63E25" w:rsidP="00C63E25">
      <w:pPr>
        <w:rPr>
          <w:rFonts w:asciiTheme="minorHAnsi" w:hAnsiTheme="minorHAnsi"/>
        </w:rPr>
      </w:pPr>
    </w:p>
    <w:p w14:paraId="6E5002B9" w14:textId="77777777" w:rsidR="00C63E25" w:rsidRPr="00350027" w:rsidRDefault="00C63E25" w:rsidP="00C63E25">
      <w:pPr>
        <w:rPr>
          <w:rFonts w:asciiTheme="minorHAnsi" w:hAnsiTheme="minorHAnsi"/>
        </w:rPr>
      </w:pPr>
      <w:r w:rsidRPr="00350027">
        <w:rPr>
          <w:rFonts w:asciiTheme="minorHAnsi" w:hAnsiTheme="minorHAnsi"/>
        </w:rPr>
        <w:object w:dxaOrig="9005" w:dyaOrig="6904" w14:anchorId="4D82794E">
          <v:shape id="_x0000_i1062" type="#_x0000_t75" style="width:450pt;height:345pt" o:ole="">
            <v:imagedata r:id="rId66" o:title=""/>
          </v:shape>
          <o:OLEObject Type="Embed" ProgID="Word.Document.8" ShapeID="_x0000_i1062" DrawAspect="Content" ObjectID="_1831033187" r:id="rId67"/>
        </w:object>
      </w:r>
    </w:p>
    <w:p w14:paraId="0E8562B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8F2A113" w14:textId="77777777" w:rsidTr="00F33256">
        <w:tc>
          <w:tcPr>
            <w:tcW w:w="1559" w:type="dxa"/>
          </w:tcPr>
          <w:p w14:paraId="2E2851A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MRJ_SCU_STC_SRS_1201</w:t>
            </w:r>
          </w:p>
        </w:tc>
        <w:tc>
          <w:tcPr>
            <w:tcW w:w="9320" w:type="dxa"/>
          </w:tcPr>
          <w:p w14:paraId="5BD171B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A_DMC_9 Label 174 Hydraulic System Pressure messages from DMCA in the format of Label 174 Hydraulic System Pressure specified in section 6.5.3.1.7 with a Source/Destination Identifier set to ‘Right’.</w:t>
            </w:r>
          </w:p>
          <w:p w14:paraId="0D03A770" w14:textId="77777777" w:rsidR="00C63E25" w:rsidRPr="00350027" w:rsidRDefault="00C63E25" w:rsidP="00F33256">
            <w:pPr>
              <w:rPr>
                <w:rFonts w:asciiTheme="minorHAnsi" w:hAnsiTheme="minorHAnsi"/>
              </w:rPr>
            </w:pPr>
          </w:p>
          <w:p w14:paraId="603B2B22" w14:textId="77777777" w:rsidR="00C63E25" w:rsidRPr="00350027" w:rsidRDefault="00C63E25" w:rsidP="00F33256">
            <w:pPr>
              <w:rPr>
                <w:rFonts w:asciiTheme="minorHAnsi" w:hAnsiTheme="minorHAnsi"/>
                <w:i/>
                <w:iCs/>
              </w:rPr>
            </w:pPr>
          </w:p>
        </w:tc>
      </w:tr>
      <w:tr w:rsidR="00C63E25" w:rsidRPr="00350027" w14:paraId="46EDC49E" w14:textId="77777777" w:rsidTr="00F33256">
        <w:tc>
          <w:tcPr>
            <w:tcW w:w="1559" w:type="dxa"/>
          </w:tcPr>
          <w:p w14:paraId="6F1A3B0E" w14:textId="77777777" w:rsidR="00C63E25" w:rsidRPr="00350027" w:rsidRDefault="00C63E25" w:rsidP="00F33256">
            <w:pPr>
              <w:rPr>
                <w:rFonts w:asciiTheme="minorHAnsi" w:hAnsiTheme="minorHAnsi"/>
                <w:i/>
                <w:iCs/>
              </w:rPr>
            </w:pPr>
          </w:p>
        </w:tc>
        <w:tc>
          <w:tcPr>
            <w:tcW w:w="9320" w:type="dxa"/>
          </w:tcPr>
          <w:p w14:paraId="5C586A2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6B76FA" w14:textId="77777777" w:rsidTr="00F33256">
        <w:tc>
          <w:tcPr>
            <w:tcW w:w="1559" w:type="dxa"/>
          </w:tcPr>
          <w:p w14:paraId="2A9CC8CD" w14:textId="77777777" w:rsidR="00C63E25" w:rsidRPr="00350027" w:rsidRDefault="00C63E25" w:rsidP="00F33256">
            <w:pPr>
              <w:rPr>
                <w:rFonts w:asciiTheme="minorHAnsi" w:hAnsiTheme="minorHAnsi"/>
                <w:i/>
                <w:iCs/>
              </w:rPr>
            </w:pPr>
          </w:p>
        </w:tc>
        <w:tc>
          <w:tcPr>
            <w:tcW w:w="9320" w:type="dxa"/>
          </w:tcPr>
          <w:p w14:paraId="5BD02D6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AB9668B" w14:textId="77777777" w:rsidTr="00F33256">
        <w:tc>
          <w:tcPr>
            <w:tcW w:w="1559" w:type="dxa"/>
          </w:tcPr>
          <w:p w14:paraId="21C0407F" w14:textId="77777777" w:rsidR="00C63E25" w:rsidRPr="00350027" w:rsidRDefault="00C63E25" w:rsidP="00F33256">
            <w:pPr>
              <w:rPr>
                <w:rFonts w:asciiTheme="minorHAnsi" w:hAnsiTheme="minorHAnsi"/>
                <w:i/>
                <w:iCs/>
              </w:rPr>
            </w:pPr>
          </w:p>
        </w:tc>
        <w:tc>
          <w:tcPr>
            <w:tcW w:w="9320" w:type="dxa"/>
          </w:tcPr>
          <w:p w14:paraId="6776FC4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9FBD2A" w14:textId="77777777" w:rsidR="00C63E25" w:rsidRPr="00350027" w:rsidRDefault="00C63E25" w:rsidP="00C63E25">
      <w:pPr>
        <w:rPr>
          <w:rFonts w:asciiTheme="minorHAnsi" w:hAnsiTheme="minorHAnsi"/>
        </w:rPr>
      </w:pPr>
    </w:p>
    <w:p w14:paraId="2C289F7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56558BF" w14:textId="77777777" w:rsidTr="00F33256">
        <w:tc>
          <w:tcPr>
            <w:tcW w:w="1559" w:type="dxa"/>
          </w:tcPr>
          <w:p w14:paraId="2D7B773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MRJ_SCU_STC_SRS_1202</w:t>
            </w:r>
          </w:p>
        </w:tc>
        <w:tc>
          <w:tcPr>
            <w:tcW w:w="9320" w:type="dxa"/>
          </w:tcPr>
          <w:p w14:paraId="74988B8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B_DMC_9 Label 174 Hydraulic System Pressure messages from DMCB in the format of Label 174 Hydraulic System Pressure specified in section 6.5.3.1.7 with a Source/Destination Identifier set to ‘Right’.</w:t>
            </w:r>
          </w:p>
          <w:p w14:paraId="1B2CEBF8" w14:textId="77777777" w:rsidR="00C63E25" w:rsidRPr="00350027" w:rsidRDefault="00C63E25" w:rsidP="00F33256">
            <w:pPr>
              <w:rPr>
                <w:rFonts w:asciiTheme="minorHAnsi" w:hAnsiTheme="minorHAnsi"/>
                <w:i/>
                <w:iCs/>
              </w:rPr>
            </w:pPr>
          </w:p>
        </w:tc>
      </w:tr>
      <w:tr w:rsidR="00C63E25" w:rsidRPr="00350027" w14:paraId="44E546B1" w14:textId="77777777" w:rsidTr="00F33256">
        <w:tc>
          <w:tcPr>
            <w:tcW w:w="1559" w:type="dxa"/>
          </w:tcPr>
          <w:p w14:paraId="3C0A4E16" w14:textId="77777777" w:rsidR="00C63E25" w:rsidRPr="00350027" w:rsidRDefault="00C63E25" w:rsidP="00F33256">
            <w:pPr>
              <w:rPr>
                <w:rFonts w:asciiTheme="minorHAnsi" w:hAnsiTheme="minorHAnsi"/>
                <w:i/>
                <w:iCs/>
              </w:rPr>
            </w:pPr>
          </w:p>
        </w:tc>
        <w:tc>
          <w:tcPr>
            <w:tcW w:w="9320" w:type="dxa"/>
          </w:tcPr>
          <w:p w14:paraId="72626C6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40CC95" w14:textId="77777777" w:rsidTr="00F33256">
        <w:tc>
          <w:tcPr>
            <w:tcW w:w="1559" w:type="dxa"/>
          </w:tcPr>
          <w:p w14:paraId="2AD5D2A3" w14:textId="77777777" w:rsidR="00C63E25" w:rsidRPr="00350027" w:rsidRDefault="00C63E25" w:rsidP="00F33256">
            <w:pPr>
              <w:rPr>
                <w:rFonts w:asciiTheme="minorHAnsi" w:hAnsiTheme="minorHAnsi"/>
                <w:i/>
                <w:iCs/>
              </w:rPr>
            </w:pPr>
          </w:p>
        </w:tc>
        <w:tc>
          <w:tcPr>
            <w:tcW w:w="9320" w:type="dxa"/>
          </w:tcPr>
          <w:p w14:paraId="67FE84F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11DEAB8" w14:textId="77777777" w:rsidTr="00F33256">
        <w:tc>
          <w:tcPr>
            <w:tcW w:w="1559" w:type="dxa"/>
          </w:tcPr>
          <w:p w14:paraId="12F52E79" w14:textId="77777777" w:rsidR="00C63E25" w:rsidRPr="00350027" w:rsidRDefault="00C63E25" w:rsidP="00F33256">
            <w:pPr>
              <w:rPr>
                <w:rFonts w:asciiTheme="minorHAnsi" w:hAnsiTheme="minorHAnsi"/>
                <w:i/>
                <w:iCs/>
              </w:rPr>
            </w:pPr>
          </w:p>
        </w:tc>
        <w:tc>
          <w:tcPr>
            <w:tcW w:w="9320" w:type="dxa"/>
          </w:tcPr>
          <w:p w14:paraId="630490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3C27308" w14:textId="77777777" w:rsidR="00C63E25" w:rsidRPr="00350027" w:rsidRDefault="00C63E25" w:rsidP="00C63E25">
      <w:pPr>
        <w:rPr>
          <w:rFonts w:asciiTheme="minorHAnsi" w:hAnsiTheme="minorHAnsi"/>
        </w:rPr>
      </w:pPr>
    </w:p>
    <w:p w14:paraId="45C3B9BF" w14:textId="77777777" w:rsidR="00C63E25" w:rsidRPr="00350027" w:rsidRDefault="00C63E25" w:rsidP="00C63E25">
      <w:pPr>
        <w:pStyle w:val="Heading4"/>
        <w:rPr>
          <w:rFonts w:asciiTheme="minorHAnsi" w:hAnsiTheme="minorHAnsi"/>
        </w:rPr>
      </w:pPr>
      <w:r w:rsidRPr="00350027">
        <w:rPr>
          <w:rFonts w:asciiTheme="minorHAnsi" w:hAnsiTheme="minorHAnsi"/>
        </w:rPr>
        <w:lastRenderedPageBreak/>
        <w:t>ACE ARINC 429 Input Processing</w:t>
      </w:r>
    </w:p>
    <w:p w14:paraId="00B9A4F0" w14:textId="77777777" w:rsidR="00C63E25" w:rsidRPr="00350027" w:rsidRDefault="00C63E25" w:rsidP="00C63E25">
      <w:pPr>
        <w:pStyle w:val="Heading5"/>
        <w:rPr>
          <w:rFonts w:asciiTheme="minorHAnsi" w:hAnsiTheme="minorHAnsi"/>
        </w:rPr>
      </w:pPr>
      <w:r w:rsidRPr="00350027">
        <w:rPr>
          <w:rFonts w:asciiTheme="minorHAnsi" w:hAnsiTheme="minorHAnsi"/>
        </w:rPr>
        <w:t>Label 136 (Rudder Pedal Position) Input Processing</w:t>
      </w:r>
    </w:p>
    <w:p w14:paraId="6CF948C7" w14:textId="77777777" w:rsidR="00C63E25" w:rsidRPr="00350027" w:rsidRDefault="00C63E25" w:rsidP="00C63E25">
      <w:pPr>
        <w:rPr>
          <w:rFonts w:asciiTheme="minorHAnsi" w:hAnsiTheme="minorHAnsi"/>
        </w:rPr>
      </w:pPr>
      <w:r w:rsidRPr="00350027">
        <w:rPr>
          <w:rFonts w:asciiTheme="minorHAnsi" w:hAnsiTheme="minorHAnsi"/>
        </w:rPr>
        <w:t>The format of Label 136 (Rudder Pedal Position) will be as follows :-</w:t>
      </w:r>
    </w:p>
    <w:p w14:paraId="3269DFF9" w14:textId="77777777" w:rsidR="00C63E25" w:rsidRPr="00350027" w:rsidRDefault="00C63E25" w:rsidP="00C63E25">
      <w:pPr>
        <w:rPr>
          <w:rFonts w:asciiTheme="minorHAnsi" w:hAnsiTheme="minorHAnsi"/>
        </w:rPr>
      </w:pPr>
    </w:p>
    <w:p w14:paraId="22C22535" w14:textId="77777777" w:rsidR="00C63E25" w:rsidRPr="00350027" w:rsidRDefault="00C63E25" w:rsidP="00C63E25">
      <w:pPr>
        <w:rPr>
          <w:rFonts w:asciiTheme="minorHAnsi" w:hAnsiTheme="minorHAnsi"/>
        </w:rPr>
      </w:pPr>
      <w:r w:rsidRPr="00350027">
        <w:rPr>
          <w:rFonts w:asciiTheme="minorHAnsi" w:hAnsiTheme="minorHAnsi"/>
        </w:rPr>
        <w:object w:dxaOrig="9315" w:dyaOrig="6355" w14:anchorId="2174755D">
          <v:shape id="_x0000_i1063" type="#_x0000_t75" style="width:466.5pt;height:318pt" o:ole="">
            <v:imagedata r:id="rId68" o:title=""/>
          </v:shape>
          <o:OLEObject Type="Embed" ProgID="Word.Document.8" ShapeID="_x0000_i1063" DrawAspect="Content" ObjectID="_1831033188" r:id="rId69"/>
        </w:object>
      </w:r>
    </w:p>
    <w:p w14:paraId="0D1A1C40"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6.5-17 Label 136 </w:t>
      </w:r>
    </w:p>
    <w:p w14:paraId="3DBA8D5B" w14:textId="77777777" w:rsidR="00C63E25" w:rsidRPr="00350027" w:rsidRDefault="00C63E25" w:rsidP="00C63E25">
      <w:pPr>
        <w:rPr>
          <w:rFonts w:asciiTheme="minorHAnsi" w:hAnsiTheme="minorHAnsi"/>
        </w:rPr>
      </w:pPr>
    </w:p>
    <w:p w14:paraId="38CDA83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3B64F2" w14:textId="77777777" w:rsidTr="00F33256">
        <w:tc>
          <w:tcPr>
            <w:tcW w:w="1559" w:type="dxa"/>
          </w:tcPr>
          <w:p w14:paraId="44BA01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MRJ_SCU_STC_SRS_844</w:t>
            </w:r>
          </w:p>
        </w:tc>
        <w:tc>
          <w:tcPr>
            <w:tcW w:w="9320" w:type="dxa"/>
          </w:tcPr>
          <w:p w14:paraId="2EE77A7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ACE1B Label 136 messages from ACE1 in the format specified in Table 6.5-17 with a Source/Destination Identifier set to ACE_1B as Source</w:t>
            </w:r>
          </w:p>
          <w:p w14:paraId="015223FD" w14:textId="77777777" w:rsidR="00C63E25" w:rsidRPr="00350027" w:rsidRDefault="00C63E25" w:rsidP="00F33256">
            <w:pPr>
              <w:rPr>
                <w:rFonts w:asciiTheme="minorHAnsi" w:hAnsiTheme="minorHAnsi"/>
                <w:i/>
                <w:iCs/>
              </w:rPr>
            </w:pPr>
          </w:p>
        </w:tc>
      </w:tr>
      <w:tr w:rsidR="00C63E25" w:rsidRPr="00350027" w14:paraId="2075428F" w14:textId="77777777" w:rsidTr="00F33256">
        <w:tc>
          <w:tcPr>
            <w:tcW w:w="1559" w:type="dxa"/>
          </w:tcPr>
          <w:p w14:paraId="4C9C6F0E" w14:textId="77777777" w:rsidR="00C63E25" w:rsidRPr="00350027" w:rsidRDefault="00C63E25" w:rsidP="00F33256">
            <w:pPr>
              <w:rPr>
                <w:rFonts w:asciiTheme="minorHAnsi" w:hAnsiTheme="minorHAnsi"/>
                <w:i/>
                <w:iCs/>
              </w:rPr>
            </w:pPr>
          </w:p>
        </w:tc>
        <w:tc>
          <w:tcPr>
            <w:tcW w:w="9320" w:type="dxa"/>
          </w:tcPr>
          <w:p w14:paraId="285D5AE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A84F81" w14:textId="77777777" w:rsidTr="00F33256">
        <w:tc>
          <w:tcPr>
            <w:tcW w:w="1559" w:type="dxa"/>
          </w:tcPr>
          <w:p w14:paraId="4D873E57" w14:textId="77777777" w:rsidR="00C63E25" w:rsidRPr="00350027" w:rsidRDefault="00C63E25" w:rsidP="00F33256">
            <w:pPr>
              <w:rPr>
                <w:rFonts w:asciiTheme="minorHAnsi" w:hAnsiTheme="minorHAnsi"/>
                <w:i/>
                <w:iCs/>
              </w:rPr>
            </w:pPr>
          </w:p>
        </w:tc>
        <w:tc>
          <w:tcPr>
            <w:tcW w:w="9320" w:type="dxa"/>
          </w:tcPr>
          <w:p w14:paraId="586F7A0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SATA-10-036</w:t>
            </w:r>
          </w:p>
        </w:tc>
      </w:tr>
      <w:tr w:rsidR="00C63E25" w:rsidRPr="00350027" w14:paraId="76D02F50" w14:textId="77777777" w:rsidTr="00F33256">
        <w:tc>
          <w:tcPr>
            <w:tcW w:w="1559" w:type="dxa"/>
          </w:tcPr>
          <w:p w14:paraId="1EFEEB38" w14:textId="77777777" w:rsidR="00C63E25" w:rsidRPr="00350027" w:rsidRDefault="00C63E25" w:rsidP="00F33256">
            <w:pPr>
              <w:rPr>
                <w:rFonts w:asciiTheme="minorHAnsi" w:hAnsiTheme="minorHAnsi"/>
                <w:i/>
                <w:iCs/>
              </w:rPr>
            </w:pPr>
          </w:p>
        </w:tc>
        <w:tc>
          <w:tcPr>
            <w:tcW w:w="9320" w:type="dxa"/>
          </w:tcPr>
          <w:p w14:paraId="349297A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BB40DDE" w14:textId="77777777" w:rsidR="00C63E25" w:rsidRPr="00350027" w:rsidRDefault="00C63E25" w:rsidP="00C63E25">
      <w:pPr>
        <w:rPr>
          <w:rFonts w:asciiTheme="minorHAnsi" w:hAnsiTheme="minorHAnsi"/>
        </w:rPr>
      </w:pPr>
    </w:p>
    <w:p w14:paraId="3584D69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B116E52" w14:textId="77777777" w:rsidTr="00F33256">
        <w:tc>
          <w:tcPr>
            <w:tcW w:w="1559" w:type="dxa"/>
          </w:tcPr>
          <w:p w14:paraId="442929A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MRJ_SCU_STC_SRS_845</w:t>
            </w:r>
          </w:p>
        </w:tc>
        <w:tc>
          <w:tcPr>
            <w:tcW w:w="9320" w:type="dxa"/>
          </w:tcPr>
          <w:p w14:paraId="7A2F105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receive ACE2B Label 136 messages from ACE2 in the format specified in Table 6.5-17 with a Source/Destination Identifier set to ACE_2B as Source</w:t>
            </w:r>
          </w:p>
          <w:p w14:paraId="7A92569B" w14:textId="77777777" w:rsidR="00C63E25" w:rsidRPr="00350027" w:rsidRDefault="00C63E25" w:rsidP="00F33256">
            <w:pPr>
              <w:rPr>
                <w:rFonts w:asciiTheme="minorHAnsi" w:hAnsiTheme="minorHAnsi"/>
                <w:i/>
                <w:iCs/>
              </w:rPr>
            </w:pPr>
          </w:p>
        </w:tc>
      </w:tr>
      <w:tr w:rsidR="00C63E25" w:rsidRPr="00350027" w14:paraId="695FBC79" w14:textId="77777777" w:rsidTr="00F33256">
        <w:tc>
          <w:tcPr>
            <w:tcW w:w="1559" w:type="dxa"/>
          </w:tcPr>
          <w:p w14:paraId="46C21CED" w14:textId="77777777" w:rsidR="00C63E25" w:rsidRPr="00350027" w:rsidRDefault="00C63E25" w:rsidP="00F33256">
            <w:pPr>
              <w:rPr>
                <w:rFonts w:asciiTheme="minorHAnsi" w:hAnsiTheme="minorHAnsi"/>
                <w:i/>
                <w:iCs/>
              </w:rPr>
            </w:pPr>
          </w:p>
        </w:tc>
        <w:tc>
          <w:tcPr>
            <w:tcW w:w="9320" w:type="dxa"/>
          </w:tcPr>
          <w:p w14:paraId="1FDC817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7E16AF1" w14:textId="77777777" w:rsidTr="00F33256">
        <w:tc>
          <w:tcPr>
            <w:tcW w:w="1559" w:type="dxa"/>
          </w:tcPr>
          <w:p w14:paraId="18CE4CAB" w14:textId="77777777" w:rsidR="00C63E25" w:rsidRPr="00350027" w:rsidRDefault="00C63E25" w:rsidP="00F33256">
            <w:pPr>
              <w:rPr>
                <w:rFonts w:asciiTheme="minorHAnsi" w:hAnsiTheme="minorHAnsi"/>
                <w:i/>
                <w:iCs/>
              </w:rPr>
            </w:pPr>
          </w:p>
        </w:tc>
        <w:tc>
          <w:tcPr>
            <w:tcW w:w="9320" w:type="dxa"/>
          </w:tcPr>
          <w:p w14:paraId="3D60066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SATA-10-036</w:t>
            </w:r>
          </w:p>
        </w:tc>
      </w:tr>
      <w:tr w:rsidR="00C63E25" w:rsidRPr="00350027" w14:paraId="4BAD39C8" w14:textId="77777777" w:rsidTr="00F33256">
        <w:tc>
          <w:tcPr>
            <w:tcW w:w="1559" w:type="dxa"/>
          </w:tcPr>
          <w:p w14:paraId="0DD05FC5" w14:textId="77777777" w:rsidR="00C63E25" w:rsidRPr="00350027" w:rsidRDefault="00C63E25" w:rsidP="00F33256">
            <w:pPr>
              <w:rPr>
                <w:rFonts w:asciiTheme="minorHAnsi" w:hAnsiTheme="minorHAnsi"/>
                <w:i/>
                <w:iCs/>
              </w:rPr>
            </w:pPr>
          </w:p>
        </w:tc>
        <w:tc>
          <w:tcPr>
            <w:tcW w:w="9320" w:type="dxa"/>
          </w:tcPr>
          <w:p w14:paraId="0DF6AF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8E9535" w14:textId="77777777" w:rsidR="00C63E25" w:rsidRPr="00350027" w:rsidRDefault="00C63E25" w:rsidP="00C63E25">
      <w:pPr>
        <w:rPr>
          <w:rFonts w:asciiTheme="minorHAnsi" w:hAnsiTheme="minorHAnsi"/>
        </w:rPr>
      </w:pPr>
    </w:p>
    <w:p w14:paraId="2BFEED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225C5BF" w14:textId="77777777" w:rsidTr="00F33256">
        <w:tc>
          <w:tcPr>
            <w:tcW w:w="1559" w:type="dxa"/>
          </w:tcPr>
          <w:p w14:paraId="6DDC649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MRJ_SCU_STC_SRS_154</w:t>
            </w:r>
          </w:p>
        </w:tc>
        <w:tc>
          <w:tcPr>
            <w:tcW w:w="9320" w:type="dxa"/>
          </w:tcPr>
          <w:p w14:paraId="3B0B6E3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determine Rudder Pedal Operation according to the following logic:-</w:t>
            </w:r>
          </w:p>
          <w:p w14:paraId="408EFAFC" w14:textId="77777777" w:rsidR="00C63E25" w:rsidRPr="00350027" w:rsidRDefault="00C63E25" w:rsidP="00F33256">
            <w:pPr>
              <w:rPr>
                <w:rFonts w:asciiTheme="minorHAnsi" w:hAnsiTheme="minorHAnsi"/>
              </w:rPr>
            </w:pPr>
          </w:p>
          <w:p w14:paraId="483F5D54" w14:textId="77777777" w:rsidR="00C63E25" w:rsidRPr="00350027" w:rsidRDefault="00C63E25" w:rsidP="00F33256">
            <w:pPr>
              <w:rPr>
                <w:rFonts w:asciiTheme="minorHAnsi" w:hAnsiTheme="minorHAnsi"/>
              </w:rPr>
            </w:pPr>
            <w:r w:rsidRPr="00350027">
              <w:rPr>
                <w:rFonts w:asciiTheme="minorHAnsi" w:hAnsiTheme="minorHAnsi"/>
              </w:rPr>
              <w:t xml:space="preserve">IF (ACE1B Label 136 Monitor status) OR (ACE1B Reasonableness Check Monitor Status) </w:t>
            </w:r>
          </w:p>
          <w:p w14:paraId="41EC39CE" w14:textId="77777777" w:rsidR="00C63E25" w:rsidRPr="00350027" w:rsidRDefault="00C63E25" w:rsidP="00F33256">
            <w:pPr>
              <w:rPr>
                <w:rFonts w:asciiTheme="minorHAnsi" w:hAnsiTheme="minorHAnsi"/>
              </w:rPr>
            </w:pPr>
            <w:r w:rsidRPr="00350027">
              <w:rPr>
                <w:rFonts w:asciiTheme="minorHAnsi" w:hAnsiTheme="minorHAnsi"/>
              </w:rPr>
              <w:t>THEN</w:t>
            </w:r>
          </w:p>
          <w:p w14:paraId="1E7268F5" w14:textId="77777777" w:rsidR="00C63E25" w:rsidRPr="00350027" w:rsidRDefault="00C63E25" w:rsidP="00F33256">
            <w:pPr>
              <w:rPr>
                <w:rFonts w:asciiTheme="minorHAnsi" w:hAnsiTheme="minorHAnsi"/>
              </w:rPr>
            </w:pPr>
            <w:r w:rsidRPr="00350027">
              <w:rPr>
                <w:rFonts w:asciiTheme="minorHAnsi" w:hAnsiTheme="minorHAnsi"/>
              </w:rPr>
              <w:t xml:space="preserve">     IF </w:t>
            </w:r>
            <w:r w:rsidRPr="00350027">
              <w:rPr>
                <w:rFonts w:asciiTheme="minorHAnsi" w:hAnsiTheme="minorHAnsi"/>
              </w:rPr>
              <w:tab/>
              <w:t>(ACE2B Label 136 Monitor status) OR (ACE2B Reasonableness Check Monitor Status)</w:t>
            </w:r>
          </w:p>
          <w:p w14:paraId="26313FAB"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4A645398" w14:textId="77777777" w:rsidR="00C63E25" w:rsidRPr="00350027" w:rsidRDefault="00C63E25" w:rsidP="00F33256">
            <w:pPr>
              <w:rPr>
                <w:rFonts w:asciiTheme="minorHAnsi" w:hAnsiTheme="minorHAnsi"/>
              </w:rPr>
            </w:pPr>
            <w:r w:rsidRPr="00350027">
              <w:rPr>
                <w:rFonts w:asciiTheme="minorHAnsi" w:hAnsiTheme="minorHAnsi"/>
              </w:rPr>
              <w:tab/>
              <w:t>Rudder Pedal Operation = 0</w:t>
            </w:r>
          </w:p>
          <w:p w14:paraId="05E7CB35" w14:textId="77777777" w:rsidR="00C63E25" w:rsidRPr="00350027" w:rsidRDefault="00C63E25" w:rsidP="00F33256">
            <w:pPr>
              <w:rPr>
                <w:rFonts w:asciiTheme="minorHAnsi" w:hAnsiTheme="minorHAnsi"/>
              </w:rPr>
            </w:pPr>
            <w:r w:rsidRPr="00350027">
              <w:rPr>
                <w:rFonts w:asciiTheme="minorHAnsi" w:hAnsiTheme="minorHAnsi"/>
              </w:rPr>
              <w:tab/>
              <w:t>Rudder Pedal Op Not Valid = TRUE</w:t>
            </w:r>
          </w:p>
          <w:p w14:paraId="286B73B1"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ELSE</w:t>
            </w:r>
          </w:p>
          <w:p w14:paraId="3D42130F" w14:textId="77777777" w:rsidR="00C63E25" w:rsidRPr="00350027" w:rsidRDefault="00C63E25" w:rsidP="00F33256">
            <w:pPr>
              <w:rPr>
                <w:rFonts w:asciiTheme="minorHAnsi" w:hAnsiTheme="minorHAnsi"/>
              </w:rPr>
            </w:pPr>
            <w:r w:rsidRPr="00350027">
              <w:rPr>
                <w:rFonts w:asciiTheme="minorHAnsi" w:hAnsiTheme="minorHAnsi"/>
              </w:rPr>
              <w:t>Use Rudder Pedal Position from ACE2B Label 136 message</w:t>
            </w:r>
          </w:p>
          <w:p w14:paraId="2AE20469" w14:textId="77777777" w:rsidR="00C63E25" w:rsidRPr="00350027" w:rsidRDefault="00C63E25" w:rsidP="00F33256">
            <w:pPr>
              <w:rPr>
                <w:rFonts w:asciiTheme="minorHAnsi" w:hAnsiTheme="minorHAnsi"/>
              </w:rPr>
            </w:pPr>
            <w:r w:rsidRPr="00350027">
              <w:rPr>
                <w:rFonts w:asciiTheme="minorHAnsi" w:hAnsiTheme="minorHAnsi"/>
              </w:rPr>
              <w:tab/>
              <w:t>Rudder Pedal Op Not Valid = FALSE</w:t>
            </w:r>
          </w:p>
          <w:p w14:paraId="3BD00171"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35D428F6" w14:textId="77777777" w:rsidR="00C63E25" w:rsidRPr="00350027" w:rsidRDefault="00C63E25" w:rsidP="00F33256">
            <w:pPr>
              <w:rPr>
                <w:rFonts w:asciiTheme="minorHAnsi" w:hAnsiTheme="minorHAnsi"/>
              </w:rPr>
            </w:pPr>
            <w:r w:rsidRPr="00350027">
              <w:rPr>
                <w:rFonts w:asciiTheme="minorHAnsi" w:hAnsiTheme="minorHAnsi"/>
              </w:rPr>
              <w:t>ELSE</w:t>
            </w:r>
          </w:p>
          <w:p w14:paraId="27344833" w14:textId="77777777" w:rsidR="00C63E25" w:rsidRPr="00350027" w:rsidRDefault="00C63E25" w:rsidP="00F33256">
            <w:pPr>
              <w:rPr>
                <w:rFonts w:asciiTheme="minorHAnsi" w:hAnsiTheme="minorHAnsi"/>
              </w:rPr>
            </w:pPr>
            <w:r w:rsidRPr="00350027">
              <w:rPr>
                <w:rFonts w:asciiTheme="minorHAnsi" w:hAnsiTheme="minorHAnsi"/>
              </w:rPr>
              <w:t xml:space="preserve">     IF </w:t>
            </w:r>
            <w:r w:rsidRPr="00350027">
              <w:rPr>
                <w:rFonts w:asciiTheme="minorHAnsi" w:hAnsiTheme="minorHAnsi"/>
              </w:rPr>
              <w:tab/>
              <w:t>(ACE2B Label 136 Monitor status) OR (ACE2B Reasonableness Check Monitor Status)</w:t>
            </w:r>
          </w:p>
          <w:p w14:paraId="1BC29669"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310F15F" w14:textId="77777777" w:rsidR="00C63E25" w:rsidRPr="00350027" w:rsidRDefault="00C63E25" w:rsidP="00F33256">
            <w:pPr>
              <w:rPr>
                <w:rFonts w:asciiTheme="minorHAnsi" w:hAnsiTheme="minorHAnsi"/>
              </w:rPr>
            </w:pPr>
            <w:r w:rsidRPr="00350027">
              <w:rPr>
                <w:rFonts w:asciiTheme="minorHAnsi" w:hAnsiTheme="minorHAnsi"/>
              </w:rPr>
              <w:t>Use Rudder Pedal Position from ACE1B Label 136 message</w:t>
            </w:r>
          </w:p>
          <w:p w14:paraId="0C0877F9" w14:textId="77777777" w:rsidR="00C63E25" w:rsidRPr="00350027" w:rsidRDefault="00C63E25" w:rsidP="00F33256">
            <w:pPr>
              <w:rPr>
                <w:rFonts w:asciiTheme="minorHAnsi" w:hAnsiTheme="minorHAnsi"/>
              </w:rPr>
            </w:pPr>
            <w:r w:rsidRPr="00350027">
              <w:rPr>
                <w:rFonts w:asciiTheme="minorHAnsi" w:hAnsiTheme="minorHAnsi"/>
              </w:rPr>
              <w:tab/>
              <w:t>Rudder Pedal Op Not Valid = FALSE</w:t>
            </w:r>
          </w:p>
          <w:p w14:paraId="3BEF303F"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21AC1D8" w14:textId="77777777" w:rsidR="00C63E25" w:rsidRPr="00350027" w:rsidRDefault="00C63E25" w:rsidP="00F33256">
            <w:pPr>
              <w:rPr>
                <w:rFonts w:asciiTheme="minorHAnsi" w:hAnsiTheme="minorHAnsi"/>
              </w:rPr>
            </w:pPr>
            <w:r w:rsidRPr="00350027">
              <w:rPr>
                <w:rFonts w:asciiTheme="minorHAnsi" w:hAnsiTheme="minorHAnsi"/>
              </w:rPr>
              <w:tab/>
              <w:t>IF (ACE1B Label 136 and ACE2B Label 136 Reasonableness Check Monitor Status)</w:t>
            </w:r>
          </w:p>
          <w:p w14:paraId="378B56F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Rudder Pedal Operation = 0</w:t>
            </w:r>
          </w:p>
          <w:p w14:paraId="7793C68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Rudder Pedal Op Not Valid = TRUE</w:t>
            </w:r>
          </w:p>
          <w:p w14:paraId="7B33F47E" w14:textId="77777777" w:rsidR="00C63E25" w:rsidRPr="00350027" w:rsidRDefault="00C63E25" w:rsidP="00F33256">
            <w:pPr>
              <w:rPr>
                <w:rFonts w:asciiTheme="minorHAnsi" w:hAnsiTheme="minorHAnsi"/>
              </w:rPr>
            </w:pPr>
            <w:r w:rsidRPr="00350027">
              <w:rPr>
                <w:rFonts w:asciiTheme="minorHAnsi" w:hAnsiTheme="minorHAnsi"/>
              </w:rPr>
              <w:tab/>
              <w:t>ELSE</w:t>
            </w:r>
          </w:p>
          <w:p w14:paraId="133782A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Use mean of </w:t>
            </w:r>
          </w:p>
          <w:p w14:paraId="539D1F42" w14:textId="77777777" w:rsidR="00C63E25" w:rsidRPr="00350027" w:rsidRDefault="00C63E25" w:rsidP="00F33256">
            <w:pPr>
              <w:rPr>
                <w:rFonts w:asciiTheme="minorHAnsi" w:hAnsiTheme="minorHAnsi"/>
              </w:rPr>
            </w:pPr>
            <w:r w:rsidRPr="00350027">
              <w:rPr>
                <w:rFonts w:asciiTheme="minorHAnsi" w:hAnsiTheme="minorHAnsi"/>
              </w:rPr>
              <w:t>( Rudder Pedal Position from ACE1B Label 136 message</w:t>
            </w:r>
          </w:p>
          <w:p w14:paraId="4DC4FCD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And Rudder Pedal Position from ACE2B Label 136 message)</w:t>
            </w:r>
          </w:p>
          <w:p w14:paraId="1924CA7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Rudder Pedal Op Not Valid = FALSE</w:t>
            </w:r>
          </w:p>
          <w:p w14:paraId="337791C4" w14:textId="77777777" w:rsidR="00C63E25" w:rsidRPr="00350027" w:rsidRDefault="00C63E25" w:rsidP="00F33256">
            <w:pPr>
              <w:rPr>
                <w:rFonts w:asciiTheme="minorHAnsi" w:hAnsiTheme="minorHAnsi"/>
              </w:rPr>
            </w:pPr>
            <w:r w:rsidRPr="00350027">
              <w:rPr>
                <w:rFonts w:asciiTheme="minorHAnsi" w:hAnsiTheme="minorHAnsi"/>
              </w:rPr>
              <w:tab/>
              <w:t>ENDIF</w:t>
            </w:r>
          </w:p>
          <w:p w14:paraId="0D1FECF0" w14:textId="77777777" w:rsidR="00C63E25" w:rsidRPr="00350027" w:rsidRDefault="00C63E25" w:rsidP="00F33256">
            <w:pPr>
              <w:rPr>
                <w:rFonts w:asciiTheme="minorHAnsi" w:hAnsiTheme="minorHAnsi"/>
              </w:rPr>
            </w:pPr>
            <w:r w:rsidRPr="00350027">
              <w:rPr>
                <w:rFonts w:asciiTheme="minorHAnsi" w:hAnsiTheme="minorHAnsi"/>
              </w:rPr>
              <w:t xml:space="preserve">     ENDIF</w:t>
            </w:r>
          </w:p>
          <w:p w14:paraId="1CD179C6" w14:textId="77777777" w:rsidR="00C63E25" w:rsidRPr="00350027" w:rsidRDefault="00C63E25" w:rsidP="00F33256">
            <w:pPr>
              <w:rPr>
                <w:rFonts w:asciiTheme="minorHAnsi" w:hAnsiTheme="minorHAnsi"/>
              </w:rPr>
            </w:pPr>
            <w:r w:rsidRPr="00350027">
              <w:rPr>
                <w:rFonts w:asciiTheme="minorHAnsi" w:hAnsiTheme="minorHAnsi"/>
              </w:rPr>
              <w:t>ENDIF</w:t>
            </w:r>
          </w:p>
          <w:p w14:paraId="2B395874" w14:textId="77777777" w:rsidR="00C63E25" w:rsidRPr="00350027" w:rsidRDefault="00C63E25" w:rsidP="00F33256">
            <w:pPr>
              <w:rPr>
                <w:rFonts w:asciiTheme="minorHAnsi" w:hAnsiTheme="minorHAnsi"/>
              </w:rPr>
            </w:pPr>
          </w:p>
          <w:p w14:paraId="52032478" w14:textId="77777777" w:rsidR="00C63E25" w:rsidRPr="00350027" w:rsidRDefault="00C63E25" w:rsidP="00F33256">
            <w:pPr>
              <w:rPr>
                <w:rFonts w:asciiTheme="minorHAnsi" w:hAnsiTheme="minorHAnsi"/>
              </w:rPr>
            </w:pPr>
          </w:p>
          <w:p w14:paraId="5D9AF0A0"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1C0E0C95" w14:textId="77777777" w:rsidR="00C63E25" w:rsidRPr="00350027" w:rsidRDefault="00C63E25" w:rsidP="00F33256">
            <w:pPr>
              <w:rPr>
                <w:rFonts w:asciiTheme="minorHAnsi" w:hAnsiTheme="minorHAnsi"/>
              </w:rPr>
            </w:pPr>
            <w:r w:rsidRPr="00350027">
              <w:rPr>
                <w:rFonts w:asciiTheme="minorHAnsi" w:hAnsiTheme="minorHAnsi"/>
              </w:rPr>
              <w:t>ACE1B Label 136 Monitor status is defined in MRJ_SCU_STC_SRS_828</w:t>
            </w:r>
          </w:p>
          <w:p w14:paraId="62057D87" w14:textId="77777777" w:rsidR="00C63E25" w:rsidRPr="00350027" w:rsidRDefault="00C63E25" w:rsidP="00F33256">
            <w:pPr>
              <w:rPr>
                <w:rFonts w:asciiTheme="minorHAnsi" w:hAnsiTheme="minorHAnsi"/>
              </w:rPr>
            </w:pPr>
            <w:r w:rsidRPr="00350027">
              <w:rPr>
                <w:rFonts w:asciiTheme="minorHAnsi" w:hAnsiTheme="minorHAnsi"/>
              </w:rPr>
              <w:t>ACE2B Label 136 Monitor status is defined in MRJ_SCU_STC_SRS_830</w:t>
            </w:r>
          </w:p>
          <w:p w14:paraId="07AD963D" w14:textId="77777777" w:rsidR="00C63E25" w:rsidRPr="00350027" w:rsidRDefault="00C63E25" w:rsidP="00F33256">
            <w:pPr>
              <w:rPr>
                <w:rFonts w:asciiTheme="minorHAnsi" w:hAnsiTheme="minorHAnsi"/>
              </w:rPr>
            </w:pPr>
            <w:r w:rsidRPr="00350027">
              <w:rPr>
                <w:rFonts w:asciiTheme="minorHAnsi" w:hAnsiTheme="minorHAnsi"/>
              </w:rPr>
              <w:t>ACE1B Reasonableness Check Monitor Status is defined in MRJ_SCU_STC_SRS_832</w:t>
            </w:r>
          </w:p>
          <w:p w14:paraId="29694EBF" w14:textId="77777777" w:rsidR="00C63E25" w:rsidRPr="00350027" w:rsidRDefault="00C63E25" w:rsidP="00F33256">
            <w:pPr>
              <w:rPr>
                <w:rFonts w:asciiTheme="minorHAnsi" w:hAnsiTheme="minorHAnsi"/>
              </w:rPr>
            </w:pPr>
            <w:r w:rsidRPr="00350027">
              <w:rPr>
                <w:rFonts w:asciiTheme="minorHAnsi" w:hAnsiTheme="minorHAnsi"/>
              </w:rPr>
              <w:t>ACE2B Reasonableness Check Monitor Status is defined in MRJ_SCU_STC_SRS_836</w:t>
            </w:r>
          </w:p>
          <w:p w14:paraId="47FEABC9" w14:textId="77777777" w:rsidR="00C63E25" w:rsidRPr="00350027" w:rsidRDefault="00C63E25" w:rsidP="00F33256">
            <w:pPr>
              <w:rPr>
                <w:rFonts w:asciiTheme="minorHAnsi" w:hAnsiTheme="minorHAnsi"/>
              </w:rPr>
            </w:pPr>
            <w:r w:rsidRPr="00350027">
              <w:rPr>
                <w:rFonts w:asciiTheme="minorHAnsi" w:hAnsiTheme="minorHAnsi"/>
              </w:rPr>
              <w:t>ACE1B Label 136 and ACE2B Label 136 Reasonableness Check Monitor Status is defined in MRJ_SCU_STC_SRS_838</w:t>
            </w:r>
          </w:p>
          <w:p w14:paraId="101112EB" w14:textId="77777777" w:rsidR="00C63E25" w:rsidRPr="00350027" w:rsidRDefault="00C63E25" w:rsidP="00F33256">
            <w:pPr>
              <w:rPr>
                <w:rFonts w:asciiTheme="minorHAnsi" w:hAnsiTheme="minorHAnsi"/>
              </w:rPr>
            </w:pPr>
            <w:r w:rsidRPr="00350027">
              <w:rPr>
                <w:rFonts w:asciiTheme="minorHAnsi" w:hAnsiTheme="minorHAnsi"/>
              </w:rPr>
              <w:t>ACE1B Label 136 message is defined in MRJ_SCU_STC_SRS_844</w:t>
            </w:r>
          </w:p>
          <w:p w14:paraId="7A0F6D20" w14:textId="77777777" w:rsidR="00C63E25" w:rsidRPr="00350027" w:rsidRDefault="00C63E25" w:rsidP="00F33256">
            <w:pPr>
              <w:rPr>
                <w:rFonts w:asciiTheme="minorHAnsi" w:hAnsiTheme="minorHAnsi"/>
              </w:rPr>
            </w:pPr>
            <w:r w:rsidRPr="00350027">
              <w:rPr>
                <w:rFonts w:asciiTheme="minorHAnsi" w:hAnsiTheme="minorHAnsi"/>
              </w:rPr>
              <w:t>ACE2B Label 136 message is defined in MRJ_SCU_STC_SRS_845</w:t>
            </w:r>
          </w:p>
          <w:p w14:paraId="3CDA67D3" w14:textId="77777777" w:rsidR="00C63E25" w:rsidRPr="00350027" w:rsidRDefault="00C63E25" w:rsidP="00F33256">
            <w:pPr>
              <w:rPr>
                <w:rFonts w:asciiTheme="minorHAnsi" w:hAnsiTheme="minorHAnsi"/>
              </w:rPr>
            </w:pPr>
          </w:p>
          <w:p w14:paraId="21CDE597" w14:textId="77777777" w:rsidR="00C63E25" w:rsidRPr="00350027" w:rsidRDefault="00C63E25" w:rsidP="00F33256">
            <w:pPr>
              <w:rPr>
                <w:rFonts w:asciiTheme="minorHAnsi" w:hAnsiTheme="minorHAnsi"/>
              </w:rPr>
            </w:pPr>
            <w:r w:rsidRPr="00350027">
              <w:rPr>
                <w:rFonts w:asciiTheme="minorHAnsi" w:hAnsiTheme="minorHAnsi"/>
              </w:rPr>
              <w:t>Note: 0 for Rudder_Pedal_Operation is represented by 0x0800 if Offset and Scaling Factor yet to be applied</w:t>
            </w:r>
          </w:p>
          <w:p w14:paraId="72EDA6D2" w14:textId="77777777" w:rsidR="00C63E25" w:rsidRPr="00350027" w:rsidRDefault="00C63E25" w:rsidP="00F33256">
            <w:pPr>
              <w:rPr>
                <w:rFonts w:asciiTheme="minorHAnsi" w:hAnsiTheme="minorHAnsi"/>
                <w:i/>
                <w:iCs/>
              </w:rPr>
            </w:pPr>
          </w:p>
        </w:tc>
      </w:tr>
      <w:tr w:rsidR="00C63E25" w:rsidRPr="00350027" w14:paraId="5321D3EC" w14:textId="77777777" w:rsidTr="00F33256">
        <w:tc>
          <w:tcPr>
            <w:tcW w:w="1559" w:type="dxa"/>
          </w:tcPr>
          <w:p w14:paraId="1E1FE2D1" w14:textId="77777777" w:rsidR="00C63E25" w:rsidRPr="00350027" w:rsidRDefault="00C63E25" w:rsidP="00F33256">
            <w:pPr>
              <w:rPr>
                <w:rFonts w:asciiTheme="minorHAnsi" w:hAnsiTheme="minorHAnsi"/>
                <w:i/>
                <w:iCs/>
              </w:rPr>
            </w:pPr>
          </w:p>
        </w:tc>
        <w:tc>
          <w:tcPr>
            <w:tcW w:w="9320" w:type="dxa"/>
          </w:tcPr>
          <w:p w14:paraId="484D28C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3D68BEA" w14:textId="77777777" w:rsidTr="00F33256">
        <w:tc>
          <w:tcPr>
            <w:tcW w:w="1559" w:type="dxa"/>
          </w:tcPr>
          <w:p w14:paraId="53CBF414" w14:textId="77777777" w:rsidR="00C63E25" w:rsidRPr="00350027" w:rsidRDefault="00C63E25" w:rsidP="00F33256">
            <w:pPr>
              <w:rPr>
                <w:rFonts w:asciiTheme="minorHAnsi" w:hAnsiTheme="minorHAnsi"/>
                <w:i/>
                <w:iCs/>
              </w:rPr>
            </w:pPr>
          </w:p>
        </w:tc>
        <w:tc>
          <w:tcPr>
            <w:tcW w:w="9320" w:type="dxa"/>
          </w:tcPr>
          <w:p w14:paraId="525F79F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E1BF93E" w14:textId="77777777" w:rsidTr="00F33256">
        <w:tc>
          <w:tcPr>
            <w:tcW w:w="1559" w:type="dxa"/>
          </w:tcPr>
          <w:p w14:paraId="48C256AA" w14:textId="77777777" w:rsidR="00C63E25" w:rsidRPr="00350027" w:rsidRDefault="00C63E25" w:rsidP="00F33256">
            <w:pPr>
              <w:rPr>
                <w:rFonts w:asciiTheme="minorHAnsi" w:hAnsiTheme="minorHAnsi"/>
                <w:i/>
                <w:iCs/>
              </w:rPr>
            </w:pPr>
          </w:p>
        </w:tc>
        <w:tc>
          <w:tcPr>
            <w:tcW w:w="9320" w:type="dxa"/>
          </w:tcPr>
          <w:p w14:paraId="62839C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235A0EE" w14:textId="77777777" w:rsidR="00C63E25" w:rsidRPr="00350027" w:rsidRDefault="00C63E25" w:rsidP="00C63E25">
      <w:pPr>
        <w:rPr>
          <w:rFonts w:asciiTheme="minorHAnsi" w:hAnsiTheme="minorHAnsi"/>
        </w:rPr>
      </w:pPr>
    </w:p>
    <w:p w14:paraId="1E6BA966" w14:textId="77777777" w:rsidR="00C63E25" w:rsidRPr="00350027" w:rsidRDefault="00C63E25" w:rsidP="00C63E25">
      <w:pPr>
        <w:pStyle w:val="Heading3"/>
        <w:rPr>
          <w:rFonts w:asciiTheme="minorHAnsi" w:hAnsiTheme="minorHAnsi"/>
        </w:rPr>
      </w:pPr>
      <w:bookmarkStart w:id="31" w:name="_Toc464110945"/>
      <w:r w:rsidRPr="00350027">
        <w:rPr>
          <w:rFonts w:asciiTheme="minorHAnsi" w:hAnsiTheme="minorHAnsi"/>
        </w:rPr>
        <w:t>Analogue Input Processing via SPI Bus Peripheral</w:t>
      </w:r>
      <w:bookmarkEnd w:id="31"/>
    </w:p>
    <w:p w14:paraId="234E66DA" w14:textId="77777777" w:rsidR="00C63E25" w:rsidRPr="00350027" w:rsidRDefault="00C63E25" w:rsidP="00C63E25">
      <w:pPr>
        <w:rPr>
          <w:rFonts w:asciiTheme="minorHAnsi" w:hAnsiTheme="minorHAnsi"/>
        </w:rPr>
      </w:pPr>
      <w:r w:rsidRPr="00350027">
        <w:rPr>
          <w:rFonts w:asciiTheme="minorHAnsi" w:hAnsiTheme="minorHAnsi"/>
        </w:rPr>
        <w:t xml:space="preserve">In order to read the ADC values from the two external AD7887 devices, the </w:t>
      </w:r>
      <w:r w:rsidRPr="00350027">
        <w:rPr>
          <w:rFonts w:asciiTheme="minorHAnsi" w:hAnsiTheme="minorHAnsi"/>
          <w:i/>
          <w:iCs/>
        </w:rPr>
        <w:t>STC Program</w:t>
      </w:r>
      <w:r w:rsidRPr="00350027">
        <w:rPr>
          <w:rFonts w:asciiTheme="minorHAnsi" w:hAnsiTheme="minorHAnsi"/>
        </w:rPr>
        <w:t xml:space="preserve"> will upon start-up configure the SPI control registers for SPI Master Mode Operation, 16-bit SPI Data Transmission/Reception and 2MHz SPI Clock output.</w:t>
      </w:r>
    </w:p>
    <w:p w14:paraId="11CC86E6" w14:textId="77777777" w:rsidR="00C63E25" w:rsidRPr="00350027" w:rsidRDefault="00C63E25" w:rsidP="00C63E25">
      <w:pPr>
        <w:rPr>
          <w:rFonts w:asciiTheme="minorHAnsi" w:hAnsiTheme="minorHAnsi"/>
        </w:rPr>
      </w:pPr>
      <w:r w:rsidRPr="00350027">
        <w:rPr>
          <w:rFonts w:asciiTheme="minorHAnsi" w:hAnsiTheme="minorHAnsi"/>
        </w:rPr>
        <w:t>Note: This is defined by MRJ_SCU_STC_SRS_525.</w:t>
      </w:r>
    </w:p>
    <w:p w14:paraId="6E5FE6E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A6BA341" w14:textId="77777777" w:rsidTr="00F33256">
        <w:tc>
          <w:tcPr>
            <w:tcW w:w="1559" w:type="dxa"/>
          </w:tcPr>
          <w:p w14:paraId="7029A1A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MRJ_SCU_STC_SRS_714</w:t>
            </w:r>
          </w:p>
        </w:tc>
        <w:tc>
          <w:tcPr>
            <w:tcW w:w="9320" w:type="dxa"/>
          </w:tcPr>
          <w:p w14:paraId="082B620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Analogue_Rudder_Pedal_Position_1 data from the external ADC device 1 (Ref. C15) via McBSP SPI Bus at least every 30ms.</w:t>
            </w:r>
          </w:p>
          <w:p w14:paraId="035B8E38" w14:textId="77777777" w:rsidR="00C63E25" w:rsidRPr="00350027" w:rsidRDefault="00C63E25" w:rsidP="00F33256">
            <w:pPr>
              <w:rPr>
                <w:rFonts w:asciiTheme="minorHAnsi" w:hAnsiTheme="minorHAnsi"/>
                <w:i/>
                <w:iCs/>
              </w:rPr>
            </w:pPr>
          </w:p>
        </w:tc>
      </w:tr>
      <w:tr w:rsidR="00C63E25" w:rsidRPr="00350027" w14:paraId="5521841C" w14:textId="77777777" w:rsidTr="00F33256">
        <w:tc>
          <w:tcPr>
            <w:tcW w:w="1559" w:type="dxa"/>
          </w:tcPr>
          <w:p w14:paraId="3E62D532" w14:textId="77777777" w:rsidR="00C63E25" w:rsidRPr="00350027" w:rsidRDefault="00C63E25" w:rsidP="00F33256">
            <w:pPr>
              <w:rPr>
                <w:rFonts w:asciiTheme="minorHAnsi" w:hAnsiTheme="minorHAnsi"/>
                <w:i/>
                <w:iCs/>
              </w:rPr>
            </w:pPr>
          </w:p>
        </w:tc>
        <w:tc>
          <w:tcPr>
            <w:tcW w:w="9320" w:type="dxa"/>
          </w:tcPr>
          <w:p w14:paraId="7099BE2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78435DE" w14:textId="77777777" w:rsidTr="00F33256">
        <w:tc>
          <w:tcPr>
            <w:tcW w:w="1559" w:type="dxa"/>
          </w:tcPr>
          <w:p w14:paraId="01D61632" w14:textId="77777777" w:rsidR="00C63E25" w:rsidRPr="00350027" w:rsidRDefault="00C63E25" w:rsidP="00F33256">
            <w:pPr>
              <w:rPr>
                <w:rFonts w:asciiTheme="minorHAnsi" w:hAnsiTheme="minorHAnsi"/>
                <w:i/>
                <w:iCs/>
              </w:rPr>
            </w:pPr>
          </w:p>
        </w:tc>
        <w:tc>
          <w:tcPr>
            <w:tcW w:w="9320" w:type="dxa"/>
          </w:tcPr>
          <w:p w14:paraId="0D1E1E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46AA355" w14:textId="77777777" w:rsidTr="00F33256">
        <w:tc>
          <w:tcPr>
            <w:tcW w:w="1559" w:type="dxa"/>
          </w:tcPr>
          <w:p w14:paraId="061366AD" w14:textId="77777777" w:rsidR="00C63E25" w:rsidRPr="00350027" w:rsidRDefault="00C63E25" w:rsidP="00F33256">
            <w:pPr>
              <w:rPr>
                <w:rFonts w:asciiTheme="minorHAnsi" w:hAnsiTheme="minorHAnsi"/>
                <w:i/>
                <w:iCs/>
              </w:rPr>
            </w:pPr>
          </w:p>
        </w:tc>
        <w:tc>
          <w:tcPr>
            <w:tcW w:w="9320" w:type="dxa"/>
          </w:tcPr>
          <w:p w14:paraId="3156A7A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A08E2C5" w14:textId="77777777" w:rsidR="00C63E25" w:rsidRPr="00350027" w:rsidRDefault="00C63E25" w:rsidP="00C63E25">
      <w:pPr>
        <w:rPr>
          <w:rFonts w:asciiTheme="minorHAnsi" w:hAnsiTheme="minorHAnsi"/>
        </w:rPr>
      </w:pPr>
    </w:p>
    <w:p w14:paraId="71F0992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70804B1" w14:textId="77777777" w:rsidTr="00F33256">
        <w:tc>
          <w:tcPr>
            <w:tcW w:w="1559" w:type="dxa"/>
          </w:tcPr>
          <w:p w14:paraId="3631259F"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MRJ_SCU_STC_SRS_803</w:t>
            </w:r>
          </w:p>
        </w:tc>
        <w:tc>
          <w:tcPr>
            <w:tcW w:w="9320" w:type="dxa"/>
          </w:tcPr>
          <w:p w14:paraId="167D095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satisfy MRJ_SCU_STC_SRS_714 by performing a defined sequence as follows:</w:t>
            </w:r>
          </w:p>
          <w:p w14:paraId="55DB7058" w14:textId="77777777" w:rsidR="00C63E25" w:rsidRPr="00350027" w:rsidRDefault="00C63E25" w:rsidP="00F33256">
            <w:pPr>
              <w:rPr>
                <w:rFonts w:asciiTheme="minorHAnsi" w:hAnsiTheme="minorHAnsi"/>
              </w:rPr>
            </w:pPr>
            <w:r w:rsidRPr="00350027">
              <w:rPr>
                <w:rFonts w:asciiTheme="minorHAnsi" w:hAnsiTheme="minorHAnsi"/>
              </w:rPr>
              <w:t xml:space="preserve">    1) Assert Rudder1_SPI_En and McBSP_En (Chip Select Low) via GPIOs A4 and F10 for AD7887 device 1  </w:t>
            </w:r>
          </w:p>
          <w:p w14:paraId="5E71CCD7" w14:textId="77777777" w:rsidR="00C63E25" w:rsidRPr="00350027" w:rsidRDefault="00C63E25" w:rsidP="00F33256">
            <w:pPr>
              <w:rPr>
                <w:rFonts w:asciiTheme="minorHAnsi" w:hAnsiTheme="minorHAnsi"/>
              </w:rPr>
            </w:pPr>
            <w:r w:rsidRPr="00350027">
              <w:rPr>
                <w:rFonts w:asciiTheme="minorHAnsi" w:hAnsiTheme="minorHAnsi"/>
              </w:rPr>
              <w:t xml:space="preserve">    2) Transmit 16-bit command with value 0x2100 to SPI Tx FIFO </w:t>
            </w:r>
          </w:p>
          <w:p w14:paraId="4ECC2B06" w14:textId="77777777" w:rsidR="00C63E25" w:rsidRPr="00350027" w:rsidRDefault="00C63E25" w:rsidP="00F33256">
            <w:pPr>
              <w:rPr>
                <w:rFonts w:asciiTheme="minorHAnsi" w:hAnsiTheme="minorHAnsi"/>
              </w:rPr>
            </w:pPr>
            <w:r w:rsidRPr="00350027">
              <w:rPr>
                <w:rFonts w:asciiTheme="minorHAnsi" w:hAnsiTheme="minorHAnsi"/>
              </w:rPr>
              <w:t xml:space="preserve">        (Power Management Mode 2, On-chip reference disabled)</w:t>
            </w:r>
          </w:p>
          <w:p w14:paraId="099B53A2" w14:textId="77777777" w:rsidR="00C63E25" w:rsidRPr="00350027" w:rsidRDefault="00C63E25" w:rsidP="00F33256">
            <w:pPr>
              <w:rPr>
                <w:rFonts w:asciiTheme="minorHAnsi" w:hAnsiTheme="minorHAnsi"/>
              </w:rPr>
            </w:pPr>
            <w:r w:rsidRPr="00350027">
              <w:rPr>
                <w:rFonts w:asciiTheme="minorHAnsi" w:hAnsiTheme="minorHAnsi"/>
              </w:rPr>
              <w:t xml:space="preserve">    3) Wait until DSP transmits data </w:t>
            </w:r>
          </w:p>
          <w:p w14:paraId="26E42826" w14:textId="77777777" w:rsidR="00C63E25" w:rsidRPr="00350027" w:rsidRDefault="00C63E25" w:rsidP="00F33256">
            <w:pPr>
              <w:rPr>
                <w:rFonts w:asciiTheme="minorHAnsi" w:hAnsiTheme="minorHAnsi"/>
              </w:rPr>
            </w:pPr>
            <w:r w:rsidRPr="00350027">
              <w:rPr>
                <w:rFonts w:asciiTheme="minorHAnsi" w:hAnsiTheme="minorHAnsi"/>
              </w:rPr>
              <w:t xml:space="preserve">    4) Deselect Rudder1_SPI_En and McBSP_En (Chip Select High)</w:t>
            </w:r>
          </w:p>
          <w:p w14:paraId="19E4F96C" w14:textId="77777777" w:rsidR="00C63E25" w:rsidRPr="00350027" w:rsidRDefault="00C63E25" w:rsidP="00F33256">
            <w:pPr>
              <w:rPr>
                <w:rFonts w:asciiTheme="minorHAnsi" w:hAnsiTheme="minorHAnsi"/>
              </w:rPr>
            </w:pPr>
            <w:r w:rsidRPr="00350027">
              <w:rPr>
                <w:rFonts w:asciiTheme="minorHAnsi" w:hAnsiTheme="minorHAnsi"/>
              </w:rPr>
              <w:t xml:space="preserve">    5) Read ADC value from SPI Rx FIFO </w:t>
            </w:r>
          </w:p>
          <w:p w14:paraId="00415FE2" w14:textId="77777777" w:rsidR="00C63E25" w:rsidRPr="00350027" w:rsidRDefault="00C63E25" w:rsidP="00F33256">
            <w:pPr>
              <w:rPr>
                <w:rFonts w:asciiTheme="minorHAnsi" w:hAnsiTheme="minorHAnsi"/>
                <w:i/>
                <w:iCs/>
              </w:rPr>
            </w:pPr>
          </w:p>
        </w:tc>
      </w:tr>
      <w:tr w:rsidR="00C63E25" w:rsidRPr="00350027" w14:paraId="565ABEAC" w14:textId="77777777" w:rsidTr="00F33256">
        <w:tc>
          <w:tcPr>
            <w:tcW w:w="1559" w:type="dxa"/>
          </w:tcPr>
          <w:p w14:paraId="39A8DEDB" w14:textId="77777777" w:rsidR="00C63E25" w:rsidRPr="00350027" w:rsidRDefault="00C63E25" w:rsidP="00F33256">
            <w:pPr>
              <w:rPr>
                <w:rFonts w:asciiTheme="minorHAnsi" w:hAnsiTheme="minorHAnsi"/>
                <w:i/>
                <w:iCs/>
              </w:rPr>
            </w:pPr>
          </w:p>
        </w:tc>
        <w:tc>
          <w:tcPr>
            <w:tcW w:w="9320" w:type="dxa"/>
          </w:tcPr>
          <w:p w14:paraId="1E7A56A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ABB0F3" w14:textId="77777777" w:rsidTr="00F33256">
        <w:tc>
          <w:tcPr>
            <w:tcW w:w="1559" w:type="dxa"/>
          </w:tcPr>
          <w:p w14:paraId="7251B84E" w14:textId="77777777" w:rsidR="00C63E25" w:rsidRPr="00350027" w:rsidRDefault="00C63E25" w:rsidP="00F33256">
            <w:pPr>
              <w:rPr>
                <w:rFonts w:asciiTheme="minorHAnsi" w:hAnsiTheme="minorHAnsi"/>
                <w:i/>
                <w:iCs/>
              </w:rPr>
            </w:pPr>
          </w:p>
        </w:tc>
        <w:tc>
          <w:tcPr>
            <w:tcW w:w="9320" w:type="dxa"/>
          </w:tcPr>
          <w:p w14:paraId="441870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EFEFD9D" w14:textId="77777777" w:rsidTr="00F33256">
        <w:tc>
          <w:tcPr>
            <w:tcW w:w="1559" w:type="dxa"/>
          </w:tcPr>
          <w:p w14:paraId="6DB043A0" w14:textId="77777777" w:rsidR="00C63E25" w:rsidRPr="00350027" w:rsidRDefault="00C63E25" w:rsidP="00F33256">
            <w:pPr>
              <w:rPr>
                <w:rFonts w:asciiTheme="minorHAnsi" w:hAnsiTheme="minorHAnsi"/>
                <w:i/>
                <w:iCs/>
              </w:rPr>
            </w:pPr>
          </w:p>
        </w:tc>
        <w:tc>
          <w:tcPr>
            <w:tcW w:w="9320" w:type="dxa"/>
          </w:tcPr>
          <w:p w14:paraId="1E1F39F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7543DD1" w14:textId="77777777" w:rsidR="00C63E25" w:rsidRPr="00350027" w:rsidRDefault="00C63E25" w:rsidP="00C63E25">
      <w:pPr>
        <w:rPr>
          <w:rFonts w:asciiTheme="minorHAnsi" w:hAnsiTheme="minorHAnsi"/>
        </w:rPr>
      </w:pPr>
    </w:p>
    <w:p w14:paraId="45D41CD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A97A551" w14:textId="77777777" w:rsidTr="00F33256">
        <w:tc>
          <w:tcPr>
            <w:tcW w:w="1559" w:type="dxa"/>
          </w:tcPr>
          <w:p w14:paraId="7564555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MRJ_SCU_STC_SRS_716</w:t>
            </w:r>
          </w:p>
        </w:tc>
        <w:tc>
          <w:tcPr>
            <w:tcW w:w="9320" w:type="dxa"/>
          </w:tcPr>
          <w:p w14:paraId="252B3C5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the Analogue_Rudder_Pedal_Position_2 data from the external ADC device 2 (Ref. C15) via McBSP SPI Bus at least every 30ms</w:t>
            </w:r>
          </w:p>
          <w:p w14:paraId="06B64C3E" w14:textId="77777777" w:rsidR="00C63E25" w:rsidRPr="00350027" w:rsidRDefault="00C63E25" w:rsidP="00F33256">
            <w:pPr>
              <w:rPr>
                <w:rFonts w:asciiTheme="minorHAnsi" w:hAnsiTheme="minorHAnsi"/>
                <w:i/>
                <w:iCs/>
              </w:rPr>
            </w:pPr>
          </w:p>
        </w:tc>
      </w:tr>
      <w:tr w:rsidR="00C63E25" w:rsidRPr="00350027" w14:paraId="2B768C38" w14:textId="77777777" w:rsidTr="00F33256">
        <w:tc>
          <w:tcPr>
            <w:tcW w:w="1559" w:type="dxa"/>
          </w:tcPr>
          <w:p w14:paraId="46ADD025" w14:textId="77777777" w:rsidR="00C63E25" w:rsidRPr="00350027" w:rsidRDefault="00C63E25" w:rsidP="00F33256">
            <w:pPr>
              <w:rPr>
                <w:rFonts w:asciiTheme="minorHAnsi" w:hAnsiTheme="minorHAnsi"/>
                <w:i/>
                <w:iCs/>
              </w:rPr>
            </w:pPr>
          </w:p>
        </w:tc>
        <w:tc>
          <w:tcPr>
            <w:tcW w:w="9320" w:type="dxa"/>
          </w:tcPr>
          <w:p w14:paraId="1516EC5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CFE69A6" w14:textId="77777777" w:rsidTr="00F33256">
        <w:tc>
          <w:tcPr>
            <w:tcW w:w="1559" w:type="dxa"/>
          </w:tcPr>
          <w:p w14:paraId="7DEE116A" w14:textId="77777777" w:rsidR="00C63E25" w:rsidRPr="00350027" w:rsidRDefault="00C63E25" w:rsidP="00F33256">
            <w:pPr>
              <w:rPr>
                <w:rFonts w:asciiTheme="minorHAnsi" w:hAnsiTheme="minorHAnsi"/>
                <w:i/>
                <w:iCs/>
              </w:rPr>
            </w:pPr>
          </w:p>
        </w:tc>
        <w:tc>
          <w:tcPr>
            <w:tcW w:w="9320" w:type="dxa"/>
          </w:tcPr>
          <w:p w14:paraId="311EFDE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8672AA" w14:textId="77777777" w:rsidTr="00F33256">
        <w:tc>
          <w:tcPr>
            <w:tcW w:w="1559" w:type="dxa"/>
          </w:tcPr>
          <w:p w14:paraId="1727AEAB" w14:textId="77777777" w:rsidR="00C63E25" w:rsidRPr="00350027" w:rsidRDefault="00C63E25" w:rsidP="00F33256">
            <w:pPr>
              <w:rPr>
                <w:rFonts w:asciiTheme="minorHAnsi" w:hAnsiTheme="minorHAnsi"/>
                <w:i/>
                <w:iCs/>
              </w:rPr>
            </w:pPr>
          </w:p>
        </w:tc>
        <w:tc>
          <w:tcPr>
            <w:tcW w:w="9320" w:type="dxa"/>
          </w:tcPr>
          <w:p w14:paraId="686493C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1E9CC22" w14:textId="77777777" w:rsidR="00C63E25" w:rsidRPr="00350027" w:rsidRDefault="00C63E25" w:rsidP="00C63E25">
      <w:pPr>
        <w:rPr>
          <w:rFonts w:asciiTheme="minorHAnsi" w:hAnsiTheme="minorHAnsi"/>
        </w:rPr>
      </w:pPr>
    </w:p>
    <w:p w14:paraId="41490F3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E380686" w14:textId="77777777" w:rsidTr="00F33256">
        <w:tc>
          <w:tcPr>
            <w:tcW w:w="1559" w:type="dxa"/>
          </w:tcPr>
          <w:p w14:paraId="2ADA7DA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MRJ_SCU_STC_SRS_804</w:t>
            </w:r>
          </w:p>
        </w:tc>
        <w:tc>
          <w:tcPr>
            <w:tcW w:w="9320" w:type="dxa"/>
          </w:tcPr>
          <w:p w14:paraId="1B13A8D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satisfy MRJ_SCU_STC_SRS_716 by performing a defined sequence as follows:</w:t>
            </w:r>
          </w:p>
          <w:p w14:paraId="5C402D65" w14:textId="77777777" w:rsidR="00C63E25" w:rsidRPr="00350027" w:rsidRDefault="00C63E25" w:rsidP="00F33256">
            <w:pPr>
              <w:rPr>
                <w:rFonts w:asciiTheme="minorHAnsi" w:hAnsiTheme="minorHAnsi"/>
              </w:rPr>
            </w:pPr>
            <w:r w:rsidRPr="00350027">
              <w:rPr>
                <w:rFonts w:asciiTheme="minorHAnsi" w:hAnsiTheme="minorHAnsi"/>
              </w:rPr>
              <w:t xml:space="preserve">    1) Assert Rudder2_SPI_En and McBSP_En (Chip Select Low) via GPIOs A5 and F10 for AD7887 device 2  </w:t>
            </w:r>
          </w:p>
          <w:p w14:paraId="251A62DF" w14:textId="77777777" w:rsidR="00C63E25" w:rsidRPr="00350027" w:rsidRDefault="00C63E25" w:rsidP="00F33256">
            <w:pPr>
              <w:rPr>
                <w:rFonts w:asciiTheme="minorHAnsi" w:hAnsiTheme="minorHAnsi"/>
              </w:rPr>
            </w:pPr>
            <w:r w:rsidRPr="00350027">
              <w:rPr>
                <w:rFonts w:asciiTheme="minorHAnsi" w:hAnsiTheme="minorHAnsi"/>
              </w:rPr>
              <w:t xml:space="preserve">    2) Transmit 16-bit command with value 0x2100 to SPI Tx FIFO </w:t>
            </w:r>
          </w:p>
          <w:p w14:paraId="004FBD10" w14:textId="77777777" w:rsidR="00C63E25" w:rsidRPr="00350027" w:rsidRDefault="00C63E25" w:rsidP="00F33256">
            <w:pPr>
              <w:rPr>
                <w:rFonts w:asciiTheme="minorHAnsi" w:hAnsiTheme="minorHAnsi"/>
              </w:rPr>
            </w:pPr>
            <w:r w:rsidRPr="00350027">
              <w:rPr>
                <w:rFonts w:asciiTheme="minorHAnsi" w:hAnsiTheme="minorHAnsi"/>
              </w:rPr>
              <w:t xml:space="preserve">        (Power Management Mode 2, On-chip reference disabled)</w:t>
            </w:r>
          </w:p>
          <w:p w14:paraId="0E14BD32" w14:textId="77777777" w:rsidR="00C63E25" w:rsidRPr="00350027" w:rsidRDefault="00C63E25" w:rsidP="00F33256">
            <w:pPr>
              <w:rPr>
                <w:rFonts w:asciiTheme="minorHAnsi" w:hAnsiTheme="minorHAnsi"/>
              </w:rPr>
            </w:pPr>
            <w:r w:rsidRPr="00350027">
              <w:rPr>
                <w:rFonts w:asciiTheme="minorHAnsi" w:hAnsiTheme="minorHAnsi"/>
              </w:rPr>
              <w:t xml:space="preserve">    3) Wait until DSP transmits data </w:t>
            </w:r>
          </w:p>
          <w:p w14:paraId="4CAAEB5A" w14:textId="77777777" w:rsidR="00C63E25" w:rsidRPr="00350027" w:rsidRDefault="00C63E25" w:rsidP="00F33256">
            <w:pPr>
              <w:rPr>
                <w:rFonts w:asciiTheme="minorHAnsi" w:hAnsiTheme="minorHAnsi"/>
              </w:rPr>
            </w:pPr>
            <w:r w:rsidRPr="00350027">
              <w:rPr>
                <w:rFonts w:asciiTheme="minorHAnsi" w:hAnsiTheme="minorHAnsi"/>
              </w:rPr>
              <w:t xml:space="preserve">    4) Deselect Rudder2_SPI_En and McBSP_En (Chip Select High)</w:t>
            </w:r>
          </w:p>
          <w:p w14:paraId="5413A8C7" w14:textId="77777777" w:rsidR="00C63E25" w:rsidRPr="00350027" w:rsidRDefault="00C63E25" w:rsidP="00F33256">
            <w:pPr>
              <w:rPr>
                <w:rFonts w:asciiTheme="minorHAnsi" w:hAnsiTheme="minorHAnsi"/>
              </w:rPr>
            </w:pPr>
            <w:r w:rsidRPr="00350027">
              <w:rPr>
                <w:rFonts w:asciiTheme="minorHAnsi" w:hAnsiTheme="minorHAnsi"/>
              </w:rPr>
              <w:t xml:space="preserve">    5) Read ADC value from SPI Rx FIFO </w:t>
            </w:r>
          </w:p>
          <w:p w14:paraId="113EB87B" w14:textId="77777777" w:rsidR="00C63E25" w:rsidRPr="00350027" w:rsidRDefault="00C63E25" w:rsidP="00F33256">
            <w:pPr>
              <w:rPr>
                <w:rFonts w:asciiTheme="minorHAnsi" w:hAnsiTheme="minorHAnsi"/>
                <w:i/>
                <w:iCs/>
              </w:rPr>
            </w:pPr>
          </w:p>
        </w:tc>
      </w:tr>
      <w:tr w:rsidR="00C63E25" w:rsidRPr="00350027" w14:paraId="34AFD7DC" w14:textId="77777777" w:rsidTr="00F33256">
        <w:tc>
          <w:tcPr>
            <w:tcW w:w="1559" w:type="dxa"/>
          </w:tcPr>
          <w:p w14:paraId="365F133B" w14:textId="77777777" w:rsidR="00C63E25" w:rsidRPr="00350027" w:rsidRDefault="00C63E25" w:rsidP="00F33256">
            <w:pPr>
              <w:rPr>
                <w:rFonts w:asciiTheme="minorHAnsi" w:hAnsiTheme="minorHAnsi"/>
                <w:i/>
                <w:iCs/>
              </w:rPr>
            </w:pPr>
          </w:p>
        </w:tc>
        <w:tc>
          <w:tcPr>
            <w:tcW w:w="9320" w:type="dxa"/>
          </w:tcPr>
          <w:p w14:paraId="78717C0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07F09A1" w14:textId="77777777" w:rsidTr="00F33256">
        <w:tc>
          <w:tcPr>
            <w:tcW w:w="1559" w:type="dxa"/>
          </w:tcPr>
          <w:p w14:paraId="58F8D921" w14:textId="77777777" w:rsidR="00C63E25" w:rsidRPr="00350027" w:rsidRDefault="00C63E25" w:rsidP="00F33256">
            <w:pPr>
              <w:rPr>
                <w:rFonts w:asciiTheme="minorHAnsi" w:hAnsiTheme="minorHAnsi"/>
                <w:i/>
                <w:iCs/>
              </w:rPr>
            </w:pPr>
          </w:p>
        </w:tc>
        <w:tc>
          <w:tcPr>
            <w:tcW w:w="9320" w:type="dxa"/>
          </w:tcPr>
          <w:p w14:paraId="5DAEA8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08FE01E" w14:textId="77777777" w:rsidTr="00F33256">
        <w:tc>
          <w:tcPr>
            <w:tcW w:w="1559" w:type="dxa"/>
          </w:tcPr>
          <w:p w14:paraId="74A11E48" w14:textId="77777777" w:rsidR="00C63E25" w:rsidRPr="00350027" w:rsidRDefault="00C63E25" w:rsidP="00F33256">
            <w:pPr>
              <w:rPr>
                <w:rFonts w:asciiTheme="minorHAnsi" w:hAnsiTheme="minorHAnsi"/>
                <w:i/>
                <w:iCs/>
              </w:rPr>
            </w:pPr>
          </w:p>
        </w:tc>
        <w:tc>
          <w:tcPr>
            <w:tcW w:w="9320" w:type="dxa"/>
          </w:tcPr>
          <w:p w14:paraId="6413A43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A95CEB2" w14:textId="77777777" w:rsidR="00C63E25" w:rsidRPr="00350027" w:rsidRDefault="00C63E25" w:rsidP="00C63E25">
      <w:pPr>
        <w:rPr>
          <w:rFonts w:asciiTheme="minorHAnsi" w:hAnsiTheme="minorHAnsi"/>
        </w:rPr>
      </w:pPr>
    </w:p>
    <w:p w14:paraId="3027367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4C00B3D" w14:textId="77777777" w:rsidTr="00F33256">
        <w:tc>
          <w:tcPr>
            <w:tcW w:w="1559" w:type="dxa"/>
          </w:tcPr>
          <w:p w14:paraId="6B60543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MRJ_SCU_STC_SRS_854</w:t>
            </w:r>
          </w:p>
        </w:tc>
        <w:tc>
          <w:tcPr>
            <w:tcW w:w="9320" w:type="dxa"/>
          </w:tcPr>
          <w:p w14:paraId="698C4AB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sampled values Analogue_Rudder_Pedal_Position_1 and Analogue_Rudder_Pedal_Position_2 to mm by using the following formula:</w:t>
            </w:r>
          </w:p>
          <w:p w14:paraId="461AAB30" w14:textId="77777777" w:rsidR="00C63E25" w:rsidRPr="00350027" w:rsidRDefault="00C63E25" w:rsidP="00F33256">
            <w:pPr>
              <w:rPr>
                <w:rFonts w:asciiTheme="minorHAnsi" w:hAnsiTheme="minorHAnsi"/>
              </w:rPr>
            </w:pPr>
          </w:p>
          <w:p w14:paraId="08263B70" w14:textId="77777777" w:rsidR="00C63E25" w:rsidRPr="00350027" w:rsidRDefault="00C63E25" w:rsidP="00F33256">
            <w:pPr>
              <w:rPr>
                <w:rFonts w:asciiTheme="minorHAnsi" w:hAnsiTheme="minorHAnsi"/>
              </w:rPr>
            </w:pPr>
            <w:r w:rsidRPr="00350027">
              <w:rPr>
                <w:rFonts w:asciiTheme="minorHAnsi" w:hAnsiTheme="minorHAnsi"/>
              </w:rPr>
              <w:t>Rudder Position (mm) = (Analogue_Rudder_Pedal_Position - 2048) * (2.5/4096) * 10.2 * (76.2/8)</w:t>
            </w:r>
          </w:p>
          <w:p w14:paraId="3DC2F9DA" w14:textId="77777777" w:rsidR="00C63E25" w:rsidRPr="00350027" w:rsidRDefault="00C63E25" w:rsidP="00F33256">
            <w:pPr>
              <w:rPr>
                <w:rFonts w:asciiTheme="minorHAnsi" w:hAnsiTheme="minorHAnsi"/>
              </w:rPr>
            </w:pPr>
          </w:p>
          <w:p w14:paraId="7BF7E294" w14:textId="77777777" w:rsidR="00C63E25" w:rsidRPr="00350027" w:rsidRDefault="00C63E25" w:rsidP="00F33256">
            <w:pPr>
              <w:rPr>
                <w:rFonts w:asciiTheme="minorHAnsi" w:hAnsiTheme="minorHAnsi"/>
              </w:rPr>
            </w:pPr>
            <w:r w:rsidRPr="00350027">
              <w:rPr>
                <w:rFonts w:asciiTheme="minorHAnsi" w:hAnsiTheme="minorHAnsi"/>
              </w:rPr>
              <w:t>Further explanation of these terms can be found in HSIS (Ref B4) MRJ_SCU_HSIS_539 and MRJ_SCU_HSIS_552</w:t>
            </w:r>
          </w:p>
          <w:p w14:paraId="6FBC456B" w14:textId="77777777" w:rsidR="00C63E25" w:rsidRPr="00350027" w:rsidRDefault="00C63E25" w:rsidP="00F33256">
            <w:pPr>
              <w:rPr>
                <w:rFonts w:asciiTheme="minorHAnsi" w:hAnsiTheme="minorHAnsi"/>
                <w:i/>
                <w:iCs/>
              </w:rPr>
            </w:pPr>
          </w:p>
        </w:tc>
      </w:tr>
      <w:tr w:rsidR="00C63E25" w:rsidRPr="00350027" w14:paraId="6535F7B6" w14:textId="77777777" w:rsidTr="00F33256">
        <w:tc>
          <w:tcPr>
            <w:tcW w:w="1559" w:type="dxa"/>
          </w:tcPr>
          <w:p w14:paraId="767BF641" w14:textId="77777777" w:rsidR="00C63E25" w:rsidRPr="00350027" w:rsidRDefault="00C63E25" w:rsidP="00F33256">
            <w:pPr>
              <w:rPr>
                <w:rFonts w:asciiTheme="minorHAnsi" w:hAnsiTheme="minorHAnsi"/>
                <w:i/>
                <w:iCs/>
              </w:rPr>
            </w:pPr>
          </w:p>
        </w:tc>
        <w:tc>
          <w:tcPr>
            <w:tcW w:w="9320" w:type="dxa"/>
          </w:tcPr>
          <w:p w14:paraId="0CA3065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DFDA86D" w14:textId="77777777" w:rsidTr="00F33256">
        <w:tc>
          <w:tcPr>
            <w:tcW w:w="1559" w:type="dxa"/>
          </w:tcPr>
          <w:p w14:paraId="626CFA59" w14:textId="77777777" w:rsidR="00C63E25" w:rsidRPr="00350027" w:rsidRDefault="00C63E25" w:rsidP="00F33256">
            <w:pPr>
              <w:rPr>
                <w:rFonts w:asciiTheme="minorHAnsi" w:hAnsiTheme="minorHAnsi"/>
                <w:i/>
                <w:iCs/>
              </w:rPr>
            </w:pPr>
          </w:p>
        </w:tc>
        <w:tc>
          <w:tcPr>
            <w:tcW w:w="9320" w:type="dxa"/>
          </w:tcPr>
          <w:p w14:paraId="09CD247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3D4179E" w14:textId="77777777" w:rsidTr="00F33256">
        <w:tc>
          <w:tcPr>
            <w:tcW w:w="1559" w:type="dxa"/>
          </w:tcPr>
          <w:p w14:paraId="27332F59" w14:textId="77777777" w:rsidR="00C63E25" w:rsidRPr="00350027" w:rsidRDefault="00C63E25" w:rsidP="00F33256">
            <w:pPr>
              <w:rPr>
                <w:rFonts w:asciiTheme="minorHAnsi" w:hAnsiTheme="minorHAnsi"/>
                <w:i/>
                <w:iCs/>
              </w:rPr>
            </w:pPr>
          </w:p>
        </w:tc>
        <w:tc>
          <w:tcPr>
            <w:tcW w:w="9320" w:type="dxa"/>
          </w:tcPr>
          <w:p w14:paraId="71AC235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A9AFAF7" w14:textId="77777777" w:rsidR="00C63E25" w:rsidRPr="00350027" w:rsidRDefault="00C63E25" w:rsidP="00C63E25">
      <w:pPr>
        <w:rPr>
          <w:rFonts w:asciiTheme="minorHAnsi" w:hAnsiTheme="minorHAnsi"/>
        </w:rPr>
      </w:pPr>
    </w:p>
    <w:p w14:paraId="169AA53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9CD49F9" w14:textId="77777777" w:rsidTr="00F33256">
        <w:tc>
          <w:tcPr>
            <w:tcW w:w="1559" w:type="dxa"/>
          </w:tcPr>
          <w:p w14:paraId="45C197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MRJ_SCU_STC_SRS_1254</w:t>
            </w:r>
          </w:p>
        </w:tc>
        <w:tc>
          <w:tcPr>
            <w:tcW w:w="9320" w:type="dxa"/>
          </w:tcPr>
          <w:p w14:paraId="2EE01B99" w14:textId="77777777" w:rsidR="00C63E25" w:rsidRPr="00350027" w:rsidRDefault="00C63E25" w:rsidP="00F33256">
            <w:pPr>
              <w:rPr>
                <w:rFonts w:asciiTheme="minorHAnsi" w:hAnsiTheme="minorHAnsi"/>
              </w:rPr>
            </w:pPr>
            <w:r w:rsidRPr="00350027">
              <w:rPr>
                <w:rFonts w:asciiTheme="minorHAnsi" w:hAnsiTheme="minorHAnsi"/>
              </w:rPr>
              <w:t xml:space="preserve">Using the sampled Rudder Position ADC values, the </w:t>
            </w:r>
            <w:r w:rsidRPr="00350027">
              <w:rPr>
                <w:rFonts w:asciiTheme="minorHAnsi" w:hAnsiTheme="minorHAnsi"/>
                <w:i/>
                <w:iCs/>
              </w:rPr>
              <w:t>STC Program</w:t>
            </w:r>
            <w:r w:rsidRPr="00350027">
              <w:rPr>
                <w:rFonts w:asciiTheme="minorHAnsi" w:hAnsiTheme="minorHAnsi"/>
              </w:rPr>
              <w:t xml:space="preserve"> shall calculate the Rudder Position with a numerical error of less than 0.15% over the full scale (-76.2mm to +76.2mm).</w:t>
            </w:r>
          </w:p>
          <w:p w14:paraId="668F7D78" w14:textId="77777777" w:rsidR="00C63E25" w:rsidRPr="00350027" w:rsidRDefault="00C63E25" w:rsidP="00F33256">
            <w:pPr>
              <w:rPr>
                <w:rFonts w:asciiTheme="minorHAnsi" w:hAnsiTheme="minorHAnsi"/>
                <w:i/>
                <w:iCs/>
              </w:rPr>
            </w:pPr>
          </w:p>
        </w:tc>
      </w:tr>
      <w:tr w:rsidR="00C63E25" w:rsidRPr="00350027" w14:paraId="255B6AFF" w14:textId="77777777" w:rsidTr="00F33256">
        <w:tc>
          <w:tcPr>
            <w:tcW w:w="1559" w:type="dxa"/>
          </w:tcPr>
          <w:p w14:paraId="439BA614" w14:textId="77777777" w:rsidR="00C63E25" w:rsidRPr="00350027" w:rsidRDefault="00C63E25" w:rsidP="00F33256">
            <w:pPr>
              <w:rPr>
                <w:rFonts w:asciiTheme="minorHAnsi" w:hAnsiTheme="minorHAnsi"/>
                <w:i/>
                <w:iCs/>
              </w:rPr>
            </w:pPr>
          </w:p>
        </w:tc>
        <w:tc>
          <w:tcPr>
            <w:tcW w:w="9320" w:type="dxa"/>
          </w:tcPr>
          <w:p w14:paraId="453F38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1BEE8DE" w14:textId="77777777" w:rsidTr="00F33256">
        <w:tc>
          <w:tcPr>
            <w:tcW w:w="1559" w:type="dxa"/>
          </w:tcPr>
          <w:p w14:paraId="3F247F25" w14:textId="77777777" w:rsidR="00C63E25" w:rsidRPr="00350027" w:rsidRDefault="00C63E25" w:rsidP="00F33256">
            <w:pPr>
              <w:rPr>
                <w:rFonts w:asciiTheme="minorHAnsi" w:hAnsiTheme="minorHAnsi"/>
                <w:i/>
                <w:iCs/>
              </w:rPr>
            </w:pPr>
          </w:p>
        </w:tc>
        <w:tc>
          <w:tcPr>
            <w:tcW w:w="9320" w:type="dxa"/>
          </w:tcPr>
          <w:p w14:paraId="762E855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DEF03DA" w14:textId="77777777" w:rsidTr="00F33256">
        <w:tc>
          <w:tcPr>
            <w:tcW w:w="1559" w:type="dxa"/>
          </w:tcPr>
          <w:p w14:paraId="43F893BF" w14:textId="77777777" w:rsidR="00C63E25" w:rsidRPr="00350027" w:rsidRDefault="00C63E25" w:rsidP="00F33256">
            <w:pPr>
              <w:rPr>
                <w:rFonts w:asciiTheme="minorHAnsi" w:hAnsiTheme="minorHAnsi"/>
                <w:i/>
                <w:iCs/>
              </w:rPr>
            </w:pPr>
          </w:p>
        </w:tc>
        <w:tc>
          <w:tcPr>
            <w:tcW w:w="9320" w:type="dxa"/>
          </w:tcPr>
          <w:p w14:paraId="3248CD0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738867" w14:textId="77777777" w:rsidR="00C63E25" w:rsidRPr="00350027" w:rsidRDefault="00C63E25" w:rsidP="00C63E25">
      <w:pPr>
        <w:rPr>
          <w:rFonts w:asciiTheme="minorHAnsi" w:hAnsiTheme="minorHAnsi"/>
        </w:rPr>
      </w:pPr>
    </w:p>
    <w:p w14:paraId="7C44B8D2" w14:textId="77777777" w:rsidR="00C63E25" w:rsidRPr="00350027" w:rsidRDefault="00C63E25" w:rsidP="00C63E25">
      <w:pPr>
        <w:pStyle w:val="Heading2"/>
        <w:rPr>
          <w:rFonts w:asciiTheme="minorHAnsi" w:hAnsiTheme="minorHAnsi"/>
        </w:rPr>
      </w:pPr>
      <w:bookmarkStart w:id="32" w:name="_Toc464110946"/>
      <w:r w:rsidRPr="00350027">
        <w:rPr>
          <w:rFonts w:asciiTheme="minorHAnsi" w:hAnsiTheme="minorHAnsi"/>
        </w:rPr>
        <w:t>Steering Control</w:t>
      </w:r>
      <w:bookmarkEnd w:id="32"/>
    </w:p>
    <w:p w14:paraId="73735595" w14:textId="77777777" w:rsidR="00C63E25" w:rsidRPr="00350027" w:rsidRDefault="00C63E25" w:rsidP="00C63E25">
      <w:pPr>
        <w:pStyle w:val="Heading3"/>
        <w:rPr>
          <w:rFonts w:asciiTheme="minorHAnsi" w:hAnsiTheme="minorHAnsi"/>
        </w:rPr>
      </w:pPr>
      <w:bookmarkStart w:id="33" w:name="_Toc464110947"/>
      <w:r w:rsidRPr="00350027">
        <w:rPr>
          <w:rFonts w:asciiTheme="minorHAnsi" w:hAnsiTheme="minorHAnsi"/>
        </w:rPr>
        <w:t>Steering Demand Calculation</w:t>
      </w:r>
      <w:bookmarkEnd w:id="33"/>
    </w:p>
    <w:p w14:paraId="2AA73ABA" w14:textId="77777777" w:rsidR="00C63E25" w:rsidRPr="00350027" w:rsidRDefault="00C63E25" w:rsidP="00C63E25">
      <w:pPr>
        <w:pStyle w:val="Heading4"/>
        <w:rPr>
          <w:rFonts w:asciiTheme="minorHAnsi" w:hAnsiTheme="minorHAnsi"/>
        </w:rPr>
      </w:pPr>
      <w:r w:rsidRPr="00350027">
        <w:rPr>
          <w:rFonts w:asciiTheme="minorHAnsi" w:hAnsiTheme="minorHAnsi"/>
        </w:rPr>
        <w:t>Pilot SHDL Steering Demand</w:t>
      </w:r>
    </w:p>
    <w:p w14:paraId="6C84C65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8989"/>
      </w:tblGrid>
      <w:tr w:rsidR="00C63E25" w:rsidRPr="00350027" w14:paraId="12890E13" w14:textId="77777777" w:rsidTr="00F33256">
        <w:tc>
          <w:tcPr>
            <w:tcW w:w="1559" w:type="dxa"/>
          </w:tcPr>
          <w:p w14:paraId="3CB8D59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MRJ_SCU_STC_SRS_99</w:t>
            </w:r>
          </w:p>
        </w:tc>
        <w:tc>
          <w:tcPr>
            <w:tcW w:w="9320" w:type="dxa"/>
          </w:tcPr>
          <w:p w14:paraId="19E7A6E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Pilot_SHDL_Operation into a steering angle demand Unlimited_Pilot_SHDL_Command  in every Major cycle using the following logic:</w:t>
            </w:r>
          </w:p>
          <w:p w14:paraId="66FAAE9A" w14:textId="77777777" w:rsidR="00C63E25" w:rsidRPr="00350027" w:rsidRDefault="00C63E25" w:rsidP="00F33256">
            <w:pPr>
              <w:rPr>
                <w:rFonts w:asciiTheme="minorHAnsi" w:hAnsiTheme="minorHAnsi"/>
              </w:rPr>
            </w:pPr>
          </w:p>
          <w:p w14:paraId="3A093D1C" w14:textId="77777777" w:rsidR="00C63E25" w:rsidRPr="00350027" w:rsidRDefault="00C63E25" w:rsidP="00F33256">
            <w:pPr>
              <w:rPr>
                <w:rFonts w:asciiTheme="minorHAnsi" w:hAnsiTheme="minorHAnsi"/>
              </w:rPr>
            </w:pPr>
            <w:r w:rsidRPr="00350027">
              <w:rPr>
                <w:rFonts w:asciiTheme="minorHAnsi" w:hAnsiTheme="minorHAnsi"/>
              </w:rPr>
              <w:t>IF( Pilot_SHDL_Operation &gt;= 54.7deg )</w:t>
            </w:r>
          </w:p>
          <w:p w14:paraId="0F7A3BFC" w14:textId="77777777" w:rsidR="00C63E25" w:rsidRPr="00350027" w:rsidRDefault="00C63E25" w:rsidP="00F33256">
            <w:pPr>
              <w:rPr>
                <w:rFonts w:asciiTheme="minorHAnsi" w:hAnsiTheme="minorHAnsi"/>
              </w:rPr>
            </w:pPr>
            <w:r w:rsidRPr="00350027">
              <w:rPr>
                <w:rFonts w:asciiTheme="minorHAnsi" w:hAnsiTheme="minorHAnsi"/>
              </w:rPr>
              <w:t>THEN</w:t>
            </w:r>
          </w:p>
          <w:p w14:paraId="5F5BD9BC"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(26.4 * Pilot_SHDL_Operation - 840.5deg ) * (1/10.3)</w:t>
            </w:r>
          </w:p>
          <w:p w14:paraId="61BCDB0F" w14:textId="77777777" w:rsidR="00C63E25" w:rsidRPr="00350027" w:rsidRDefault="00C63E25" w:rsidP="00F33256">
            <w:pPr>
              <w:rPr>
                <w:rFonts w:asciiTheme="minorHAnsi" w:hAnsiTheme="minorHAnsi"/>
              </w:rPr>
            </w:pPr>
            <w:r w:rsidRPr="00350027">
              <w:rPr>
                <w:rFonts w:asciiTheme="minorHAnsi" w:hAnsiTheme="minorHAnsi"/>
              </w:rPr>
              <w:t>ELSE IF( Pilot_SHDL_Operation &gt;= 44.3deg )</w:t>
            </w:r>
          </w:p>
          <w:p w14:paraId="252CBF85" w14:textId="77777777" w:rsidR="00C63E25" w:rsidRPr="00350027" w:rsidRDefault="00C63E25" w:rsidP="00F33256">
            <w:pPr>
              <w:rPr>
                <w:rFonts w:asciiTheme="minorHAnsi" w:hAnsiTheme="minorHAnsi"/>
              </w:rPr>
            </w:pPr>
            <w:r w:rsidRPr="00350027">
              <w:rPr>
                <w:rFonts w:asciiTheme="minorHAnsi" w:hAnsiTheme="minorHAnsi"/>
              </w:rPr>
              <w:t>THEN</w:t>
            </w:r>
          </w:p>
          <w:p w14:paraId="40BC0877"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(16.6 * Pilot_SHDL_Operation - 298.58deg ) * (1/10.4)</w:t>
            </w:r>
          </w:p>
          <w:p w14:paraId="089D8B16" w14:textId="77777777" w:rsidR="00C63E25" w:rsidRPr="00350027" w:rsidRDefault="00C63E25" w:rsidP="00F33256">
            <w:pPr>
              <w:rPr>
                <w:rFonts w:asciiTheme="minorHAnsi" w:hAnsiTheme="minorHAnsi"/>
              </w:rPr>
            </w:pPr>
            <w:r w:rsidRPr="00350027">
              <w:rPr>
                <w:rFonts w:asciiTheme="minorHAnsi" w:hAnsiTheme="minorHAnsi"/>
              </w:rPr>
              <w:t>ELSE IF( Pilot_SHDL_Operation &gt;= 34deg )</w:t>
            </w:r>
          </w:p>
          <w:p w14:paraId="1EED73E8" w14:textId="77777777" w:rsidR="00C63E25" w:rsidRPr="00350027" w:rsidRDefault="00C63E25" w:rsidP="00F33256">
            <w:pPr>
              <w:rPr>
                <w:rFonts w:asciiTheme="minorHAnsi" w:hAnsiTheme="minorHAnsi"/>
              </w:rPr>
            </w:pPr>
            <w:r w:rsidRPr="00350027">
              <w:rPr>
                <w:rFonts w:asciiTheme="minorHAnsi" w:hAnsiTheme="minorHAnsi"/>
              </w:rPr>
              <w:t>THEN</w:t>
            </w:r>
          </w:p>
          <w:p w14:paraId="16844581"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(14.4 * Pilot_SHDL_Operation - 205.32deg ) * (1/10.3)</w:t>
            </w:r>
          </w:p>
          <w:p w14:paraId="6B6B1E82" w14:textId="77777777" w:rsidR="00C63E25" w:rsidRPr="00350027" w:rsidRDefault="00C63E25" w:rsidP="00F33256">
            <w:pPr>
              <w:rPr>
                <w:rFonts w:asciiTheme="minorHAnsi" w:hAnsiTheme="minorHAnsi"/>
              </w:rPr>
            </w:pPr>
            <w:r w:rsidRPr="00350027">
              <w:rPr>
                <w:rFonts w:asciiTheme="minorHAnsi" w:hAnsiTheme="minorHAnsi"/>
              </w:rPr>
              <w:t>ELSE IF( Pilot_SHDL_Operation &gt;= 23.7deg )</w:t>
            </w:r>
          </w:p>
          <w:p w14:paraId="077E475C" w14:textId="77777777" w:rsidR="00C63E25" w:rsidRPr="00350027" w:rsidRDefault="00C63E25" w:rsidP="00F33256">
            <w:pPr>
              <w:rPr>
                <w:rFonts w:asciiTheme="minorHAnsi" w:hAnsiTheme="minorHAnsi"/>
              </w:rPr>
            </w:pPr>
            <w:r w:rsidRPr="00350027">
              <w:rPr>
                <w:rFonts w:asciiTheme="minorHAnsi" w:hAnsiTheme="minorHAnsi"/>
              </w:rPr>
              <w:t>THEN</w:t>
            </w:r>
          </w:p>
          <w:p w14:paraId="128437B7"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(11.6 * Pilot_SHDL_Operation - 110.12deg ) * (1/10.3)</w:t>
            </w:r>
          </w:p>
          <w:p w14:paraId="755A3028" w14:textId="77777777" w:rsidR="00C63E25" w:rsidRPr="00350027" w:rsidRDefault="00C63E25" w:rsidP="00F33256">
            <w:pPr>
              <w:rPr>
                <w:rFonts w:asciiTheme="minorHAnsi" w:hAnsiTheme="minorHAnsi"/>
              </w:rPr>
            </w:pPr>
            <w:r w:rsidRPr="00350027">
              <w:rPr>
                <w:rFonts w:asciiTheme="minorHAnsi" w:hAnsiTheme="minorHAnsi"/>
              </w:rPr>
              <w:t>ELSE IF( Pilot_SHDL_Operation &gt;= 13.3deg )</w:t>
            </w:r>
          </w:p>
          <w:p w14:paraId="1FF67614" w14:textId="77777777" w:rsidR="00C63E25" w:rsidRPr="00350027" w:rsidRDefault="00C63E25" w:rsidP="00F33256">
            <w:pPr>
              <w:rPr>
                <w:rFonts w:asciiTheme="minorHAnsi" w:hAnsiTheme="minorHAnsi"/>
              </w:rPr>
            </w:pPr>
            <w:r w:rsidRPr="00350027">
              <w:rPr>
                <w:rFonts w:asciiTheme="minorHAnsi" w:hAnsiTheme="minorHAnsi"/>
              </w:rPr>
              <w:t>THEN</w:t>
            </w:r>
          </w:p>
          <w:p w14:paraId="4D1CA75F"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(9.2 * Pilot_SHDL_Operation - 51.64deg ) * (1/10.4)</w:t>
            </w:r>
          </w:p>
          <w:p w14:paraId="5F4DB3A3" w14:textId="77777777" w:rsidR="00C63E25" w:rsidRPr="00350027" w:rsidRDefault="00C63E25" w:rsidP="00F33256">
            <w:pPr>
              <w:rPr>
                <w:rFonts w:asciiTheme="minorHAnsi" w:hAnsiTheme="minorHAnsi"/>
              </w:rPr>
            </w:pPr>
            <w:r w:rsidRPr="00350027">
              <w:rPr>
                <w:rFonts w:asciiTheme="minorHAnsi" w:hAnsiTheme="minorHAnsi"/>
              </w:rPr>
              <w:t>ELSE IF( Pilot_SHDL_Operation &gt;= 3deg )</w:t>
            </w:r>
          </w:p>
          <w:p w14:paraId="42F16309" w14:textId="77777777" w:rsidR="00C63E25" w:rsidRPr="00350027" w:rsidRDefault="00C63E25" w:rsidP="00F33256">
            <w:pPr>
              <w:rPr>
                <w:rFonts w:asciiTheme="minorHAnsi" w:hAnsiTheme="minorHAnsi"/>
              </w:rPr>
            </w:pPr>
            <w:r w:rsidRPr="00350027">
              <w:rPr>
                <w:rFonts w:asciiTheme="minorHAnsi" w:hAnsiTheme="minorHAnsi"/>
              </w:rPr>
              <w:t>THEN</w:t>
            </w:r>
          </w:p>
          <w:p w14:paraId="41711C8C"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(Pilot_SHDL_Operation - 3deg ) * (6.8 / 10.3)</w:t>
            </w:r>
          </w:p>
          <w:p w14:paraId="2B60FD41" w14:textId="77777777" w:rsidR="00C63E25" w:rsidRPr="00350027" w:rsidRDefault="00C63E25" w:rsidP="00F33256">
            <w:pPr>
              <w:rPr>
                <w:rFonts w:asciiTheme="minorHAnsi" w:hAnsiTheme="minorHAnsi"/>
              </w:rPr>
            </w:pPr>
            <w:r w:rsidRPr="00350027">
              <w:rPr>
                <w:rFonts w:asciiTheme="minorHAnsi" w:hAnsiTheme="minorHAnsi"/>
              </w:rPr>
              <w:t>ELSE IF( Pilot_SHDL_Operation &gt;= -3deg )</w:t>
            </w:r>
          </w:p>
          <w:p w14:paraId="42E06AA6" w14:textId="77777777" w:rsidR="00C63E25" w:rsidRPr="00350027" w:rsidRDefault="00C63E25" w:rsidP="00F33256">
            <w:pPr>
              <w:rPr>
                <w:rFonts w:asciiTheme="minorHAnsi" w:hAnsiTheme="minorHAnsi"/>
              </w:rPr>
            </w:pPr>
            <w:r w:rsidRPr="00350027">
              <w:rPr>
                <w:rFonts w:asciiTheme="minorHAnsi" w:hAnsiTheme="minorHAnsi"/>
              </w:rPr>
              <w:t>THEN</w:t>
            </w:r>
          </w:p>
          <w:p w14:paraId="36683972"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0deg</w:t>
            </w:r>
          </w:p>
          <w:p w14:paraId="5770ADC5" w14:textId="77777777" w:rsidR="00C63E25" w:rsidRPr="00350027" w:rsidRDefault="00C63E25" w:rsidP="00F33256">
            <w:pPr>
              <w:rPr>
                <w:rFonts w:asciiTheme="minorHAnsi" w:hAnsiTheme="minorHAnsi"/>
              </w:rPr>
            </w:pPr>
            <w:r w:rsidRPr="00350027">
              <w:rPr>
                <w:rFonts w:asciiTheme="minorHAnsi" w:hAnsiTheme="minorHAnsi"/>
              </w:rPr>
              <w:t>ELSE IF( Pilot_SHDL_Operation &gt;= -13.3deg )</w:t>
            </w:r>
          </w:p>
          <w:p w14:paraId="18C732DD" w14:textId="77777777" w:rsidR="00C63E25" w:rsidRPr="00350027" w:rsidRDefault="00C63E25" w:rsidP="00F33256">
            <w:pPr>
              <w:rPr>
                <w:rFonts w:asciiTheme="minorHAnsi" w:hAnsiTheme="minorHAnsi"/>
              </w:rPr>
            </w:pPr>
            <w:r w:rsidRPr="00350027">
              <w:rPr>
                <w:rFonts w:asciiTheme="minorHAnsi" w:hAnsiTheme="minorHAnsi"/>
              </w:rPr>
              <w:t>THEN</w:t>
            </w:r>
          </w:p>
          <w:p w14:paraId="2CF70906"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(Pilot_SHDL_Operation + 3deg ) * (6.8 / 10.3)</w:t>
            </w:r>
          </w:p>
          <w:p w14:paraId="1C2202A0" w14:textId="77777777" w:rsidR="00C63E25" w:rsidRPr="00350027" w:rsidRDefault="00C63E25" w:rsidP="00F33256">
            <w:pPr>
              <w:rPr>
                <w:rFonts w:asciiTheme="minorHAnsi" w:hAnsiTheme="minorHAnsi"/>
              </w:rPr>
            </w:pPr>
            <w:r w:rsidRPr="00350027">
              <w:rPr>
                <w:rFonts w:asciiTheme="minorHAnsi" w:hAnsiTheme="minorHAnsi"/>
              </w:rPr>
              <w:t>ELSE IF( Pilot_SHDL_Operation &gt;= -23.7deg )</w:t>
            </w:r>
          </w:p>
          <w:p w14:paraId="5FCB66A0" w14:textId="77777777" w:rsidR="00C63E25" w:rsidRPr="00350027" w:rsidRDefault="00C63E25" w:rsidP="00F33256">
            <w:pPr>
              <w:rPr>
                <w:rFonts w:asciiTheme="minorHAnsi" w:hAnsiTheme="minorHAnsi"/>
              </w:rPr>
            </w:pPr>
            <w:r w:rsidRPr="00350027">
              <w:rPr>
                <w:rFonts w:asciiTheme="minorHAnsi" w:hAnsiTheme="minorHAnsi"/>
              </w:rPr>
              <w:t>THEN</w:t>
            </w:r>
          </w:p>
          <w:p w14:paraId="192CF24D"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(9.2 * Pilot_SHDL_Operation + 51.64deg ) * (1/10.4)</w:t>
            </w:r>
          </w:p>
          <w:p w14:paraId="6C583635" w14:textId="77777777" w:rsidR="00C63E25" w:rsidRPr="00350027" w:rsidRDefault="00C63E25" w:rsidP="00F33256">
            <w:pPr>
              <w:rPr>
                <w:rFonts w:asciiTheme="minorHAnsi" w:hAnsiTheme="minorHAnsi"/>
              </w:rPr>
            </w:pPr>
            <w:r w:rsidRPr="00350027">
              <w:rPr>
                <w:rFonts w:asciiTheme="minorHAnsi" w:hAnsiTheme="minorHAnsi"/>
              </w:rPr>
              <w:t>ELSE IF( Pilot_SHDL_Operation &gt;= -34deg )</w:t>
            </w:r>
          </w:p>
          <w:p w14:paraId="0F247EFA" w14:textId="77777777" w:rsidR="00C63E25" w:rsidRPr="00350027" w:rsidRDefault="00C63E25" w:rsidP="00F33256">
            <w:pPr>
              <w:rPr>
                <w:rFonts w:asciiTheme="minorHAnsi" w:hAnsiTheme="minorHAnsi"/>
              </w:rPr>
            </w:pPr>
            <w:r w:rsidRPr="00350027">
              <w:rPr>
                <w:rFonts w:asciiTheme="minorHAnsi" w:hAnsiTheme="minorHAnsi"/>
              </w:rPr>
              <w:t>THEN</w:t>
            </w:r>
          </w:p>
          <w:p w14:paraId="0627E9B5"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(11.6 * Pilot_SHDL_Operation + 110.12deg ) * (1/10.3)</w:t>
            </w:r>
          </w:p>
          <w:p w14:paraId="443D70A9" w14:textId="77777777" w:rsidR="00C63E25" w:rsidRPr="00350027" w:rsidRDefault="00C63E25" w:rsidP="00F33256">
            <w:pPr>
              <w:rPr>
                <w:rFonts w:asciiTheme="minorHAnsi" w:hAnsiTheme="minorHAnsi"/>
              </w:rPr>
            </w:pPr>
            <w:r w:rsidRPr="00350027">
              <w:rPr>
                <w:rFonts w:asciiTheme="minorHAnsi" w:hAnsiTheme="minorHAnsi"/>
              </w:rPr>
              <w:t>ELSE IF( Pilot_SHDL_Operation &gt;= -44.3deg )</w:t>
            </w:r>
          </w:p>
          <w:p w14:paraId="0417EE2C" w14:textId="77777777" w:rsidR="00C63E25" w:rsidRPr="00350027" w:rsidRDefault="00C63E25" w:rsidP="00F33256">
            <w:pPr>
              <w:rPr>
                <w:rFonts w:asciiTheme="minorHAnsi" w:hAnsiTheme="minorHAnsi"/>
              </w:rPr>
            </w:pPr>
            <w:r w:rsidRPr="00350027">
              <w:rPr>
                <w:rFonts w:asciiTheme="minorHAnsi" w:hAnsiTheme="minorHAnsi"/>
              </w:rPr>
              <w:t>THEN</w:t>
            </w:r>
          </w:p>
          <w:p w14:paraId="2518BB3E"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(14.4 * Pilot_SHDL_Operation + 205.32deg ) * (1/10.3)</w:t>
            </w:r>
          </w:p>
          <w:p w14:paraId="40D40846" w14:textId="77777777" w:rsidR="00C63E25" w:rsidRPr="00350027" w:rsidRDefault="00C63E25" w:rsidP="00F33256">
            <w:pPr>
              <w:rPr>
                <w:rFonts w:asciiTheme="minorHAnsi" w:hAnsiTheme="minorHAnsi"/>
              </w:rPr>
            </w:pPr>
            <w:r w:rsidRPr="00350027">
              <w:rPr>
                <w:rFonts w:asciiTheme="minorHAnsi" w:hAnsiTheme="minorHAnsi"/>
              </w:rPr>
              <w:t>ELSE IF( Pilot_SHDL_Operation &gt;= -54.7deg )</w:t>
            </w:r>
          </w:p>
          <w:p w14:paraId="214E3B99" w14:textId="77777777" w:rsidR="00C63E25" w:rsidRPr="00350027" w:rsidRDefault="00C63E25" w:rsidP="00F33256">
            <w:pPr>
              <w:rPr>
                <w:rFonts w:asciiTheme="minorHAnsi" w:hAnsiTheme="minorHAnsi"/>
              </w:rPr>
            </w:pPr>
            <w:r w:rsidRPr="00350027">
              <w:rPr>
                <w:rFonts w:asciiTheme="minorHAnsi" w:hAnsiTheme="minorHAnsi"/>
              </w:rPr>
              <w:t>THEN</w:t>
            </w:r>
          </w:p>
          <w:p w14:paraId="51513213"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(16.6 * Pilot_SHDL_Operation + 298.58deg ) * (1/10.4)</w:t>
            </w:r>
          </w:p>
          <w:p w14:paraId="32FAE669" w14:textId="77777777" w:rsidR="00C63E25" w:rsidRPr="00350027" w:rsidRDefault="00C63E25" w:rsidP="00F33256">
            <w:pPr>
              <w:rPr>
                <w:rFonts w:asciiTheme="minorHAnsi" w:hAnsiTheme="minorHAnsi"/>
              </w:rPr>
            </w:pPr>
            <w:r w:rsidRPr="00350027">
              <w:rPr>
                <w:rFonts w:asciiTheme="minorHAnsi" w:hAnsiTheme="minorHAnsi"/>
              </w:rPr>
              <w:t xml:space="preserve">ELSE </w:t>
            </w:r>
          </w:p>
          <w:p w14:paraId="5E660603" w14:textId="77777777" w:rsidR="00C63E25" w:rsidRPr="00350027" w:rsidRDefault="00C63E25" w:rsidP="00F33256">
            <w:pPr>
              <w:rPr>
                <w:rFonts w:asciiTheme="minorHAnsi" w:hAnsiTheme="minorHAnsi"/>
              </w:rPr>
            </w:pPr>
            <w:r w:rsidRPr="00350027">
              <w:rPr>
                <w:rFonts w:asciiTheme="minorHAnsi" w:hAnsiTheme="minorHAnsi"/>
              </w:rPr>
              <w:t xml:space="preserve">       Unlimited_Pilot_SHDL_Command = (26.4 * Pilot_SHDL_Operation + 840.5deg ) * (1/10.3)</w:t>
            </w:r>
          </w:p>
          <w:p w14:paraId="0B017FF4" w14:textId="77777777" w:rsidR="00C63E25" w:rsidRPr="00350027" w:rsidRDefault="00C63E25" w:rsidP="00F33256">
            <w:pPr>
              <w:rPr>
                <w:rFonts w:asciiTheme="minorHAnsi" w:hAnsiTheme="minorHAnsi"/>
              </w:rPr>
            </w:pPr>
            <w:r w:rsidRPr="00350027">
              <w:rPr>
                <w:rFonts w:asciiTheme="minorHAnsi" w:hAnsiTheme="minorHAnsi"/>
              </w:rPr>
              <w:t>END IF</w:t>
            </w:r>
          </w:p>
          <w:p w14:paraId="53966578" w14:textId="77777777" w:rsidR="00C63E25" w:rsidRPr="00350027" w:rsidRDefault="00C63E25" w:rsidP="00F33256">
            <w:pPr>
              <w:rPr>
                <w:rFonts w:asciiTheme="minorHAnsi" w:hAnsiTheme="minorHAnsi"/>
              </w:rPr>
            </w:pPr>
          </w:p>
          <w:p w14:paraId="4BBF7E6A" w14:textId="77777777" w:rsidR="00C63E25" w:rsidRPr="00350027" w:rsidRDefault="00C63E25" w:rsidP="00F33256">
            <w:pPr>
              <w:rPr>
                <w:rFonts w:asciiTheme="minorHAnsi" w:hAnsiTheme="minorHAnsi"/>
              </w:rPr>
            </w:pPr>
            <w:r w:rsidRPr="00350027">
              <w:rPr>
                <w:rFonts w:asciiTheme="minorHAnsi" w:hAnsiTheme="minorHAnsi"/>
              </w:rPr>
              <w:t>Where Pilot_SHDL_Operation is the value calculated in MRJ_SCU_STC_SRS_68</w:t>
            </w:r>
          </w:p>
          <w:p w14:paraId="0C618FD6"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15D7CABA" w14:textId="77777777" w:rsidR="00C63E25" w:rsidRPr="00350027" w:rsidRDefault="00C63E25" w:rsidP="00F33256">
            <w:pPr>
              <w:rPr>
                <w:rFonts w:asciiTheme="minorHAnsi" w:hAnsiTheme="minorHAnsi"/>
                <w:i/>
                <w:iCs/>
              </w:rPr>
            </w:pPr>
          </w:p>
        </w:tc>
      </w:tr>
      <w:tr w:rsidR="00C63E25" w:rsidRPr="00350027" w14:paraId="08C00890" w14:textId="77777777" w:rsidTr="00F33256">
        <w:tc>
          <w:tcPr>
            <w:tcW w:w="1559" w:type="dxa"/>
          </w:tcPr>
          <w:p w14:paraId="2EEDB3D6" w14:textId="77777777" w:rsidR="00C63E25" w:rsidRPr="00350027" w:rsidRDefault="00C63E25" w:rsidP="00F33256">
            <w:pPr>
              <w:rPr>
                <w:rFonts w:asciiTheme="minorHAnsi" w:hAnsiTheme="minorHAnsi"/>
                <w:i/>
                <w:iCs/>
              </w:rPr>
            </w:pPr>
          </w:p>
        </w:tc>
        <w:tc>
          <w:tcPr>
            <w:tcW w:w="9320" w:type="dxa"/>
          </w:tcPr>
          <w:p w14:paraId="7018F6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3283DCA" w14:textId="77777777" w:rsidTr="00F33256">
        <w:tc>
          <w:tcPr>
            <w:tcW w:w="1559" w:type="dxa"/>
          </w:tcPr>
          <w:p w14:paraId="4A152EE4" w14:textId="77777777" w:rsidR="00C63E25" w:rsidRPr="00350027" w:rsidRDefault="00C63E25" w:rsidP="00F33256">
            <w:pPr>
              <w:rPr>
                <w:rFonts w:asciiTheme="minorHAnsi" w:hAnsiTheme="minorHAnsi"/>
                <w:i/>
                <w:iCs/>
              </w:rPr>
            </w:pPr>
          </w:p>
        </w:tc>
        <w:tc>
          <w:tcPr>
            <w:tcW w:w="9320" w:type="dxa"/>
          </w:tcPr>
          <w:p w14:paraId="29B4AB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2926822" w14:textId="77777777" w:rsidTr="00F33256">
        <w:tc>
          <w:tcPr>
            <w:tcW w:w="1559" w:type="dxa"/>
          </w:tcPr>
          <w:p w14:paraId="09D7381E" w14:textId="77777777" w:rsidR="00C63E25" w:rsidRPr="00350027" w:rsidRDefault="00C63E25" w:rsidP="00F33256">
            <w:pPr>
              <w:rPr>
                <w:rFonts w:asciiTheme="minorHAnsi" w:hAnsiTheme="minorHAnsi"/>
                <w:i/>
                <w:iCs/>
              </w:rPr>
            </w:pPr>
          </w:p>
        </w:tc>
        <w:tc>
          <w:tcPr>
            <w:tcW w:w="9320" w:type="dxa"/>
          </w:tcPr>
          <w:p w14:paraId="2090803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B1D11F" w14:textId="77777777" w:rsidR="00C63E25" w:rsidRPr="00350027" w:rsidRDefault="00C63E25" w:rsidP="00C63E25">
      <w:pPr>
        <w:rPr>
          <w:rFonts w:asciiTheme="minorHAnsi" w:hAnsiTheme="minorHAnsi"/>
        </w:rPr>
      </w:pPr>
    </w:p>
    <w:p w14:paraId="31B053E6" w14:textId="77777777" w:rsidR="00C63E25" w:rsidRPr="00350027" w:rsidRDefault="00C63E25" w:rsidP="00C63E25">
      <w:pPr>
        <w:pStyle w:val="Heading4"/>
        <w:rPr>
          <w:rFonts w:asciiTheme="minorHAnsi" w:hAnsiTheme="minorHAnsi"/>
        </w:rPr>
      </w:pPr>
      <w:r w:rsidRPr="00350027">
        <w:rPr>
          <w:rFonts w:asciiTheme="minorHAnsi" w:hAnsiTheme="minorHAnsi"/>
        </w:rPr>
        <w:t>Co_Pilot SHDL Steering Demand</w:t>
      </w:r>
    </w:p>
    <w:p w14:paraId="548F7CE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741C558" w14:textId="77777777" w:rsidTr="00F33256">
        <w:tc>
          <w:tcPr>
            <w:tcW w:w="1559" w:type="dxa"/>
          </w:tcPr>
          <w:p w14:paraId="1FB7049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MRJ_SCU_STC_SRS_102</w:t>
            </w:r>
          </w:p>
        </w:tc>
        <w:tc>
          <w:tcPr>
            <w:tcW w:w="9320" w:type="dxa"/>
          </w:tcPr>
          <w:p w14:paraId="4B38769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convert the Co_Pilot_SHDL_Operation into a steering angle demand Unlimited_Co_Pilot_SHDL_Command in every Major cycle using the following logic:</w:t>
            </w:r>
          </w:p>
          <w:p w14:paraId="502B49BD" w14:textId="77777777" w:rsidR="00C63E25" w:rsidRPr="00350027" w:rsidRDefault="00C63E25" w:rsidP="00F33256">
            <w:pPr>
              <w:rPr>
                <w:rFonts w:asciiTheme="minorHAnsi" w:hAnsiTheme="minorHAnsi"/>
              </w:rPr>
            </w:pPr>
          </w:p>
          <w:p w14:paraId="27B8B64C" w14:textId="77777777" w:rsidR="00C63E25" w:rsidRPr="00350027" w:rsidRDefault="00C63E25" w:rsidP="00F33256">
            <w:pPr>
              <w:rPr>
                <w:rFonts w:asciiTheme="minorHAnsi" w:hAnsiTheme="minorHAnsi"/>
              </w:rPr>
            </w:pPr>
            <w:r w:rsidRPr="00350027">
              <w:rPr>
                <w:rFonts w:asciiTheme="minorHAnsi" w:hAnsiTheme="minorHAnsi"/>
              </w:rPr>
              <w:t>IF( Co_Pilot_SHDL_Operation &gt;= 54.7deg )</w:t>
            </w:r>
          </w:p>
          <w:p w14:paraId="743644E4" w14:textId="77777777" w:rsidR="00C63E25" w:rsidRPr="00350027" w:rsidRDefault="00C63E25" w:rsidP="00F33256">
            <w:pPr>
              <w:rPr>
                <w:rFonts w:asciiTheme="minorHAnsi" w:hAnsiTheme="minorHAnsi"/>
              </w:rPr>
            </w:pPr>
            <w:r w:rsidRPr="00350027">
              <w:rPr>
                <w:rFonts w:asciiTheme="minorHAnsi" w:hAnsiTheme="minorHAnsi"/>
              </w:rPr>
              <w:t>THEN</w:t>
            </w:r>
          </w:p>
          <w:p w14:paraId="60FDE360"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(26.4 * Co_Pilot_SHDL_Operation - 840.5deg ) * (1/10.3)</w:t>
            </w:r>
          </w:p>
          <w:p w14:paraId="0708C028" w14:textId="77777777" w:rsidR="00C63E25" w:rsidRPr="00350027" w:rsidRDefault="00C63E25" w:rsidP="00F33256">
            <w:pPr>
              <w:rPr>
                <w:rFonts w:asciiTheme="minorHAnsi" w:hAnsiTheme="minorHAnsi"/>
              </w:rPr>
            </w:pPr>
            <w:r w:rsidRPr="00350027">
              <w:rPr>
                <w:rFonts w:asciiTheme="minorHAnsi" w:hAnsiTheme="minorHAnsi"/>
              </w:rPr>
              <w:t>ELSE IF( Co_Pilot_SHDL_Operation &gt;= 44.3deg )</w:t>
            </w:r>
          </w:p>
          <w:p w14:paraId="75C06FAE" w14:textId="77777777" w:rsidR="00C63E25" w:rsidRPr="00350027" w:rsidRDefault="00C63E25" w:rsidP="00F33256">
            <w:pPr>
              <w:rPr>
                <w:rFonts w:asciiTheme="minorHAnsi" w:hAnsiTheme="minorHAnsi"/>
              </w:rPr>
            </w:pPr>
            <w:r w:rsidRPr="00350027">
              <w:rPr>
                <w:rFonts w:asciiTheme="minorHAnsi" w:hAnsiTheme="minorHAnsi"/>
              </w:rPr>
              <w:t>THEN</w:t>
            </w:r>
          </w:p>
          <w:p w14:paraId="72896C68"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(16.6 * Co_Pilot_SHDL_Operation - 298.58deg ) *  </w:t>
            </w:r>
          </w:p>
          <w:p w14:paraId="1D10B7E9" w14:textId="77777777" w:rsidR="00C63E25" w:rsidRPr="00350027" w:rsidRDefault="00C63E25" w:rsidP="00F33256">
            <w:pPr>
              <w:rPr>
                <w:rFonts w:asciiTheme="minorHAnsi" w:hAnsiTheme="minorHAnsi"/>
              </w:rPr>
            </w:pPr>
            <w:r w:rsidRPr="00350027">
              <w:rPr>
                <w:rFonts w:asciiTheme="minorHAnsi" w:hAnsiTheme="minorHAnsi"/>
              </w:rPr>
              <w:t xml:space="preserve">                                                                          (1/10.4)</w:t>
            </w:r>
          </w:p>
          <w:p w14:paraId="256C2F4D"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34deg )</w:t>
            </w:r>
          </w:p>
          <w:p w14:paraId="425F65A7" w14:textId="77777777" w:rsidR="00C63E25" w:rsidRPr="00350027" w:rsidRDefault="00C63E25" w:rsidP="00F33256">
            <w:pPr>
              <w:rPr>
                <w:rFonts w:asciiTheme="minorHAnsi" w:hAnsiTheme="minorHAnsi"/>
              </w:rPr>
            </w:pPr>
            <w:r w:rsidRPr="00350027">
              <w:rPr>
                <w:rFonts w:asciiTheme="minorHAnsi" w:hAnsiTheme="minorHAnsi"/>
              </w:rPr>
              <w:t>THEN</w:t>
            </w:r>
          </w:p>
          <w:p w14:paraId="60CB98D9"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(14.4 * Co_Pilot_SHDL_Operation - 205.32deg ) *</w:t>
            </w:r>
          </w:p>
          <w:p w14:paraId="7DB3AD39"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71094F3A" w14:textId="77777777" w:rsidR="00C63E25" w:rsidRPr="00350027" w:rsidRDefault="00C63E25" w:rsidP="00F33256">
            <w:pPr>
              <w:rPr>
                <w:rFonts w:asciiTheme="minorHAnsi" w:hAnsiTheme="minorHAnsi"/>
              </w:rPr>
            </w:pPr>
            <w:r w:rsidRPr="00350027">
              <w:rPr>
                <w:rFonts w:asciiTheme="minorHAnsi" w:hAnsiTheme="minorHAnsi"/>
              </w:rPr>
              <w:t>ELSE IF( Co_Pilot_SHDL_Operation &gt;= 23.7deg )</w:t>
            </w:r>
          </w:p>
          <w:p w14:paraId="0D315717" w14:textId="77777777" w:rsidR="00C63E25" w:rsidRPr="00350027" w:rsidRDefault="00C63E25" w:rsidP="00F33256">
            <w:pPr>
              <w:rPr>
                <w:rFonts w:asciiTheme="minorHAnsi" w:hAnsiTheme="minorHAnsi"/>
              </w:rPr>
            </w:pPr>
            <w:r w:rsidRPr="00350027">
              <w:rPr>
                <w:rFonts w:asciiTheme="minorHAnsi" w:hAnsiTheme="minorHAnsi"/>
              </w:rPr>
              <w:t>THEN</w:t>
            </w:r>
          </w:p>
          <w:p w14:paraId="38E6B9F0"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(11.6 * Co_Pilot_SHDL_Operation - 110.12deg ) * </w:t>
            </w:r>
          </w:p>
          <w:p w14:paraId="067808F4"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45FC272C" w14:textId="77777777" w:rsidR="00C63E25" w:rsidRPr="00350027" w:rsidRDefault="00C63E25" w:rsidP="00F33256">
            <w:pPr>
              <w:rPr>
                <w:rFonts w:asciiTheme="minorHAnsi" w:hAnsiTheme="minorHAnsi"/>
              </w:rPr>
            </w:pPr>
            <w:r w:rsidRPr="00350027">
              <w:rPr>
                <w:rFonts w:asciiTheme="minorHAnsi" w:hAnsiTheme="minorHAnsi"/>
              </w:rPr>
              <w:t>ELSE IF( Co_Pilot_SHDL_Operation &gt;= 13.3deg )</w:t>
            </w:r>
          </w:p>
          <w:p w14:paraId="7577951A" w14:textId="77777777" w:rsidR="00C63E25" w:rsidRPr="00350027" w:rsidRDefault="00C63E25" w:rsidP="00F33256">
            <w:pPr>
              <w:rPr>
                <w:rFonts w:asciiTheme="minorHAnsi" w:hAnsiTheme="minorHAnsi"/>
              </w:rPr>
            </w:pPr>
            <w:r w:rsidRPr="00350027">
              <w:rPr>
                <w:rFonts w:asciiTheme="minorHAnsi" w:hAnsiTheme="minorHAnsi"/>
              </w:rPr>
              <w:t>THEN</w:t>
            </w:r>
          </w:p>
          <w:p w14:paraId="07A009A6"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(9.2 * Co_Pilot_SHDL_Operation - 51.64deg ) * (1/10.4)</w:t>
            </w:r>
          </w:p>
          <w:p w14:paraId="219EDAE1"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3deg )</w:t>
            </w:r>
          </w:p>
          <w:p w14:paraId="663FBEB4" w14:textId="77777777" w:rsidR="00C63E25" w:rsidRPr="00350027" w:rsidRDefault="00C63E25" w:rsidP="00F33256">
            <w:pPr>
              <w:rPr>
                <w:rFonts w:asciiTheme="minorHAnsi" w:hAnsiTheme="minorHAnsi"/>
              </w:rPr>
            </w:pPr>
            <w:r w:rsidRPr="00350027">
              <w:rPr>
                <w:rFonts w:asciiTheme="minorHAnsi" w:hAnsiTheme="minorHAnsi"/>
              </w:rPr>
              <w:t>THEN</w:t>
            </w:r>
          </w:p>
          <w:p w14:paraId="3683FED8"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(Co_Pilot_SHDL_Operation - 3deg ) * (6.8 / 10.3)</w:t>
            </w:r>
          </w:p>
          <w:p w14:paraId="00D47D30"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-3deg )</w:t>
            </w:r>
          </w:p>
          <w:p w14:paraId="72D3504F" w14:textId="77777777" w:rsidR="00C63E25" w:rsidRPr="00350027" w:rsidRDefault="00C63E25" w:rsidP="00F33256">
            <w:pPr>
              <w:rPr>
                <w:rFonts w:asciiTheme="minorHAnsi" w:hAnsiTheme="minorHAnsi"/>
              </w:rPr>
            </w:pPr>
            <w:r w:rsidRPr="00350027">
              <w:rPr>
                <w:rFonts w:asciiTheme="minorHAnsi" w:hAnsiTheme="minorHAnsi"/>
              </w:rPr>
              <w:t>THEN</w:t>
            </w:r>
          </w:p>
          <w:p w14:paraId="2FBCD78B"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0deg</w:t>
            </w:r>
          </w:p>
          <w:p w14:paraId="7AA5C3A3" w14:textId="77777777" w:rsidR="00C63E25" w:rsidRPr="00350027" w:rsidRDefault="00C63E25" w:rsidP="00F33256">
            <w:pPr>
              <w:rPr>
                <w:rFonts w:asciiTheme="minorHAnsi" w:hAnsiTheme="minorHAnsi"/>
              </w:rPr>
            </w:pPr>
            <w:r w:rsidRPr="00350027">
              <w:rPr>
                <w:rFonts w:asciiTheme="minorHAnsi" w:hAnsiTheme="minorHAnsi"/>
              </w:rPr>
              <w:t>ELSE IF( Co_Pilot_SHDL_Operation &gt;= -13.3deg )</w:t>
            </w:r>
          </w:p>
          <w:p w14:paraId="444F43BE" w14:textId="77777777" w:rsidR="00C63E25" w:rsidRPr="00350027" w:rsidRDefault="00C63E25" w:rsidP="00F33256">
            <w:pPr>
              <w:rPr>
                <w:rFonts w:asciiTheme="minorHAnsi" w:hAnsiTheme="minorHAnsi"/>
              </w:rPr>
            </w:pPr>
            <w:r w:rsidRPr="00350027">
              <w:rPr>
                <w:rFonts w:asciiTheme="minorHAnsi" w:hAnsiTheme="minorHAnsi"/>
              </w:rPr>
              <w:t>THEN</w:t>
            </w:r>
          </w:p>
          <w:p w14:paraId="2FE6AFDC"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(Co_Pilot_SHDL_Operation + 3deg ) * (6.8 / 10.3)</w:t>
            </w:r>
          </w:p>
          <w:p w14:paraId="3FF54A9C" w14:textId="77777777" w:rsidR="00C63E25" w:rsidRPr="00350027" w:rsidRDefault="00C63E25" w:rsidP="00F33256">
            <w:pPr>
              <w:rPr>
                <w:rFonts w:asciiTheme="minorHAnsi" w:hAnsiTheme="minorHAnsi"/>
              </w:rPr>
            </w:pPr>
            <w:r w:rsidRPr="00350027">
              <w:rPr>
                <w:rFonts w:asciiTheme="minorHAnsi" w:hAnsiTheme="minorHAnsi"/>
              </w:rPr>
              <w:t>ELSE IF( Co_Pilot_SHDL_Operation &gt;= -23.7deg )</w:t>
            </w:r>
          </w:p>
          <w:p w14:paraId="403C2BA6" w14:textId="77777777" w:rsidR="00C63E25" w:rsidRPr="00350027" w:rsidRDefault="00C63E25" w:rsidP="00F33256">
            <w:pPr>
              <w:rPr>
                <w:rFonts w:asciiTheme="minorHAnsi" w:hAnsiTheme="minorHAnsi"/>
              </w:rPr>
            </w:pPr>
            <w:r w:rsidRPr="00350027">
              <w:rPr>
                <w:rFonts w:asciiTheme="minorHAnsi" w:hAnsiTheme="minorHAnsi"/>
              </w:rPr>
              <w:t>THEN</w:t>
            </w:r>
          </w:p>
          <w:p w14:paraId="5F634523"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(9.2 * Co_Pilot_SHDL_Operation + 51.64deg ) * (1/10.4)</w:t>
            </w:r>
          </w:p>
          <w:p w14:paraId="7E6034A4" w14:textId="77777777" w:rsidR="00C63E25" w:rsidRPr="00350027" w:rsidRDefault="00C63E25" w:rsidP="00F33256">
            <w:pPr>
              <w:rPr>
                <w:rFonts w:asciiTheme="minorHAnsi" w:hAnsiTheme="minorHAnsi"/>
              </w:rPr>
            </w:pPr>
            <w:r w:rsidRPr="00350027">
              <w:rPr>
                <w:rFonts w:asciiTheme="minorHAnsi" w:hAnsiTheme="minorHAnsi"/>
              </w:rPr>
              <w:t>ELSE IF( Co_Pilot_SHDL_Operation &gt;= -34deg )</w:t>
            </w:r>
          </w:p>
          <w:p w14:paraId="4BD06B1E" w14:textId="77777777" w:rsidR="00C63E25" w:rsidRPr="00350027" w:rsidRDefault="00C63E25" w:rsidP="00F33256">
            <w:pPr>
              <w:rPr>
                <w:rFonts w:asciiTheme="minorHAnsi" w:hAnsiTheme="minorHAnsi"/>
              </w:rPr>
            </w:pPr>
            <w:r w:rsidRPr="00350027">
              <w:rPr>
                <w:rFonts w:asciiTheme="minorHAnsi" w:hAnsiTheme="minorHAnsi"/>
              </w:rPr>
              <w:t>THEN</w:t>
            </w:r>
          </w:p>
          <w:p w14:paraId="15AA3B56"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(11.6 * Co_Pilot_SHDL_Operation + 110.12deg ) *</w:t>
            </w:r>
          </w:p>
          <w:p w14:paraId="3EB31920"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77D7B404" w14:textId="77777777" w:rsidR="00C63E25" w:rsidRPr="00350027" w:rsidRDefault="00C63E25" w:rsidP="00F33256">
            <w:pPr>
              <w:rPr>
                <w:rFonts w:asciiTheme="minorHAnsi" w:hAnsiTheme="minorHAnsi"/>
              </w:rPr>
            </w:pPr>
            <w:r w:rsidRPr="00350027">
              <w:rPr>
                <w:rFonts w:asciiTheme="minorHAnsi" w:hAnsiTheme="minorHAnsi"/>
              </w:rPr>
              <w:t>ELSE IF( Co_Pilot_SHDL_Operation &gt;= -44.3deg )</w:t>
            </w:r>
          </w:p>
          <w:p w14:paraId="29220407" w14:textId="77777777" w:rsidR="00C63E25" w:rsidRPr="00350027" w:rsidRDefault="00C63E25" w:rsidP="00F33256">
            <w:pPr>
              <w:rPr>
                <w:rFonts w:asciiTheme="minorHAnsi" w:hAnsiTheme="minorHAnsi"/>
              </w:rPr>
            </w:pPr>
            <w:r w:rsidRPr="00350027">
              <w:rPr>
                <w:rFonts w:asciiTheme="minorHAnsi" w:hAnsiTheme="minorHAnsi"/>
              </w:rPr>
              <w:t>THEN</w:t>
            </w:r>
          </w:p>
          <w:p w14:paraId="19013CB7"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(14.4 * Co_Pilot_SHDL_Operation + 205.32deg ) * </w:t>
            </w:r>
          </w:p>
          <w:p w14:paraId="5F82E67C" w14:textId="77777777" w:rsidR="00C63E25" w:rsidRPr="00350027" w:rsidRDefault="00C63E25" w:rsidP="00F33256">
            <w:pPr>
              <w:rPr>
                <w:rFonts w:asciiTheme="minorHAnsi" w:hAnsiTheme="minorHAnsi"/>
              </w:rPr>
            </w:pPr>
            <w:r w:rsidRPr="00350027">
              <w:rPr>
                <w:rFonts w:asciiTheme="minorHAnsi" w:hAnsiTheme="minorHAnsi"/>
              </w:rPr>
              <w:t xml:space="preserve">                                                                           (1/10.3)</w:t>
            </w:r>
          </w:p>
          <w:p w14:paraId="3BD1111E" w14:textId="77777777" w:rsidR="00C63E25" w:rsidRPr="00350027" w:rsidRDefault="00C63E25" w:rsidP="00F33256">
            <w:pPr>
              <w:rPr>
                <w:rFonts w:asciiTheme="minorHAnsi" w:hAnsiTheme="minorHAnsi"/>
              </w:rPr>
            </w:pPr>
            <w:r w:rsidRPr="00350027">
              <w:rPr>
                <w:rFonts w:asciiTheme="minorHAnsi" w:hAnsiTheme="minorHAnsi"/>
              </w:rPr>
              <w:t>ELSE IF( Co_Pilot_SHDL_Operation &gt;= -54.7deg )</w:t>
            </w:r>
          </w:p>
          <w:p w14:paraId="5E8A7F38" w14:textId="77777777" w:rsidR="00C63E25" w:rsidRPr="00350027" w:rsidRDefault="00C63E25" w:rsidP="00F33256">
            <w:pPr>
              <w:rPr>
                <w:rFonts w:asciiTheme="minorHAnsi" w:hAnsiTheme="minorHAnsi"/>
              </w:rPr>
            </w:pPr>
            <w:r w:rsidRPr="00350027">
              <w:rPr>
                <w:rFonts w:asciiTheme="minorHAnsi" w:hAnsiTheme="minorHAnsi"/>
              </w:rPr>
              <w:t>THEN</w:t>
            </w:r>
          </w:p>
          <w:p w14:paraId="023F6096"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(16.6 * Co_Pilot_SHDL_Operation + 298.58deg ) * </w:t>
            </w:r>
          </w:p>
          <w:p w14:paraId="54691AC8" w14:textId="77777777" w:rsidR="00C63E25" w:rsidRPr="00350027" w:rsidRDefault="00C63E25" w:rsidP="00F33256">
            <w:pPr>
              <w:rPr>
                <w:rFonts w:asciiTheme="minorHAnsi" w:hAnsiTheme="minorHAnsi"/>
              </w:rPr>
            </w:pPr>
            <w:r w:rsidRPr="00350027">
              <w:rPr>
                <w:rFonts w:asciiTheme="minorHAnsi" w:hAnsiTheme="minorHAnsi"/>
              </w:rPr>
              <w:t xml:space="preserve">                                                                           (1/10.4)</w:t>
            </w:r>
          </w:p>
          <w:p w14:paraId="5F353EA7" w14:textId="77777777" w:rsidR="00C63E25" w:rsidRPr="00350027" w:rsidRDefault="00C63E25" w:rsidP="00F33256">
            <w:pPr>
              <w:rPr>
                <w:rFonts w:asciiTheme="minorHAnsi" w:hAnsiTheme="minorHAnsi"/>
              </w:rPr>
            </w:pPr>
            <w:r w:rsidRPr="00350027">
              <w:rPr>
                <w:rFonts w:asciiTheme="minorHAnsi" w:hAnsiTheme="minorHAnsi"/>
              </w:rPr>
              <w:t xml:space="preserve">ELSE </w:t>
            </w:r>
          </w:p>
          <w:p w14:paraId="18B16EE7" w14:textId="77777777" w:rsidR="00C63E25" w:rsidRPr="00350027" w:rsidRDefault="00C63E25" w:rsidP="00F33256">
            <w:pPr>
              <w:rPr>
                <w:rFonts w:asciiTheme="minorHAnsi" w:hAnsiTheme="minorHAnsi"/>
              </w:rPr>
            </w:pPr>
            <w:r w:rsidRPr="00350027">
              <w:rPr>
                <w:rFonts w:asciiTheme="minorHAnsi" w:hAnsiTheme="minorHAnsi"/>
              </w:rPr>
              <w:t xml:space="preserve">       Unlimited_Co_Pilot_SHDL_Command = (26.4 * Co_Pilot_SHDL_Operation + 840.5deg ) * </w:t>
            </w:r>
          </w:p>
          <w:p w14:paraId="69F84C69"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(1/10.3)</w:t>
            </w:r>
          </w:p>
          <w:p w14:paraId="759856B2" w14:textId="77777777" w:rsidR="00C63E25" w:rsidRPr="00350027" w:rsidRDefault="00C63E25" w:rsidP="00F33256">
            <w:pPr>
              <w:rPr>
                <w:rFonts w:asciiTheme="minorHAnsi" w:hAnsiTheme="minorHAnsi"/>
              </w:rPr>
            </w:pPr>
            <w:r w:rsidRPr="00350027">
              <w:rPr>
                <w:rFonts w:asciiTheme="minorHAnsi" w:hAnsiTheme="minorHAnsi"/>
              </w:rPr>
              <w:t>END IF</w:t>
            </w:r>
          </w:p>
          <w:p w14:paraId="7042E2D9" w14:textId="77777777" w:rsidR="00C63E25" w:rsidRPr="00350027" w:rsidRDefault="00C63E25" w:rsidP="00F33256">
            <w:pPr>
              <w:rPr>
                <w:rFonts w:asciiTheme="minorHAnsi" w:hAnsiTheme="minorHAnsi"/>
              </w:rPr>
            </w:pPr>
          </w:p>
          <w:p w14:paraId="51058628" w14:textId="77777777" w:rsidR="00C63E25" w:rsidRPr="00350027" w:rsidRDefault="00C63E25" w:rsidP="00F33256">
            <w:pPr>
              <w:rPr>
                <w:rFonts w:asciiTheme="minorHAnsi" w:hAnsiTheme="minorHAnsi"/>
              </w:rPr>
            </w:pPr>
            <w:r w:rsidRPr="00350027">
              <w:rPr>
                <w:rFonts w:asciiTheme="minorHAnsi" w:hAnsiTheme="minorHAnsi"/>
              </w:rPr>
              <w:t>Where Co_Pilot_SHDL_Operation is defined in MRJ_SCU_STC_SRS_86</w:t>
            </w:r>
          </w:p>
          <w:p w14:paraId="5BF898F3"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6B109C1C" w14:textId="77777777" w:rsidR="00C63E25" w:rsidRPr="00350027" w:rsidRDefault="00C63E25" w:rsidP="00F33256">
            <w:pPr>
              <w:rPr>
                <w:rFonts w:asciiTheme="minorHAnsi" w:hAnsiTheme="minorHAnsi"/>
                <w:i/>
                <w:iCs/>
              </w:rPr>
            </w:pPr>
          </w:p>
        </w:tc>
      </w:tr>
      <w:tr w:rsidR="00C63E25" w:rsidRPr="00350027" w14:paraId="0A0A3984" w14:textId="77777777" w:rsidTr="00F33256">
        <w:tc>
          <w:tcPr>
            <w:tcW w:w="1559" w:type="dxa"/>
          </w:tcPr>
          <w:p w14:paraId="313CC5D1" w14:textId="77777777" w:rsidR="00C63E25" w:rsidRPr="00350027" w:rsidRDefault="00C63E25" w:rsidP="00F33256">
            <w:pPr>
              <w:rPr>
                <w:rFonts w:asciiTheme="minorHAnsi" w:hAnsiTheme="minorHAnsi"/>
                <w:i/>
                <w:iCs/>
              </w:rPr>
            </w:pPr>
          </w:p>
        </w:tc>
        <w:tc>
          <w:tcPr>
            <w:tcW w:w="9320" w:type="dxa"/>
          </w:tcPr>
          <w:p w14:paraId="037DBEB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7C4264F" w14:textId="77777777" w:rsidTr="00F33256">
        <w:tc>
          <w:tcPr>
            <w:tcW w:w="1559" w:type="dxa"/>
          </w:tcPr>
          <w:p w14:paraId="454D37EC" w14:textId="77777777" w:rsidR="00C63E25" w:rsidRPr="00350027" w:rsidRDefault="00C63E25" w:rsidP="00F33256">
            <w:pPr>
              <w:rPr>
                <w:rFonts w:asciiTheme="minorHAnsi" w:hAnsiTheme="minorHAnsi"/>
                <w:i/>
                <w:iCs/>
              </w:rPr>
            </w:pPr>
          </w:p>
        </w:tc>
        <w:tc>
          <w:tcPr>
            <w:tcW w:w="9320" w:type="dxa"/>
          </w:tcPr>
          <w:p w14:paraId="3E6730B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618B57C" w14:textId="77777777" w:rsidTr="00F33256">
        <w:tc>
          <w:tcPr>
            <w:tcW w:w="1559" w:type="dxa"/>
          </w:tcPr>
          <w:p w14:paraId="5AFE7206" w14:textId="77777777" w:rsidR="00C63E25" w:rsidRPr="00350027" w:rsidRDefault="00C63E25" w:rsidP="00F33256">
            <w:pPr>
              <w:rPr>
                <w:rFonts w:asciiTheme="minorHAnsi" w:hAnsiTheme="minorHAnsi"/>
                <w:i/>
                <w:iCs/>
              </w:rPr>
            </w:pPr>
          </w:p>
        </w:tc>
        <w:tc>
          <w:tcPr>
            <w:tcW w:w="9320" w:type="dxa"/>
          </w:tcPr>
          <w:p w14:paraId="6E693B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F73296" w14:textId="77777777" w:rsidR="00C63E25" w:rsidRPr="00350027" w:rsidRDefault="00C63E25" w:rsidP="00C63E25">
      <w:pPr>
        <w:rPr>
          <w:rFonts w:asciiTheme="minorHAnsi" w:hAnsiTheme="minorHAnsi"/>
        </w:rPr>
      </w:pPr>
    </w:p>
    <w:p w14:paraId="025C647C" w14:textId="77777777" w:rsidR="00C63E25" w:rsidRPr="00350027" w:rsidRDefault="00C63E25" w:rsidP="00C63E25">
      <w:pPr>
        <w:pStyle w:val="Heading4"/>
        <w:rPr>
          <w:rFonts w:asciiTheme="minorHAnsi" w:hAnsiTheme="minorHAnsi"/>
        </w:rPr>
      </w:pPr>
      <w:r w:rsidRPr="00350027">
        <w:rPr>
          <w:rFonts w:asciiTheme="minorHAnsi" w:hAnsiTheme="minorHAnsi"/>
        </w:rPr>
        <w:t>SHDL Command Calculation and Limiting</w:t>
      </w:r>
    </w:p>
    <w:p w14:paraId="2D87A12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EE54B72" w14:textId="77777777" w:rsidTr="00F33256">
        <w:tc>
          <w:tcPr>
            <w:tcW w:w="1559" w:type="dxa"/>
          </w:tcPr>
          <w:p w14:paraId="473ECA5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MRJ_SCU_STC_SRS_165</w:t>
            </w:r>
          </w:p>
        </w:tc>
        <w:tc>
          <w:tcPr>
            <w:tcW w:w="9320" w:type="dxa"/>
          </w:tcPr>
          <w:p w14:paraId="4EE51C4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a maximum allowed value SHDL_Command_Limit for the Pilot and Co_Pilot SHDL Steering Demand as a function of Airspeed in every Major cycle using the following logic:</w:t>
            </w:r>
          </w:p>
          <w:p w14:paraId="467BDF16" w14:textId="77777777" w:rsidR="00C63E25" w:rsidRPr="00350027" w:rsidRDefault="00C63E25" w:rsidP="00F33256">
            <w:pPr>
              <w:rPr>
                <w:rFonts w:asciiTheme="minorHAnsi" w:hAnsiTheme="minorHAnsi"/>
              </w:rPr>
            </w:pPr>
          </w:p>
          <w:p w14:paraId="192A2769" w14:textId="77777777" w:rsidR="00C63E25" w:rsidRPr="00350027" w:rsidRDefault="00C63E25" w:rsidP="00F33256">
            <w:pPr>
              <w:rPr>
                <w:rFonts w:asciiTheme="minorHAnsi" w:hAnsiTheme="minorHAnsi"/>
              </w:rPr>
            </w:pPr>
            <w:r w:rsidRPr="00350027">
              <w:rPr>
                <w:rFonts w:asciiTheme="minorHAnsi" w:hAnsiTheme="minorHAnsi"/>
              </w:rPr>
              <w:tab/>
              <w:t>IF( Airspeed &gt;= 80 kts )</w:t>
            </w:r>
          </w:p>
          <w:p w14:paraId="0136A783" w14:textId="77777777" w:rsidR="00C63E25" w:rsidRPr="00350027" w:rsidRDefault="00C63E25" w:rsidP="00F33256">
            <w:pPr>
              <w:rPr>
                <w:rFonts w:asciiTheme="minorHAnsi" w:hAnsiTheme="minorHAnsi"/>
              </w:rPr>
            </w:pPr>
            <w:r w:rsidRPr="00350027">
              <w:rPr>
                <w:rFonts w:asciiTheme="minorHAnsi" w:hAnsiTheme="minorHAnsi"/>
              </w:rPr>
              <w:tab/>
              <w:t>THEN</w:t>
            </w:r>
          </w:p>
          <w:p w14:paraId="28C5013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SHDL_Command_Limit = 0</w:t>
            </w:r>
          </w:p>
          <w:p w14:paraId="28CB7BE9" w14:textId="77777777" w:rsidR="00C63E25" w:rsidRPr="00350027" w:rsidRDefault="00C63E25" w:rsidP="00F33256">
            <w:pPr>
              <w:rPr>
                <w:rFonts w:asciiTheme="minorHAnsi" w:hAnsiTheme="minorHAnsi"/>
              </w:rPr>
            </w:pPr>
            <w:r w:rsidRPr="00350027">
              <w:rPr>
                <w:rFonts w:asciiTheme="minorHAnsi" w:hAnsiTheme="minorHAnsi"/>
              </w:rPr>
              <w:tab/>
              <w:t>ELSEIF( Airspeed &gt;= 20 kts )</w:t>
            </w:r>
          </w:p>
          <w:p w14:paraId="215D6716"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SHDL_Command_Limit = (80 - Airspeed) * 17 / 12</w:t>
            </w:r>
          </w:p>
          <w:p w14:paraId="17487320" w14:textId="77777777" w:rsidR="00C63E25" w:rsidRPr="00350027" w:rsidRDefault="00C63E25" w:rsidP="00F33256">
            <w:pPr>
              <w:rPr>
                <w:rFonts w:asciiTheme="minorHAnsi" w:hAnsiTheme="minorHAnsi"/>
              </w:rPr>
            </w:pPr>
            <w:r w:rsidRPr="00350027">
              <w:rPr>
                <w:rFonts w:asciiTheme="minorHAnsi" w:hAnsiTheme="minorHAnsi"/>
              </w:rPr>
              <w:tab/>
              <w:t>ELSE</w:t>
            </w:r>
          </w:p>
          <w:p w14:paraId="51755054"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SHDL_Command_Limit = 85 deg</w:t>
            </w:r>
          </w:p>
          <w:p w14:paraId="1C978377" w14:textId="77777777" w:rsidR="00C63E25" w:rsidRPr="00350027" w:rsidRDefault="00C63E25" w:rsidP="00F33256">
            <w:pPr>
              <w:rPr>
                <w:rFonts w:asciiTheme="minorHAnsi" w:hAnsiTheme="minorHAnsi"/>
              </w:rPr>
            </w:pPr>
            <w:r w:rsidRPr="00350027">
              <w:rPr>
                <w:rFonts w:asciiTheme="minorHAnsi" w:hAnsiTheme="minorHAnsi"/>
              </w:rPr>
              <w:tab/>
              <w:t>ENDIF</w:t>
            </w:r>
          </w:p>
          <w:p w14:paraId="7B9B3F66" w14:textId="77777777" w:rsidR="00C63E25" w:rsidRPr="00350027" w:rsidRDefault="00C63E25" w:rsidP="00F33256">
            <w:pPr>
              <w:rPr>
                <w:rFonts w:asciiTheme="minorHAnsi" w:hAnsiTheme="minorHAnsi"/>
              </w:rPr>
            </w:pPr>
          </w:p>
          <w:p w14:paraId="0DDC1DB9" w14:textId="77777777" w:rsidR="00C63E25" w:rsidRPr="00350027" w:rsidRDefault="00C63E25" w:rsidP="00F33256">
            <w:pPr>
              <w:rPr>
                <w:rFonts w:asciiTheme="minorHAnsi" w:hAnsiTheme="minorHAnsi"/>
              </w:rPr>
            </w:pPr>
            <w:r w:rsidRPr="00350027">
              <w:rPr>
                <w:rFonts w:asciiTheme="minorHAnsi" w:hAnsiTheme="minorHAnsi"/>
              </w:rPr>
              <w:t>Where Airspeed is defined in MRJ_SCU_STC_SRS_146</w:t>
            </w:r>
          </w:p>
          <w:p w14:paraId="506D0AD0"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0244A7C8" w14:textId="77777777" w:rsidR="00C63E25" w:rsidRPr="00350027" w:rsidRDefault="00C63E25" w:rsidP="00F33256">
            <w:pPr>
              <w:rPr>
                <w:rFonts w:asciiTheme="minorHAnsi" w:hAnsiTheme="minorHAnsi"/>
                <w:i/>
                <w:iCs/>
              </w:rPr>
            </w:pPr>
          </w:p>
        </w:tc>
      </w:tr>
      <w:tr w:rsidR="00C63E25" w:rsidRPr="00350027" w14:paraId="06B217EF" w14:textId="77777777" w:rsidTr="00F33256">
        <w:tc>
          <w:tcPr>
            <w:tcW w:w="1559" w:type="dxa"/>
          </w:tcPr>
          <w:p w14:paraId="5D8C1933" w14:textId="77777777" w:rsidR="00C63E25" w:rsidRPr="00350027" w:rsidRDefault="00C63E25" w:rsidP="00F33256">
            <w:pPr>
              <w:rPr>
                <w:rFonts w:asciiTheme="minorHAnsi" w:hAnsiTheme="minorHAnsi"/>
                <w:i/>
                <w:iCs/>
              </w:rPr>
            </w:pPr>
          </w:p>
        </w:tc>
        <w:tc>
          <w:tcPr>
            <w:tcW w:w="9320" w:type="dxa"/>
          </w:tcPr>
          <w:p w14:paraId="62AFA0A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EB58D3" w14:textId="77777777" w:rsidTr="00F33256">
        <w:tc>
          <w:tcPr>
            <w:tcW w:w="1559" w:type="dxa"/>
          </w:tcPr>
          <w:p w14:paraId="794CDE53" w14:textId="77777777" w:rsidR="00C63E25" w:rsidRPr="00350027" w:rsidRDefault="00C63E25" w:rsidP="00F33256">
            <w:pPr>
              <w:rPr>
                <w:rFonts w:asciiTheme="minorHAnsi" w:hAnsiTheme="minorHAnsi"/>
                <w:i/>
                <w:iCs/>
              </w:rPr>
            </w:pPr>
          </w:p>
        </w:tc>
        <w:tc>
          <w:tcPr>
            <w:tcW w:w="9320" w:type="dxa"/>
          </w:tcPr>
          <w:p w14:paraId="14FA005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6F425B5" w14:textId="77777777" w:rsidTr="00F33256">
        <w:tc>
          <w:tcPr>
            <w:tcW w:w="1559" w:type="dxa"/>
          </w:tcPr>
          <w:p w14:paraId="40BB8D57" w14:textId="77777777" w:rsidR="00C63E25" w:rsidRPr="00350027" w:rsidRDefault="00C63E25" w:rsidP="00F33256">
            <w:pPr>
              <w:rPr>
                <w:rFonts w:asciiTheme="minorHAnsi" w:hAnsiTheme="minorHAnsi"/>
                <w:i/>
                <w:iCs/>
              </w:rPr>
            </w:pPr>
          </w:p>
        </w:tc>
        <w:tc>
          <w:tcPr>
            <w:tcW w:w="9320" w:type="dxa"/>
          </w:tcPr>
          <w:p w14:paraId="762A11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F577C47" w14:textId="77777777" w:rsidR="00C63E25" w:rsidRPr="00350027" w:rsidRDefault="00C63E25" w:rsidP="00C63E25">
      <w:pPr>
        <w:rPr>
          <w:rFonts w:asciiTheme="minorHAnsi" w:hAnsiTheme="minorHAnsi"/>
        </w:rPr>
      </w:pPr>
    </w:p>
    <w:p w14:paraId="7A477C5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3E328AC" w14:textId="77777777" w:rsidTr="00F33256">
        <w:tc>
          <w:tcPr>
            <w:tcW w:w="1559" w:type="dxa"/>
          </w:tcPr>
          <w:p w14:paraId="237B146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MRJ_SCU_STC_SRS_101</w:t>
            </w:r>
          </w:p>
        </w:tc>
        <w:tc>
          <w:tcPr>
            <w:tcW w:w="9320" w:type="dxa"/>
          </w:tcPr>
          <w:p w14:paraId="43CB007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limited Pilot SHDL Steering Demand in every Major cycle using the following logic:</w:t>
            </w:r>
          </w:p>
          <w:p w14:paraId="5DDEE7BE" w14:textId="77777777" w:rsidR="00C63E25" w:rsidRPr="00350027" w:rsidRDefault="00C63E25" w:rsidP="00F33256">
            <w:pPr>
              <w:rPr>
                <w:rFonts w:asciiTheme="minorHAnsi" w:hAnsiTheme="minorHAnsi"/>
              </w:rPr>
            </w:pPr>
          </w:p>
          <w:p w14:paraId="4B6D5B89" w14:textId="77777777" w:rsidR="00C63E25" w:rsidRPr="00350027" w:rsidRDefault="00C63E25" w:rsidP="00F33256">
            <w:pPr>
              <w:rPr>
                <w:rFonts w:asciiTheme="minorHAnsi" w:hAnsiTheme="minorHAnsi"/>
              </w:rPr>
            </w:pPr>
            <w:r w:rsidRPr="00350027">
              <w:rPr>
                <w:rFonts w:asciiTheme="minorHAnsi" w:hAnsiTheme="minorHAnsi"/>
              </w:rPr>
              <w:tab/>
              <w:t>IF( Unlimited_Pilot_SHDL_Command &gt; SHDL_Command_Limit )</w:t>
            </w:r>
          </w:p>
          <w:p w14:paraId="3D5D65BF" w14:textId="77777777" w:rsidR="00C63E25" w:rsidRPr="00350027" w:rsidRDefault="00C63E25" w:rsidP="00F33256">
            <w:pPr>
              <w:rPr>
                <w:rFonts w:asciiTheme="minorHAnsi" w:hAnsiTheme="minorHAnsi"/>
              </w:rPr>
            </w:pPr>
            <w:r w:rsidRPr="00350027">
              <w:rPr>
                <w:rFonts w:asciiTheme="minorHAnsi" w:hAnsiTheme="minorHAnsi"/>
              </w:rPr>
              <w:tab/>
              <w:t>THEN</w:t>
            </w:r>
          </w:p>
          <w:p w14:paraId="43151519"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Pilot_SHDL_Steering_Demand   = SHDL_Command_Limit</w:t>
            </w:r>
          </w:p>
          <w:p w14:paraId="1AD72937" w14:textId="77777777" w:rsidR="00C63E25" w:rsidRPr="00350027" w:rsidRDefault="00C63E25" w:rsidP="00F33256">
            <w:pPr>
              <w:rPr>
                <w:rFonts w:asciiTheme="minorHAnsi" w:hAnsiTheme="minorHAnsi"/>
              </w:rPr>
            </w:pPr>
            <w:r w:rsidRPr="00350027">
              <w:rPr>
                <w:rFonts w:asciiTheme="minorHAnsi" w:hAnsiTheme="minorHAnsi"/>
              </w:rPr>
              <w:tab/>
              <w:t>ELSIF ( Unlimited_Pilot_SHDL_Command &lt; (-1) * SHDL_Command_Limit )</w:t>
            </w:r>
          </w:p>
          <w:p w14:paraId="4B54E13F"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Pilot_SHDL_Steering_Demand   = (-1) * SHDL_Command_Limit</w:t>
            </w:r>
          </w:p>
          <w:p w14:paraId="1252058E" w14:textId="77777777" w:rsidR="00C63E25" w:rsidRPr="00350027" w:rsidRDefault="00C63E25" w:rsidP="00F33256">
            <w:pPr>
              <w:rPr>
                <w:rFonts w:asciiTheme="minorHAnsi" w:hAnsiTheme="minorHAnsi"/>
              </w:rPr>
            </w:pPr>
            <w:r w:rsidRPr="00350027">
              <w:rPr>
                <w:rFonts w:asciiTheme="minorHAnsi" w:hAnsiTheme="minorHAnsi"/>
              </w:rPr>
              <w:tab/>
              <w:t>ELSE</w:t>
            </w:r>
          </w:p>
          <w:p w14:paraId="6FABDFF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Pilot_SHDL_Steering_Demand   = Unlimited_Pilot_SHDL_Command</w:t>
            </w:r>
          </w:p>
          <w:p w14:paraId="2FBCF116" w14:textId="77777777" w:rsidR="00C63E25" w:rsidRPr="00350027" w:rsidRDefault="00C63E25" w:rsidP="00F33256">
            <w:pPr>
              <w:rPr>
                <w:rFonts w:asciiTheme="minorHAnsi" w:hAnsiTheme="minorHAnsi"/>
              </w:rPr>
            </w:pPr>
            <w:r w:rsidRPr="00350027">
              <w:rPr>
                <w:rFonts w:asciiTheme="minorHAnsi" w:hAnsiTheme="minorHAnsi"/>
              </w:rPr>
              <w:tab/>
              <w:t>ENDIF</w:t>
            </w:r>
          </w:p>
          <w:p w14:paraId="7E799C59" w14:textId="77777777" w:rsidR="00C63E25" w:rsidRPr="00350027" w:rsidRDefault="00C63E25" w:rsidP="00F33256">
            <w:pPr>
              <w:rPr>
                <w:rFonts w:asciiTheme="minorHAnsi" w:hAnsiTheme="minorHAnsi"/>
              </w:rPr>
            </w:pPr>
          </w:p>
          <w:p w14:paraId="1A700DDA" w14:textId="77777777" w:rsidR="00C63E25" w:rsidRPr="00350027" w:rsidRDefault="00C63E25" w:rsidP="00F33256">
            <w:pPr>
              <w:rPr>
                <w:rFonts w:asciiTheme="minorHAnsi" w:hAnsiTheme="minorHAnsi"/>
              </w:rPr>
            </w:pPr>
            <w:r w:rsidRPr="00350027">
              <w:rPr>
                <w:rFonts w:asciiTheme="minorHAnsi" w:hAnsiTheme="minorHAnsi"/>
              </w:rPr>
              <w:t xml:space="preserve">Where Unlimited_Pilot_SHDL_Command is defined in MRJ_SCU_STC_SRS_99 </w:t>
            </w:r>
          </w:p>
          <w:p w14:paraId="57D02010" w14:textId="77777777" w:rsidR="00C63E25" w:rsidRPr="00350027" w:rsidRDefault="00C63E25" w:rsidP="00F33256">
            <w:pPr>
              <w:rPr>
                <w:rFonts w:asciiTheme="minorHAnsi" w:hAnsiTheme="minorHAnsi"/>
              </w:rPr>
            </w:pPr>
            <w:r w:rsidRPr="00350027">
              <w:rPr>
                <w:rFonts w:asciiTheme="minorHAnsi" w:hAnsiTheme="minorHAnsi"/>
              </w:rPr>
              <w:t xml:space="preserve">     SHDL_Command_Limit is defined in MRJ_SCU_STC_SRS_165</w:t>
            </w:r>
          </w:p>
          <w:p w14:paraId="666AE4AB"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2DD372AD" w14:textId="77777777" w:rsidR="00C63E25" w:rsidRPr="00350027" w:rsidRDefault="00C63E25" w:rsidP="00F33256">
            <w:pPr>
              <w:rPr>
                <w:rFonts w:asciiTheme="minorHAnsi" w:hAnsiTheme="minorHAnsi"/>
                <w:i/>
                <w:iCs/>
              </w:rPr>
            </w:pPr>
          </w:p>
        </w:tc>
      </w:tr>
      <w:tr w:rsidR="00C63E25" w:rsidRPr="00350027" w14:paraId="07D12958" w14:textId="77777777" w:rsidTr="00F33256">
        <w:tc>
          <w:tcPr>
            <w:tcW w:w="1559" w:type="dxa"/>
          </w:tcPr>
          <w:p w14:paraId="5C9C0F72" w14:textId="77777777" w:rsidR="00C63E25" w:rsidRPr="00350027" w:rsidRDefault="00C63E25" w:rsidP="00F33256">
            <w:pPr>
              <w:rPr>
                <w:rFonts w:asciiTheme="minorHAnsi" w:hAnsiTheme="minorHAnsi"/>
                <w:i/>
                <w:iCs/>
              </w:rPr>
            </w:pPr>
          </w:p>
        </w:tc>
        <w:tc>
          <w:tcPr>
            <w:tcW w:w="9320" w:type="dxa"/>
          </w:tcPr>
          <w:p w14:paraId="6A0974C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E5578FB" w14:textId="77777777" w:rsidTr="00F33256">
        <w:tc>
          <w:tcPr>
            <w:tcW w:w="1559" w:type="dxa"/>
          </w:tcPr>
          <w:p w14:paraId="7E2BD9E6" w14:textId="77777777" w:rsidR="00C63E25" w:rsidRPr="00350027" w:rsidRDefault="00C63E25" w:rsidP="00F33256">
            <w:pPr>
              <w:rPr>
                <w:rFonts w:asciiTheme="minorHAnsi" w:hAnsiTheme="minorHAnsi"/>
                <w:i/>
                <w:iCs/>
              </w:rPr>
            </w:pPr>
          </w:p>
        </w:tc>
        <w:tc>
          <w:tcPr>
            <w:tcW w:w="9320" w:type="dxa"/>
          </w:tcPr>
          <w:p w14:paraId="735350F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939DDD6" w14:textId="77777777" w:rsidTr="00F33256">
        <w:tc>
          <w:tcPr>
            <w:tcW w:w="1559" w:type="dxa"/>
          </w:tcPr>
          <w:p w14:paraId="100F1505" w14:textId="77777777" w:rsidR="00C63E25" w:rsidRPr="00350027" w:rsidRDefault="00C63E25" w:rsidP="00F33256">
            <w:pPr>
              <w:rPr>
                <w:rFonts w:asciiTheme="minorHAnsi" w:hAnsiTheme="minorHAnsi"/>
                <w:i/>
                <w:iCs/>
              </w:rPr>
            </w:pPr>
          </w:p>
        </w:tc>
        <w:tc>
          <w:tcPr>
            <w:tcW w:w="9320" w:type="dxa"/>
          </w:tcPr>
          <w:p w14:paraId="2DA620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C0046F1" w14:textId="77777777" w:rsidR="00C63E25" w:rsidRPr="00350027" w:rsidRDefault="00C63E25" w:rsidP="00C63E25">
      <w:pPr>
        <w:rPr>
          <w:rFonts w:asciiTheme="minorHAnsi" w:hAnsiTheme="minorHAnsi"/>
        </w:rPr>
      </w:pPr>
    </w:p>
    <w:p w14:paraId="51AE4A1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5988CEE" w14:textId="77777777" w:rsidTr="00F33256">
        <w:tc>
          <w:tcPr>
            <w:tcW w:w="1559" w:type="dxa"/>
          </w:tcPr>
          <w:p w14:paraId="265E2E14"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MRJ_SCU_STC_SRS_104</w:t>
            </w:r>
          </w:p>
        </w:tc>
        <w:tc>
          <w:tcPr>
            <w:tcW w:w="9320" w:type="dxa"/>
          </w:tcPr>
          <w:p w14:paraId="061A6C3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limited Co_Pilot SHDL Steering Demand in every Major cycle using the following logic</w:t>
            </w:r>
          </w:p>
          <w:p w14:paraId="3EB54CBF" w14:textId="77777777" w:rsidR="00C63E25" w:rsidRPr="00350027" w:rsidRDefault="00C63E25" w:rsidP="00F33256">
            <w:pPr>
              <w:rPr>
                <w:rFonts w:asciiTheme="minorHAnsi" w:hAnsiTheme="minorHAnsi"/>
              </w:rPr>
            </w:pPr>
          </w:p>
          <w:p w14:paraId="4C4E1706" w14:textId="77777777" w:rsidR="00C63E25" w:rsidRPr="00350027" w:rsidRDefault="00C63E25" w:rsidP="00F33256">
            <w:pPr>
              <w:rPr>
                <w:rFonts w:asciiTheme="minorHAnsi" w:hAnsiTheme="minorHAnsi"/>
              </w:rPr>
            </w:pPr>
            <w:r w:rsidRPr="00350027">
              <w:rPr>
                <w:rFonts w:asciiTheme="minorHAnsi" w:hAnsiTheme="minorHAnsi"/>
              </w:rPr>
              <w:tab/>
              <w:t>IF( Co_Pilot_SHDL_Fitted )</w:t>
            </w:r>
          </w:p>
          <w:p w14:paraId="6AD620A3" w14:textId="77777777" w:rsidR="00C63E25" w:rsidRPr="00350027" w:rsidRDefault="00C63E25" w:rsidP="00F33256">
            <w:pPr>
              <w:rPr>
                <w:rFonts w:asciiTheme="minorHAnsi" w:hAnsiTheme="minorHAnsi"/>
              </w:rPr>
            </w:pPr>
            <w:r w:rsidRPr="00350027">
              <w:rPr>
                <w:rFonts w:asciiTheme="minorHAnsi" w:hAnsiTheme="minorHAnsi"/>
              </w:rPr>
              <w:tab/>
              <w:t>THEN</w:t>
            </w:r>
          </w:p>
          <w:p w14:paraId="33AEF6CA"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Unlimited_Co_Pilot_SHDL_Command &gt; SHDL_Command_Limit )</w:t>
            </w:r>
          </w:p>
          <w:p w14:paraId="5A3E7AAC"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29F509C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 SHDL_Command_Limit</w:t>
            </w:r>
          </w:p>
          <w:p w14:paraId="3884E35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ELSIF ( Unlimited_Co_Pilot_SHDL_Command &lt; (-1) * SHDL_Command_Limit )</w:t>
            </w:r>
          </w:p>
          <w:p w14:paraId="5D128ED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 (-1) * SHDL_Command_Limit</w:t>
            </w:r>
          </w:p>
          <w:p w14:paraId="2BFDDEB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ELSE</w:t>
            </w:r>
          </w:p>
          <w:p w14:paraId="4554DBF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 Unlimited_Co_Pilot_SHDL_Command</w:t>
            </w:r>
          </w:p>
          <w:p w14:paraId="63870D8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4F2012B2" w14:textId="77777777" w:rsidR="00C63E25" w:rsidRPr="00350027" w:rsidRDefault="00C63E25" w:rsidP="00F33256">
            <w:pPr>
              <w:rPr>
                <w:rFonts w:asciiTheme="minorHAnsi" w:hAnsiTheme="minorHAnsi"/>
              </w:rPr>
            </w:pPr>
            <w:r w:rsidRPr="00350027">
              <w:rPr>
                <w:rFonts w:asciiTheme="minorHAnsi" w:hAnsiTheme="minorHAnsi"/>
              </w:rPr>
              <w:tab/>
              <w:t>ELSE</w:t>
            </w:r>
          </w:p>
          <w:p w14:paraId="1C7A182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Co_Pilot_SHDL_Steering_Demand = 0 deg</w:t>
            </w:r>
          </w:p>
          <w:p w14:paraId="12FD2959"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t>ENDIF</w:t>
            </w:r>
          </w:p>
          <w:p w14:paraId="1527F002" w14:textId="77777777" w:rsidR="00C63E25" w:rsidRPr="00350027" w:rsidRDefault="00C63E25" w:rsidP="00F33256">
            <w:pPr>
              <w:rPr>
                <w:rFonts w:asciiTheme="minorHAnsi" w:hAnsiTheme="minorHAnsi"/>
              </w:rPr>
            </w:pPr>
          </w:p>
          <w:p w14:paraId="382F4ACD" w14:textId="77777777" w:rsidR="00C63E25" w:rsidRPr="00350027" w:rsidRDefault="00C63E25" w:rsidP="00F33256">
            <w:pPr>
              <w:rPr>
                <w:rFonts w:asciiTheme="minorHAnsi" w:hAnsiTheme="minorHAnsi"/>
              </w:rPr>
            </w:pPr>
            <w:r w:rsidRPr="00350027">
              <w:rPr>
                <w:rFonts w:asciiTheme="minorHAnsi" w:hAnsiTheme="minorHAnsi"/>
              </w:rPr>
              <w:t>Where Unlimited_Co_Pilot_SHDL_Command is the value defined in MRJ_SCU_STC_SRS_102</w:t>
            </w:r>
          </w:p>
          <w:p w14:paraId="09557EA8" w14:textId="77777777" w:rsidR="00C63E25" w:rsidRPr="00350027" w:rsidRDefault="00C63E25" w:rsidP="00F33256">
            <w:pPr>
              <w:rPr>
                <w:rFonts w:asciiTheme="minorHAnsi" w:hAnsiTheme="minorHAnsi"/>
              </w:rPr>
            </w:pPr>
            <w:r w:rsidRPr="00350027">
              <w:rPr>
                <w:rFonts w:asciiTheme="minorHAnsi" w:hAnsiTheme="minorHAnsi"/>
              </w:rPr>
              <w:t xml:space="preserve">      SHDL_Command_Limit is defined in MRJ_SCU_STC_SRS_165</w:t>
            </w:r>
          </w:p>
          <w:p w14:paraId="2FE8A0E4" w14:textId="77777777" w:rsidR="00C63E25" w:rsidRPr="00350027" w:rsidRDefault="00C63E25" w:rsidP="00F33256">
            <w:pPr>
              <w:rPr>
                <w:rFonts w:asciiTheme="minorHAnsi" w:hAnsiTheme="minorHAnsi"/>
              </w:rPr>
            </w:pPr>
            <w:r w:rsidRPr="00350027">
              <w:rPr>
                <w:rFonts w:asciiTheme="minorHAnsi" w:hAnsiTheme="minorHAnsi"/>
              </w:rPr>
              <w:t xml:space="preserve">      Co_Pilot_SHDL_Fitted is defined in MRJ_SCU_STC_SRS_79</w:t>
            </w:r>
          </w:p>
          <w:p w14:paraId="0A71049A"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2CCA3D25" w14:textId="77777777" w:rsidR="00C63E25" w:rsidRPr="00350027" w:rsidRDefault="00C63E25" w:rsidP="00F33256">
            <w:pPr>
              <w:rPr>
                <w:rFonts w:asciiTheme="minorHAnsi" w:hAnsiTheme="minorHAnsi"/>
                <w:i/>
                <w:iCs/>
              </w:rPr>
            </w:pPr>
          </w:p>
        </w:tc>
      </w:tr>
      <w:tr w:rsidR="00C63E25" w:rsidRPr="00350027" w14:paraId="6B4A9F5B" w14:textId="77777777" w:rsidTr="00F33256">
        <w:tc>
          <w:tcPr>
            <w:tcW w:w="1559" w:type="dxa"/>
          </w:tcPr>
          <w:p w14:paraId="28637428" w14:textId="77777777" w:rsidR="00C63E25" w:rsidRPr="00350027" w:rsidRDefault="00C63E25" w:rsidP="00F33256">
            <w:pPr>
              <w:rPr>
                <w:rFonts w:asciiTheme="minorHAnsi" w:hAnsiTheme="minorHAnsi"/>
                <w:i/>
                <w:iCs/>
              </w:rPr>
            </w:pPr>
          </w:p>
        </w:tc>
        <w:tc>
          <w:tcPr>
            <w:tcW w:w="9320" w:type="dxa"/>
          </w:tcPr>
          <w:p w14:paraId="0A6BF96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F48CA5E" w14:textId="77777777" w:rsidTr="00F33256">
        <w:tc>
          <w:tcPr>
            <w:tcW w:w="1559" w:type="dxa"/>
          </w:tcPr>
          <w:p w14:paraId="28D04AD7" w14:textId="77777777" w:rsidR="00C63E25" w:rsidRPr="00350027" w:rsidRDefault="00C63E25" w:rsidP="00F33256">
            <w:pPr>
              <w:rPr>
                <w:rFonts w:asciiTheme="minorHAnsi" w:hAnsiTheme="minorHAnsi"/>
                <w:i/>
                <w:iCs/>
              </w:rPr>
            </w:pPr>
          </w:p>
        </w:tc>
        <w:tc>
          <w:tcPr>
            <w:tcW w:w="9320" w:type="dxa"/>
          </w:tcPr>
          <w:p w14:paraId="59D3D9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A5B04A5" w14:textId="77777777" w:rsidTr="00F33256">
        <w:tc>
          <w:tcPr>
            <w:tcW w:w="1559" w:type="dxa"/>
          </w:tcPr>
          <w:p w14:paraId="16885297" w14:textId="77777777" w:rsidR="00C63E25" w:rsidRPr="00350027" w:rsidRDefault="00C63E25" w:rsidP="00F33256">
            <w:pPr>
              <w:rPr>
                <w:rFonts w:asciiTheme="minorHAnsi" w:hAnsiTheme="minorHAnsi"/>
                <w:i/>
                <w:iCs/>
              </w:rPr>
            </w:pPr>
          </w:p>
        </w:tc>
        <w:tc>
          <w:tcPr>
            <w:tcW w:w="9320" w:type="dxa"/>
          </w:tcPr>
          <w:p w14:paraId="06D5278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0CDFF2A" w14:textId="77777777" w:rsidR="00C63E25" w:rsidRPr="00350027" w:rsidRDefault="00C63E25" w:rsidP="00C63E25">
      <w:pPr>
        <w:rPr>
          <w:rFonts w:asciiTheme="minorHAnsi" w:hAnsiTheme="minorHAnsi"/>
        </w:rPr>
      </w:pPr>
    </w:p>
    <w:p w14:paraId="09C2C434" w14:textId="77777777" w:rsidR="00C63E25" w:rsidRPr="00350027" w:rsidRDefault="00C63E25" w:rsidP="00C63E25">
      <w:pPr>
        <w:pStyle w:val="Heading4"/>
        <w:rPr>
          <w:rFonts w:asciiTheme="minorHAnsi" w:hAnsiTheme="minorHAnsi"/>
        </w:rPr>
      </w:pPr>
      <w:r w:rsidRPr="00350027">
        <w:rPr>
          <w:rFonts w:asciiTheme="minorHAnsi" w:hAnsiTheme="minorHAnsi"/>
        </w:rPr>
        <w:t>Rudder Command Calculation</w:t>
      </w:r>
    </w:p>
    <w:p w14:paraId="0FEDBF7B"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convert the Rudder position and Airspeed into a steering angle demand Rudder_Steering_Demand in every Major cycle, to provide a maximum contribution to steering demand angle of 8deg.</w:t>
      </w:r>
    </w:p>
    <w:p w14:paraId="2ED79B31" w14:textId="77777777" w:rsidR="00C63E25" w:rsidRPr="00350027" w:rsidRDefault="00C63E25" w:rsidP="00C63E25">
      <w:pPr>
        <w:rPr>
          <w:rFonts w:asciiTheme="minorHAnsi" w:hAnsiTheme="minorHAnsi"/>
        </w:rPr>
      </w:pPr>
    </w:p>
    <w:p w14:paraId="2069618C" w14:textId="77777777" w:rsidR="00C63E25" w:rsidRPr="00350027" w:rsidRDefault="00C63E25" w:rsidP="00C63E25">
      <w:pPr>
        <w:rPr>
          <w:rFonts w:asciiTheme="minorHAnsi" w:hAnsiTheme="minorHAnsi"/>
        </w:rPr>
      </w:pPr>
      <w:r w:rsidRPr="00350027">
        <w:rPr>
          <w:rFonts w:asciiTheme="minorHAnsi" w:hAnsiTheme="minorHAnsi"/>
        </w:rPr>
        <w:t>Where Airspeed is defined in MRJ_SCU_STC_SRS_146</w:t>
      </w:r>
    </w:p>
    <w:p w14:paraId="05CFFAED" w14:textId="77777777" w:rsidR="00C63E25" w:rsidRPr="00350027" w:rsidRDefault="00C63E25" w:rsidP="00C63E25">
      <w:pPr>
        <w:rPr>
          <w:rFonts w:asciiTheme="minorHAnsi" w:hAnsiTheme="minorHAnsi"/>
        </w:rPr>
      </w:pPr>
      <w:r w:rsidRPr="00350027">
        <w:rPr>
          <w:rFonts w:asciiTheme="minorHAnsi" w:hAnsiTheme="minorHAnsi"/>
        </w:rPr>
        <w:t>and Rudder_Pedal_Operation is defined in MRJ_SCU_STC_SRS_154</w:t>
      </w:r>
    </w:p>
    <w:p w14:paraId="16D9F904" w14:textId="77777777" w:rsidR="00C63E25" w:rsidRPr="00350027" w:rsidRDefault="00C63E25" w:rsidP="00C63E25">
      <w:pPr>
        <w:rPr>
          <w:rFonts w:asciiTheme="minorHAnsi" w:hAnsiTheme="minorHAnsi"/>
        </w:rPr>
      </w:pPr>
      <w:r w:rsidRPr="00350027">
        <w:rPr>
          <w:rFonts w:asciiTheme="minorHAnsi" w:hAnsiTheme="minorHAnsi"/>
        </w:rPr>
        <w:t>and Major cycle is defined in Table 6.2-1</w:t>
      </w:r>
    </w:p>
    <w:p w14:paraId="4332DAA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69B0477" w14:textId="77777777" w:rsidTr="00F33256">
        <w:tc>
          <w:tcPr>
            <w:tcW w:w="1559" w:type="dxa"/>
          </w:tcPr>
          <w:p w14:paraId="10FB2E7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MRJ_SCU_STC_SRS_791</w:t>
            </w:r>
          </w:p>
        </w:tc>
        <w:tc>
          <w:tcPr>
            <w:tcW w:w="9320" w:type="dxa"/>
          </w:tcPr>
          <w:p w14:paraId="0F3206AA" w14:textId="77777777" w:rsidR="00C63E25" w:rsidRPr="00350027" w:rsidRDefault="00C63E25" w:rsidP="00F33256">
            <w:pPr>
              <w:rPr>
                <w:rFonts w:asciiTheme="minorHAnsi" w:hAnsiTheme="minorHAnsi"/>
              </w:rPr>
            </w:pPr>
            <w:r w:rsidRPr="00350027">
              <w:rPr>
                <w:rFonts w:asciiTheme="minorHAnsi" w:hAnsiTheme="minorHAnsi"/>
              </w:rPr>
              <w:t xml:space="preserve">If the Rudder Pedal Operation is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of 0deg.</w:t>
            </w:r>
          </w:p>
          <w:p w14:paraId="0D36582A" w14:textId="77777777" w:rsidR="00C63E25" w:rsidRPr="00350027" w:rsidRDefault="00C63E25" w:rsidP="00F33256">
            <w:pPr>
              <w:rPr>
                <w:rFonts w:asciiTheme="minorHAnsi" w:hAnsiTheme="minorHAnsi"/>
              </w:rPr>
            </w:pPr>
          </w:p>
          <w:p w14:paraId="78E103C5"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6B5A8577" w14:textId="77777777" w:rsidR="00C63E25" w:rsidRPr="00350027" w:rsidRDefault="00C63E25" w:rsidP="00F33256">
            <w:pPr>
              <w:rPr>
                <w:rFonts w:asciiTheme="minorHAnsi" w:hAnsiTheme="minorHAnsi"/>
              </w:rPr>
            </w:pPr>
            <w:r w:rsidRPr="00350027">
              <w:rPr>
                <w:rFonts w:asciiTheme="minorHAnsi" w:hAnsiTheme="minorHAnsi"/>
              </w:rPr>
              <w:t xml:space="preserve"> 100% Rudder Pedal Operation is at 76.18mm deflection.</w:t>
            </w:r>
          </w:p>
          <w:p w14:paraId="0ABF0B76" w14:textId="77777777" w:rsidR="00C63E25" w:rsidRPr="00350027" w:rsidRDefault="00C63E25" w:rsidP="00F33256">
            <w:pPr>
              <w:rPr>
                <w:rFonts w:asciiTheme="minorHAnsi" w:hAnsiTheme="minorHAnsi"/>
              </w:rPr>
            </w:pPr>
            <w:r w:rsidRPr="00350027">
              <w:rPr>
                <w:rFonts w:asciiTheme="minorHAnsi" w:hAnsiTheme="minorHAnsi"/>
              </w:rPr>
              <w:t xml:space="preserve"> 95mm deflection equates to indicated position of 2048 (after zero-position offset has been removed).</w:t>
            </w:r>
            <w:r w:rsidRPr="00350027">
              <w:rPr>
                <w:rFonts w:asciiTheme="minorHAnsi" w:hAnsiTheme="minorHAnsi"/>
              </w:rPr>
              <w:br/>
              <w:t xml:space="preserve">  So:</w:t>
            </w:r>
          </w:p>
          <w:p w14:paraId="5E2770A0"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100% deflection equates to 76.18 / 95 x 2048 = 1642.280</w:t>
            </w:r>
          </w:p>
          <w:p w14:paraId="2A18A443"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0E6254AB"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6D56CBAE" w14:textId="77777777" w:rsidR="00C63E25" w:rsidRPr="00350027" w:rsidRDefault="00C63E25" w:rsidP="00F33256">
            <w:pPr>
              <w:rPr>
                <w:rFonts w:asciiTheme="minorHAnsi" w:hAnsiTheme="minorHAnsi"/>
              </w:rPr>
            </w:pPr>
          </w:p>
          <w:p w14:paraId="35D0CED1" w14:textId="77777777" w:rsidR="00C63E25" w:rsidRPr="00350027" w:rsidRDefault="00C63E25" w:rsidP="00F33256">
            <w:pPr>
              <w:rPr>
                <w:rFonts w:asciiTheme="minorHAnsi" w:hAnsiTheme="minorHAnsi"/>
                <w:i/>
                <w:iCs/>
              </w:rPr>
            </w:pPr>
          </w:p>
        </w:tc>
      </w:tr>
      <w:tr w:rsidR="00C63E25" w:rsidRPr="00350027" w14:paraId="4BDCABBA" w14:textId="77777777" w:rsidTr="00F33256">
        <w:tc>
          <w:tcPr>
            <w:tcW w:w="1559" w:type="dxa"/>
          </w:tcPr>
          <w:p w14:paraId="24070939" w14:textId="77777777" w:rsidR="00C63E25" w:rsidRPr="00350027" w:rsidRDefault="00C63E25" w:rsidP="00F33256">
            <w:pPr>
              <w:rPr>
                <w:rFonts w:asciiTheme="minorHAnsi" w:hAnsiTheme="minorHAnsi"/>
                <w:i/>
                <w:iCs/>
              </w:rPr>
            </w:pPr>
          </w:p>
        </w:tc>
        <w:tc>
          <w:tcPr>
            <w:tcW w:w="9320" w:type="dxa"/>
          </w:tcPr>
          <w:p w14:paraId="3CF987D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C247A19" w14:textId="77777777" w:rsidTr="00F33256">
        <w:tc>
          <w:tcPr>
            <w:tcW w:w="1559" w:type="dxa"/>
          </w:tcPr>
          <w:p w14:paraId="6BB4E4FF" w14:textId="77777777" w:rsidR="00C63E25" w:rsidRPr="00350027" w:rsidRDefault="00C63E25" w:rsidP="00F33256">
            <w:pPr>
              <w:rPr>
                <w:rFonts w:asciiTheme="minorHAnsi" w:hAnsiTheme="minorHAnsi"/>
                <w:i/>
                <w:iCs/>
              </w:rPr>
            </w:pPr>
          </w:p>
        </w:tc>
        <w:tc>
          <w:tcPr>
            <w:tcW w:w="9320" w:type="dxa"/>
          </w:tcPr>
          <w:p w14:paraId="15C1F01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CC7F2E7" w14:textId="77777777" w:rsidTr="00F33256">
        <w:tc>
          <w:tcPr>
            <w:tcW w:w="1559" w:type="dxa"/>
          </w:tcPr>
          <w:p w14:paraId="2E6CDF75" w14:textId="77777777" w:rsidR="00C63E25" w:rsidRPr="00350027" w:rsidRDefault="00C63E25" w:rsidP="00F33256">
            <w:pPr>
              <w:rPr>
                <w:rFonts w:asciiTheme="minorHAnsi" w:hAnsiTheme="minorHAnsi"/>
                <w:i/>
                <w:iCs/>
              </w:rPr>
            </w:pPr>
          </w:p>
        </w:tc>
        <w:tc>
          <w:tcPr>
            <w:tcW w:w="9320" w:type="dxa"/>
          </w:tcPr>
          <w:p w14:paraId="21C565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BE4331" w14:textId="77777777" w:rsidR="00C63E25" w:rsidRPr="00350027" w:rsidRDefault="00C63E25" w:rsidP="00C63E25">
      <w:pPr>
        <w:rPr>
          <w:rFonts w:asciiTheme="minorHAnsi" w:hAnsiTheme="minorHAnsi"/>
        </w:rPr>
      </w:pPr>
    </w:p>
    <w:p w14:paraId="572455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034E0C" w14:textId="77777777" w:rsidTr="00F33256">
        <w:tc>
          <w:tcPr>
            <w:tcW w:w="1559" w:type="dxa"/>
          </w:tcPr>
          <w:p w14:paraId="2800C4CE"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MRJ_SCU_STC_SRS_792</w:t>
            </w:r>
          </w:p>
        </w:tc>
        <w:tc>
          <w:tcPr>
            <w:tcW w:w="9320" w:type="dxa"/>
          </w:tcPr>
          <w:p w14:paraId="408AE1A9" w14:textId="77777777" w:rsidR="00C63E25" w:rsidRPr="00350027" w:rsidRDefault="00C63E25" w:rsidP="00F33256">
            <w:pPr>
              <w:rPr>
                <w:rFonts w:asciiTheme="minorHAnsi" w:hAnsiTheme="minorHAnsi"/>
              </w:rPr>
            </w:pPr>
            <w:r w:rsidRPr="00350027">
              <w:rPr>
                <w:rFonts w:asciiTheme="minorHAnsi" w:hAnsiTheme="minorHAnsi"/>
              </w:rPr>
              <w:t xml:space="preserve">If the Airspeed is &gt;= 105kts and the Rudder Pedal Operation is not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using the following logic:</w:t>
            </w:r>
          </w:p>
          <w:p w14:paraId="2AFFED88" w14:textId="77777777" w:rsidR="00C63E25" w:rsidRPr="00350027" w:rsidRDefault="00C63E25" w:rsidP="00F33256">
            <w:pPr>
              <w:rPr>
                <w:rFonts w:asciiTheme="minorHAnsi" w:hAnsiTheme="minorHAnsi"/>
              </w:rPr>
            </w:pPr>
          </w:p>
          <w:p w14:paraId="37484BC7" w14:textId="77777777" w:rsidR="00C63E25" w:rsidRPr="00350027" w:rsidRDefault="00C63E25" w:rsidP="00F33256">
            <w:pPr>
              <w:rPr>
                <w:rFonts w:asciiTheme="minorHAnsi" w:hAnsiTheme="minorHAnsi"/>
              </w:rPr>
            </w:pPr>
            <w:r w:rsidRPr="00350027">
              <w:rPr>
                <w:rFonts w:asciiTheme="minorHAnsi" w:hAnsiTheme="minorHAnsi"/>
              </w:rPr>
              <w:t>Rudder Pedal Operation := Rudder Pedal Operation - 2048     (* To centralize around zero *)</w:t>
            </w:r>
          </w:p>
          <w:p w14:paraId="6B8FF52C" w14:textId="77777777" w:rsidR="00C63E25" w:rsidRPr="00350027" w:rsidRDefault="00C63E25" w:rsidP="00F33256">
            <w:pPr>
              <w:rPr>
                <w:rFonts w:asciiTheme="minorHAnsi" w:hAnsiTheme="minorHAnsi"/>
              </w:rPr>
            </w:pPr>
            <w:r w:rsidRPr="00350027">
              <w:rPr>
                <w:rFonts w:asciiTheme="minorHAnsi" w:hAnsiTheme="minorHAnsi"/>
              </w:rPr>
              <w:t xml:space="preserve">Rudder Pedal Operation := Rudder Pedal Operation  * -1        </w:t>
            </w:r>
          </w:p>
          <w:p w14:paraId="0CBD77B2" w14:textId="77777777" w:rsidR="00C63E25" w:rsidRPr="00350027" w:rsidRDefault="00C63E25" w:rsidP="00F33256">
            <w:pPr>
              <w:rPr>
                <w:rFonts w:asciiTheme="minorHAnsi" w:hAnsiTheme="minorHAnsi"/>
              </w:rPr>
            </w:pPr>
            <w:r w:rsidRPr="00350027">
              <w:rPr>
                <w:rFonts w:asciiTheme="minorHAnsi" w:hAnsiTheme="minorHAnsi"/>
              </w:rPr>
              <w:t xml:space="preserve">                                                                       (* To account for ARINC signal Rudder right/left pedal*)</w:t>
            </w:r>
          </w:p>
          <w:p w14:paraId="5BA5B1EB" w14:textId="77777777" w:rsidR="00C63E25" w:rsidRPr="00350027" w:rsidRDefault="00C63E25" w:rsidP="00F33256">
            <w:pPr>
              <w:rPr>
                <w:rFonts w:asciiTheme="minorHAnsi" w:hAnsiTheme="minorHAnsi"/>
              </w:rPr>
            </w:pPr>
            <w:r w:rsidRPr="00350027">
              <w:rPr>
                <w:rFonts w:asciiTheme="minorHAnsi" w:hAnsiTheme="minorHAnsi"/>
              </w:rPr>
              <w:t>IF (Rudder Pedal Operation &gt; 82)            (*Rudder Pedal Operation &gt; 5% *)</w:t>
            </w:r>
          </w:p>
          <w:p w14:paraId="7EA75E6E" w14:textId="77777777" w:rsidR="00C63E25" w:rsidRPr="00350027" w:rsidRDefault="00C63E25" w:rsidP="00F33256">
            <w:pPr>
              <w:rPr>
                <w:rFonts w:asciiTheme="minorHAnsi" w:hAnsiTheme="minorHAnsi"/>
              </w:rPr>
            </w:pPr>
            <w:r w:rsidRPr="00350027">
              <w:rPr>
                <w:rFonts w:asciiTheme="minorHAnsi" w:hAnsiTheme="minorHAnsi"/>
              </w:rPr>
              <w:t>THEN</w:t>
            </w:r>
          </w:p>
          <w:p w14:paraId="75DEAEE6"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 Rudder Pedal Operation - 82.1) / 1560.2</w:t>
            </w:r>
          </w:p>
          <w:p w14:paraId="7AE8A104" w14:textId="77777777" w:rsidR="00C63E25" w:rsidRPr="00350027" w:rsidRDefault="00C63E25" w:rsidP="00F33256">
            <w:pPr>
              <w:rPr>
                <w:rFonts w:asciiTheme="minorHAnsi" w:hAnsiTheme="minorHAnsi"/>
              </w:rPr>
            </w:pPr>
            <w:r w:rsidRPr="00350027">
              <w:rPr>
                <w:rFonts w:asciiTheme="minorHAnsi" w:hAnsiTheme="minorHAnsi"/>
              </w:rPr>
              <w:t>ELSE                                                        (*  Rudder Pedal Operation &lt; -5% *)</w:t>
            </w:r>
          </w:p>
          <w:p w14:paraId="49761335"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 Rudder Pedal Operation + 82.1) / 1560.2</w:t>
            </w:r>
          </w:p>
          <w:p w14:paraId="51CBC2BA" w14:textId="77777777" w:rsidR="00C63E25" w:rsidRPr="00350027" w:rsidRDefault="00C63E25" w:rsidP="00F33256">
            <w:pPr>
              <w:rPr>
                <w:rFonts w:asciiTheme="minorHAnsi" w:hAnsiTheme="minorHAnsi"/>
              </w:rPr>
            </w:pPr>
            <w:r w:rsidRPr="00350027">
              <w:rPr>
                <w:rFonts w:asciiTheme="minorHAnsi" w:hAnsiTheme="minorHAnsi"/>
              </w:rPr>
              <w:t>END IF</w:t>
            </w:r>
          </w:p>
          <w:p w14:paraId="10FA37AF" w14:textId="77777777" w:rsidR="00C63E25" w:rsidRPr="00350027" w:rsidRDefault="00C63E25" w:rsidP="00F33256">
            <w:pPr>
              <w:rPr>
                <w:rFonts w:asciiTheme="minorHAnsi" w:hAnsiTheme="minorHAnsi"/>
              </w:rPr>
            </w:pPr>
          </w:p>
          <w:p w14:paraId="6A36ED71"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58400315" w14:textId="77777777" w:rsidR="00C63E25" w:rsidRPr="00350027" w:rsidRDefault="00C63E25" w:rsidP="00F33256">
            <w:pPr>
              <w:rPr>
                <w:rFonts w:asciiTheme="minorHAnsi" w:hAnsiTheme="minorHAnsi"/>
              </w:rPr>
            </w:pPr>
            <w:r w:rsidRPr="00350027">
              <w:rPr>
                <w:rFonts w:asciiTheme="minorHAnsi" w:hAnsiTheme="minorHAnsi"/>
              </w:rPr>
              <w:t>100% Rudder Pedal Operation is at 76.18mm deflection.</w:t>
            </w:r>
            <w:r w:rsidRPr="00350027">
              <w:rPr>
                <w:rFonts w:asciiTheme="minorHAnsi" w:hAnsiTheme="minorHAnsi"/>
              </w:rPr>
              <w:br/>
              <w:t xml:space="preserve">  95mm deflection equates to indicated position of 2048 (after zero-position offset has been removed).</w:t>
            </w:r>
            <w:r w:rsidRPr="00350027">
              <w:rPr>
                <w:rFonts w:asciiTheme="minorHAnsi" w:hAnsiTheme="minorHAnsi"/>
              </w:rPr>
              <w:br/>
              <w:t xml:space="preserve">  So:</w:t>
            </w:r>
          </w:p>
          <w:p w14:paraId="2AC32036"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100% deflection equates to 76.18 / 95 x 2048 = 1642.280</w:t>
            </w:r>
          </w:p>
          <w:p w14:paraId="1AB77A75"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0BE18EE2"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 xml:space="preserve">95% deflection equates to 0.95 x 1642.280 = 1560.2 </w:t>
            </w:r>
          </w:p>
          <w:p w14:paraId="6733264D"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30514CA3" w14:textId="77777777" w:rsidR="00C63E25" w:rsidRPr="00350027" w:rsidRDefault="00C63E25" w:rsidP="00F33256">
            <w:pPr>
              <w:rPr>
                <w:rFonts w:asciiTheme="minorHAnsi" w:hAnsiTheme="minorHAnsi"/>
              </w:rPr>
            </w:pPr>
            <w:r w:rsidRPr="00350027">
              <w:rPr>
                <w:rFonts w:asciiTheme="minorHAnsi" w:hAnsiTheme="minorHAnsi"/>
              </w:rPr>
              <w:t>and Airspeed is defined in MRJ_SCU_STC_SRS_146</w:t>
            </w:r>
          </w:p>
          <w:p w14:paraId="39F5DBF0" w14:textId="77777777" w:rsidR="00C63E25" w:rsidRPr="00350027" w:rsidRDefault="00C63E25" w:rsidP="00F33256">
            <w:pPr>
              <w:rPr>
                <w:rFonts w:asciiTheme="minorHAnsi" w:hAnsiTheme="minorHAnsi"/>
                <w:i/>
                <w:iCs/>
              </w:rPr>
            </w:pPr>
          </w:p>
        </w:tc>
      </w:tr>
      <w:tr w:rsidR="00C63E25" w:rsidRPr="00350027" w14:paraId="237D6313" w14:textId="77777777" w:rsidTr="00F33256">
        <w:tc>
          <w:tcPr>
            <w:tcW w:w="1559" w:type="dxa"/>
          </w:tcPr>
          <w:p w14:paraId="21D5DD41" w14:textId="77777777" w:rsidR="00C63E25" w:rsidRPr="00350027" w:rsidRDefault="00C63E25" w:rsidP="00F33256">
            <w:pPr>
              <w:rPr>
                <w:rFonts w:asciiTheme="minorHAnsi" w:hAnsiTheme="minorHAnsi"/>
                <w:i/>
                <w:iCs/>
              </w:rPr>
            </w:pPr>
          </w:p>
        </w:tc>
        <w:tc>
          <w:tcPr>
            <w:tcW w:w="9320" w:type="dxa"/>
          </w:tcPr>
          <w:p w14:paraId="2495D7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65BF3DC" w14:textId="77777777" w:rsidTr="00F33256">
        <w:tc>
          <w:tcPr>
            <w:tcW w:w="1559" w:type="dxa"/>
          </w:tcPr>
          <w:p w14:paraId="1C4E9CDB" w14:textId="77777777" w:rsidR="00C63E25" w:rsidRPr="00350027" w:rsidRDefault="00C63E25" w:rsidP="00F33256">
            <w:pPr>
              <w:rPr>
                <w:rFonts w:asciiTheme="minorHAnsi" w:hAnsiTheme="minorHAnsi"/>
                <w:i/>
                <w:iCs/>
              </w:rPr>
            </w:pPr>
          </w:p>
        </w:tc>
        <w:tc>
          <w:tcPr>
            <w:tcW w:w="9320" w:type="dxa"/>
          </w:tcPr>
          <w:p w14:paraId="0EE445F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F45AE12" w14:textId="77777777" w:rsidTr="00F33256">
        <w:tc>
          <w:tcPr>
            <w:tcW w:w="1559" w:type="dxa"/>
          </w:tcPr>
          <w:p w14:paraId="70A7196F" w14:textId="77777777" w:rsidR="00C63E25" w:rsidRPr="00350027" w:rsidRDefault="00C63E25" w:rsidP="00F33256">
            <w:pPr>
              <w:rPr>
                <w:rFonts w:asciiTheme="minorHAnsi" w:hAnsiTheme="minorHAnsi"/>
                <w:i/>
                <w:iCs/>
              </w:rPr>
            </w:pPr>
          </w:p>
        </w:tc>
        <w:tc>
          <w:tcPr>
            <w:tcW w:w="9320" w:type="dxa"/>
          </w:tcPr>
          <w:p w14:paraId="5587A15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33C11B" w14:textId="77777777" w:rsidR="00C63E25" w:rsidRPr="00350027" w:rsidRDefault="00C63E25" w:rsidP="00C63E25">
      <w:pPr>
        <w:rPr>
          <w:rFonts w:asciiTheme="minorHAnsi" w:hAnsiTheme="minorHAnsi"/>
        </w:rPr>
      </w:pPr>
    </w:p>
    <w:p w14:paraId="3F83F71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A19E25" w14:textId="77777777" w:rsidTr="00F33256">
        <w:tc>
          <w:tcPr>
            <w:tcW w:w="1559" w:type="dxa"/>
          </w:tcPr>
          <w:p w14:paraId="44ABBFE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MRJ_SCU_STC_SRS_793</w:t>
            </w:r>
          </w:p>
        </w:tc>
        <w:tc>
          <w:tcPr>
            <w:tcW w:w="9320" w:type="dxa"/>
          </w:tcPr>
          <w:p w14:paraId="0BED7C0D" w14:textId="77777777" w:rsidR="00C63E25" w:rsidRPr="00350027" w:rsidRDefault="00C63E25" w:rsidP="00F33256">
            <w:pPr>
              <w:rPr>
                <w:rFonts w:asciiTheme="minorHAnsi" w:hAnsiTheme="minorHAnsi"/>
              </w:rPr>
            </w:pPr>
            <w:r w:rsidRPr="00350027">
              <w:rPr>
                <w:rFonts w:asciiTheme="minorHAnsi" w:hAnsiTheme="minorHAnsi"/>
              </w:rPr>
              <w:t xml:space="preserve">If the Airspeed is &gt;= 60kts and Airspeed &lt; 105kts and the Rudder Pedal Operation is not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using the following logic:</w:t>
            </w:r>
          </w:p>
          <w:p w14:paraId="30BCB99E" w14:textId="77777777" w:rsidR="00C63E25" w:rsidRPr="00350027" w:rsidRDefault="00C63E25" w:rsidP="00F33256">
            <w:pPr>
              <w:rPr>
                <w:rFonts w:asciiTheme="minorHAnsi" w:hAnsiTheme="minorHAnsi"/>
              </w:rPr>
            </w:pPr>
          </w:p>
          <w:p w14:paraId="5329B365" w14:textId="77777777" w:rsidR="00C63E25" w:rsidRPr="00350027" w:rsidRDefault="00C63E25" w:rsidP="00F33256">
            <w:pPr>
              <w:rPr>
                <w:rFonts w:asciiTheme="minorHAnsi" w:hAnsiTheme="minorHAnsi"/>
              </w:rPr>
            </w:pPr>
            <w:r w:rsidRPr="00350027">
              <w:rPr>
                <w:rFonts w:asciiTheme="minorHAnsi" w:hAnsiTheme="minorHAnsi"/>
              </w:rPr>
              <w:t>Rudder Pedal Operation := Rudder Pedal Operation - 2048 (* To centralize around zero*)</w:t>
            </w:r>
          </w:p>
          <w:p w14:paraId="01D41119" w14:textId="77777777" w:rsidR="00C63E25" w:rsidRPr="00350027" w:rsidRDefault="00C63E25" w:rsidP="00F33256">
            <w:pPr>
              <w:rPr>
                <w:rFonts w:asciiTheme="minorHAnsi" w:hAnsiTheme="minorHAnsi"/>
              </w:rPr>
            </w:pPr>
            <w:r w:rsidRPr="00350027">
              <w:rPr>
                <w:rFonts w:asciiTheme="minorHAnsi" w:hAnsiTheme="minorHAnsi"/>
              </w:rPr>
              <w:t xml:space="preserve">Rudder Pedal Operation := Rudder Pedal Operation  * -1        </w:t>
            </w:r>
          </w:p>
          <w:p w14:paraId="3FA092AC" w14:textId="77777777" w:rsidR="00C63E25" w:rsidRPr="00350027" w:rsidRDefault="00C63E25" w:rsidP="00F33256">
            <w:pPr>
              <w:rPr>
                <w:rFonts w:asciiTheme="minorHAnsi" w:hAnsiTheme="minorHAnsi"/>
              </w:rPr>
            </w:pPr>
            <w:r w:rsidRPr="00350027">
              <w:rPr>
                <w:rFonts w:asciiTheme="minorHAnsi" w:hAnsiTheme="minorHAnsi"/>
              </w:rPr>
              <w:t xml:space="preserve">                                                                       (* To account for ARINC signal Rudder right/left pedal*)</w:t>
            </w:r>
          </w:p>
          <w:p w14:paraId="0E2798DF" w14:textId="77777777" w:rsidR="00C63E25" w:rsidRPr="00350027" w:rsidRDefault="00C63E25" w:rsidP="00F33256">
            <w:pPr>
              <w:rPr>
                <w:rFonts w:asciiTheme="minorHAnsi" w:hAnsiTheme="minorHAnsi"/>
              </w:rPr>
            </w:pPr>
            <w:r w:rsidRPr="00350027">
              <w:rPr>
                <w:rFonts w:asciiTheme="minorHAnsi" w:hAnsiTheme="minorHAnsi"/>
              </w:rPr>
              <w:t>IF (Rudder Pedal Operation &gt; 82)            (*Rudder Pedal Operation &gt; 5% *)</w:t>
            </w:r>
          </w:p>
          <w:p w14:paraId="202058F6" w14:textId="77777777" w:rsidR="00C63E25" w:rsidRPr="00350027" w:rsidRDefault="00C63E25" w:rsidP="00F33256">
            <w:pPr>
              <w:rPr>
                <w:rFonts w:asciiTheme="minorHAnsi" w:hAnsiTheme="minorHAnsi"/>
              </w:rPr>
            </w:pPr>
            <w:r w:rsidRPr="00350027">
              <w:rPr>
                <w:rFonts w:asciiTheme="minorHAnsi" w:hAnsiTheme="minorHAnsi"/>
              </w:rPr>
              <w:t>THEN</w:t>
            </w:r>
          </w:p>
          <w:p w14:paraId="1401A6D1"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w:t>
            </w:r>
          </w:p>
          <w:p w14:paraId="1E69646A" w14:textId="77777777" w:rsidR="00C63E25" w:rsidRPr="00350027" w:rsidRDefault="00C63E25" w:rsidP="00F33256">
            <w:pPr>
              <w:rPr>
                <w:rFonts w:asciiTheme="minorHAnsi" w:hAnsiTheme="minorHAnsi"/>
              </w:rPr>
            </w:pPr>
            <w:r w:rsidRPr="00350027">
              <w:rPr>
                <w:rFonts w:asciiTheme="minorHAnsi" w:hAnsiTheme="minorHAnsi"/>
              </w:rPr>
              <w:t xml:space="preserve">                        (1/1560.2) *</w:t>
            </w:r>
          </w:p>
          <w:p w14:paraId="4C3DEABB" w14:textId="77777777" w:rsidR="00C63E25" w:rsidRPr="00350027" w:rsidRDefault="00C63E25" w:rsidP="00F33256">
            <w:pPr>
              <w:rPr>
                <w:rFonts w:asciiTheme="minorHAnsi" w:hAnsiTheme="minorHAnsi"/>
              </w:rPr>
            </w:pPr>
            <w:r w:rsidRPr="00350027">
              <w:rPr>
                <w:rFonts w:asciiTheme="minorHAnsi" w:hAnsiTheme="minorHAnsi"/>
              </w:rPr>
              <w:t xml:space="preserve">                       {[(105kts - Airspeed) * (7 * Rudder Pedal Operation - 574.7)  / 45)] +</w:t>
            </w:r>
          </w:p>
          <w:p w14:paraId="7E62F8EC" w14:textId="77777777" w:rsidR="00C63E25" w:rsidRPr="00350027" w:rsidRDefault="00C63E25" w:rsidP="00F33256">
            <w:pPr>
              <w:rPr>
                <w:rFonts w:asciiTheme="minorHAnsi" w:hAnsiTheme="minorHAnsi"/>
              </w:rPr>
            </w:pPr>
            <w:r w:rsidRPr="00350027">
              <w:rPr>
                <w:rFonts w:asciiTheme="minorHAnsi" w:hAnsiTheme="minorHAnsi"/>
              </w:rPr>
              <w:t xml:space="preserve">                        (Rudder Pedal Operation - 82.1)} </w:t>
            </w:r>
          </w:p>
          <w:p w14:paraId="35F472A4" w14:textId="77777777" w:rsidR="00C63E25" w:rsidRPr="00350027" w:rsidRDefault="00C63E25" w:rsidP="00F33256">
            <w:pPr>
              <w:rPr>
                <w:rFonts w:asciiTheme="minorHAnsi" w:hAnsiTheme="minorHAnsi"/>
              </w:rPr>
            </w:pPr>
          </w:p>
          <w:p w14:paraId="7DDECF9F" w14:textId="77777777" w:rsidR="00C63E25" w:rsidRPr="00350027" w:rsidRDefault="00C63E25" w:rsidP="00F33256">
            <w:pPr>
              <w:rPr>
                <w:rFonts w:asciiTheme="minorHAnsi" w:hAnsiTheme="minorHAnsi"/>
              </w:rPr>
            </w:pPr>
            <w:r w:rsidRPr="00350027">
              <w:rPr>
                <w:rFonts w:asciiTheme="minorHAnsi" w:hAnsiTheme="minorHAnsi"/>
              </w:rPr>
              <w:t>ELSE                                                        (*  Rudder Pedal Operation &lt; -5% *)</w:t>
            </w:r>
          </w:p>
          <w:p w14:paraId="67D002FE"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w:t>
            </w:r>
          </w:p>
          <w:p w14:paraId="320FAA68" w14:textId="77777777" w:rsidR="00C63E25" w:rsidRPr="00350027" w:rsidRDefault="00C63E25" w:rsidP="00F33256">
            <w:pPr>
              <w:rPr>
                <w:rFonts w:asciiTheme="minorHAnsi" w:hAnsiTheme="minorHAnsi"/>
              </w:rPr>
            </w:pPr>
            <w:r w:rsidRPr="00350027">
              <w:rPr>
                <w:rFonts w:asciiTheme="minorHAnsi" w:hAnsiTheme="minorHAnsi"/>
              </w:rPr>
              <w:t xml:space="preserve">                        (1/1560.2) *</w:t>
            </w:r>
          </w:p>
          <w:p w14:paraId="1E093359" w14:textId="77777777" w:rsidR="00C63E25" w:rsidRPr="00350027" w:rsidRDefault="00C63E25" w:rsidP="00F33256">
            <w:pPr>
              <w:rPr>
                <w:rFonts w:asciiTheme="minorHAnsi" w:hAnsiTheme="minorHAnsi"/>
              </w:rPr>
            </w:pPr>
            <w:r w:rsidRPr="00350027">
              <w:rPr>
                <w:rFonts w:asciiTheme="minorHAnsi" w:hAnsiTheme="minorHAnsi"/>
              </w:rPr>
              <w:t xml:space="preserve">                       {[(105kts - Airspeed) * (7 * Rudder Pedal Operation + 574.7)  / 45] +</w:t>
            </w:r>
          </w:p>
          <w:p w14:paraId="62038F75" w14:textId="77777777" w:rsidR="00C63E25" w:rsidRPr="00350027" w:rsidRDefault="00C63E25" w:rsidP="00F33256">
            <w:pPr>
              <w:rPr>
                <w:rFonts w:asciiTheme="minorHAnsi" w:hAnsiTheme="minorHAnsi"/>
              </w:rPr>
            </w:pPr>
            <w:r w:rsidRPr="00350027">
              <w:rPr>
                <w:rFonts w:asciiTheme="minorHAnsi" w:hAnsiTheme="minorHAnsi"/>
              </w:rPr>
              <w:t xml:space="preserve">                        (Rudder Pedal Operation + 82.1)} </w:t>
            </w:r>
          </w:p>
          <w:p w14:paraId="3DA36933" w14:textId="77777777" w:rsidR="00C63E25" w:rsidRPr="00350027" w:rsidRDefault="00C63E25" w:rsidP="00F33256">
            <w:pPr>
              <w:rPr>
                <w:rFonts w:asciiTheme="minorHAnsi" w:hAnsiTheme="minorHAnsi"/>
              </w:rPr>
            </w:pPr>
            <w:r w:rsidRPr="00350027">
              <w:rPr>
                <w:rFonts w:asciiTheme="minorHAnsi" w:hAnsiTheme="minorHAnsi"/>
              </w:rPr>
              <w:t>END IF</w:t>
            </w:r>
          </w:p>
          <w:p w14:paraId="4107A05F" w14:textId="77777777" w:rsidR="00C63E25" w:rsidRPr="00350027" w:rsidRDefault="00C63E25" w:rsidP="00F33256">
            <w:pPr>
              <w:rPr>
                <w:rFonts w:asciiTheme="minorHAnsi" w:hAnsiTheme="minorHAnsi"/>
              </w:rPr>
            </w:pPr>
          </w:p>
          <w:p w14:paraId="5CA023FE"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0691AC0E" w14:textId="77777777" w:rsidR="00C63E25" w:rsidRPr="00350027" w:rsidRDefault="00C63E25" w:rsidP="00F33256">
            <w:pPr>
              <w:rPr>
                <w:rFonts w:asciiTheme="minorHAnsi" w:hAnsiTheme="minorHAnsi"/>
              </w:rPr>
            </w:pPr>
            <w:r w:rsidRPr="00350027">
              <w:rPr>
                <w:rFonts w:asciiTheme="minorHAnsi" w:hAnsiTheme="minorHAnsi"/>
              </w:rPr>
              <w:t>100% Rudder Pedal Operation is at 76.18mm deflection.</w:t>
            </w:r>
            <w:r w:rsidRPr="00350027">
              <w:rPr>
                <w:rFonts w:asciiTheme="minorHAnsi" w:hAnsiTheme="minorHAnsi"/>
              </w:rPr>
              <w:br/>
              <w:t xml:space="preserve">  95mm deflection equates to indicated position of 2048 (after zero-position offset has been removed).</w:t>
            </w:r>
            <w:r w:rsidRPr="00350027">
              <w:rPr>
                <w:rFonts w:asciiTheme="minorHAnsi" w:hAnsiTheme="minorHAnsi"/>
              </w:rPr>
              <w:br/>
              <w:t xml:space="preserve">  So:</w:t>
            </w:r>
          </w:p>
          <w:p w14:paraId="1D825454" w14:textId="77777777" w:rsidR="00C63E25" w:rsidRPr="00350027" w:rsidRDefault="00C63E25" w:rsidP="00F33256">
            <w:pPr>
              <w:rPr>
                <w:rFonts w:asciiTheme="minorHAnsi" w:hAnsiTheme="minorHAnsi"/>
              </w:rPr>
            </w:pPr>
            <w:r w:rsidRPr="00350027">
              <w:rPr>
                <w:rFonts w:asciiTheme="minorHAnsi" w:hAnsiTheme="minorHAnsi"/>
              </w:rPr>
              <w:lastRenderedPageBreak/>
              <w:t>-</w:t>
            </w:r>
            <w:r w:rsidRPr="00350027">
              <w:rPr>
                <w:rFonts w:asciiTheme="minorHAnsi" w:hAnsiTheme="minorHAnsi"/>
              </w:rPr>
              <w:tab/>
              <w:t>100% deflection equates to 76.18 / 95 x 2048 = 1642.280</w:t>
            </w:r>
          </w:p>
          <w:p w14:paraId="2BE9D9AF"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4550C6C5"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35% deflection equates to 0.35 x 1642.280 = 574.7</w:t>
            </w:r>
          </w:p>
          <w:p w14:paraId="46E6563F"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 xml:space="preserve">95% deflection equates to 0.95 x 1642.280 = 1560.2 </w:t>
            </w:r>
          </w:p>
          <w:p w14:paraId="0D879132"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24D9EAA1" w14:textId="77777777" w:rsidR="00C63E25" w:rsidRPr="00350027" w:rsidRDefault="00C63E25" w:rsidP="00F33256">
            <w:pPr>
              <w:rPr>
                <w:rFonts w:asciiTheme="minorHAnsi" w:hAnsiTheme="minorHAnsi"/>
              </w:rPr>
            </w:pPr>
            <w:r w:rsidRPr="00350027">
              <w:rPr>
                <w:rFonts w:asciiTheme="minorHAnsi" w:hAnsiTheme="minorHAnsi"/>
              </w:rPr>
              <w:t>and Airspeed is defined in MRJ_SCU_STC_SRS_146</w:t>
            </w:r>
          </w:p>
          <w:p w14:paraId="570AF68F" w14:textId="77777777" w:rsidR="00C63E25" w:rsidRPr="00350027" w:rsidRDefault="00C63E25" w:rsidP="00F33256">
            <w:pPr>
              <w:rPr>
                <w:rFonts w:asciiTheme="minorHAnsi" w:hAnsiTheme="minorHAnsi"/>
                <w:i/>
                <w:iCs/>
              </w:rPr>
            </w:pPr>
          </w:p>
        </w:tc>
      </w:tr>
      <w:tr w:rsidR="00C63E25" w:rsidRPr="00350027" w14:paraId="31F153DD" w14:textId="77777777" w:rsidTr="00F33256">
        <w:tc>
          <w:tcPr>
            <w:tcW w:w="1559" w:type="dxa"/>
          </w:tcPr>
          <w:p w14:paraId="053CD540" w14:textId="77777777" w:rsidR="00C63E25" w:rsidRPr="00350027" w:rsidRDefault="00C63E25" w:rsidP="00F33256">
            <w:pPr>
              <w:rPr>
                <w:rFonts w:asciiTheme="minorHAnsi" w:hAnsiTheme="minorHAnsi"/>
                <w:i/>
                <w:iCs/>
              </w:rPr>
            </w:pPr>
          </w:p>
        </w:tc>
        <w:tc>
          <w:tcPr>
            <w:tcW w:w="9320" w:type="dxa"/>
          </w:tcPr>
          <w:p w14:paraId="09CDA9A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BFDC937" w14:textId="77777777" w:rsidTr="00F33256">
        <w:tc>
          <w:tcPr>
            <w:tcW w:w="1559" w:type="dxa"/>
          </w:tcPr>
          <w:p w14:paraId="122B1EFA" w14:textId="77777777" w:rsidR="00C63E25" w:rsidRPr="00350027" w:rsidRDefault="00C63E25" w:rsidP="00F33256">
            <w:pPr>
              <w:rPr>
                <w:rFonts w:asciiTheme="minorHAnsi" w:hAnsiTheme="minorHAnsi"/>
                <w:i/>
                <w:iCs/>
              </w:rPr>
            </w:pPr>
          </w:p>
        </w:tc>
        <w:tc>
          <w:tcPr>
            <w:tcW w:w="9320" w:type="dxa"/>
          </w:tcPr>
          <w:p w14:paraId="1B5020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11C7F90" w14:textId="77777777" w:rsidTr="00F33256">
        <w:tc>
          <w:tcPr>
            <w:tcW w:w="1559" w:type="dxa"/>
          </w:tcPr>
          <w:p w14:paraId="021D36D3" w14:textId="77777777" w:rsidR="00C63E25" w:rsidRPr="00350027" w:rsidRDefault="00C63E25" w:rsidP="00F33256">
            <w:pPr>
              <w:rPr>
                <w:rFonts w:asciiTheme="minorHAnsi" w:hAnsiTheme="minorHAnsi"/>
                <w:i/>
                <w:iCs/>
              </w:rPr>
            </w:pPr>
          </w:p>
        </w:tc>
        <w:tc>
          <w:tcPr>
            <w:tcW w:w="9320" w:type="dxa"/>
          </w:tcPr>
          <w:p w14:paraId="35CCE9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567CD9" w14:textId="77777777" w:rsidR="00C63E25" w:rsidRPr="00350027" w:rsidRDefault="00C63E25" w:rsidP="00C63E25">
      <w:pPr>
        <w:rPr>
          <w:rFonts w:asciiTheme="minorHAnsi" w:hAnsiTheme="minorHAnsi"/>
        </w:rPr>
      </w:pPr>
    </w:p>
    <w:p w14:paraId="4A0059E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B3A2971" w14:textId="77777777" w:rsidTr="00F33256">
        <w:tc>
          <w:tcPr>
            <w:tcW w:w="1559" w:type="dxa"/>
          </w:tcPr>
          <w:p w14:paraId="0A8537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MRJ_SCU_STC_SRS_794</w:t>
            </w:r>
          </w:p>
        </w:tc>
        <w:tc>
          <w:tcPr>
            <w:tcW w:w="9320" w:type="dxa"/>
          </w:tcPr>
          <w:p w14:paraId="33A0A26A" w14:textId="77777777" w:rsidR="00C63E25" w:rsidRPr="00350027" w:rsidRDefault="00C63E25" w:rsidP="00F33256">
            <w:pPr>
              <w:rPr>
                <w:rFonts w:asciiTheme="minorHAnsi" w:hAnsiTheme="minorHAnsi"/>
              </w:rPr>
            </w:pPr>
            <w:r w:rsidRPr="00350027">
              <w:rPr>
                <w:rFonts w:asciiTheme="minorHAnsi" w:hAnsiTheme="minorHAnsi"/>
              </w:rPr>
              <w:t xml:space="preserve">If the Airspeed &lt; 60kts and the Rudder Pedal Operation is not within 5% of centre the </w:t>
            </w:r>
            <w:r w:rsidRPr="00350027">
              <w:rPr>
                <w:rFonts w:asciiTheme="minorHAnsi" w:hAnsiTheme="minorHAnsi"/>
                <w:i/>
                <w:iCs/>
              </w:rPr>
              <w:t>STC Program</w:t>
            </w:r>
            <w:r w:rsidRPr="00350027">
              <w:rPr>
                <w:rFonts w:asciiTheme="minorHAnsi" w:hAnsiTheme="minorHAnsi"/>
              </w:rPr>
              <w:t xml:space="preserve"> shall convert the Rudder position into a steering angle demand Rudder_Steering_Demand using the following logic:</w:t>
            </w:r>
          </w:p>
          <w:p w14:paraId="3483838A" w14:textId="77777777" w:rsidR="00C63E25" w:rsidRPr="00350027" w:rsidRDefault="00C63E25" w:rsidP="00F33256">
            <w:pPr>
              <w:rPr>
                <w:rFonts w:asciiTheme="minorHAnsi" w:hAnsiTheme="minorHAnsi"/>
              </w:rPr>
            </w:pPr>
          </w:p>
          <w:p w14:paraId="345A2677" w14:textId="77777777" w:rsidR="00C63E25" w:rsidRPr="00350027" w:rsidRDefault="00C63E25" w:rsidP="00F33256">
            <w:pPr>
              <w:rPr>
                <w:rFonts w:asciiTheme="minorHAnsi" w:hAnsiTheme="minorHAnsi"/>
              </w:rPr>
            </w:pPr>
            <w:r w:rsidRPr="00350027">
              <w:rPr>
                <w:rFonts w:asciiTheme="minorHAnsi" w:hAnsiTheme="minorHAnsi"/>
              </w:rPr>
              <w:t>Rudder Pedal Operation := Rudder Pedal Operation - 2048 (* To centralize around zero *)</w:t>
            </w:r>
          </w:p>
          <w:p w14:paraId="01827B33" w14:textId="77777777" w:rsidR="00C63E25" w:rsidRPr="00350027" w:rsidRDefault="00C63E25" w:rsidP="00F33256">
            <w:pPr>
              <w:rPr>
                <w:rFonts w:asciiTheme="minorHAnsi" w:hAnsiTheme="minorHAnsi"/>
              </w:rPr>
            </w:pPr>
            <w:r w:rsidRPr="00350027">
              <w:rPr>
                <w:rFonts w:asciiTheme="minorHAnsi" w:hAnsiTheme="minorHAnsi"/>
              </w:rPr>
              <w:t xml:space="preserve">Rudder Pedal Operation := Rudder Pedal Operation  * -1        </w:t>
            </w:r>
          </w:p>
          <w:p w14:paraId="05BD1073" w14:textId="77777777" w:rsidR="00C63E25" w:rsidRPr="00350027" w:rsidRDefault="00C63E25" w:rsidP="00F33256">
            <w:pPr>
              <w:rPr>
                <w:rFonts w:asciiTheme="minorHAnsi" w:hAnsiTheme="minorHAnsi"/>
              </w:rPr>
            </w:pPr>
            <w:r w:rsidRPr="00350027">
              <w:rPr>
                <w:rFonts w:asciiTheme="minorHAnsi" w:hAnsiTheme="minorHAnsi"/>
              </w:rPr>
              <w:t xml:space="preserve">                                                                       (* To account for ARINC signal Rudder right/left pedal*)</w:t>
            </w:r>
          </w:p>
          <w:p w14:paraId="412CB2BE" w14:textId="77777777" w:rsidR="00C63E25" w:rsidRPr="00350027" w:rsidRDefault="00C63E25" w:rsidP="00F33256">
            <w:pPr>
              <w:rPr>
                <w:rFonts w:asciiTheme="minorHAnsi" w:hAnsiTheme="minorHAnsi"/>
              </w:rPr>
            </w:pPr>
            <w:r w:rsidRPr="00350027">
              <w:rPr>
                <w:rFonts w:asciiTheme="minorHAnsi" w:hAnsiTheme="minorHAnsi"/>
              </w:rPr>
              <w:t>IF (Rudder Pedal Operation &gt; 82)            //(*Rudder Pedal Operation &gt; 5% *)</w:t>
            </w:r>
          </w:p>
          <w:p w14:paraId="6AD1F361" w14:textId="77777777" w:rsidR="00C63E25" w:rsidRPr="00350027" w:rsidRDefault="00C63E25" w:rsidP="00F33256">
            <w:pPr>
              <w:rPr>
                <w:rFonts w:asciiTheme="minorHAnsi" w:hAnsiTheme="minorHAnsi"/>
              </w:rPr>
            </w:pPr>
            <w:r w:rsidRPr="00350027">
              <w:rPr>
                <w:rFonts w:asciiTheme="minorHAnsi" w:hAnsiTheme="minorHAnsi"/>
              </w:rPr>
              <w:t>THEN</w:t>
            </w:r>
          </w:p>
          <w:p w14:paraId="1372AE5A"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8deg * ( Rudder Pedal Operation - 82.1) / 1560.2</w:t>
            </w:r>
          </w:p>
          <w:p w14:paraId="31976B91" w14:textId="77777777" w:rsidR="00C63E25" w:rsidRPr="00350027" w:rsidRDefault="00C63E25" w:rsidP="00F33256">
            <w:pPr>
              <w:rPr>
                <w:rFonts w:asciiTheme="minorHAnsi" w:hAnsiTheme="minorHAnsi"/>
              </w:rPr>
            </w:pPr>
            <w:r w:rsidRPr="00350027">
              <w:rPr>
                <w:rFonts w:asciiTheme="minorHAnsi" w:hAnsiTheme="minorHAnsi"/>
              </w:rPr>
              <w:t>ELSE                                                        //(*  Rudder Pedal Operation &lt; -5% *)</w:t>
            </w:r>
          </w:p>
          <w:p w14:paraId="19066E59"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 8deg * ( Rudder Pedal Operation + 82.1) / 1560.2</w:t>
            </w:r>
          </w:p>
          <w:p w14:paraId="26C4098D" w14:textId="77777777" w:rsidR="00C63E25" w:rsidRPr="00350027" w:rsidRDefault="00C63E25" w:rsidP="00F33256">
            <w:pPr>
              <w:rPr>
                <w:rFonts w:asciiTheme="minorHAnsi" w:hAnsiTheme="minorHAnsi"/>
              </w:rPr>
            </w:pPr>
            <w:r w:rsidRPr="00350027">
              <w:rPr>
                <w:rFonts w:asciiTheme="minorHAnsi" w:hAnsiTheme="minorHAnsi"/>
              </w:rPr>
              <w:t>END IF</w:t>
            </w:r>
          </w:p>
          <w:p w14:paraId="49AF290F" w14:textId="77777777" w:rsidR="00C63E25" w:rsidRPr="00350027" w:rsidRDefault="00C63E25" w:rsidP="00F33256">
            <w:pPr>
              <w:rPr>
                <w:rFonts w:asciiTheme="minorHAnsi" w:hAnsiTheme="minorHAnsi"/>
              </w:rPr>
            </w:pPr>
          </w:p>
          <w:p w14:paraId="5FC6FF30" w14:textId="77777777" w:rsidR="00C63E25" w:rsidRPr="00350027" w:rsidRDefault="00C63E25" w:rsidP="00F33256">
            <w:pPr>
              <w:rPr>
                <w:rFonts w:asciiTheme="minorHAnsi" w:hAnsiTheme="minorHAnsi"/>
              </w:rPr>
            </w:pPr>
            <w:r w:rsidRPr="00350027">
              <w:rPr>
                <w:rFonts w:asciiTheme="minorHAnsi" w:hAnsiTheme="minorHAnsi"/>
              </w:rPr>
              <w:t xml:space="preserve">Where </w:t>
            </w:r>
          </w:p>
          <w:p w14:paraId="7038AD00" w14:textId="77777777" w:rsidR="00C63E25" w:rsidRPr="00350027" w:rsidRDefault="00C63E25" w:rsidP="00F33256">
            <w:pPr>
              <w:rPr>
                <w:rFonts w:asciiTheme="minorHAnsi" w:hAnsiTheme="minorHAnsi"/>
              </w:rPr>
            </w:pPr>
            <w:r w:rsidRPr="00350027">
              <w:rPr>
                <w:rFonts w:asciiTheme="minorHAnsi" w:hAnsiTheme="minorHAnsi"/>
              </w:rPr>
              <w:t>100% Rudder Pedal Operation is at 76.18mm deflection.</w:t>
            </w:r>
            <w:r w:rsidRPr="00350027">
              <w:rPr>
                <w:rFonts w:asciiTheme="minorHAnsi" w:hAnsiTheme="minorHAnsi"/>
              </w:rPr>
              <w:br/>
              <w:t xml:space="preserve">  95mm deflection equates to indicated position of 2048 (after zero-position offset has been removed).</w:t>
            </w:r>
            <w:r w:rsidRPr="00350027">
              <w:rPr>
                <w:rFonts w:asciiTheme="minorHAnsi" w:hAnsiTheme="minorHAnsi"/>
              </w:rPr>
              <w:br/>
              <w:t xml:space="preserve">  So:</w:t>
            </w:r>
          </w:p>
          <w:p w14:paraId="4951CDAA"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100% deflection equates to 76.18 / 95 x 2048 = 1642.280</w:t>
            </w:r>
          </w:p>
          <w:p w14:paraId="624BC58D"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5% deflection equates to 0.05 x 1642.280 = 82.1</w:t>
            </w:r>
          </w:p>
          <w:p w14:paraId="0FE6A76A" w14:textId="77777777" w:rsidR="00C63E25" w:rsidRPr="00350027" w:rsidRDefault="00C63E25" w:rsidP="00F33256">
            <w:pPr>
              <w:rPr>
                <w:rFonts w:asciiTheme="minorHAnsi" w:hAnsiTheme="minorHAnsi"/>
              </w:rPr>
            </w:pPr>
            <w:r w:rsidRPr="00350027">
              <w:rPr>
                <w:rFonts w:asciiTheme="minorHAnsi" w:hAnsiTheme="minorHAnsi"/>
              </w:rPr>
              <w:t>-</w:t>
            </w:r>
            <w:r w:rsidRPr="00350027">
              <w:rPr>
                <w:rFonts w:asciiTheme="minorHAnsi" w:hAnsiTheme="minorHAnsi"/>
              </w:rPr>
              <w:tab/>
              <w:t xml:space="preserve">95% deflection equates to 0.95 x 1642.280 = 1560.2 </w:t>
            </w:r>
          </w:p>
          <w:p w14:paraId="1EB14448" w14:textId="77777777" w:rsidR="00C63E25" w:rsidRPr="00350027" w:rsidRDefault="00C63E25" w:rsidP="00F33256">
            <w:pPr>
              <w:rPr>
                <w:rFonts w:asciiTheme="minorHAnsi" w:hAnsiTheme="minorHAnsi"/>
              </w:rPr>
            </w:pPr>
            <w:r w:rsidRPr="00350027">
              <w:rPr>
                <w:rFonts w:asciiTheme="minorHAnsi" w:hAnsiTheme="minorHAnsi"/>
              </w:rPr>
              <w:t>and Rudder Pedal Operation is defined in MRJ_SCU_STC_SRS_154</w:t>
            </w:r>
          </w:p>
          <w:p w14:paraId="11954F88" w14:textId="77777777" w:rsidR="00C63E25" w:rsidRPr="00350027" w:rsidRDefault="00C63E25" w:rsidP="00F33256">
            <w:pPr>
              <w:rPr>
                <w:rFonts w:asciiTheme="minorHAnsi" w:hAnsiTheme="minorHAnsi"/>
              </w:rPr>
            </w:pPr>
            <w:r w:rsidRPr="00350027">
              <w:rPr>
                <w:rFonts w:asciiTheme="minorHAnsi" w:hAnsiTheme="minorHAnsi"/>
              </w:rPr>
              <w:t>and Airspeed is defined in MRJ_SCU_STC_SRS_146</w:t>
            </w:r>
          </w:p>
          <w:p w14:paraId="2818D1ED" w14:textId="77777777" w:rsidR="00C63E25" w:rsidRPr="00350027" w:rsidRDefault="00C63E25" w:rsidP="00F33256">
            <w:pPr>
              <w:rPr>
                <w:rFonts w:asciiTheme="minorHAnsi" w:hAnsiTheme="minorHAnsi"/>
                <w:i/>
                <w:iCs/>
              </w:rPr>
            </w:pPr>
          </w:p>
        </w:tc>
      </w:tr>
      <w:tr w:rsidR="00C63E25" w:rsidRPr="00350027" w14:paraId="6A6C27A6" w14:textId="77777777" w:rsidTr="00F33256">
        <w:tc>
          <w:tcPr>
            <w:tcW w:w="1559" w:type="dxa"/>
          </w:tcPr>
          <w:p w14:paraId="6154C4AB" w14:textId="77777777" w:rsidR="00C63E25" w:rsidRPr="00350027" w:rsidRDefault="00C63E25" w:rsidP="00F33256">
            <w:pPr>
              <w:rPr>
                <w:rFonts w:asciiTheme="minorHAnsi" w:hAnsiTheme="minorHAnsi"/>
                <w:i/>
                <w:iCs/>
              </w:rPr>
            </w:pPr>
          </w:p>
        </w:tc>
        <w:tc>
          <w:tcPr>
            <w:tcW w:w="9320" w:type="dxa"/>
          </w:tcPr>
          <w:p w14:paraId="0C09AE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6DBD4A4" w14:textId="77777777" w:rsidTr="00F33256">
        <w:tc>
          <w:tcPr>
            <w:tcW w:w="1559" w:type="dxa"/>
          </w:tcPr>
          <w:p w14:paraId="5239FEB2" w14:textId="77777777" w:rsidR="00C63E25" w:rsidRPr="00350027" w:rsidRDefault="00C63E25" w:rsidP="00F33256">
            <w:pPr>
              <w:rPr>
                <w:rFonts w:asciiTheme="minorHAnsi" w:hAnsiTheme="minorHAnsi"/>
                <w:i/>
                <w:iCs/>
              </w:rPr>
            </w:pPr>
          </w:p>
        </w:tc>
        <w:tc>
          <w:tcPr>
            <w:tcW w:w="9320" w:type="dxa"/>
          </w:tcPr>
          <w:p w14:paraId="15ECC2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99635C" w14:textId="77777777" w:rsidTr="00F33256">
        <w:tc>
          <w:tcPr>
            <w:tcW w:w="1559" w:type="dxa"/>
          </w:tcPr>
          <w:p w14:paraId="2A797278" w14:textId="77777777" w:rsidR="00C63E25" w:rsidRPr="00350027" w:rsidRDefault="00C63E25" w:rsidP="00F33256">
            <w:pPr>
              <w:rPr>
                <w:rFonts w:asciiTheme="minorHAnsi" w:hAnsiTheme="minorHAnsi"/>
                <w:i/>
                <w:iCs/>
              </w:rPr>
            </w:pPr>
          </w:p>
        </w:tc>
        <w:tc>
          <w:tcPr>
            <w:tcW w:w="9320" w:type="dxa"/>
          </w:tcPr>
          <w:p w14:paraId="102925B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856D88" w14:textId="77777777" w:rsidR="00C63E25" w:rsidRPr="00350027" w:rsidRDefault="00C63E25" w:rsidP="00C63E25">
      <w:pPr>
        <w:rPr>
          <w:rFonts w:asciiTheme="minorHAnsi" w:hAnsiTheme="minorHAnsi"/>
        </w:rPr>
      </w:pPr>
    </w:p>
    <w:p w14:paraId="71C7BB37" w14:textId="77777777" w:rsidR="00C63E25" w:rsidRPr="00350027" w:rsidRDefault="00C63E25" w:rsidP="00C63E25">
      <w:pPr>
        <w:pStyle w:val="Heading4"/>
        <w:rPr>
          <w:rFonts w:asciiTheme="minorHAnsi" w:hAnsiTheme="minorHAnsi"/>
        </w:rPr>
      </w:pPr>
      <w:r w:rsidRPr="00350027">
        <w:rPr>
          <w:rFonts w:asciiTheme="minorHAnsi" w:hAnsiTheme="minorHAnsi"/>
        </w:rPr>
        <w:t>Steering Demand Summation</w:t>
      </w:r>
    </w:p>
    <w:p w14:paraId="166631C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8E7DB03" w14:textId="77777777" w:rsidTr="00F33256">
        <w:tc>
          <w:tcPr>
            <w:tcW w:w="1559" w:type="dxa"/>
          </w:tcPr>
          <w:p w14:paraId="698F8DD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MRJ_SCU_STC_SRS_174</w:t>
            </w:r>
          </w:p>
        </w:tc>
        <w:tc>
          <w:tcPr>
            <w:tcW w:w="9320" w:type="dxa"/>
          </w:tcPr>
          <w:p w14:paraId="4341F51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combine the Pilot_SHDL_Steering_Demand, the Co_Pilot_SHDL_Steering_Demand and Rudder_Steering_Demand in every Major cycle according to the following logic</w:t>
            </w:r>
          </w:p>
          <w:p w14:paraId="5464F1E3" w14:textId="77777777" w:rsidR="00C63E25" w:rsidRPr="00350027" w:rsidRDefault="00C63E25" w:rsidP="00F33256">
            <w:pPr>
              <w:rPr>
                <w:rFonts w:asciiTheme="minorHAnsi" w:hAnsiTheme="minorHAnsi"/>
              </w:rPr>
            </w:pPr>
          </w:p>
          <w:p w14:paraId="3FA06C94" w14:textId="77777777" w:rsidR="00C63E25" w:rsidRPr="00350027" w:rsidRDefault="00C63E25" w:rsidP="00F33256">
            <w:pPr>
              <w:rPr>
                <w:rFonts w:asciiTheme="minorHAnsi" w:hAnsiTheme="minorHAnsi"/>
              </w:rPr>
            </w:pPr>
            <w:r w:rsidRPr="00350027">
              <w:rPr>
                <w:rFonts w:asciiTheme="minorHAnsi" w:hAnsiTheme="minorHAnsi"/>
              </w:rPr>
              <w:tab/>
              <w:t>IF( Pilot_Engaged AND Co_Pilot_Engaged)</w:t>
            </w:r>
          </w:p>
          <w:p w14:paraId="08723ED0" w14:textId="77777777" w:rsidR="00C63E25" w:rsidRPr="00350027" w:rsidRDefault="00C63E25" w:rsidP="00F33256">
            <w:pPr>
              <w:rPr>
                <w:rFonts w:asciiTheme="minorHAnsi" w:hAnsiTheme="minorHAnsi"/>
              </w:rPr>
            </w:pPr>
            <w:r w:rsidRPr="00350027">
              <w:rPr>
                <w:rFonts w:asciiTheme="minorHAnsi" w:hAnsiTheme="minorHAnsi"/>
              </w:rPr>
              <w:tab/>
              <w:t>THEN</w:t>
            </w:r>
          </w:p>
          <w:p w14:paraId="21E06B4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Steering_Demand = </w:t>
            </w:r>
          </w:p>
          <w:p w14:paraId="397F979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Pilot_SHDL_Steering_Demand + </w:t>
            </w:r>
          </w:p>
          <w:p w14:paraId="6EE698A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 +</w:t>
            </w:r>
          </w:p>
          <w:p w14:paraId="1F7B05A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Rudder_Steering_Demand</w:t>
            </w:r>
          </w:p>
          <w:p w14:paraId="4D93A590" w14:textId="77777777" w:rsidR="00C63E25" w:rsidRPr="00350027" w:rsidRDefault="00C63E25" w:rsidP="00F33256">
            <w:pPr>
              <w:rPr>
                <w:rFonts w:asciiTheme="minorHAnsi" w:hAnsiTheme="minorHAnsi"/>
              </w:rPr>
            </w:pPr>
            <w:r w:rsidRPr="00350027">
              <w:rPr>
                <w:rFonts w:asciiTheme="minorHAnsi" w:hAnsiTheme="minorHAnsi"/>
              </w:rPr>
              <w:tab/>
              <w:t>ELSE</w:t>
            </w:r>
          </w:p>
          <w:p w14:paraId="3443685E"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Steering_Demand = </w:t>
            </w:r>
          </w:p>
          <w:p w14:paraId="1907BCEF" w14:textId="77777777" w:rsidR="00C63E25" w:rsidRPr="00350027" w:rsidRDefault="00C63E25" w:rsidP="00F33256">
            <w:pPr>
              <w:rPr>
                <w:rFonts w:asciiTheme="minorHAnsi" w:hAnsiTheme="minorHAnsi"/>
              </w:rPr>
            </w:pPr>
            <w:r w:rsidRPr="00350027">
              <w:rPr>
                <w:rFonts w:asciiTheme="minorHAnsi" w:hAnsiTheme="minorHAnsi"/>
              </w:rPr>
              <w:lastRenderedPageBreak/>
              <w:tab/>
            </w:r>
            <w:r w:rsidRPr="00350027">
              <w:rPr>
                <w:rFonts w:asciiTheme="minorHAnsi" w:hAnsiTheme="minorHAnsi"/>
              </w:rPr>
              <w:tab/>
            </w:r>
            <w:r w:rsidRPr="00350027">
              <w:rPr>
                <w:rFonts w:asciiTheme="minorHAnsi" w:hAnsiTheme="minorHAnsi"/>
              </w:rPr>
              <w:tab/>
              <w:t xml:space="preserve">Pilot_SHDL_Steering_Demand + </w:t>
            </w:r>
          </w:p>
          <w:p w14:paraId="58E7EE0C"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Co_Pilot_SHDL_Steering_Demand</w:t>
            </w:r>
          </w:p>
          <w:p w14:paraId="54A4184D" w14:textId="77777777" w:rsidR="00C63E25" w:rsidRPr="00350027" w:rsidRDefault="00C63E25" w:rsidP="00F33256">
            <w:pPr>
              <w:rPr>
                <w:rFonts w:asciiTheme="minorHAnsi" w:hAnsiTheme="minorHAnsi"/>
              </w:rPr>
            </w:pPr>
            <w:r w:rsidRPr="00350027">
              <w:rPr>
                <w:rFonts w:asciiTheme="minorHAnsi" w:hAnsiTheme="minorHAnsi"/>
              </w:rPr>
              <w:tab/>
              <w:t>ENDIF</w:t>
            </w:r>
          </w:p>
          <w:p w14:paraId="364528ED" w14:textId="77777777" w:rsidR="00C63E25" w:rsidRPr="00350027" w:rsidRDefault="00C63E25" w:rsidP="00F33256">
            <w:pPr>
              <w:rPr>
                <w:rFonts w:asciiTheme="minorHAnsi" w:hAnsiTheme="minorHAnsi"/>
              </w:rPr>
            </w:pPr>
          </w:p>
          <w:p w14:paraId="163FD59B" w14:textId="77777777" w:rsidR="00C63E25" w:rsidRPr="00350027" w:rsidRDefault="00C63E25" w:rsidP="00F33256">
            <w:pPr>
              <w:rPr>
                <w:rFonts w:asciiTheme="minorHAnsi" w:hAnsiTheme="minorHAnsi"/>
              </w:rPr>
            </w:pPr>
            <w:r w:rsidRPr="00350027">
              <w:rPr>
                <w:rFonts w:asciiTheme="minorHAnsi" w:hAnsiTheme="minorHAnsi"/>
              </w:rPr>
              <w:t>Where Pilot_SHDL_Steering_Demand is defined in MRJ_SCU_STC_SRS_101</w:t>
            </w:r>
          </w:p>
          <w:p w14:paraId="29F2560E" w14:textId="77777777" w:rsidR="00C63E25" w:rsidRPr="00350027" w:rsidRDefault="00C63E25" w:rsidP="00F33256">
            <w:pPr>
              <w:rPr>
                <w:rFonts w:asciiTheme="minorHAnsi" w:hAnsiTheme="minorHAnsi"/>
              </w:rPr>
            </w:pPr>
            <w:r w:rsidRPr="00350027">
              <w:rPr>
                <w:rFonts w:asciiTheme="minorHAnsi" w:hAnsiTheme="minorHAnsi"/>
              </w:rPr>
              <w:t xml:space="preserve">            Co_Pilot_SHDL_Steering_Demand is defined in MRJ_SCU_STC_SRS_104 </w:t>
            </w:r>
          </w:p>
          <w:p w14:paraId="50DC1A25" w14:textId="77777777" w:rsidR="00C63E25" w:rsidRPr="00350027" w:rsidRDefault="00C63E25" w:rsidP="00F33256">
            <w:pPr>
              <w:rPr>
                <w:rFonts w:asciiTheme="minorHAnsi" w:hAnsiTheme="minorHAnsi"/>
              </w:rPr>
            </w:pPr>
            <w:r w:rsidRPr="00350027">
              <w:rPr>
                <w:rFonts w:asciiTheme="minorHAnsi" w:hAnsiTheme="minorHAnsi"/>
              </w:rPr>
              <w:t xml:space="preserve">            Rudder_Steering_Demand is defined in section 6.6.1.4 Rudder Command Calculation.</w:t>
            </w:r>
          </w:p>
          <w:p w14:paraId="26E3ED16" w14:textId="77777777" w:rsidR="00C63E25" w:rsidRPr="00350027" w:rsidRDefault="00C63E25" w:rsidP="00F33256">
            <w:pPr>
              <w:rPr>
                <w:rFonts w:asciiTheme="minorHAnsi" w:hAnsiTheme="minorHAnsi"/>
              </w:rPr>
            </w:pPr>
            <w:r w:rsidRPr="00350027">
              <w:rPr>
                <w:rFonts w:asciiTheme="minorHAnsi" w:hAnsiTheme="minorHAnsi"/>
              </w:rPr>
              <w:tab/>
              <w:t>Pilot_Engage is defined in MRJ_SCU_STC_SRS_186</w:t>
            </w:r>
          </w:p>
          <w:p w14:paraId="110B3133" w14:textId="77777777" w:rsidR="00C63E25" w:rsidRPr="00350027" w:rsidRDefault="00C63E25" w:rsidP="00F33256">
            <w:pPr>
              <w:rPr>
                <w:rFonts w:asciiTheme="minorHAnsi" w:hAnsiTheme="minorHAnsi"/>
              </w:rPr>
            </w:pPr>
            <w:r w:rsidRPr="00350027">
              <w:rPr>
                <w:rFonts w:asciiTheme="minorHAnsi" w:hAnsiTheme="minorHAnsi"/>
              </w:rPr>
              <w:tab/>
              <w:t>Co_Pilot_Engage is defined in MRJ_SCU_STC_SRS_187.</w:t>
            </w:r>
          </w:p>
          <w:p w14:paraId="756B1A96" w14:textId="77777777" w:rsidR="00C63E25" w:rsidRPr="00350027" w:rsidRDefault="00C63E25" w:rsidP="00F33256">
            <w:pPr>
              <w:rPr>
                <w:rFonts w:asciiTheme="minorHAnsi" w:hAnsiTheme="minorHAnsi"/>
                <w:i/>
                <w:iCs/>
              </w:rPr>
            </w:pPr>
          </w:p>
        </w:tc>
      </w:tr>
      <w:tr w:rsidR="00C63E25" w:rsidRPr="00350027" w14:paraId="2642651E" w14:textId="77777777" w:rsidTr="00F33256">
        <w:tc>
          <w:tcPr>
            <w:tcW w:w="1559" w:type="dxa"/>
          </w:tcPr>
          <w:p w14:paraId="61C9D8EE" w14:textId="77777777" w:rsidR="00C63E25" w:rsidRPr="00350027" w:rsidRDefault="00C63E25" w:rsidP="00F33256">
            <w:pPr>
              <w:rPr>
                <w:rFonts w:asciiTheme="minorHAnsi" w:hAnsiTheme="minorHAnsi"/>
                <w:i/>
                <w:iCs/>
              </w:rPr>
            </w:pPr>
          </w:p>
        </w:tc>
        <w:tc>
          <w:tcPr>
            <w:tcW w:w="9320" w:type="dxa"/>
          </w:tcPr>
          <w:p w14:paraId="1794104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C88E415" w14:textId="77777777" w:rsidTr="00F33256">
        <w:tc>
          <w:tcPr>
            <w:tcW w:w="1559" w:type="dxa"/>
          </w:tcPr>
          <w:p w14:paraId="5C2DEF23" w14:textId="77777777" w:rsidR="00C63E25" w:rsidRPr="00350027" w:rsidRDefault="00C63E25" w:rsidP="00F33256">
            <w:pPr>
              <w:rPr>
                <w:rFonts w:asciiTheme="minorHAnsi" w:hAnsiTheme="minorHAnsi"/>
                <w:i/>
                <w:iCs/>
              </w:rPr>
            </w:pPr>
          </w:p>
        </w:tc>
        <w:tc>
          <w:tcPr>
            <w:tcW w:w="9320" w:type="dxa"/>
          </w:tcPr>
          <w:p w14:paraId="693BF73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8C8FD31" w14:textId="77777777" w:rsidTr="00F33256">
        <w:tc>
          <w:tcPr>
            <w:tcW w:w="1559" w:type="dxa"/>
          </w:tcPr>
          <w:p w14:paraId="6AA2DC4F" w14:textId="77777777" w:rsidR="00C63E25" w:rsidRPr="00350027" w:rsidRDefault="00C63E25" w:rsidP="00F33256">
            <w:pPr>
              <w:rPr>
                <w:rFonts w:asciiTheme="minorHAnsi" w:hAnsiTheme="minorHAnsi"/>
                <w:i/>
                <w:iCs/>
              </w:rPr>
            </w:pPr>
          </w:p>
        </w:tc>
        <w:tc>
          <w:tcPr>
            <w:tcW w:w="9320" w:type="dxa"/>
          </w:tcPr>
          <w:p w14:paraId="04EAA5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A614E0" w14:textId="77777777" w:rsidR="00C63E25" w:rsidRPr="00350027" w:rsidRDefault="00C63E25" w:rsidP="00C63E25">
      <w:pPr>
        <w:rPr>
          <w:rFonts w:asciiTheme="minorHAnsi" w:hAnsiTheme="minorHAnsi"/>
        </w:rPr>
      </w:pPr>
    </w:p>
    <w:p w14:paraId="2B7B8136" w14:textId="77777777" w:rsidR="00C63E25" w:rsidRPr="00350027" w:rsidRDefault="00C63E25" w:rsidP="00C63E25">
      <w:pPr>
        <w:pStyle w:val="Heading4"/>
        <w:rPr>
          <w:rFonts w:asciiTheme="minorHAnsi" w:hAnsiTheme="minorHAnsi"/>
        </w:rPr>
      </w:pPr>
      <w:r w:rsidRPr="00350027">
        <w:rPr>
          <w:rFonts w:asciiTheme="minorHAnsi" w:hAnsiTheme="minorHAnsi"/>
        </w:rPr>
        <w:t>Steering Demand Limiting</w:t>
      </w:r>
    </w:p>
    <w:p w14:paraId="3C18B2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B56E88B" w14:textId="77777777" w:rsidTr="00F33256">
        <w:tc>
          <w:tcPr>
            <w:tcW w:w="1559" w:type="dxa"/>
          </w:tcPr>
          <w:p w14:paraId="1A73C13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MRJ_SCU_STC_SRS_175</w:t>
            </w:r>
          </w:p>
        </w:tc>
        <w:tc>
          <w:tcPr>
            <w:tcW w:w="9320" w:type="dxa"/>
          </w:tcPr>
          <w:p w14:paraId="65C7432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a maximum allowed value Steering_Demand_Final_Limit for the total steering demand as a function of Airspeed in every Major cycle using the following logic:</w:t>
            </w:r>
          </w:p>
          <w:p w14:paraId="2868EF0A" w14:textId="77777777" w:rsidR="00C63E25" w:rsidRPr="00350027" w:rsidRDefault="00C63E25" w:rsidP="00F33256">
            <w:pPr>
              <w:rPr>
                <w:rFonts w:asciiTheme="minorHAnsi" w:hAnsiTheme="minorHAnsi"/>
              </w:rPr>
            </w:pPr>
          </w:p>
          <w:p w14:paraId="5CA7165E" w14:textId="77777777" w:rsidR="00C63E25" w:rsidRPr="00350027" w:rsidRDefault="00C63E25" w:rsidP="00F33256">
            <w:pPr>
              <w:rPr>
                <w:rFonts w:asciiTheme="minorHAnsi" w:hAnsiTheme="minorHAnsi"/>
              </w:rPr>
            </w:pPr>
            <w:r w:rsidRPr="00350027">
              <w:rPr>
                <w:rFonts w:asciiTheme="minorHAnsi" w:hAnsiTheme="minorHAnsi"/>
              </w:rPr>
              <w:tab/>
              <w:t>IF( Airspeed &gt;= 105 kts )</w:t>
            </w:r>
          </w:p>
          <w:p w14:paraId="1111F5C8" w14:textId="77777777" w:rsidR="00C63E25" w:rsidRPr="00350027" w:rsidRDefault="00C63E25" w:rsidP="00F33256">
            <w:pPr>
              <w:rPr>
                <w:rFonts w:asciiTheme="minorHAnsi" w:hAnsiTheme="minorHAnsi"/>
              </w:rPr>
            </w:pPr>
            <w:r w:rsidRPr="00350027">
              <w:rPr>
                <w:rFonts w:asciiTheme="minorHAnsi" w:hAnsiTheme="minorHAnsi"/>
              </w:rPr>
              <w:tab/>
              <w:t>THEN</w:t>
            </w:r>
          </w:p>
          <w:p w14:paraId="790EC72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1 deg</w:t>
            </w:r>
          </w:p>
          <w:p w14:paraId="46FA3626" w14:textId="77777777" w:rsidR="00C63E25" w:rsidRPr="00350027" w:rsidRDefault="00C63E25" w:rsidP="00F33256">
            <w:pPr>
              <w:rPr>
                <w:rFonts w:asciiTheme="minorHAnsi" w:hAnsiTheme="minorHAnsi"/>
              </w:rPr>
            </w:pPr>
            <w:r w:rsidRPr="00350027">
              <w:rPr>
                <w:rFonts w:asciiTheme="minorHAnsi" w:hAnsiTheme="minorHAnsi"/>
              </w:rPr>
              <w:tab/>
              <w:t>ELSEIF( Airspeed &gt;= 80 kts )</w:t>
            </w:r>
          </w:p>
          <w:p w14:paraId="07FC1EB5"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 -0.1556 * Airspeed ) + 17.338</w:t>
            </w:r>
          </w:p>
          <w:p w14:paraId="6E32C37E" w14:textId="77777777" w:rsidR="00C63E25" w:rsidRPr="00350027" w:rsidRDefault="00C63E25" w:rsidP="00F33256">
            <w:pPr>
              <w:rPr>
                <w:rFonts w:asciiTheme="minorHAnsi" w:hAnsiTheme="minorHAnsi"/>
              </w:rPr>
            </w:pPr>
            <w:r w:rsidRPr="00350027">
              <w:rPr>
                <w:rFonts w:asciiTheme="minorHAnsi" w:hAnsiTheme="minorHAnsi"/>
              </w:rPr>
              <w:tab/>
              <w:t>ELSEIF( Airspeed &gt;= 20 kts )</w:t>
            </w:r>
          </w:p>
          <w:p w14:paraId="2C82AC64"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 -1.33517  * Airspeed ) + 111.70333</w:t>
            </w:r>
          </w:p>
          <w:p w14:paraId="2C1C364C" w14:textId="77777777" w:rsidR="00C63E25" w:rsidRPr="00350027" w:rsidRDefault="00C63E25" w:rsidP="00F33256">
            <w:pPr>
              <w:rPr>
                <w:rFonts w:asciiTheme="minorHAnsi" w:hAnsiTheme="minorHAnsi"/>
              </w:rPr>
            </w:pPr>
            <w:r w:rsidRPr="00350027">
              <w:rPr>
                <w:rFonts w:asciiTheme="minorHAnsi" w:hAnsiTheme="minorHAnsi"/>
              </w:rPr>
              <w:tab/>
              <w:t>ELSE</w:t>
            </w:r>
          </w:p>
          <w:p w14:paraId="515BBD67"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Steering_Demand_Final_Limit = 85 deg</w:t>
            </w:r>
          </w:p>
          <w:p w14:paraId="477DF04F" w14:textId="77777777" w:rsidR="00C63E25" w:rsidRPr="00350027" w:rsidRDefault="00C63E25" w:rsidP="00F33256">
            <w:pPr>
              <w:rPr>
                <w:rFonts w:asciiTheme="minorHAnsi" w:hAnsiTheme="minorHAnsi"/>
              </w:rPr>
            </w:pPr>
            <w:r w:rsidRPr="00350027">
              <w:rPr>
                <w:rFonts w:asciiTheme="minorHAnsi" w:hAnsiTheme="minorHAnsi"/>
              </w:rPr>
              <w:tab/>
              <w:t>ENDIF</w:t>
            </w:r>
          </w:p>
          <w:p w14:paraId="4578E303" w14:textId="77777777" w:rsidR="00C63E25" w:rsidRPr="00350027" w:rsidRDefault="00C63E25" w:rsidP="00F33256">
            <w:pPr>
              <w:rPr>
                <w:rFonts w:asciiTheme="minorHAnsi" w:hAnsiTheme="minorHAnsi"/>
              </w:rPr>
            </w:pPr>
          </w:p>
          <w:p w14:paraId="49A9BB89" w14:textId="77777777" w:rsidR="00C63E25" w:rsidRPr="00350027" w:rsidRDefault="00C63E25" w:rsidP="00F33256">
            <w:pPr>
              <w:rPr>
                <w:rFonts w:asciiTheme="minorHAnsi" w:hAnsiTheme="minorHAnsi"/>
              </w:rPr>
            </w:pPr>
            <w:r w:rsidRPr="00350027">
              <w:rPr>
                <w:rFonts w:asciiTheme="minorHAnsi" w:hAnsiTheme="minorHAnsi"/>
              </w:rPr>
              <w:t>Where Airspeed is defined in MRJ_SCU_STC_SRS_146</w:t>
            </w:r>
          </w:p>
          <w:p w14:paraId="0F8C619F"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1789C4FD" w14:textId="77777777" w:rsidR="00C63E25" w:rsidRPr="00350027" w:rsidRDefault="00C63E25" w:rsidP="00F33256">
            <w:pPr>
              <w:rPr>
                <w:rFonts w:asciiTheme="minorHAnsi" w:hAnsiTheme="minorHAnsi"/>
                <w:i/>
                <w:iCs/>
              </w:rPr>
            </w:pPr>
          </w:p>
        </w:tc>
      </w:tr>
      <w:tr w:rsidR="00C63E25" w:rsidRPr="00350027" w14:paraId="662A7956" w14:textId="77777777" w:rsidTr="00F33256">
        <w:tc>
          <w:tcPr>
            <w:tcW w:w="1559" w:type="dxa"/>
          </w:tcPr>
          <w:p w14:paraId="7023CCAC" w14:textId="77777777" w:rsidR="00C63E25" w:rsidRPr="00350027" w:rsidRDefault="00C63E25" w:rsidP="00F33256">
            <w:pPr>
              <w:rPr>
                <w:rFonts w:asciiTheme="minorHAnsi" w:hAnsiTheme="minorHAnsi"/>
                <w:i/>
                <w:iCs/>
              </w:rPr>
            </w:pPr>
          </w:p>
        </w:tc>
        <w:tc>
          <w:tcPr>
            <w:tcW w:w="9320" w:type="dxa"/>
          </w:tcPr>
          <w:p w14:paraId="286FDAD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817B0C" w14:textId="77777777" w:rsidTr="00F33256">
        <w:tc>
          <w:tcPr>
            <w:tcW w:w="1559" w:type="dxa"/>
          </w:tcPr>
          <w:p w14:paraId="067DCA49" w14:textId="77777777" w:rsidR="00C63E25" w:rsidRPr="00350027" w:rsidRDefault="00C63E25" w:rsidP="00F33256">
            <w:pPr>
              <w:rPr>
                <w:rFonts w:asciiTheme="minorHAnsi" w:hAnsiTheme="minorHAnsi"/>
                <w:i/>
                <w:iCs/>
              </w:rPr>
            </w:pPr>
          </w:p>
        </w:tc>
        <w:tc>
          <w:tcPr>
            <w:tcW w:w="9320" w:type="dxa"/>
          </w:tcPr>
          <w:p w14:paraId="22C6178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6CDA939" w14:textId="77777777" w:rsidTr="00F33256">
        <w:tc>
          <w:tcPr>
            <w:tcW w:w="1559" w:type="dxa"/>
          </w:tcPr>
          <w:p w14:paraId="165A4F82" w14:textId="77777777" w:rsidR="00C63E25" w:rsidRPr="00350027" w:rsidRDefault="00C63E25" w:rsidP="00F33256">
            <w:pPr>
              <w:rPr>
                <w:rFonts w:asciiTheme="minorHAnsi" w:hAnsiTheme="minorHAnsi"/>
                <w:i/>
                <w:iCs/>
              </w:rPr>
            </w:pPr>
          </w:p>
        </w:tc>
        <w:tc>
          <w:tcPr>
            <w:tcW w:w="9320" w:type="dxa"/>
          </w:tcPr>
          <w:p w14:paraId="21A8E10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E1EE2F" w14:textId="77777777" w:rsidR="00C63E25" w:rsidRPr="00350027" w:rsidRDefault="00C63E25" w:rsidP="00C63E25">
      <w:pPr>
        <w:rPr>
          <w:rFonts w:asciiTheme="minorHAnsi" w:hAnsiTheme="minorHAnsi"/>
        </w:rPr>
      </w:pPr>
    </w:p>
    <w:p w14:paraId="487B724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442E7E0" w14:textId="77777777" w:rsidTr="00F33256">
        <w:tc>
          <w:tcPr>
            <w:tcW w:w="1559" w:type="dxa"/>
          </w:tcPr>
          <w:p w14:paraId="42DC6C6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MRJ_SCU_STC_SRS_176</w:t>
            </w:r>
          </w:p>
        </w:tc>
        <w:tc>
          <w:tcPr>
            <w:tcW w:w="9320" w:type="dxa"/>
          </w:tcPr>
          <w:p w14:paraId="1D379E5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limited Steering Demand in every Major cycle using the following logic</w:t>
            </w:r>
          </w:p>
          <w:p w14:paraId="79C2FB52" w14:textId="77777777" w:rsidR="00C63E25" w:rsidRPr="00350027" w:rsidRDefault="00C63E25" w:rsidP="00F33256">
            <w:pPr>
              <w:rPr>
                <w:rFonts w:asciiTheme="minorHAnsi" w:hAnsiTheme="minorHAnsi"/>
              </w:rPr>
            </w:pPr>
          </w:p>
          <w:p w14:paraId="48307911" w14:textId="77777777" w:rsidR="00C63E25" w:rsidRPr="00350027" w:rsidRDefault="00C63E25" w:rsidP="00F33256">
            <w:pPr>
              <w:rPr>
                <w:rFonts w:asciiTheme="minorHAnsi" w:hAnsiTheme="minorHAnsi"/>
              </w:rPr>
            </w:pPr>
            <w:r w:rsidRPr="00350027">
              <w:rPr>
                <w:rFonts w:asciiTheme="minorHAnsi" w:hAnsiTheme="minorHAnsi"/>
              </w:rPr>
              <w:tab/>
              <w:t>IF( Steering_Demand &gt; Steering_Demand_Final_Limit )</w:t>
            </w:r>
          </w:p>
          <w:p w14:paraId="06A159D2" w14:textId="77777777" w:rsidR="00C63E25" w:rsidRPr="00350027" w:rsidRDefault="00C63E25" w:rsidP="00F33256">
            <w:pPr>
              <w:rPr>
                <w:rFonts w:asciiTheme="minorHAnsi" w:hAnsiTheme="minorHAnsi"/>
              </w:rPr>
            </w:pPr>
            <w:r w:rsidRPr="00350027">
              <w:rPr>
                <w:rFonts w:asciiTheme="minorHAnsi" w:hAnsiTheme="minorHAnsi"/>
              </w:rPr>
              <w:tab/>
              <w:t>THEN</w:t>
            </w:r>
          </w:p>
          <w:p w14:paraId="76FF7C31"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Limited_Steering_Demand   = Steering_Demand_Final_Limit</w:t>
            </w:r>
          </w:p>
          <w:p w14:paraId="424C58C4" w14:textId="77777777" w:rsidR="00C63E25" w:rsidRPr="00350027" w:rsidRDefault="00C63E25" w:rsidP="00F33256">
            <w:pPr>
              <w:rPr>
                <w:rFonts w:asciiTheme="minorHAnsi" w:hAnsiTheme="minorHAnsi"/>
              </w:rPr>
            </w:pPr>
            <w:r w:rsidRPr="00350027">
              <w:rPr>
                <w:rFonts w:asciiTheme="minorHAnsi" w:hAnsiTheme="minorHAnsi"/>
              </w:rPr>
              <w:tab/>
              <w:t>ELSIF ( Steering_Demand &lt; (-1) * Steering_Demand_Final_Limit )</w:t>
            </w:r>
          </w:p>
          <w:p w14:paraId="05F61F83"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Limited_Steering_Demand   = (-1) * Steering_Demand_Final_Limit</w:t>
            </w:r>
          </w:p>
          <w:p w14:paraId="4E23A2EE" w14:textId="77777777" w:rsidR="00C63E25" w:rsidRPr="00350027" w:rsidRDefault="00C63E25" w:rsidP="00F33256">
            <w:pPr>
              <w:rPr>
                <w:rFonts w:asciiTheme="minorHAnsi" w:hAnsiTheme="minorHAnsi"/>
              </w:rPr>
            </w:pPr>
            <w:r w:rsidRPr="00350027">
              <w:rPr>
                <w:rFonts w:asciiTheme="minorHAnsi" w:hAnsiTheme="minorHAnsi"/>
              </w:rPr>
              <w:tab/>
              <w:t>ELSE</w:t>
            </w:r>
          </w:p>
          <w:p w14:paraId="482E631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Limited_Steering_Demand   = Steering_Demand</w:t>
            </w:r>
          </w:p>
          <w:p w14:paraId="369C795E" w14:textId="77777777" w:rsidR="00C63E25" w:rsidRPr="00350027" w:rsidRDefault="00C63E25" w:rsidP="00F33256">
            <w:pPr>
              <w:rPr>
                <w:rFonts w:asciiTheme="minorHAnsi" w:hAnsiTheme="minorHAnsi"/>
              </w:rPr>
            </w:pPr>
            <w:r w:rsidRPr="00350027">
              <w:rPr>
                <w:rFonts w:asciiTheme="minorHAnsi" w:hAnsiTheme="minorHAnsi"/>
              </w:rPr>
              <w:tab/>
              <w:t>ENDIF</w:t>
            </w:r>
          </w:p>
          <w:p w14:paraId="2BE8E956" w14:textId="77777777" w:rsidR="00C63E25" w:rsidRPr="00350027" w:rsidRDefault="00C63E25" w:rsidP="00F33256">
            <w:pPr>
              <w:rPr>
                <w:rFonts w:asciiTheme="minorHAnsi" w:hAnsiTheme="minorHAnsi"/>
              </w:rPr>
            </w:pPr>
          </w:p>
          <w:p w14:paraId="214C4815" w14:textId="77777777" w:rsidR="00C63E25" w:rsidRPr="00350027" w:rsidRDefault="00C63E25" w:rsidP="00F33256">
            <w:pPr>
              <w:rPr>
                <w:rFonts w:asciiTheme="minorHAnsi" w:hAnsiTheme="minorHAnsi"/>
              </w:rPr>
            </w:pPr>
            <w:r w:rsidRPr="00350027">
              <w:rPr>
                <w:rFonts w:asciiTheme="minorHAnsi" w:hAnsiTheme="minorHAnsi"/>
              </w:rPr>
              <w:t>Where Steering_Demand is defined in MRJ_SCU_STC_SRS_174</w:t>
            </w:r>
          </w:p>
          <w:p w14:paraId="06761E2E" w14:textId="77777777" w:rsidR="00C63E25" w:rsidRPr="00350027" w:rsidRDefault="00C63E25" w:rsidP="00F33256">
            <w:pPr>
              <w:rPr>
                <w:rFonts w:asciiTheme="minorHAnsi" w:hAnsiTheme="minorHAnsi"/>
              </w:rPr>
            </w:pPr>
            <w:r w:rsidRPr="00350027">
              <w:rPr>
                <w:rFonts w:asciiTheme="minorHAnsi" w:hAnsiTheme="minorHAnsi"/>
              </w:rPr>
              <w:t xml:space="preserve">    Steering_Demand_Final_Limit is defined in MRJ_SCU_STC_SRS_175</w:t>
            </w:r>
          </w:p>
          <w:p w14:paraId="7C70884C" w14:textId="77777777" w:rsidR="00C63E25" w:rsidRPr="00350027" w:rsidRDefault="00C63E25" w:rsidP="00F33256">
            <w:pPr>
              <w:rPr>
                <w:rFonts w:asciiTheme="minorHAnsi" w:hAnsiTheme="minorHAnsi"/>
              </w:rPr>
            </w:pPr>
            <w:r w:rsidRPr="00350027">
              <w:rPr>
                <w:rFonts w:asciiTheme="minorHAnsi" w:hAnsiTheme="minorHAnsi"/>
              </w:rPr>
              <w:t xml:space="preserve">and Major cycle is defined in Table 6.2-1 </w:t>
            </w:r>
          </w:p>
          <w:p w14:paraId="0429D7A8" w14:textId="77777777" w:rsidR="00C63E25" w:rsidRPr="00350027" w:rsidRDefault="00C63E25" w:rsidP="00F33256">
            <w:pPr>
              <w:rPr>
                <w:rFonts w:asciiTheme="minorHAnsi" w:hAnsiTheme="minorHAnsi"/>
                <w:i/>
                <w:iCs/>
              </w:rPr>
            </w:pPr>
          </w:p>
        </w:tc>
      </w:tr>
      <w:tr w:rsidR="00C63E25" w:rsidRPr="00350027" w14:paraId="5405A003" w14:textId="77777777" w:rsidTr="00F33256">
        <w:tc>
          <w:tcPr>
            <w:tcW w:w="1559" w:type="dxa"/>
          </w:tcPr>
          <w:p w14:paraId="25C65DC9" w14:textId="77777777" w:rsidR="00C63E25" w:rsidRPr="00350027" w:rsidRDefault="00C63E25" w:rsidP="00F33256">
            <w:pPr>
              <w:rPr>
                <w:rFonts w:asciiTheme="minorHAnsi" w:hAnsiTheme="minorHAnsi"/>
                <w:i/>
                <w:iCs/>
              </w:rPr>
            </w:pPr>
          </w:p>
        </w:tc>
        <w:tc>
          <w:tcPr>
            <w:tcW w:w="9320" w:type="dxa"/>
          </w:tcPr>
          <w:p w14:paraId="4608A09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048F7A" w14:textId="77777777" w:rsidTr="00F33256">
        <w:tc>
          <w:tcPr>
            <w:tcW w:w="1559" w:type="dxa"/>
          </w:tcPr>
          <w:p w14:paraId="76D88727" w14:textId="77777777" w:rsidR="00C63E25" w:rsidRPr="00350027" w:rsidRDefault="00C63E25" w:rsidP="00F33256">
            <w:pPr>
              <w:rPr>
                <w:rFonts w:asciiTheme="minorHAnsi" w:hAnsiTheme="minorHAnsi"/>
                <w:i/>
                <w:iCs/>
              </w:rPr>
            </w:pPr>
          </w:p>
        </w:tc>
        <w:tc>
          <w:tcPr>
            <w:tcW w:w="9320" w:type="dxa"/>
          </w:tcPr>
          <w:p w14:paraId="6BC5CAD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591787D" w14:textId="77777777" w:rsidTr="00F33256">
        <w:tc>
          <w:tcPr>
            <w:tcW w:w="1559" w:type="dxa"/>
          </w:tcPr>
          <w:p w14:paraId="3000F34B" w14:textId="77777777" w:rsidR="00C63E25" w:rsidRPr="00350027" w:rsidRDefault="00C63E25" w:rsidP="00F33256">
            <w:pPr>
              <w:rPr>
                <w:rFonts w:asciiTheme="minorHAnsi" w:hAnsiTheme="minorHAnsi"/>
                <w:i/>
                <w:iCs/>
              </w:rPr>
            </w:pPr>
          </w:p>
        </w:tc>
        <w:tc>
          <w:tcPr>
            <w:tcW w:w="9320" w:type="dxa"/>
          </w:tcPr>
          <w:p w14:paraId="2F8252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C811C1" w14:textId="77777777" w:rsidR="00C63E25" w:rsidRPr="00350027" w:rsidRDefault="00C63E25" w:rsidP="00C63E25">
      <w:pPr>
        <w:rPr>
          <w:rFonts w:asciiTheme="minorHAnsi" w:hAnsiTheme="minorHAnsi"/>
        </w:rPr>
      </w:pPr>
    </w:p>
    <w:p w14:paraId="1E5DD16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2929B80" w14:textId="77777777" w:rsidTr="00F33256">
        <w:tc>
          <w:tcPr>
            <w:tcW w:w="1559" w:type="dxa"/>
          </w:tcPr>
          <w:p w14:paraId="1036864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MRJ_SCU_STC_SRS_228</w:t>
            </w:r>
          </w:p>
        </w:tc>
        <w:tc>
          <w:tcPr>
            <w:tcW w:w="9320" w:type="dxa"/>
          </w:tcPr>
          <w:p w14:paraId="16C9237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a validity flag for the limited steering demand in every Major cycle using the following logic</w:t>
            </w:r>
          </w:p>
          <w:p w14:paraId="3D613F87" w14:textId="77777777" w:rsidR="00C63E25" w:rsidRPr="00350027" w:rsidRDefault="00C63E25" w:rsidP="00F33256">
            <w:pPr>
              <w:rPr>
                <w:rFonts w:asciiTheme="minorHAnsi" w:hAnsiTheme="minorHAnsi"/>
              </w:rPr>
            </w:pPr>
          </w:p>
          <w:p w14:paraId="56CEEE97" w14:textId="77777777" w:rsidR="00C63E25" w:rsidRPr="00350027" w:rsidRDefault="00C63E25" w:rsidP="00F33256">
            <w:pPr>
              <w:rPr>
                <w:rFonts w:asciiTheme="minorHAnsi" w:hAnsiTheme="minorHAnsi"/>
              </w:rPr>
            </w:pPr>
            <w:r w:rsidRPr="00350027">
              <w:rPr>
                <w:rFonts w:asciiTheme="minorHAnsi" w:hAnsiTheme="minorHAnsi"/>
              </w:rPr>
              <w:t>IF Airspeed_Valid AND</w:t>
            </w:r>
            <w:r w:rsidRPr="00350027">
              <w:rPr>
                <w:rFonts w:asciiTheme="minorHAnsi" w:hAnsiTheme="minorHAnsi"/>
              </w:rPr>
              <w:br/>
              <w:t>(Rudder_Valid OR</w:t>
            </w:r>
          </w:p>
          <w:p w14:paraId="5BA3FACF" w14:textId="77777777" w:rsidR="00C63E25" w:rsidRPr="00350027" w:rsidRDefault="00C63E25" w:rsidP="00F33256">
            <w:pPr>
              <w:rPr>
                <w:rFonts w:asciiTheme="minorHAnsi" w:hAnsiTheme="minorHAnsi"/>
              </w:rPr>
            </w:pPr>
            <w:r w:rsidRPr="00350027">
              <w:rPr>
                <w:rFonts w:asciiTheme="minorHAnsi" w:hAnsiTheme="minorHAnsi"/>
              </w:rPr>
              <w:t>Pilot_SHDL_Operation_Valid OR</w:t>
            </w:r>
            <w:r w:rsidRPr="00350027">
              <w:rPr>
                <w:rFonts w:asciiTheme="minorHAnsi" w:hAnsiTheme="minorHAnsi"/>
              </w:rPr>
              <w:br/>
              <w:t>Co-Pilot_SHDL_Operation_Valid)</w:t>
            </w:r>
          </w:p>
          <w:p w14:paraId="3CD9BCE1" w14:textId="77777777" w:rsidR="00C63E25" w:rsidRPr="00350027" w:rsidRDefault="00C63E25" w:rsidP="00F33256">
            <w:pPr>
              <w:rPr>
                <w:rFonts w:asciiTheme="minorHAnsi" w:hAnsiTheme="minorHAnsi"/>
              </w:rPr>
            </w:pPr>
            <w:r w:rsidRPr="00350027">
              <w:rPr>
                <w:rFonts w:asciiTheme="minorHAnsi" w:hAnsiTheme="minorHAnsi"/>
              </w:rPr>
              <w:t>THEN</w:t>
            </w:r>
          </w:p>
          <w:p w14:paraId="082FC9E0" w14:textId="77777777" w:rsidR="00C63E25" w:rsidRPr="00350027" w:rsidRDefault="00C63E25" w:rsidP="00F33256">
            <w:pPr>
              <w:rPr>
                <w:rFonts w:asciiTheme="minorHAnsi" w:hAnsiTheme="minorHAnsi"/>
              </w:rPr>
            </w:pPr>
            <w:r w:rsidRPr="00350027">
              <w:rPr>
                <w:rFonts w:asciiTheme="minorHAnsi" w:hAnsiTheme="minorHAnsi"/>
              </w:rPr>
              <w:t>Limited_Steering_Demand_Valid = TRUE</w:t>
            </w:r>
          </w:p>
          <w:p w14:paraId="2C604A74" w14:textId="77777777" w:rsidR="00C63E25" w:rsidRPr="00350027" w:rsidRDefault="00C63E25" w:rsidP="00F33256">
            <w:pPr>
              <w:rPr>
                <w:rFonts w:asciiTheme="minorHAnsi" w:hAnsiTheme="minorHAnsi"/>
              </w:rPr>
            </w:pPr>
            <w:r w:rsidRPr="00350027">
              <w:rPr>
                <w:rFonts w:asciiTheme="minorHAnsi" w:hAnsiTheme="minorHAnsi"/>
              </w:rPr>
              <w:t>ELSE</w:t>
            </w:r>
          </w:p>
          <w:p w14:paraId="051500D6" w14:textId="77777777" w:rsidR="00C63E25" w:rsidRPr="00350027" w:rsidRDefault="00C63E25" w:rsidP="00F33256">
            <w:pPr>
              <w:rPr>
                <w:rFonts w:asciiTheme="minorHAnsi" w:hAnsiTheme="minorHAnsi"/>
              </w:rPr>
            </w:pPr>
            <w:r w:rsidRPr="00350027">
              <w:rPr>
                <w:rFonts w:asciiTheme="minorHAnsi" w:hAnsiTheme="minorHAnsi"/>
              </w:rPr>
              <w:t>Limited_Steering_Demand_Valid = FALSE</w:t>
            </w:r>
          </w:p>
          <w:p w14:paraId="11CDCA2B" w14:textId="77777777" w:rsidR="00C63E25" w:rsidRPr="00350027" w:rsidRDefault="00C63E25" w:rsidP="00F33256">
            <w:pPr>
              <w:rPr>
                <w:rFonts w:asciiTheme="minorHAnsi" w:hAnsiTheme="minorHAnsi"/>
              </w:rPr>
            </w:pPr>
            <w:r w:rsidRPr="00350027">
              <w:rPr>
                <w:rFonts w:asciiTheme="minorHAnsi" w:hAnsiTheme="minorHAnsi"/>
              </w:rPr>
              <w:t>ENDIF</w:t>
            </w:r>
          </w:p>
          <w:p w14:paraId="1ED17E7C" w14:textId="77777777" w:rsidR="00C63E25" w:rsidRPr="00350027" w:rsidRDefault="00C63E25" w:rsidP="00F33256">
            <w:pPr>
              <w:rPr>
                <w:rFonts w:asciiTheme="minorHAnsi" w:hAnsiTheme="minorHAnsi"/>
              </w:rPr>
            </w:pPr>
          </w:p>
          <w:p w14:paraId="65EE0AA0"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t>Airspeed_Valid is defined in MRJ_SCU_STC_SRS_146</w:t>
            </w:r>
          </w:p>
          <w:p w14:paraId="781A8313" w14:textId="77777777" w:rsidR="00C63E25" w:rsidRPr="00350027" w:rsidRDefault="00C63E25" w:rsidP="00F33256">
            <w:pPr>
              <w:rPr>
                <w:rFonts w:asciiTheme="minorHAnsi" w:hAnsiTheme="minorHAnsi"/>
              </w:rPr>
            </w:pPr>
            <w:r w:rsidRPr="00350027">
              <w:rPr>
                <w:rFonts w:asciiTheme="minorHAnsi" w:hAnsiTheme="minorHAnsi"/>
              </w:rPr>
              <w:tab/>
              <w:t>Rudder_Valid is defined in MRJ_SCU_STC_SRS_154</w:t>
            </w:r>
          </w:p>
          <w:p w14:paraId="2C235FC6" w14:textId="77777777" w:rsidR="00C63E25" w:rsidRPr="00350027" w:rsidRDefault="00C63E25" w:rsidP="00F33256">
            <w:pPr>
              <w:rPr>
                <w:rFonts w:asciiTheme="minorHAnsi" w:hAnsiTheme="minorHAnsi"/>
              </w:rPr>
            </w:pPr>
            <w:r w:rsidRPr="00350027">
              <w:rPr>
                <w:rFonts w:asciiTheme="minorHAnsi" w:hAnsiTheme="minorHAnsi"/>
              </w:rPr>
              <w:tab/>
              <w:t xml:space="preserve">Pilot_SHDL_Operation_Valid is defined in MRJ_SCU_STC_SRS_68 </w:t>
            </w:r>
          </w:p>
          <w:p w14:paraId="641DE9BF" w14:textId="77777777" w:rsidR="00C63E25" w:rsidRPr="00350027" w:rsidRDefault="00C63E25" w:rsidP="00F33256">
            <w:pPr>
              <w:rPr>
                <w:rFonts w:asciiTheme="minorHAnsi" w:hAnsiTheme="minorHAnsi"/>
              </w:rPr>
            </w:pPr>
            <w:r w:rsidRPr="00350027">
              <w:rPr>
                <w:rFonts w:asciiTheme="minorHAnsi" w:hAnsiTheme="minorHAnsi"/>
              </w:rPr>
              <w:tab/>
              <w:t>Co-Pilot_SHDL_Operation_Valid is defined in MRJ_SCU_STC_SRS_86</w:t>
            </w:r>
          </w:p>
          <w:p w14:paraId="6A9D34C7" w14:textId="77777777" w:rsidR="00C63E25" w:rsidRPr="00350027" w:rsidRDefault="00C63E25" w:rsidP="00F33256">
            <w:pPr>
              <w:rPr>
                <w:rFonts w:asciiTheme="minorHAnsi" w:hAnsiTheme="minorHAnsi"/>
              </w:rPr>
            </w:pPr>
            <w:r w:rsidRPr="00350027">
              <w:rPr>
                <w:rFonts w:asciiTheme="minorHAnsi" w:hAnsiTheme="minorHAnsi"/>
              </w:rPr>
              <w:t xml:space="preserve">and </w:t>
            </w:r>
            <w:r w:rsidRPr="00350027">
              <w:rPr>
                <w:rFonts w:asciiTheme="minorHAnsi" w:hAnsiTheme="minorHAnsi"/>
              </w:rPr>
              <w:tab/>
              <w:t>Major cycle is defined in Table 6.2-1</w:t>
            </w:r>
          </w:p>
          <w:p w14:paraId="2BFEA1D1" w14:textId="77777777" w:rsidR="00C63E25" w:rsidRPr="00350027" w:rsidRDefault="00C63E25" w:rsidP="00F33256">
            <w:pPr>
              <w:rPr>
                <w:rFonts w:asciiTheme="minorHAnsi" w:hAnsiTheme="minorHAnsi"/>
                <w:i/>
                <w:iCs/>
              </w:rPr>
            </w:pPr>
          </w:p>
        </w:tc>
      </w:tr>
      <w:tr w:rsidR="00C63E25" w:rsidRPr="00350027" w14:paraId="58AC338A" w14:textId="77777777" w:rsidTr="00F33256">
        <w:tc>
          <w:tcPr>
            <w:tcW w:w="1559" w:type="dxa"/>
          </w:tcPr>
          <w:p w14:paraId="2D646FC4" w14:textId="77777777" w:rsidR="00C63E25" w:rsidRPr="00350027" w:rsidRDefault="00C63E25" w:rsidP="00F33256">
            <w:pPr>
              <w:rPr>
                <w:rFonts w:asciiTheme="minorHAnsi" w:hAnsiTheme="minorHAnsi"/>
                <w:i/>
                <w:iCs/>
              </w:rPr>
            </w:pPr>
          </w:p>
        </w:tc>
        <w:tc>
          <w:tcPr>
            <w:tcW w:w="9320" w:type="dxa"/>
          </w:tcPr>
          <w:p w14:paraId="01208C1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B77B443" w14:textId="77777777" w:rsidTr="00F33256">
        <w:tc>
          <w:tcPr>
            <w:tcW w:w="1559" w:type="dxa"/>
          </w:tcPr>
          <w:p w14:paraId="61420A67" w14:textId="77777777" w:rsidR="00C63E25" w:rsidRPr="00350027" w:rsidRDefault="00C63E25" w:rsidP="00F33256">
            <w:pPr>
              <w:rPr>
                <w:rFonts w:asciiTheme="minorHAnsi" w:hAnsiTheme="minorHAnsi"/>
                <w:i/>
                <w:iCs/>
              </w:rPr>
            </w:pPr>
          </w:p>
        </w:tc>
        <w:tc>
          <w:tcPr>
            <w:tcW w:w="9320" w:type="dxa"/>
          </w:tcPr>
          <w:p w14:paraId="3D95EB7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68373C4" w14:textId="77777777" w:rsidTr="00F33256">
        <w:tc>
          <w:tcPr>
            <w:tcW w:w="1559" w:type="dxa"/>
          </w:tcPr>
          <w:p w14:paraId="7A4B3B5D" w14:textId="77777777" w:rsidR="00C63E25" w:rsidRPr="00350027" w:rsidRDefault="00C63E25" w:rsidP="00F33256">
            <w:pPr>
              <w:rPr>
                <w:rFonts w:asciiTheme="minorHAnsi" w:hAnsiTheme="minorHAnsi"/>
                <w:i/>
                <w:iCs/>
              </w:rPr>
            </w:pPr>
          </w:p>
        </w:tc>
        <w:tc>
          <w:tcPr>
            <w:tcW w:w="9320" w:type="dxa"/>
          </w:tcPr>
          <w:p w14:paraId="3331548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FCE1B1" w14:textId="77777777" w:rsidR="00C63E25" w:rsidRPr="00350027" w:rsidRDefault="00C63E25" w:rsidP="00C63E25">
      <w:pPr>
        <w:rPr>
          <w:rFonts w:asciiTheme="minorHAnsi" w:hAnsiTheme="minorHAnsi"/>
        </w:rPr>
      </w:pPr>
    </w:p>
    <w:p w14:paraId="2F6B4C0C" w14:textId="77777777" w:rsidR="00C63E25" w:rsidRPr="00350027" w:rsidRDefault="00C63E25" w:rsidP="00C63E25">
      <w:pPr>
        <w:pStyle w:val="Heading3"/>
        <w:rPr>
          <w:rFonts w:asciiTheme="minorHAnsi" w:hAnsiTheme="minorHAnsi"/>
        </w:rPr>
      </w:pPr>
      <w:bookmarkStart w:id="34" w:name="_Toc464110948"/>
      <w:r w:rsidRPr="00350027">
        <w:rPr>
          <w:rFonts w:asciiTheme="minorHAnsi" w:hAnsiTheme="minorHAnsi"/>
        </w:rPr>
        <w:t>Touchdown Protection</w:t>
      </w:r>
      <w:bookmarkEnd w:id="34"/>
    </w:p>
    <w:p w14:paraId="42512EDE" w14:textId="77777777" w:rsidR="00C63E25" w:rsidRPr="00350027" w:rsidRDefault="00C63E25" w:rsidP="00C63E25">
      <w:pPr>
        <w:pStyle w:val="Heading4"/>
        <w:rPr>
          <w:rFonts w:asciiTheme="minorHAnsi" w:hAnsiTheme="minorHAnsi"/>
        </w:rPr>
      </w:pPr>
      <w:r w:rsidRPr="00350027">
        <w:rPr>
          <w:rFonts w:asciiTheme="minorHAnsi" w:hAnsiTheme="minorHAnsi"/>
        </w:rPr>
        <w:t>WOW Debouncing</w:t>
      </w:r>
    </w:p>
    <w:p w14:paraId="3F7FD19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8B273F5" w14:textId="77777777" w:rsidTr="00F33256">
        <w:tc>
          <w:tcPr>
            <w:tcW w:w="1559" w:type="dxa"/>
          </w:tcPr>
          <w:p w14:paraId="259776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MRJ_SCU_STC_SRS_180</w:t>
            </w:r>
          </w:p>
        </w:tc>
        <w:tc>
          <w:tcPr>
            <w:tcW w:w="9320" w:type="dxa"/>
          </w:tcPr>
          <w:p w14:paraId="3E9B8A4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debounce the NLG_WOW1 signal using the following algorithm to generate a filtered version of the signal </w:t>
            </w:r>
          </w:p>
          <w:p w14:paraId="7014D222" w14:textId="77777777" w:rsidR="00C63E25" w:rsidRPr="00350027" w:rsidRDefault="00C63E25" w:rsidP="00F33256">
            <w:pPr>
              <w:rPr>
                <w:rFonts w:asciiTheme="minorHAnsi" w:hAnsiTheme="minorHAnsi"/>
              </w:rPr>
            </w:pPr>
            <w:r w:rsidRPr="00350027">
              <w:rPr>
                <w:rFonts w:asciiTheme="minorHAnsi" w:hAnsiTheme="minorHAnsi"/>
              </w:rPr>
              <w:t>IF (NLG_WOW1 has been TRUE for the last 1.5s) THEN</w:t>
            </w:r>
          </w:p>
          <w:p w14:paraId="69CE445B" w14:textId="77777777" w:rsidR="00C63E25" w:rsidRPr="00350027" w:rsidRDefault="00C63E25" w:rsidP="00F33256">
            <w:pPr>
              <w:rPr>
                <w:rFonts w:asciiTheme="minorHAnsi" w:hAnsiTheme="minorHAnsi"/>
              </w:rPr>
            </w:pPr>
            <w:r w:rsidRPr="00350027">
              <w:rPr>
                <w:rFonts w:asciiTheme="minorHAnsi" w:hAnsiTheme="minorHAnsi"/>
              </w:rPr>
              <w:t>Debounced_NLG_WOW1 = TRUE</w:t>
            </w:r>
          </w:p>
          <w:p w14:paraId="29214761" w14:textId="77777777" w:rsidR="00C63E25" w:rsidRPr="00350027" w:rsidRDefault="00C63E25" w:rsidP="00F33256">
            <w:pPr>
              <w:rPr>
                <w:rFonts w:asciiTheme="minorHAnsi" w:hAnsiTheme="minorHAnsi"/>
              </w:rPr>
            </w:pPr>
            <w:r w:rsidRPr="00350027">
              <w:rPr>
                <w:rFonts w:asciiTheme="minorHAnsi" w:hAnsiTheme="minorHAnsi"/>
              </w:rPr>
              <w:t>ELSE IF (NLG_WOW1 has been FALSE for the last 200ms) THEN</w:t>
            </w:r>
          </w:p>
          <w:p w14:paraId="7CBC126D" w14:textId="77777777" w:rsidR="00C63E25" w:rsidRPr="00350027" w:rsidRDefault="00C63E25" w:rsidP="00F33256">
            <w:pPr>
              <w:rPr>
                <w:rFonts w:asciiTheme="minorHAnsi" w:hAnsiTheme="minorHAnsi"/>
              </w:rPr>
            </w:pPr>
            <w:r w:rsidRPr="00350027">
              <w:rPr>
                <w:rFonts w:asciiTheme="minorHAnsi" w:hAnsiTheme="minorHAnsi"/>
              </w:rPr>
              <w:t>Debounced_NLG_WOW1 = FALSE</w:t>
            </w:r>
          </w:p>
          <w:p w14:paraId="561BD6A8" w14:textId="77777777" w:rsidR="00C63E25" w:rsidRPr="00350027" w:rsidRDefault="00C63E25" w:rsidP="00F33256">
            <w:pPr>
              <w:rPr>
                <w:rFonts w:asciiTheme="minorHAnsi" w:hAnsiTheme="minorHAnsi"/>
              </w:rPr>
            </w:pPr>
            <w:r w:rsidRPr="00350027">
              <w:rPr>
                <w:rFonts w:asciiTheme="minorHAnsi" w:hAnsiTheme="minorHAnsi"/>
              </w:rPr>
              <w:t>ELSE</w:t>
            </w:r>
          </w:p>
          <w:p w14:paraId="0506DD00" w14:textId="77777777" w:rsidR="00C63E25" w:rsidRPr="00350027" w:rsidRDefault="00C63E25" w:rsidP="00F33256">
            <w:pPr>
              <w:rPr>
                <w:rFonts w:asciiTheme="minorHAnsi" w:hAnsiTheme="minorHAnsi"/>
              </w:rPr>
            </w:pPr>
            <w:r w:rsidRPr="00350027">
              <w:rPr>
                <w:rFonts w:asciiTheme="minorHAnsi" w:hAnsiTheme="minorHAnsi"/>
              </w:rPr>
              <w:t>Debounced_NLG_WOW1 remains unchanged, with an initial value of FALSE</w:t>
            </w:r>
          </w:p>
          <w:p w14:paraId="7359070A" w14:textId="77777777" w:rsidR="00C63E25" w:rsidRPr="00350027" w:rsidRDefault="00C63E25" w:rsidP="00F33256">
            <w:pPr>
              <w:rPr>
                <w:rFonts w:asciiTheme="minorHAnsi" w:hAnsiTheme="minorHAnsi"/>
              </w:rPr>
            </w:pPr>
            <w:r w:rsidRPr="00350027">
              <w:rPr>
                <w:rFonts w:asciiTheme="minorHAnsi" w:hAnsiTheme="minorHAnsi"/>
              </w:rPr>
              <w:t>ENDIF</w:t>
            </w:r>
          </w:p>
          <w:p w14:paraId="396FF3C2" w14:textId="77777777" w:rsidR="00C63E25" w:rsidRPr="00350027" w:rsidRDefault="00C63E25" w:rsidP="00F33256">
            <w:pPr>
              <w:rPr>
                <w:rFonts w:asciiTheme="minorHAnsi" w:hAnsiTheme="minorHAnsi"/>
              </w:rPr>
            </w:pPr>
          </w:p>
          <w:p w14:paraId="16E72D53" w14:textId="77777777" w:rsidR="00C63E25" w:rsidRPr="00350027" w:rsidRDefault="00C63E25" w:rsidP="00F33256">
            <w:pPr>
              <w:rPr>
                <w:rFonts w:asciiTheme="minorHAnsi" w:hAnsiTheme="minorHAnsi"/>
              </w:rPr>
            </w:pPr>
            <w:r w:rsidRPr="00350027">
              <w:rPr>
                <w:rFonts w:asciiTheme="minorHAnsi" w:hAnsiTheme="minorHAnsi"/>
              </w:rPr>
              <w:t>Where NLG_WOW1 is the value calculated in MRJ_SCU_STC_SRS_139</w:t>
            </w:r>
          </w:p>
          <w:p w14:paraId="3DC28672" w14:textId="77777777" w:rsidR="00C63E25" w:rsidRPr="00350027" w:rsidRDefault="00C63E25" w:rsidP="00F33256">
            <w:pPr>
              <w:rPr>
                <w:rFonts w:asciiTheme="minorHAnsi" w:hAnsiTheme="minorHAnsi"/>
              </w:rPr>
            </w:pPr>
          </w:p>
          <w:p w14:paraId="6AAC8D37" w14:textId="77777777" w:rsidR="00C63E25" w:rsidRPr="00350027" w:rsidRDefault="00C63E25" w:rsidP="00F33256">
            <w:pPr>
              <w:rPr>
                <w:rFonts w:asciiTheme="minorHAnsi" w:hAnsiTheme="minorHAnsi"/>
                <w:i/>
                <w:iCs/>
              </w:rPr>
            </w:pPr>
          </w:p>
        </w:tc>
      </w:tr>
      <w:tr w:rsidR="00C63E25" w:rsidRPr="00350027" w14:paraId="00B4AEC0" w14:textId="77777777" w:rsidTr="00F33256">
        <w:tc>
          <w:tcPr>
            <w:tcW w:w="1559" w:type="dxa"/>
          </w:tcPr>
          <w:p w14:paraId="71177D4E" w14:textId="77777777" w:rsidR="00C63E25" w:rsidRPr="00350027" w:rsidRDefault="00C63E25" w:rsidP="00F33256">
            <w:pPr>
              <w:rPr>
                <w:rFonts w:asciiTheme="minorHAnsi" w:hAnsiTheme="minorHAnsi"/>
                <w:i/>
                <w:iCs/>
              </w:rPr>
            </w:pPr>
          </w:p>
        </w:tc>
        <w:tc>
          <w:tcPr>
            <w:tcW w:w="9320" w:type="dxa"/>
          </w:tcPr>
          <w:p w14:paraId="2D2F0A8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F2C845" w14:textId="77777777" w:rsidTr="00F33256">
        <w:tc>
          <w:tcPr>
            <w:tcW w:w="1559" w:type="dxa"/>
          </w:tcPr>
          <w:p w14:paraId="2EA0A1F7" w14:textId="77777777" w:rsidR="00C63E25" w:rsidRPr="00350027" w:rsidRDefault="00C63E25" w:rsidP="00F33256">
            <w:pPr>
              <w:rPr>
                <w:rFonts w:asciiTheme="minorHAnsi" w:hAnsiTheme="minorHAnsi"/>
                <w:i/>
                <w:iCs/>
              </w:rPr>
            </w:pPr>
          </w:p>
        </w:tc>
        <w:tc>
          <w:tcPr>
            <w:tcW w:w="9320" w:type="dxa"/>
          </w:tcPr>
          <w:p w14:paraId="63724CA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0A36570" w14:textId="77777777" w:rsidTr="00F33256">
        <w:tc>
          <w:tcPr>
            <w:tcW w:w="1559" w:type="dxa"/>
          </w:tcPr>
          <w:p w14:paraId="26F9BFF5" w14:textId="77777777" w:rsidR="00C63E25" w:rsidRPr="00350027" w:rsidRDefault="00C63E25" w:rsidP="00F33256">
            <w:pPr>
              <w:rPr>
                <w:rFonts w:asciiTheme="minorHAnsi" w:hAnsiTheme="minorHAnsi"/>
                <w:i/>
                <w:iCs/>
              </w:rPr>
            </w:pPr>
          </w:p>
        </w:tc>
        <w:tc>
          <w:tcPr>
            <w:tcW w:w="9320" w:type="dxa"/>
          </w:tcPr>
          <w:p w14:paraId="5645D90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777649D" w14:textId="77777777" w:rsidR="00C63E25" w:rsidRPr="00350027" w:rsidRDefault="00C63E25" w:rsidP="00C63E25">
      <w:pPr>
        <w:rPr>
          <w:rFonts w:asciiTheme="minorHAnsi" w:hAnsiTheme="minorHAnsi"/>
        </w:rPr>
      </w:pPr>
    </w:p>
    <w:p w14:paraId="2A5B963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C8E1D2E" w14:textId="77777777" w:rsidTr="00F33256">
        <w:tc>
          <w:tcPr>
            <w:tcW w:w="1559" w:type="dxa"/>
          </w:tcPr>
          <w:p w14:paraId="169F1B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MRJ_SCU_STC_SRS_181</w:t>
            </w:r>
          </w:p>
        </w:tc>
        <w:tc>
          <w:tcPr>
            <w:tcW w:w="9320" w:type="dxa"/>
          </w:tcPr>
          <w:p w14:paraId="70FFC37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debounce the NLG_WOW2 signal using the following algorithm to generate a filtered version of the signal </w:t>
            </w:r>
          </w:p>
          <w:p w14:paraId="1EFAA10C" w14:textId="77777777" w:rsidR="00C63E25" w:rsidRPr="00350027" w:rsidRDefault="00C63E25" w:rsidP="00F33256">
            <w:pPr>
              <w:rPr>
                <w:rFonts w:asciiTheme="minorHAnsi" w:hAnsiTheme="minorHAnsi"/>
              </w:rPr>
            </w:pPr>
            <w:r w:rsidRPr="00350027">
              <w:rPr>
                <w:rFonts w:asciiTheme="minorHAnsi" w:hAnsiTheme="minorHAnsi"/>
              </w:rPr>
              <w:t>IF (NLG_WOW2 has been TRUE for the last 1.5s) THEN</w:t>
            </w:r>
          </w:p>
          <w:p w14:paraId="100103BB" w14:textId="77777777" w:rsidR="00C63E25" w:rsidRPr="00350027" w:rsidRDefault="00C63E25" w:rsidP="00F33256">
            <w:pPr>
              <w:rPr>
                <w:rFonts w:asciiTheme="minorHAnsi" w:hAnsiTheme="minorHAnsi"/>
              </w:rPr>
            </w:pPr>
            <w:r w:rsidRPr="00350027">
              <w:rPr>
                <w:rFonts w:asciiTheme="minorHAnsi" w:hAnsiTheme="minorHAnsi"/>
              </w:rPr>
              <w:t>Debounced_NLG_WOW2 = TRUE</w:t>
            </w:r>
          </w:p>
          <w:p w14:paraId="11F8E385" w14:textId="77777777" w:rsidR="00C63E25" w:rsidRPr="00350027" w:rsidRDefault="00C63E25" w:rsidP="00F33256">
            <w:pPr>
              <w:rPr>
                <w:rFonts w:asciiTheme="minorHAnsi" w:hAnsiTheme="minorHAnsi"/>
              </w:rPr>
            </w:pPr>
            <w:r w:rsidRPr="00350027">
              <w:rPr>
                <w:rFonts w:asciiTheme="minorHAnsi" w:hAnsiTheme="minorHAnsi"/>
              </w:rPr>
              <w:t>ELSE IF (NLG_WOW2 has been FALSE for the last 200ms) THEN</w:t>
            </w:r>
          </w:p>
          <w:p w14:paraId="143D1CD7" w14:textId="77777777" w:rsidR="00C63E25" w:rsidRPr="00350027" w:rsidRDefault="00C63E25" w:rsidP="00F33256">
            <w:pPr>
              <w:rPr>
                <w:rFonts w:asciiTheme="minorHAnsi" w:hAnsiTheme="minorHAnsi"/>
              </w:rPr>
            </w:pPr>
            <w:r w:rsidRPr="00350027">
              <w:rPr>
                <w:rFonts w:asciiTheme="minorHAnsi" w:hAnsiTheme="minorHAnsi"/>
              </w:rPr>
              <w:t>Debounced_NLG_WOW2 = FALSE</w:t>
            </w:r>
          </w:p>
          <w:p w14:paraId="07882E70" w14:textId="77777777" w:rsidR="00C63E25" w:rsidRPr="00350027" w:rsidRDefault="00C63E25" w:rsidP="00F33256">
            <w:pPr>
              <w:rPr>
                <w:rFonts w:asciiTheme="minorHAnsi" w:hAnsiTheme="minorHAnsi"/>
              </w:rPr>
            </w:pPr>
            <w:r w:rsidRPr="00350027">
              <w:rPr>
                <w:rFonts w:asciiTheme="minorHAnsi" w:hAnsiTheme="minorHAnsi"/>
              </w:rPr>
              <w:lastRenderedPageBreak/>
              <w:t>ELSE</w:t>
            </w:r>
          </w:p>
          <w:p w14:paraId="0E6A395C" w14:textId="77777777" w:rsidR="00C63E25" w:rsidRPr="00350027" w:rsidRDefault="00C63E25" w:rsidP="00F33256">
            <w:pPr>
              <w:rPr>
                <w:rFonts w:asciiTheme="minorHAnsi" w:hAnsiTheme="minorHAnsi"/>
              </w:rPr>
            </w:pPr>
            <w:r w:rsidRPr="00350027">
              <w:rPr>
                <w:rFonts w:asciiTheme="minorHAnsi" w:hAnsiTheme="minorHAnsi"/>
              </w:rPr>
              <w:t>Debounced_NLG_WOW2 remains unchanged, with an initial value of FALSE</w:t>
            </w:r>
          </w:p>
          <w:p w14:paraId="1C273A84" w14:textId="77777777" w:rsidR="00C63E25" w:rsidRPr="00350027" w:rsidRDefault="00C63E25" w:rsidP="00F33256">
            <w:pPr>
              <w:rPr>
                <w:rFonts w:asciiTheme="minorHAnsi" w:hAnsiTheme="minorHAnsi"/>
              </w:rPr>
            </w:pPr>
            <w:r w:rsidRPr="00350027">
              <w:rPr>
                <w:rFonts w:asciiTheme="minorHAnsi" w:hAnsiTheme="minorHAnsi"/>
              </w:rPr>
              <w:t>ENDIF</w:t>
            </w:r>
          </w:p>
          <w:p w14:paraId="27FCA75B" w14:textId="77777777" w:rsidR="00C63E25" w:rsidRPr="00350027" w:rsidRDefault="00C63E25" w:rsidP="00F33256">
            <w:pPr>
              <w:rPr>
                <w:rFonts w:asciiTheme="minorHAnsi" w:hAnsiTheme="minorHAnsi"/>
              </w:rPr>
            </w:pPr>
          </w:p>
          <w:p w14:paraId="22AD19E3" w14:textId="77777777" w:rsidR="00C63E25" w:rsidRPr="00350027" w:rsidRDefault="00C63E25" w:rsidP="00F33256">
            <w:pPr>
              <w:rPr>
                <w:rFonts w:asciiTheme="minorHAnsi" w:hAnsiTheme="minorHAnsi"/>
              </w:rPr>
            </w:pPr>
            <w:r w:rsidRPr="00350027">
              <w:rPr>
                <w:rFonts w:asciiTheme="minorHAnsi" w:hAnsiTheme="minorHAnsi"/>
              </w:rPr>
              <w:t>Where NLG_WOW2 is the value calculated in MRJ_SCU_STC_SRS_142</w:t>
            </w:r>
          </w:p>
          <w:p w14:paraId="65C6EC69" w14:textId="77777777" w:rsidR="00C63E25" w:rsidRPr="00350027" w:rsidRDefault="00C63E25" w:rsidP="00F33256">
            <w:pPr>
              <w:rPr>
                <w:rFonts w:asciiTheme="minorHAnsi" w:hAnsiTheme="minorHAnsi"/>
              </w:rPr>
            </w:pPr>
          </w:p>
          <w:p w14:paraId="1B6854E9" w14:textId="77777777" w:rsidR="00C63E25" w:rsidRPr="00350027" w:rsidRDefault="00C63E25" w:rsidP="00F33256">
            <w:pPr>
              <w:rPr>
                <w:rFonts w:asciiTheme="minorHAnsi" w:hAnsiTheme="minorHAnsi"/>
                <w:i/>
                <w:iCs/>
              </w:rPr>
            </w:pPr>
          </w:p>
        </w:tc>
      </w:tr>
      <w:tr w:rsidR="00C63E25" w:rsidRPr="00350027" w14:paraId="597C70D2" w14:textId="77777777" w:rsidTr="00F33256">
        <w:tc>
          <w:tcPr>
            <w:tcW w:w="1559" w:type="dxa"/>
          </w:tcPr>
          <w:p w14:paraId="43021978" w14:textId="77777777" w:rsidR="00C63E25" w:rsidRPr="00350027" w:rsidRDefault="00C63E25" w:rsidP="00F33256">
            <w:pPr>
              <w:rPr>
                <w:rFonts w:asciiTheme="minorHAnsi" w:hAnsiTheme="minorHAnsi"/>
                <w:i/>
                <w:iCs/>
              </w:rPr>
            </w:pPr>
          </w:p>
        </w:tc>
        <w:tc>
          <w:tcPr>
            <w:tcW w:w="9320" w:type="dxa"/>
          </w:tcPr>
          <w:p w14:paraId="4297ED6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42F0315" w14:textId="77777777" w:rsidTr="00F33256">
        <w:tc>
          <w:tcPr>
            <w:tcW w:w="1559" w:type="dxa"/>
          </w:tcPr>
          <w:p w14:paraId="16011CA8" w14:textId="77777777" w:rsidR="00C63E25" w:rsidRPr="00350027" w:rsidRDefault="00C63E25" w:rsidP="00F33256">
            <w:pPr>
              <w:rPr>
                <w:rFonts w:asciiTheme="minorHAnsi" w:hAnsiTheme="minorHAnsi"/>
                <w:i/>
                <w:iCs/>
              </w:rPr>
            </w:pPr>
          </w:p>
        </w:tc>
        <w:tc>
          <w:tcPr>
            <w:tcW w:w="9320" w:type="dxa"/>
          </w:tcPr>
          <w:p w14:paraId="43B50FE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AB1AE6F" w14:textId="77777777" w:rsidTr="00F33256">
        <w:tc>
          <w:tcPr>
            <w:tcW w:w="1559" w:type="dxa"/>
          </w:tcPr>
          <w:p w14:paraId="6A95F606" w14:textId="77777777" w:rsidR="00C63E25" w:rsidRPr="00350027" w:rsidRDefault="00C63E25" w:rsidP="00F33256">
            <w:pPr>
              <w:rPr>
                <w:rFonts w:asciiTheme="minorHAnsi" w:hAnsiTheme="minorHAnsi"/>
                <w:i/>
                <w:iCs/>
              </w:rPr>
            </w:pPr>
          </w:p>
        </w:tc>
        <w:tc>
          <w:tcPr>
            <w:tcW w:w="9320" w:type="dxa"/>
          </w:tcPr>
          <w:p w14:paraId="160C234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7DC426" w14:textId="77777777" w:rsidR="00C63E25" w:rsidRPr="00350027" w:rsidRDefault="00C63E25" w:rsidP="00C63E25">
      <w:pPr>
        <w:rPr>
          <w:rFonts w:asciiTheme="minorHAnsi" w:hAnsiTheme="minorHAnsi"/>
        </w:rPr>
      </w:pPr>
    </w:p>
    <w:p w14:paraId="1CDAA7E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FB5C46A" w14:textId="77777777" w:rsidTr="00F33256">
        <w:tc>
          <w:tcPr>
            <w:tcW w:w="1559" w:type="dxa"/>
          </w:tcPr>
          <w:p w14:paraId="0B67B79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MRJ_SCU_STC_SRS_632</w:t>
            </w:r>
          </w:p>
        </w:tc>
        <w:tc>
          <w:tcPr>
            <w:tcW w:w="9320" w:type="dxa"/>
          </w:tcPr>
          <w:p w14:paraId="24FBB71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combine NLG_WOW1 and NLG_WOW2 signal using the following algorithm:</w:t>
            </w:r>
          </w:p>
          <w:p w14:paraId="67AB918B" w14:textId="77777777" w:rsidR="00C63E25" w:rsidRPr="00350027" w:rsidRDefault="00C63E25" w:rsidP="00F33256">
            <w:pPr>
              <w:rPr>
                <w:rFonts w:asciiTheme="minorHAnsi" w:hAnsiTheme="minorHAnsi"/>
              </w:rPr>
            </w:pPr>
          </w:p>
          <w:p w14:paraId="3BFB776F" w14:textId="77777777" w:rsidR="00C63E25" w:rsidRPr="00350027" w:rsidRDefault="00C63E25" w:rsidP="00F33256">
            <w:pPr>
              <w:rPr>
                <w:rFonts w:asciiTheme="minorHAnsi" w:hAnsiTheme="minorHAnsi"/>
              </w:rPr>
            </w:pPr>
            <w:r w:rsidRPr="00350027">
              <w:rPr>
                <w:rFonts w:asciiTheme="minorHAnsi" w:hAnsiTheme="minorHAnsi"/>
              </w:rPr>
              <w:tab/>
              <w:t>IF ( Debounced_NLG_WOW1 )  AND (Debounced_NLG_WOW2 ) THEN</w:t>
            </w:r>
          </w:p>
          <w:p w14:paraId="3921B36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NLG_WOW = TRUE</w:t>
            </w:r>
          </w:p>
          <w:p w14:paraId="5CECDE65" w14:textId="77777777" w:rsidR="00C63E25" w:rsidRPr="00350027" w:rsidRDefault="00C63E25" w:rsidP="00F33256">
            <w:pPr>
              <w:rPr>
                <w:rFonts w:asciiTheme="minorHAnsi" w:hAnsiTheme="minorHAnsi"/>
              </w:rPr>
            </w:pPr>
            <w:r w:rsidRPr="00350027">
              <w:rPr>
                <w:rFonts w:asciiTheme="minorHAnsi" w:hAnsiTheme="minorHAnsi"/>
              </w:rPr>
              <w:tab/>
              <w:t>ELSE</w:t>
            </w:r>
          </w:p>
          <w:p w14:paraId="061CB05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NLG_WOW = FALSE</w:t>
            </w:r>
            <w:r w:rsidRPr="00350027">
              <w:rPr>
                <w:rFonts w:asciiTheme="minorHAnsi" w:hAnsiTheme="minorHAnsi"/>
              </w:rPr>
              <w:tab/>
            </w:r>
            <w:r w:rsidRPr="00350027">
              <w:rPr>
                <w:rFonts w:asciiTheme="minorHAnsi" w:hAnsiTheme="minorHAnsi"/>
              </w:rPr>
              <w:tab/>
              <w:t xml:space="preserve">  </w:t>
            </w:r>
          </w:p>
          <w:p w14:paraId="15A4F549" w14:textId="77777777" w:rsidR="00C63E25" w:rsidRPr="00350027" w:rsidRDefault="00C63E25" w:rsidP="00F33256">
            <w:pPr>
              <w:rPr>
                <w:rFonts w:asciiTheme="minorHAnsi" w:hAnsiTheme="minorHAnsi"/>
              </w:rPr>
            </w:pPr>
            <w:r w:rsidRPr="00350027">
              <w:rPr>
                <w:rFonts w:asciiTheme="minorHAnsi" w:hAnsiTheme="minorHAnsi"/>
              </w:rPr>
              <w:tab/>
              <w:t>ENDIF</w:t>
            </w:r>
          </w:p>
          <w:p w14:paraId="7462AD89" w14:textId="77777777" w:rsidR="00C63E25" w:rsidRPr="00350027" w:rsidRDefault="00C63E25" w:rsidP="00F33256">
            <w:pPr>
              <w:rPr>
                <w:rFonts w:asciiTheme="minorHAnsi" w:hAnsiTheme="minorHAnsi"/>
              </w:rPr>
            </w:pPr>
          </w:p>
          <w:p w14:paraId="08A84D92" w14:textId="77777777" w:rsidR="00C63E25" w:rsidRPr="00350027" w:rsidRDefault="00C63E25" w:rsidP="00F33256">
            <w:pPr>
              <w:rPr>
                <w:rFonts w:asciiTheme="minorHAnsi" w:hAnsiTheme="minorHAnsi"/>
              </w:rPr>
            </w:pPr>
            <w:r w:rsidRPr="00350027">
              <w:rPr>
                <w:rFonts w:asciiTheme="minorHAnsi" w:hAnsiTheme="minorHAnsi"/>
              </w:rPr>
              <w:t>Where Debounced_NLG_WOW1 is the value calculated in MRJ_SCU_STC_SRS_180</w:t>
            </w:r>
          </w:p>
          <w:p w14:paraId="3BB483A0" w14:textId="77777777" w:rsidR="00C63E25" w:rsidRPr="00350027" w:rsidRDefault="00C63E25" w:rsidP="00F33256">
            <w:pPr>
              <w:rPr>
                <w:rFonts w:asciiTheme="minorHAnsi" w:hAnsiTheme="minorHAnsi"/>
              </w:rPr>
            </w:pPr>
            <w:r w:rsidRPr="00350027">
              <w:rPr>
                <w:rFonts w:asciiTheme="minorHAnsi" w:hAnsiTheme="minorHAnsi"/>
              </w:rPr>
              <w:t>and Debounced_NLG_WOW2 is the value calculated in MRJ_SCU_STC_SRS_181</w:t>
            </w:r>
          </w:p>
          <w:p w14:paraId="172A63B3" w14:textId="77777777" w:rsidR="00C63E25" w:rsidRPr="00350027" w:rsidRDefault="00C63E25" w:rsidP="00F33256">
            <w:pPr>
              <w:rPr>
                <w:rFonts w:asciiTheme="minorHAnsi" w:hAnsiTheme="minorHAnsi"/>
              </w:rPr>
            </w:pPr>
          </w:p>
          <w:p w14:paraId="503F83F2" w14:textId="77777777" w:rsidR="00C63E25" w:rsidRPr="00350027" w:rsidRDefault="00C63E25" w:rsidP="00F33256">
            <w:pPr>
              <w:rPr>
                <w:rFonts w:asciiTheme="minorHAnsi" w:hAnsiTheme="minorHAnsi"/>
                <w:i/>
                <w:iCs/>
              </w:rPr>
            </w:pPr>
          </w:p>
        </w:tc>
      </w:tr>
      <w:tr w:rsidR="00C63E25" w:rsidRPr="00350027" w14:paraId="725105E5" w14:textId="77777777" w:rsidTr="00F33256">
        <w:tc>
          <w:tcPr>
            <w:tcW w:w="1559" w:type="dxa"/>
          </w:tcPr>
          <w:p w14:paraId="6B3CE6C1" w14:textId="77777777" w:rsidR="00C63E25" w:rsidRPr="00350027" w:rsidRDefault="00C63E25" w:rsidP="00F33256">
            <w:pPr>
              <w:rPr>
                <w:rFonts w:asciiTheme="minorHAnsi" w:hAnsiTheme="minorHAnsi"/>
                <w:i/>
                <w:iCs/>
              </w:rPr>
            </w:pPr>
          </w:p>
        </w:tc>
        <w:tc>
          <w:tcPr>
            <w:tcW w:w="9320" w:type="dxa"/>
          </w:tcPr>
          <w:p w14:paraId="1A6D688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E42BF86" w14:textId="77777777" w:rsidTr="00F33256">
        <w:tc>
          <w:tcPr>
            <w:tcW w:w="1559" w:type="dxa"/>
          </w:tcPr>
          <w:p w14:paraId="295C1B21" w14:textId="77777777" w:rsidR="00C63E25" w:rsidRPr="00350027" w:rsidRDefault="00C63E25" w:rsidP="00F33256">
            <w:pPr>
              <w:rPr>
                <w:rFonts w:asciiTheme="minorHAnsi" w:hAnsiTheme="minorHAnsi"/>
                <w:i/>
                <w:iCs/>
              </w:rPr>
            </w:pPr>
          </w:p>
        </w:tc>
        <w:tc>
          <w:tcPr>
            <w:tcW w:w="9320" w:type="dxa"/>
          </w:tcPr>
          <w:p w14:paraId="4D897B0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5124D52" w14:textId="77777777" w:rsidTr="00F33256">
        <w:tc>
          <w:tcPr>
            <w:tcW w:w="1559" w:type="dxa"/>
          </w:tcPr>
          <w:p w14:paraId="51BA3FAF" w14:textId="77777777" w:rsidR="00C63E25" w:rsidRPr="00350027" w:rsidRDefault="00C63E25" w:rsidP="00F33256">
            <w:pPr>
              <w:rPr>
                <w:rFonts w:asciiTheme="minorHAnsi" w:hAnsiTheme="minorHAnsi"/>
                <w:i/>
                <w:iCs/>
              </w:rPr>
            </w:pPr>
          </w:p>
        </w:tc>
        <w:tc>
          <w:tcPr>
            <w:tcW w:w="9320" w:type="dxa"/>
          </w:tcPr>
          <w:p w14:paraId="712A0BC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A2D2B03" w14:textId="77777777" w:rsidR="00C63E25" w:rsidRPr="00350027" w:rsidRDefault="00C63E25" w:rsidP="00C63E25">
      <w:pPr>
        <w:rPr>
          <w:rFonts w:asciiTheme="minorHAnsi" w:hAnsiTheme="minorHAnsi"/>
        </w:rPr>
      </w:pPr>
    </w:p>
    <w:p w14:paraId="11D80568" w14:textId="77777777" w:rsidR="00C63E25" w:rsidRPr="00350027" w:rsidRDefault="00C63E25" w:rsidP="00C63E25">
      <w:pPr>
        <w:pStyle w:val="Heading4"/>
        <w:rPr>
          <w:rFonts w:asciiTheme="minorHAnsi" w:hAnsiTheme="minorHAnsi"/>
        </w:rPr>
      </w:pPr>
      <w:r w:rsidRPr="00350027">
        <w:rPr>
          <w:rFonts w:asciiTheme="minorHAnsi" w:hAnsiTheme="minorHAnsi"/>
        </w:rPr>
        <w:t>Touchdown Protection Selection</w:t>
      </w:r>
    </w:p>
    <w:p w14:paraId="27542F2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493A423" w14:textId="77777777" w:rsidTr="00F33256">
        <w:tc>
          <w:tcPr>
            <w:tcW w:w="1559" w:type="dxa"/>
          </w:tcPr>
          <w:p w14:paraId="63A2239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MRJ_SCU_STC_SRS_182</w:t>
            </w:r>
          </w:p>
        </w:tc>
        <w:tc>
          <w:tcPr>
            <w:tcW w:w="9320" w:type="dxa"/>
          </w:tcPr>
          <w:p w14:paraId="5E3B4C30" w14:textId="77777777" w:rsidR="00C63E25" w:rsidRPr="00350027" w:rsidRDefault="00C63E25" w:rsidP="00F33256">
            <w:pPr>
              <w:rPr>
                <w:rFonts w:asciiTheme="minorHAnsi" w:hAnsiTheme="minorHAnsi"/>
              </w:rPr>
            </w:pPr>
            <w:r w:rsidRPr="00350027">
              <w:rPr>
                <w:rFonts w:asciiTheme="minorHAnsi" w:hAnsiTheme="minorHAnsi"/>
              </w:rPr>
              <w:t>The STC Program shall recalculate the Touchdown Protection Active state in every Major cycle according to the following logic</w:t>
            </w:r>
          </w:p>
          <w:p w14:paraId="23E6B777" w14:textId="77777777" w:rsidR="00C63E25" w:rsidRPr="00350027" w:rsidRDefault="00C63E25" w:rsidP="00F33256">
            <w:pPr>
              <w:rPr>
                <w:rFonts w:asciiTheme="minorHAnsi" w:hAnsiTheme="minorHAnsi"/>
              </w:rPr>
            </w:pPr>
          </w:p>
          <w:p w14:paraId="65190487" w14:textId="77777777" w:rsidR="00C63E25" w:rsidRPr="00350027" w:rsidRDefault="00C63E25" w:rsidP="00F33256">
            <w:pPr>
              <w:rPr>
                <w:rFonts w:asciiTheme="minorHAnsi" w:hAnsiTheme="minorHAnsi"/>
              </w:rPr>
            </w:pPr>
            <w:r w:rsidRPr="00350027">
              <w:rPr>
                <w:rFonts w:asciiTheme="minorHAnsi" w:hAnsiTheme="minorHAnsi"/>
              </w:rPr>
              <w:tab/>
              <w:t>IF ( Touchdown_Protection_Active )</w:t>
            </w:r>
          </w:p>
          <w:p w14:paraId="0BCFA702" w14:textId="77777777" w:rsidR="00C63E25" w:rsidRPr="00350027" w:rsidRDefault="00C63E25" w:rsidP="00F33256">
            <w:pPr>
              <w:rPr>
                <w:rFonts w:asciiTheme="minorHAnsi" w:hAnsiTheme="minorHAnsi"/>
              </w:rPr>
            </w:pPr>
            <w:r w:rsidRPr="00350027">
              <w:rPr>
                <w:rFonts w:asciiTheme="minorHAnsi" w:hAnsiTheme="minorHAnsi"/>
              </w:rPr>
              <w:tab/>
              <w:t>THEN</w:t>
            </w:r>
          </w:p>
          <w:p w14:paraId="3846A3C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 NLG_WOW  AND( Airspeed &lt; 109 kts ) ) OR</w:t>
            </w:r>
          </w:p>
          <w:p w14:paraId="0906285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 xml:space="preserve">      ( Airspeed &lt; 94 kts  )</w:t>
            </w:r>
          </w:p>
          <w:p w14:paraId="4C476987"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6AA82F8A"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Touchdown_Protection_Active = FALSE</w:t>
            </w:r>
          </w:p>
          <w:p w14:paraId="5134B69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6E4EC468" w14:textId="77777777" w:rsidR="00C63E25" w:rsidRPr="00350027" w:rsidRDefault="00C63E25" w:rsidP="00F33256">
            <w:pPr>
              <w:rPr>
                <w:rFonts w:asciiTheme="minorHAnsi" w:hAnsiTheme="minorHAnsi"/>
              </w:rPr>
            </w:pPr>
            <w:r w:rsidRPr="00350027">
              <w:rPr>
                <w:rFonts w:asciiTheme="minorHAnsi" w:hAnsiTheme="minorHAnsi"/>
              </w:rPr>
              <w:tab/>
              <w:t>ELSE</w:t>
            </w:r>
          </w:p>
          <w:p w14:paraId="5ED1B10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IF    ( Airspeed &gt; 119 kts )</w:t>
            </w:r>
          </w:p>
          <w:p w14:paraId="2D81656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THEN</w:t>
            </w:r>
          </w:p>
          <w:p w14:paraId="581D31E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t>Touchdown_Protection_Active = TRUE</w:t>
            </w:r>
          </w:p>
          <w:p w14:paraId="730F8DC8"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ENDIF</w:t>
            </w:r>
          </w:p>
          <w:p w14:paraId="36BF13F7" w14:textId="77777777" w:rsidR="00C63E25" w:rsidRPr="00350027" w:rsidRDefault="00C63E25" w:rsidP="00F33256">
            <w:pPr>
              <w:rPr>
                <w:rFonts w:asciiTheme="minorHAnsi" w:hAnsiTheme="minorHAnsi"/>
              </w:rPr>
            </w:pPr>
            <w:r w:rsidRPr="00350027">
              <w:rPr>
                <w:rFonts w:asciiTheme="minorHAnsi" w:hAnsiTheme="minorHAnsi"/>
              </w:rPr>
              <w:tab/>
              <w:t>ENDIF</w:t>
            </w:r>
          </w:p>
          <w:p w14:paraId="5B6DAA32" w14:textId="77777777" w:rsidR="00C63E25" w:rsidRPr="00350027" w:rsidRDefault="00C63E25" w:rsidP="00F33256">
            <w:pPr>
              <w:rPr>
                <w:rFonts w:asciiTheme="minorHAnsi" w:hAnsiTheme="minorHAnsi"/>
              </w:rPr>
            </w:pPr>
          </w:p>
          <w:p w14:paraId="1927143C" w14:textId="77777777" w:rsidR="00C63E25" w:rsidRPr="00350027" w:rsidRDefault="00C63E25" w:rsidP="00F33256">
            <w:pPr>
              <w:rPr>
                <w:rFonts w:asciiTheme="minorHAnsi" w:hAnsiTheme="minorHAnsi"/>
              </w:rPr>
            </w:pPr>
            <w:r w:rsidRPr="00350027">
              <w:rPr>
                <w:rFonts w:asciiTheme="minorHAnsi" w:hAnsiTheme="minorHAnsi"/>
              </w:rPr>
              <w:t>Where NLG_WOW is the value calculated in MRJ_SCU_STC_SRS_632</w:t>
            </w:r>
          </w:p>
          <w:p w14:paraId="0B4013FF" w14:textId="77777777" w:rsidR="00C63E25" w:rsidRPr="00350027" w:rsidRDefault="00C63E25" w:rsidP="00F33256">
            <w:pPr>
              <w:rPr>
                <w:rFonts w:asciiTheme="minorHAnsi" w:hAnsiTheme="minorHAnsi"/>
              </w:rPr>
            </w:pPr>
            <w:r w:rsidRPr="00350027">
              <w:rPr>
                <w:rFonts w:asciiTheme="minorHAnsi" w:hAnsiTheme="minorHAnsi"/>
              </w:rPr>
              <w:t xml:space="preserve">     Airspeed is the value calculated in MRJ_SCU_STC_SRS_146</w:t>
            </w:r>
          </w:p>
          <w:p w14:paraId="344BDB14" w14:textId="77777777" w:rsidR="00C63E25" w:rsidRPr="00350027" w:rsidRDefault="00C63E25" w:rsidP="00F33256">
            <w:pPr>
              <w:rPr>
                <w:rFonts w:asciiTheme="minorHAnsi" w:hAnsiTheme="minorHAnsi"/>
              </w:rPr>
            </w:pPr>
            <w:r w:rsidRPr="00350027">
              <w:rPr>
                <w:rFonts w:asciiTheme="minorHAnsi" w:hAnsiTheme="minorHAnsi"/>
              </w:rPr>
              <w:t>and Major cycle is defined in Table 6.2-1</w:t>
            </w:r>
          </w:p>
          <w:p w14:paraId="5D206601" w14:textId="77777777" w:rsidR="00C63E25" w:rsidRPr="00350027" w:rsidRDefault="00C63E25" w:rsidP="00F33256">
            <w:pPr>
              <w:rPr>
                <w:rFonts w:asciiTheme="minorHAnsi" w:hAnsiTheme="minorHAnsi"/>
              </w:rPr>
            </w:pPr>
          </w:p>
          <w:p w14:paraId="3EF6291A" w14:textId="77777777" w:rsidR="00C63E25" w:rsidRPr="00350027" w:rsidRDefault="00C63E25" w:rsidP="00F33256">
            <w:pPr>
              <w:rPr>
                <w:rFonts w:asciiTheme="minorHAnsi" w:hAnsiTheme="minorHAnsi"/>
                <w:i/>
                <w:iCs/>
              </w:rPr>
            </w:pPr>
          </w:p>
        </w:tc>
      </w:tr>
      <w:tr w:rsidR="00C63E25" w:rsidRPr="00350027" w14:paraId="12FAD8A0" w14:textId="77777777" w:rsidTr="00F33256">
        <w:tc>
          <w:tcPr>
            <w:tcW w:w="1559" w:type="dxa"/>
          </w:tcPr>
          <w:p w14:paraId="2F0C9674" w14:textId="77777777" w:rsidR="00C63E25" w:rsidRPr="00350027" w:rsidRDefault="00C63E25" w:rsidP="00F33256">
            <w:pPr>
              <w:rPr>
                <w:rFonts w:asciiTheme="minorHAnsi" w:hAnsiTheme="minorHAnsi"/>
                <w:i/>
                <w:iCs/>
              </w:rPr>
            </w:pPr>
          </w:p>
        </w:tc>
        <w:tc>
          <w:tcPr>
            <w:tcW w:w="9320" w:type="dxa"/>
          </w:tcPr>
          <w:p w14:paraId="10F49B6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7CE311" w14:textId="77777777" w:rsidTr="00F33256">
        <w:tc>
          <w:tcPr>
            <w:tcW w:w="1559" w:type="dxa"/>
          </w:tcPr>
          <w:p w14:paraId="3C551E8F" w14:textId="77777777" w:rsidR="00C63E25" w:rsidRPr="00350027" w:rsidRDefault="00C63E25" w:rsidP="00F33256">
            <w:pPr>
              <w:rPr>
                <w:rFonts w:asciiTheme="minorHAnsi" w:hAnsiTheme="minorHAnsi"/>
                <w:i/>
                <w:iCs/>
              </w:rPr>
            </w:pPr>
          </w:p>
        </w:tc>
        <w:tc>
          <w:tcPr>
            <w:tcW w:w="9320" w:type="dxa"/>
          </w:tcPr>
          <w:p w14:paraId="288222C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2EC4B5E" w14:textId="77777777" w:rsidTr="00F33256">
        <w:tc>
          <w:tcPr>
            <w:tcW w:w="1559" w:type="dxa"/>
          </w:tcPr>
          <w:p w14:paraId="091FD48D" w14:textId="77777777" w:rsidR="00C63E25" w:rsidRPr="00350027" w:rsidRDefault="00C63E25" w:rsidP="00F33256">
            <w:pPr>
              <w:rPr>
                <w:rFonts w:asciiTheme="minorHAnsi" w:hAnsiTheme="minorHAnsi"/>
                <w:i/>
                <w:iCs/>
              </w:rPr>
            </w:pPr>
          </w:p>
        </w:tc>
        <w:tc>
          <w:tcPr>
            <w:tcW w:w="9320" w:type="dxa"/>
          </w:tcPr>
          <w:p w14:paraId="2529E2B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E1445C4" w14:textId="77777777" w:rsidR="00C63E25" w:rsidRPr="00350027" w:rsidRDefault="00C63E25" w:rsidP="00C63E25">
      <w:pPr>
        <w:rPr>
          <w:rFonts w:asciiTheme="minorHAnsi" w:hAnsiTheme="minorHAnsi"/>
        </w:rPr>
      </w:pPr>
    </w:p>
    <w:p w14:paraId="7AC54A4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D3BFE8D" w14:textId="77777777" w:rsidTr="00F33256">
        <w:tc>
          <w:tcPr>
            <w:tcW w:w="1559" w:type="dxa"/>
          </w:tcPr>
          <w:p w14:paraId="7DBEF94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MRJ_SCU_STC_SRS_183</w:t>
            </w:r>
          </w:p>
        </w:tc>
        <w:tc>
          <w:tcPr>
            <w:tcW w:w="9320" w:type="dxa"/>
          </w:tcPr>
          <w:p w14:paraId="226E0C42" w14:textId="77777777" w:rsidR="00C63E25" w:rsidRPr="00350027" w:rsidRDefault="00C63E25" w:rsidP="00F33256">
            <w:pPr>
              <w:rPr>
                <w:rFonts w:asciiTheme="minorHAnsi" w:hAnsiTheme="minorHAnsi"/>
              </w:rPr>
            </w:pPr>
            <w:r w:rsidRPr="00350027">
              <w:rPr>
                <w:rFonts w:asciiTheme="minorHAnsi" w:hAnsiTheme="minorHAnsi"/>
              </w:rPr>
              <w:t>The STC Program shall initialise the Touchdown_Protection_Active state to FALSE at startup of the SCU</w:t>
            </w:r>
          </w:p>
          <w:p w14:paraId="72D9165E" w14:textId="77777777" w:rsidR="00C63E25" w:rsidRPr="00350027" w:rsidRDefault="00C63E25" w:rsidP="00F33256">
            <w:pPr>
              <w:rPr>
                <w:rFonts w:asciiTheme="minorHAnsi" w:hAnsiTheme="minorHAnsi"/>
                <w:i/>
                <w:iCs/>
              </w:rPr>
            </w:pPr>
          </w:p>
        </w:tc>
      </w:tr>
      <w:tr w:rsidR="00C63E25" w:rsidRPr="00350027" w14:paraId="46AEC65A" w14:textId="77777777" w:rsidTr="00F33256">
        <w:tc>
          <w:tcPr>
            <w:tcW w:w="1559" w:type="dxa"/>
          </w:tcPr>
          <w:p w14:paraId="51A11800" w14:textId="77777777" w:rsidR="00C63E25" w:rsidRPr="00350027" w:rsidRDefault="00C63E25" w:rsidP="00F33256">
            <w:pPr>
              <w:rPr>
                <w:rFonts w:asciiTheme="minorHAnsi" w:hAnsiTheme="minorHAnsi"/>
                <w:i/>
                <w:iCs/>
              </w:rPr>
            </w:pPr>
          </w:p>
        </w:tc>
        <w:tc>
          <w:tcPr>
            <w:tcW w:w="9320" w:type="dxa"/>
          </w:tcPr>
          <w:p w14:paraId="2C229B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965B817" w14:textId="77777777" w:rsidTr="00F33256">
        <w:tc>
          <w:tcPr>
            <w:tcW w:w="1559" w:type="dxa"/>
          </w:tcPr>
          <w:p w14:paraId="39FC51CC" w14:textId="77777777" w:rsidR="00C63E25" w:rsidRPr="00350027" w:rsidRDefault="00C63E25" w:rsidP="00F33256">
            <w:pPr>
              <w:rPr>
                <w:rFonts w:asciiTheme="minorHAnsi" w:hAnsiTheme="minorHAnsi"/>
                <w:i/>
                <w:iCs/>
              </w:rPr>
            </w:pPr>
          </w:p>
        </w:tc>
        <w:tc>
          <w:tcPr>
            <w:tcW w:w="9320" w:type="dxa"/>
          </w:tcPr>
          <w:p w14:paraId="1FDAD68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0E4647" w14:textId="77777777" w:rsidTr="00F33256">
        <w:tc>
          <w:tcPr>
            <w:tcW w:w="1559" w:type="dxa"/>
          </w:tcPr>
          <w:p w14:paraId="3E540E2A" w14:textId="77777777" w:rsidR="00C63E25" w:rsidRPr="00350027" w:rsidRDefault="00C63E25" w:rsidP="00F33256">
            <w:pPr>
              <w:rPr>
                <w:rFonts w:asciiTheme="minorHAnsi" w:hAnsiTheme="minorHAnsi"/>
                <w:i/>
                <w:iCs/>
              </w:rPr>
            </w:pPr>
          </w:p>
        </w:tc>
        <w:tc>
          <w:tcPr>
            <w:tcW w:w="9320" w:type="dxa"/>
          </w:tcPr>
          <w:p w14:paraId="39B049D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AAE4F7" w14:textId="77777777" w:rsidR="00C63E25" w:rsidRPr="00350027" w:rsidRDefault="00C63E25" w:rsidP="00C63E25">
      <w:pPr>
        <w:rPr>
          <w:rFonts w:asciiTheme="minorHAnsi" w:hAnsiTheme="minorHAnsi"/>
        </w:rPr>
      </w:pPr>
    </w:p>
    <w:p w14:paraId="101EA309" w14:textId="77777777" w:rsidR="00C63E25" w:rsidRPr="00350027" w:rsidRDefault="00C63E25" w:rsidP="00C63E25">
      <w:pPr>
        <w:pStyle w:val="Heading3"/>
        <w:rPr>
          <w:rFonts w:asciiTheme="minorHAnsi" w:hAnsiTheme="minorHAnsi"/>
        </w:rPr>
      </w:pPr>
      <w:bookmarkStart w:id="35" w:name="_Toc464110949"/>
      <w:r w:rsidRPr="00350027">
        <w:rPr>
          <w:rFonts w:asciiTheme="minorHAnsi" w:hAnsiTheme="minorHAnsi"/>
        </w:rPr>
        <w:t>Actual Steering Angle Validation Logic</w:t>
      </w:r>
      <w:bookmarkEnd w:id="35"/>
    </w:p>
    <w:p w14:paraId="026158C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84729E8" w14:textId="77777777" w:rsidTr="00F33256">
        <w:tc>
          <w:tcPr>
            <w:tcW w:w="1559" w:type="dxa"/>
          </w:tcPr>
          <w:p w14:paraId="6B9883B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MRJ_SCU_STC_SRS_232</w:t>
            </w:r>
          </w:p>
        </w:tc>
        <w:tc>
          <w:tcPr>
            <w:tcW w:w="9320" w:type="dxa"/>
          </w:tcPr>
          <w:p w14:paraId="5501FC1E" w14:textId="77777777" w:rsidR="00C63E25" w:rsidRPr="00350027" w:rsidRDefault="00C63E25" w:rsidP="00F33256">
            <w:pPr>
              <w:rPr>
                <w:rFonts w:asciiTheme="minorHAnsi" w:hAnsiTheme="minorHAnsi"/>
              </w:rPr>
            </w:pPr>
            <w:r w:rsidRPr="00350027">
              <w:rPr>
                <w:rFonts w:asciiTheme="minorHAnsi" w:hAnsiTheme="minorHAnsi"/>
              </w:rPr>
              <w:t>The STC Program shall update a SACT_Position_valid status in every Major cycle based on the internal SW status as detailed in the following logic:-</w:t>
            </w:r>
          </w:p>
          <w:p w14:paraId="4831E663" w14:textId="77777777" w:rsidR="00C63E25" w:rsidRPr="00350027" w:rsidRDefault="00C63E25" w:rsidP="00F33256">
            <w:pPr>
              <w:rPr>
                <w:rFonts w:asciiTheme="minorHAnsi" w:hAnsiTheme="minorHAnsi"/>
              </w:rPr>
            </w:pPr>
          </w:p>
          <w:p w14:paraId="3D60357D" w14:textId="77777777" w:rsidR="00C63E25" w:rsidRPr="00350027" w:rsidRDefault="00C63E25" w:rsidP="00F33256">
            <w:pPr>
              <w:rPr>
                <w:rFonts w:asciiTheme="minorHAnsi" w:hAnsiTheme="minorHAnsi"/>
              </w:rPr>
            </w:pPr>
            <w:r w:rsidRPr="00350027">
              <w:rPr>
                <w:rFonts w:asciiTheme="minorHAnsi" w:hAnsiTheme="minorHAnsi"/>
              </w:rPr>
              <w:tab/>
              <w:t>IF((LVDT Double Loss Monitor status) OR (LVDT No Angle Found Fault))</w:t>
            </w:r>
          </w:p>
          <w:p w14:paraId="2EF0C7DD" w14:textId="77777777" w:rsidR="00C63E25" w:rsidRPr="00350027" w:rsidRDefault="00C63E25" w:rsidP="00F33256">
            <w:pPr>
              <w:rPr>
                <w:rFonts w:asciiTheme="minorHAnsi" w:hAnsiTheme="minorHAnsi"/>
              </w:rPr>
            </w:pPr>
            <w:r w:rsidRPr="00350027">
              <w:rPr>
                <w:rFonts w:asciiTheme="minorHAnsi" w:hAnsiTheme="minorHAnsi"/>
              </w:rPr>
              <w:tab/>
              <w:t>THEN</w:t>
            </w:r>
          </w:p>
          <w:p w14:paraId="66303FC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SACT_Position_Valid = FALSE</w:t>
            </w:r>
          </w:p>
          <w:p w14:paraId="640A9A1D" w14:textId="77777777" w:rsidR="00C63E25" w:rsidRPr="00350027" w:rsidRDefault="00C63E25" w:rsidP="00F33256">
            <w:pPr>
              <w:rPr>
                <w:rFonts w:asciiTheme="minorHAnsi" w:hAnsiTheme="minorHAnsi"/>
              </w:rPr>
            </w:pPr>
            <w:r w:rsidRPr="00350027">
              <w:rPr>
                <w:rFonts w:asciiTheme="minorHAnsi" w:hAnsiTheme="minorHAnsi"/>
              </w:rPr>
              <w:tab/>
              <w:t>ELSE</w:t>
            </w:r>
          </w:p>
          <w:p w14:paraId="05C743EC"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tab/>
            </w:r>
            <w:r w:rsidRPr="00350027">
              <w:rPr>
                <w:rFonts w:asciiTheme="minorHAnsi" w:hAnsiTheme="minorHAnsi"/>
              </w:rPr>
              <w:tab/>
              <w:t>SACT_Position_Valid = TRUE</w:t>
            </w:r>
          </w:p>
          <w:p w14:paraId="4885721A" w14:textId="77777777" w:rsidR="00C63E25" w:rsidRPr="00350027" w:rsidRDefault="00C63E25" w:rsidP="00F33256">
            <w:pPr>
              <w:rPr>
                <w:rFonts w:asciiTheme="minorHAnsi" w:hAnsiTheme="minorHAnsi"/>
              </w:rPr>
            </w:pPr>
            <w:r w:rsidRPr="00350027">
              <w:rPr>
                <w:rFonts w:asciiTheme="minorHAnsi" w:hAnsiTheme="minorHAnsi"/>
              </w:rPr>
              <w:tab/>
              <w:t>ENDIF</w:t>
            </w:r>
          </w:p>
          <w:p w14:paraId="42772038" w14:textId="77777777" w:rsidR="00C63E25" w:rsidRPr="00350027" w:rsidRDefault="00C63E25" w:rsidP="00F33256">
            <w:pPr>
              <w:rPr>
                <w:rFonts w:asciiTheme="minorHAnsi" w:hAnsiTheme="minorHAnsi"/>
              </w:rPr>
            </w:pPr>
          </w:p>
          <w:p w14:paraId="6F1BD6D6" w14:textId="77777777" w:rsidR="00C63E25" w:rsidRPr="00350027" w:rsidRDefault="00C63E25" w:rsidP="00F33256">
            <w:pPr>
              <w:rPr>
                <w:rFonts w:asciiTheme="minorHAnsi" w:hAnsiTheme="minorHAnsi"/>
              </w:rPr>
            </w:pPr>
            <w:r w:rsidRPr="00350027">
              <w:rPr>
                <w:rFonts w:asciiTheme="minorHAnsi" w:hAnsiTheme="minorHAnsi"/>
              </w:rPr>
              <w:t>Where LVDT Double Loss Monitor status is defined in MRJ_SCU_STC_SRS_1245</w:t>
            </w:r>
          </w:p>
          <w:p w14:paraId="1A0DCF6C" w14:textId="77777777" w:rsidR="00C63E25" w:rsidRPr="00350027" w:rsidRDefault="00C63E25" w:rsidP="00F33256">
            <w:pPr>
              <w:rPr>
                <w:rFonts w:asciiTheme="minorHAnsi" w:hAnsiTheme="minorHAnsi"/>
              </w:rPr>
            </w:pPr>
            <w:r w:rsidRPr="00350027">
              <w:rPr>
                <w:rFonts w:asciiTheme="minorHAnsi" w:hAnsiTheme="minorHAnsi"/>
              </w:rPr>
              <w:t xml:space="preserve">          LVDT No Angle Found Fault is defined in MRJ_SCU_STC_SRS_1240</w:t>
            </w:r>
          </w:p>
          <w:p w14:paraId="1EDB297E" w14:textId="77777777" w:rsidR="00C63E25" w:rsidRPr="00350027" w:rsidRDefault="00C63E25" w:rsidP="00F33256">
            <w:pPr>
              <w:rPr>
                <w:rFonts w:asciiTheme="minorHAnsi" w:hAnsiTheme="minorHAnsi"/>
              </w:rPr>
            </w:pPr>
            <w:r w:rsidRPr="00350027">
              <w:rPr>
                <w:rFonts w:asciiTheme="minorHAnsi" w:hAnsiTheme="minorHAnsi"/>
              </w:rPr>
              <w:t xml:space="preserve">          Major cycle is defined in Table 6.2-1</w:t>
            </w:r>
          </w:p>
          <w:p w14:paraId="58D396A5" w14:textId="77777777" w:rsidR="00C63E25" w:rsidRPr="00350027" w:rsidRDefault="00C63E25" w:rsidP="00F33256">
            <w:pPr>
              <w:rPr>
                <w:rFonts w:asciiTheme="minorHAnsi" w:hAnsiTheme="minorHAnsi"/>
                <w:i/>
                <w:iCs/>
              </w:rPr>
            </w:pPr>
          </w:p>
        </w:tc>
      </w:tr>
      <w:tr w:rsidR="00C63E25" w:rsidRPr="00350027" w14:paraId="7349B5DF" w14:textId="77777777" w:rsidTr="00F33256">
        <w:tc>
          <w:tcPr>
            <w:tcW w:w="1559" w:type="dxa"/>
          </w:tcPr>
          <w:p w14:paraId="6D1F8DAF" w14:textId="77777777" w:rsidR="00C63E25" w:rsidRPr="00350027" w:rsidRDefault="00C63E25" w:rsidP="00F33256">
            <w:pPr>
              <w:rPr>
                <w:rFonts w:asciiTheme="minorHAnsi" w:hAnsiTheme="minorHAnsi"/>
                <w:i/>
                <w:iCs/>
              </w:rPr>
            </w:pPr>
          </w:p>
        </w:tc>
        <w:tc>
          <w:tcPr>
            <w:tcW w:w="9320" w:type="dxa"/>
          </w:tcPr>
          <w:p w14:paraId="6E8B5BB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7CD908D" w14:textId="77777777" w:rsidTr="00F33256">
        <w:tc>
          <w:tcPr>
            <w:tcW w:w="1559" w:type="dxa"/>
          </w:tcPr>
          <w:p w14:paraId="6DD30FBD" w14:textId="77777777" w:rsidR="00C63E25" w:rsidRPr="00350027" w:rsidRDefault="00C63E25" w:rsidP="00F33256">
            <w:pPr>
              <w:rPr>
                <w:rFonts w:asciiTheme="minorHAnsi" w:hAnsiTheme="minorHAnsi"/>
                <w:i/>
                <w:iCs/>
              </w:rPr>
            </w:pPr>
          </w:p>
        </w:tc>
        <w:tc>
          <w:tcPr>
            <w:tcW w:w="9320" w:type="dxa"/>
          </w:tcPr>
          <w:p w14:paraId="550FBCD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4D81F0C" w14:textId="77777777" w:rsidTr="00F33256">
        <w:tc>
          <w:tcPr>
            <w:tcW w:w="1559" w:type="dxa"/>
          </w:tcPr>
          <w:p w14:paraId="042F4D63" w14:textId="77777777" w:rsidR="00C63E25" w:rsidRPr="00350027" w:rsidRDefault="00C63E25" w:rsidP="00F33256">
            <w:pPr>
              <w:rPr>
                <w:rFonts w:asciiTheme="minorHAnsi" w:hAnsiTheme="minorHAnsi"/>
                <w:i/>
                <w:iCs/>
              </w:rPr>
            </w:pPr>
          </w:p>
        </w:tc>
        <w:tc>
          <w:tcPr>
            <w:tcW w:w="9320" w:type="dxa"/>
          </w:tcPr>
          <w:p w14:paraId="25B892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2BE932" w14:textId="77777777" w:rsidR="00C63E25" w:rsidRPr="00350027" w:rsidRDefault="00C63E25" w:rsidP="00C63E25">
      <w:pPr>
        <w:rPr>
          <w:rFonts w:asciiTheme="minorHAnsi" w:hAnsiTheme="minorHAnsi"/>
        </w:rPr>
      </w:pPr>
    </w:p>
    <w:p w14:paraId="499E1B33" w14:textId="77777777" w:rsidR="00C63E25" w:rsidRPr="00350027" w:rsidRDefault="00C63E25" w:rsidP="00C63E25">
      <w:pPr>
        <w:pStyle w:val="Heading3"/>
        <w:rPr>
          <w:rFonts w:asciiTheme="minorHAnsi" w:hAnsiTheme="minorHAnsi"/>
        </w:rPr>
      </w:pPr>
      <w:bookmarkStart w:id="36" w:name="_Toc464110950"/>
      <w:r w:rsidRPr="00350027">
        <w:rPr>
          <w:rFonts w:asciiTheme="minorHAnsi" w:hAnsiTheme="minorHAnsi"/>
        </w:rPr>
        <w:t>Loss Of Steering Detection</w:t>
      </w:r>
      <w:bookmarkEnd w:id="36"/>
    </w:p>
    <w:p w14:paraId="51864C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2727DE7" w14:textId="77777777" w:rsidTr="00F33256">
        <w:tc>
          <w:tcPr>
            <w:tcW w:w="1559" w:type="dxa"/>
          </w:tcPr>
          <w:p w14:paraId="2841A19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MRJ_SCU_STC_SRS_184</w:t>
            </w:r>
          </w:p>
        </w:tc>
        <w:tc>
          <w:tcPr>
            <w:tcW w:w="9320" w:type="dxa"/>
          </w:tcPr>
          <w:p w14:paraId="78E13655" w14:textId="77777777" w:rsidR="00C63E25" w:rsidRPr="00350027" w:rsidRDefault="00C63E25" w:rsidP="00F33256">
            <w:pPr>
              <w:rPr>
                <w:rFonts w:asciiTheme="minorHAnsi" w:hAnsiTheme="minorHAnsi"/>
              </w:rPr>
            </w:pPr>
            <w:r w:rsidRPr="00350027">
              <w:rPr>
                <w:rFonts w:asciiTheme="minorHAnsi" w:hAnsiTheme="minorHAnsi"/>
              </w:rPr>
              <w:t>The STC Program shall update a Loss_Of_Steering status based on the internal SW status as detailed in the following logic:-</w:t>
            </w:r>
          </w:p>
          <w:p w14:paraId="72EE4D37" w14:textId="77777777" w:rsidR="00C63E25" w:rsidRPr="00350027" w:rsidRDefault="00C63E25" w:rsidP="00F33256">
            <w:pPr>
              <w:rPr>
                <w:rFonts w:asciiTheme="minorHAnsi" w:hAnsiTheme="minorHAnsi"/>
              </w:rPr>
            </w:pPr>
          </w:p>
          <w:p w14:paraId="3B153E60" w14:textId="77777777" w:rsidR="00C63E25" w:rsidRPr="00350027" w:rsidRDefault="00C63E25" w:rsidP="00F33256">
            <w:pPr>
              <w:rPr>
                <w:rFonts w:asciiTheme="minorHAnsi" w:hAnsiTheme="minorHAnsi"/>
              </w:rPr>
            </w:pPr>
            <w:r w:rsidRPr="00350027">
              <w:rPr>
                <w:rFonts w:asciiTheme="minorHAnsi" w:hAnsiTheme="minorHAnsi"/>
              </w:rPr>
              <w:tab/>
              <w:t>Loss_Of_Steering = The STC Program is in Failsafe Level 1</w:t>
            </w:r>
          </w:p>
          <w:p w14:paraId="3906CB68" w14:textId="77777777" w:rsidR="00C63E25" w:rsidRPr="00350027" w:rsidRDefault="00C63E25" w:rsidP="00F33256">
            <w:pPr>
              <w:rPr>
                <w:rFonts w:asciiTheme="minorHAnsi" w:hAnsiTheme="minorHAnsi"/>
              </w:rPr>
            </w:pPr>
            <w:r w:rsidRPr="00350027">
              <w:rPr>
                <w:rFonts w:asciiTheme="minorHAnsi" w:hAnsiTheme="minorHAnsi"/>
              </w:rPr>
              <w:tab/>
            </w:r>
          </w:p>
          <w:p w14:paraId="54B62926" w14:textId="77777777" w:rsidR="00C63E25" w:rsidRPr="00350027" w:rsidRDefault="00C63E25" w:rsidP="00F33256">
            <w:pPr>
              <w:rPr>
                <w:rFonts w:asciiTheme="minorHAnsi" w:hAnsiTheme="minorHAnsi"/>
              </w:rPr>
            </w:pPr>
            <w:r w:rsidRPr="00350027">
              <w:rPr>
                <w:rFonts w:asciiTheme="minorHAnsi" w:hAnsiTheme="minorHAnsi"/>
              </w:rPr>
              <w:t>Where Failsafe Level 1 is defined in MRJ_SCU_STC_SRS_585</w:t>
            </w:r>
          </w:p>
          <w:p w14:paraId="6B5584DF"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4AD758B2" w14:textId="77777777" w:rsidR="00C63E25" w:rsidRPr="00350027" w:rsidRDefault="00C63E25" w:rsidP="00F33256">
            <w:pPr>
              <w:rPr>
                <w:rFonts w:asciiTheme="minorHAnsi" w:hAnsiTheme="minorHAnsi"/>
                <w:i/>
                <w:iCs/>
              </w:rPr>
            </w:pPr>
          </w:p>
        </w:tc>
      </w:tr>
      <w:tr w:rsidR="00C63E25" w:rsidRPr="00350027" w14:paraId="4B2EFA7F" w14:textId="77777777" w:rsidTr="00F33256">
        <w:tc>
          <w:tcPr>
            <w:tcW w:w="1559" w:type="dxa"/>
          </w:tcPr>
          <w:p w14:paraId="3D54ED92" w14:textId="77777777" w:rsidR="00C63E25" w:rsidRPr="00350027" w:rsidRDefault="00C63E25" w:rsidP="00F33256">
            <w:pPr>
              <w:rPr>
                <w:rFonts w:asciiTheme="minorHAnsi" w:hAnsiTheme="minorHAnsi"/>
                <w:i/>
                <w:iCs/>
              </w:rPr>
            </w:pPr>
          </w:p>
        </w:tc>
        <w:tc>
          <w:tcPr>
            <w:tcW w:w="9320" w:type="dxa"/>
          </w:tcPr>
          <w:p w14:paraId="7E2ACE0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29319B" w14:textId="77777777" w:rsidTr="00F33256">
        <w:tc>
          <w:tcPr>
            <w:tcW w:w="1559" w:type="dxa"/>
          </w:tcPr>
          <w:p w14:paraId="644CC20F" w14:textId="77777777" w:rsidR="00C63E25" w:rsidRPr="00350027" w:rsidRDefault="00C63E25" w:rsidP="00F33256">
            <w:pPr>
              <w:rPr>
                <w:rFonts w:asciiTheme="minorHAnsi" w:hAnsiTheme="minorHAnsi"/>
                <w:i/>
                <w:iCs/>
              </w:rPr>
            </w:pPr>
          </w:p>
        </w:tc>
        <w:tc>
          <w:tcPr>
            <w:tcW w:w="9320" w:type="dxa"/>
          </w:tcPr>
          <w:p w14:paraId="6FBDB72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3D5B7C0" w14:textId="77777777" w:rsidTr="00F33256">
        <w:tc>
          <w:tcPr>
            <w:tcW w:w="1559" w:type="dxa"/>
          </w:tcPr>
          <w:p w14:paraId="3360F5AE" w14:textId="77777777" w:rsidR="00C63E25" w:rsidRPr="00350027" w:rsidRDefault="00C63E25" w:rsidP="00F33256">
            <w:pPr>
              <w:rPr>
                <w:rFonts w:asciiTheme="minorHAnsi" w:hAnsiTheme="minorHAnsi"/>
                <w:i/>
                <w:iCs/>
              </w:rPr>
            </w:pPr>
          </w:p>
        </w:tc>
        <w:tc>
          <w:tcPr>
            <w:tcW w:w="9320" w:type="dxa"/>
          </w:tcPr>
          <w:p w14:paraId="29BDDD0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8F728E6" w14:textId="77777777" w:rsidR="00C63E25" w:rsidRPr="00350027" w:rsidRDefault="00C63E25" w:rsidP="00C63E25">
      <w:pPr>
        <w:rPr>
          <w:rFonts w:asciiTheme="minorHAnsi" w:hAnsiTheme="minorHAnsi"/>
        </w:rPr>
      </w:pPr>
    </w:p>
    <w:p w14:paraId="6CE8EBF9" w14:textId="77777777" w:rsidR="00C63E25" w:rsidRPr="00350027" w:rsidRDefault="00C63E25" w:rsidP="00C63E25">
      <w:pPr>
        <w:pStyle w:val="Heading3"/>
        <w:rPr>
          <w:rFonts w:asciiTheme="minorHAnsi" w:hAnsiTheme="minorHAnsi"/>
        </w:rPr>
      </w:pPr>
      <w:bookmarkStart w:id="37" w:name="_Toc464110951"/>
      <w:r w:rsidRPr="00350027">
        <w:rPr>
          <w:rFonts w:asciiTheme="minorHAnsi" w:hAnsiTheme="minorHAnsi"/>
        </w:rPr>
        <w:t>Steering Control Enable</w:t>
      </w:r>
      <w:bookmarkEnd w:id="37"/>
    </w:p>
    <w:p w14:paraId="3EB1A94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DE8F3ED" w14:textId="77777777" w:rsidTr="00F33256">
        <w:tc>
          <w:tcPr>
            <w:tcW w:w="1559" w:type="dxa"/>
          </w:tcPr>
          <w:p w14:paraId="40B8633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MRJ_SCU_STC_SRS_185</w:t>
            </w:r>
          </w:p>
        </w:tc>
        <w:tc>
          <w:tcPr>
            <w:tcW w:w="9320" w:type="dxa"/>
          </w:tcPr>
          <w:p w14:paraId="7CC2D499" w14:textId="77777777" w:rsidR="00C63E25" w:rsidRPr="00350027" w:rsidRDefault="00C63E25" w:rsidP="00F33256">
            <w:pPr>
              <w:rPr>
                <w:rFonts w:asciiTheme="minorHAnsi" w:hAnsiTheme="minorHAnsi"/>
              </w:rPr>
            </w:pPr>
            <w:r w:rsidRPr="00350027">
              <w:rPr>
                <w:rFonts w:asciiTheme="minorHAnsi" w:hAnsiTheme="minorHAnsi"/>
              </w:rPr>
              <w:t>The STC Program shall generate a Steering_Control_Enabled status as detailed in the following logic :-</w:t>
            </w:r>
          </w:p>
          <w:p w14:paraId="5962E472" w14:textId="77777777" w:rsidR="00C63E25" w:rsidRPr="00350027" w:rsidRDefault="00C63E25" w:rsidP="00F33256">
            <w:pPr>
              <w:rPr>
                <w:rFonts w:asciiTheme="minorHAnsi" w:hAnsiTheme="minorHAnsi"/>
              </w:rPr>
            </w:pPr>
          </w:p>
          <w:p w14:paraId="41E2D4C9" w14:textId="77777777" w:rsidR="00C63E25" w:rsidRPr="00350027" w:rsidRDefault="00C63E25" w:rsidP="00F33256">
            <w:pPr>
              <w:rPr>
                <w:rFonts w:asciiTheme="minorHAnsi" w:hAnsiTheme="minorHAnsi"/>
              </w:rPr>
            </w:pPr>
            <w:r w:rsidRPr="00350027">
              <w:rPr>
                <w:rFonts w:asciiTheme="minorHAnsi" w:hAnsiTheme="minorHAnsi"/>
              </w:rPr>
              <w:tab/>
              <w:t>FSLevel_4 = Touchdown_Protection_Active AND SOV Status Monitor</w:t>
            </w:r>
          </w:p>
          <w:p w14:paraId="360A0806" w14:textId="77777777" w:rsidR="00C63E25" w:rsidRPr="00350027" w:rsidRDefault="00C63E25" w:rsidP="00F33256">
            <w:pPr>
              <w:rPr>
                <w:rFonts w:asciiTheme="minorHAnsi" w:hAnsiTheme="minorHAnsi"/>
              </w:rPr>
            </w:pPr>
            <w:r w:rsidRPr="00350027">
              <w:rPr>
                <w:rFonts w:asciiTheme="minorHAnsi" w:hAnsiTheme="minorHAnsi"/>
              </w:rPr>
              <w:tab/>
              <w:t>IF( Towing_Disengage  OR Touchdown_Protection_Active OR Loss_Of_Steering )</w:t>
            </w:r>
          </w:p>
          <w:p w14:paraId="39E2A253" w14:textId="77777777" w:rsidR="00C63E25" w:rsidRPr="00350027" w:rsidRDefault="00C63E25" w:rsidP="00F33256">
            <w:pPr>
              <w:rPr>
                <w:rFonts w:asciiTheme="minorHAnsi" w:hAnsiTheme="minorHAnsi"/>
              </w:rPr>
            </w:pPr>
            <w:r w:rsidRPr="00350027">
              <w:rPr>
                <w:rFonts w:asciiTheme="minorHAnsi" w:hAnsiTheme="minorHAnsi"/>
              </w:rPr>
              <w:lastRenderedPageBreak/>
              <w:tab/>
              <w:t>THEN</w:t>
            </w:r>
          </w:p>
          <w:p w14:paraId="467A235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Steering_Control_Enabled = FALSE</w:t>
            </w:r>
          </w:p>
          <w:p w14:paraId="56A9BA1C" w14:textId="77777777" w:rsidR="00C63E25" w:rsidRPr="00350027" w:rsidRDefault="00C63E25" w:rsidP="00F33256">
            <w:pPr>
              <w:rPr>
                <w:rFonts w:asciiTheme="minorHAnsi" w:hAnsiTheme="minorHAnsi"/>
              </w:rPr>
            </w:pPr>
            <w:r w:rsidRPr="00350027">
              <w:rPr>
                <w:rFonts w:asciiTheme="minorHAnsi" w:hAnsiTheme="minorHAnsi"/>
              </w:rPr>
              <w:tab/>
              <w:t>ELSE</w:t>
            </w:r>
          </w:p>
          <w:p w14:paraId="48559C4A"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t>Steering_Control_Enabled = TRUE</w:t>
            </w:r>
          </w:p>
          <w:p w14:paraId="17598DBD" w14:textId="77777777" w:rsidR="00C63E25" w:rsidRPr="00350027" w:rsidRDefault="00C63E25" w:rsidP="00F33256">
            <w:pPr>
              <w:rPr>
                <w:rFonts w:asciiTheme="minorHAnsi" w:hAnsiTheme="minorHAnsi"/>
              </w:rPr>
            </w:pPr>
            <w:r w:rsidRPr="00350027">
              <w:rPr>
                <w:rFonts w:asciiTheme="minorHAnsi" w:hAnsiTheme="minorHAnsi"/>
              </w:rPr>
              <w:tab/>
              <w:t>ENDIF</w:t>
            </w:r>
          </w:p>
          <w:p w14:paraId="619F50BE" w14:textId="77777777" w:rsidR="00C63E25" w:rsidRPr="00350027" w:rsidRDefault="00C63E25" w:rsidP="00F33256">
            <w:pPr>
              <w:rPr>
                <w:rFonts w:asciiTheme="minorHAnsi" w:hAnsiTheme="minorHAnsi"/>
              </w:rPr>
            </w:pPr>
          </w:p>
          <w:p w14:paraId="37E974FF" w14:textId="77777777" w:rsidR="00C63E25" w:rsidRPr="00350027" w:rsidRDefault="00C63E25" w:rsidP="00F33256">
            <w:pPr>
              <w:rPr>
                <w:rFonts w:asciiTheme="minorHAnsi" w:hAnsiTheme="minorHAnsi"/>
              </w:rPr>
            </w:pPr>
            <w:r w:rsidRPr="00350027">
              <w:rPr>
                <w:rFonts w:asciiTheme="minorHAnsi" w:hAnsiTheme="minorHAnsi"/>
              </w:rPr>
              <w:t>Where  Towing_Disengage is the value defined in MRJ_SCU_STC_SRS_508</w:t>
            </w:r>
          </w:p>
          <w:p w14:paraId="123A2AAA" w14:textId="77777777" w:rsidR="00C63E25" w:rsidRPr="00350027" w:rsidRDefault="00C63E25" w:rsidP="00F33256">
            <w:pPr>
              <w:rPr>
                <w:rFonts w:asciiTheme="minorHAnsi" w:hAnsiTheme="minorHAnsi"/>
              </w:rPr>
            </w:pPr>
            <w:r w:rsidRPr="00350027">
              <w:rPr>
                <w:rFonts w:asciiTheme="minorHAnsi" w:hAnsiTheme="minorHAnsi"/>
              </w:rPr>
              <w:t xml:space="preserve">             Touchdown_Protection_Active is the value defined in MRJ_SCU_STC_SRS_182</w:t>
            </w:r>
          </w:p>
          <w:p w14:paraId="5C836EEF" w14:textId="77777777" w:rsidR="00C63E25" w:rsidRPr="00350027" w:rsidRDefault="00C63E25" w:rsidP="00F33256">
            <w:pPr>
              <w:rPr>
                <w:rFonts w:asciiTheme="minorHAnsi" w:hAnsiTheme="minorHAnsi"/>
              </w:rPr>
            </w:pPr>
            <w:r w:rsidRPr="00350027">
              <w:rPr>
                <w:rFonts w:asciiTheme="minorHAnsi" w:hAnsiTheme="minorHAnsi"/>
              </w:rPr>
              <w:tab/>
              <w:t>SOV Status Monitor is defined in MRJ_SCU_STC_SRS_1197</w:t>
            </w:r>
          </w:p>
          <w:p w14:paraId="3943A2FD" w14:textId="77777777" w:rsidR="00C63E25" w:rsidRPr="00350027" w:rsidRDefault="00C63E25" w:rsidP="00F33256">
            <w:pPr>
              <w:rPr>
                <w:rFonts w:asciiTheme="minorHAnsi" w:hAnsiTheme="minorHAnsi"/>
              </w:rPr>
            </w:pPr>
            <w:r w:rsidRPr="00350027">
              <w:rPr>
                <w:rFonts w:asciiTheme="minorHAnsi" w:hAnsiTheme="minorHAnsi"/>
              </w:rPr>
              <w:t>and       Loss_Of_Steering is the value defined in MRJ_SCU_STC_SRS_184</w:t>
            </w:r>
          </w:p>
          <w:p w14:paraId="72D0876B" w14:textId="77777777" w:rsidR="00C63E25" w:rsidRPr="00350027" w:rsidRDefault="00C63E25" w:rsidP="00F33256">
            <w:pPr>
              <w:rPr>
                <w:rFonts w:asciiTheme="minorHAnsi" w:hAnsiTheme="minorHAnsi"/>
              </w:rPr>
            </w:pPr>
          </w:p>
          <w:p w14:paraId="44E806F6" w14:textId="77777777" w:rsidR="00C63E25" w:rsidRPr="00350027" w:rsidRDefault="00C63E25" w:rsidP="00F33256">
            <w:pPr>
              <w:rPr>
                <w:rFonts w:asciiTheme="minorHAnsi" w:hAnsiTheme="minorHAnsi"/>
              </w:rPr>
            </w:pPr>
            <w:r w:rsidRPr="00350027">
              <w:rPr>
                <w:rFonts w:asciiTheme="minorHAnsi" w:hAnsiTheme="minorHAnsi"/>
              </w:rPr>
              <w:t>Note: FSLevel_4 is used for ARINC Label 106 bit 28.</w:t>
            </w:r>
          </w:p>
          <w:p w14:paraId="145FE536" w14:textId="77777777" w:rsidR="00C63E25" w:rsidRPr="00350027" w:rsidRDefault="00C63E25" w:rsidP="00F33256">
            <w:pPr>
              <w:rPr>
                <w:rFonts w:asciiTheme="minorHAnsi" w:hAnsiTheme="minorHAnsi"/>
                <w:i/>
                <w:iCs/>
              </w:rPr>
            </w:pPr>
          </w:p>
        </w:tc>
      </w:tr>
      <w:tr w:rsidR="00C63E25" w:rsidRPr="00350027" w14:paraId="10F6C1F8" w14:textId="77777777" w:rsidTr="00F33256">
        <w:tc>
          <w:tcPr>
            <w:tcW w:w="1559" w:type="dxa"/>
          </w:tcPr>
          <w:p w14:paraId="2CE2A47D" w14:textId="77777777" w:rsidR="00C63E25" w:rsidRPr="00350027" w:rsidRDefault="00C63E25" w:rsidP="00F33256">
            <w:pPr>
              <w:rPr>
                <w:rFonts w:asciiTheme="minorHAnsi" w:hAnsiTheme="minorHAnsi"/>
                <w:i/>
                <w:iCs/>
              </w:rPr>
            </w:pPr>
          </w:p>
        </w:tc>
        <w:tc>
          <w:tcPr>
            <w:tcW w:w="9320" w:type="dxa"/>
          </w:tcPr>
          <w:p w14:paraId="0DCD1DA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50955C1" w14:textId="77777777" w:rsidTr="00F33256">
        <w:tc>
          <w:tcPr>
            <w:tcW w:w="1559" w:type="dxa"/>
          </w:tcPr>
          <w:p w14:paraId="657C1312" w14:textId="77777777" w:rsidR="00C63E25" w:rsidRPr="00350027" w:rsidRDefault="00C63E25" w:rsidP="00F33256">
            <w:pPr>
              <w:rPr>
                <w:rFonts w:asciiTheme="minorHAnsi" w:hAnsiTheme="minorHAnsi"/>
                <w:i/>
                <w:iCs/>
              </w:rPr>
            </w:pPr>
          </w:p>
        </w:tc>
        <w:tc>
          <w:tcPr>
            <w:tcW w:w="9320" w:type="dxa"/>
          </w:tcPr>
          <w:p w14:paraId="63F47A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9019C93" w14:textId="77777777" w:rsidTr="00F33256">
        <w:tc>
          <w:tcPr>
            <w:tcW w:w="1559" w:type="dxa"/>
          </w:tcPr>
          <w:p w14:paraId="422BA2C2" w14:textId="77777777" w:rsidR="00C63E25" w:rsidRPr="00350027" w:rsidRDefault="00C63E25" w:rsidP="00F33256">
            <w:pPr>
              <w:rPr>
                <w:rFonts w:asciiTheme="minorHAnsi" w:hAnsiTheme="minorHAnsi"/>
                <w:i/>
                <w:iCs/>
              </w:rPr>
            </w:pPr>
          </w:p>
        </w:tc>
        <w:tc>
          <w:tcPr>
            <w:tcW w:w="9320" w:type="dxa"/>
          </w:tcPr>
          <w:p w14:paraId="1F0FB7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E09304" w14:textId="77777777" w:rsidR="00C63E25" w:rsidRPr="00350027" w:rsidRDefault="00C63E25" w:rsidP="00C63E25">
      <w:pPr>
        <w:rPr>
          <w:rFonts w:asciiTheme="minorHAnsi" w:hAnsiTheme="minorHAnsi"/>
        </w:rPr>
      </w:pPr>
    </w:p>
    <w:p w14:paraId="7B74AB3C" w14:textId="77777777" w:rsidR="00C63E25" w:rsidRPr="00350027" w:rsidRDefault="00C63E25" w:rsidP="00C63E25">
      <w:pPr>
        <w:pStyle w:val="Heading3"/>
        <w:rPr>
          <w:rFonts w:asciiTheme="minorHAnsi" w:hAnsiTheme="minorHAnsi"/>
        </w:rPr>
      </w:pPr>
      <w:bookmarkStart w:id="38" w:name="_Toc464110952"/>
      <w:r w:rsidRPr="00350027">
        <w:rPr>
          <w:rFonts w:asciiTheme="minorHAnsi" w:hAnsiTheme="minorHAnsi"/>
        </w:rPr>
        <w:t>Steering Control Loop</w:t>
      </w:r>
      <w:bookmarkEnd w:id="38"/>
    </w:p>
    <w:p w14:paraId="45DA122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DAFF4D" w14:textId="77777777" w:rsidTr="00F33256">
        <w:tc>
          <w:tcPr>
            <w:tcW w:w="1559" w:type="dxa"/>
          </w:tcPr>
          <w:p w14:paraId="59F68D9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MRJ_SCU_STC_SRS_192</w:t>
            </w:r>
          </w:p>
        </w:tc>
        <w:tc>
          <w:tcPr>
            <w:tcW w:w="9320" w:type="dxa"/>
          </w:tcPr>
          <w:p w14:paraId="62A21778" w14:textId="77777777" w:rsidR="00C63E25" w:rsidRPr="00350027" w:rsidRDefault="00C63E25" w:rsidP="00F33256">
            <w:pPr>
              <w:rPr>
                <w:rFonts w:asciiTheme="minorHAnsi" w:hAnsiTheme="minorHAnsi"/>
              </w:rPr>
            </w:pPr>
            <w:r w:rsidRPr="00350027">
              <w:rPr>
                <w:rFonts w:asciiTheme="minorHAnsi" w:hAnsiTheme="minorHAnsi"/>
              </w:rPr>
              <w:t>The STC Program shall calculate an error signal Steering_Error using the following algorithm</w:t>
            </w:r>
          </w:p>
          <w:p w14:paraId="7F6B32FA" w14:textId="77777777" w:rsidR="00C63E25" w:rsidRPr="00350027" w:rsidRDefault="00C63E25" w:rsidP="00F33256">
            <w:pPr>
              <w:rPr>
                <w:rFonts w:asciiTheme="minorHAnsi" w:hAnsiTheme="minorHAnsi"/>
              </w:rPr>
            </w:pPr>
          </w:p>
          <w:p w14:paraId="4E8F9F99" w14:textId="77777777" w:rsidR="00C63E25" w:rsidRPr="00350027" w:rsidRDefault="00C63E25" w:rsidP="00F33256">
            <w:pPr>
              <w:rPr>
                <w:rFonts w:asciiTheme="minorHAnsi" w:hAnsiTheme="minorHAnsi"/>
              </w:rPr>
            </w:pPr>
            <w:r w:rsidRPr="00350027">
              <w:rPr>
                <w:rFonts w:asciiTheme="minorHAnsi" w:hAnsiTheme="minorHAnsi"/>
              </w:rPr>
              <w:tab/>
              <w:t>Steering_Error =  ( Limited_Steering_Demand - SACT_Position )</w:t>
            </w:r>
          </w:p>
          <w:p w14:paraId="76EA974E" w14:textId="77777777" w:rsidR="00C63E25" w:rsidRPr="00350027" w:rsidRDefault="00C63E25" w:rsidP="00F33256">
            <w:pPr>
              <w:rPr>
                <w:rFonts w:asciiTheme="minorHAnsi" w:hAnsiTheme="minorHAnsi"/>
              </w:rPr>
            </w:pPr>
          </w:p>
          <w:p w14:paraId="20BB8CAA" w14:textId="77777777" w:rsidR="00C63E25" w:rsidRPr="00350027" w:rsidRDefault="00C63E25" w:rsidP="00F33256">
            <w:pPr>
              <w:rPr>
                <w:rFonts w:asciiTheme="minorHAnsi" w:hAnsiTheme="minorHAnsi"/>
              </w:rPr>
            </w:pPr>
            <w:r w:rsidRPr="00350027">
              <w:rPr>
                <w:rFonts w:asciiTheme="minorHAnsi" w:hAnsiTheme="minorHAnsi"/>
              </w:rPr>
              <w:t>Where Limited_Steering_Demand is the value calculated in MRJ_SCU_STC_SRS_176</w:t>
            </w:r>
          </w:p>
          <w:p w14:paraId="56101D03" w14:textId="77777777" w:rsidR="00C63E25" w:rsidRPr="00350027" w:rsidRDefault="00C63E25" w:rsidP="00F33256">
            <w:pPr>
              <w:rPr>
                <w:rFonts w:asciiTheme="minorHAnsi" w:hAnsiTheme="minorHAnsi"/>
              </w:rPr>
            </w:pPr>
            <w:r w:rsidRPr="00350027">
              <w:rPr>
                <w:rFonts w:asciiTheme="minorHAnsi" w:hAnsiTheme="minorHAnsi"/>
              </w:rPr>
              <w:t>and      SACT_Position is the value calculated in MRJ_SCU_STC_SRS_1240</w:t>
            </w:r>
          </w:p>
          <w:p w14:paraId="4335F254" w14:textId="77777777" w:rsidR="00C63E25" w:rsidRPr="00350027" w:rsidRDefault="00C63E25" w:rsidP="00F33256">
            <w:pPr>
              <w:rPr>
                <w:rFonts w:asciiTheme="minorHAnsi" w:hAnsiTheme="minorHAnsi"/>
              </w:rPr>
            </w:pPr>
          </w:p>
          <w:p w14:paraId="079E4C1F" w14:textId="77777777" w:rsidR="00C63E25" w:rsidRPr="00350027" w:rsidRDefault="00C63E25" w:rsidP="00F33256">
            <w:pPr>
              <w:rPr>
                <w:rFonts w:asciiTheme="minorHAnsi" w:hAnsiTheme="minorHAnsi"/>
                <w:i/>
                <w:iCs/>
              </w:rPr>
            </w:pPr>
          </w:p>
        </w:tc>
      </w:tr>
      <w:tr w:rsidR="00C63E25" w:rsidRPr="00350027" w14:paraId="2476D7E2" w14:textId="77777777" w:rsidTr="00F33256">
        <w:tc>
          <w:tcPr>
            <w:tcW w:w="1559" w:type="dxa"/>
          </w:tcPr>
          <w:p w14:paraId="1281161A" w14:textId="77777777" w:rsidR="00C63E25" w:rsidRPr="00350027" w:rsidRDefault="00C63E25" w:rsidP="00F33256">
            <w:pPr>
              <w:rPr>
                <w:rFonts w:asciiTheme="minorHAnsi" w:hAnsiTheme="minorHAnsi"/>
                <w:i/>
                <w:iCs/>
              </w:rPr>
            </w:pPr>
          </w:p>
        </w:tc>
        <w:tc>
          <w:tcPr>
            <w:tcW w:w="9320" w:type="dxa"/>
          </w:tcPr>
          <w:p w14:paraId="7D3990D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F3BE5F" w14:textId="77777777" w:rsidTr="00F33256">
        <w:tc>
          <w:tcPr>
            <w:tcW w:w="1559" w:type="dxa"/>
          </w:tcPr>
          <w:p w14:paraId="7E44C719" w14:textId="77777777" w:rsidR="00C63E25" w:rsidRPr="00350027" w:rsidRDefault="00C63E25" w:rsidP="00F33256">
            <w:pPr>
              <w:rPr>
                <w:rFonts w:asciiTheme="minorHAnsi" w:hAnsiTheme="minorHAnsi"/>
                <w:i/>
                <w:iCs/>
              </w:rPr>
            </w:pPr>
          </w:p>
        </w:tc>
        <w:tc>
          <w:tcPr>
            <w:tcW w:w="9320" w:type="dxa"/>
          </w:tcPr>
          <w:p w14:paraId="2F970DA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FACEEE7" w14:textId="77777777" w:rsidTr="00F33256">
        <w:tc>
          <w:tcPr>
            <w:tcW w:w="1559" w:type="dxa"/>
          </w:tcPr>
          <w:p w14:paraId="31DB2245" w14:textId="77777777" w:rsidR="00C63E25" w:rsidRPr="00350027" w:rsidRDefault="00C63E25" w:rsidP="00F33256">
            <w:pPr>
              <w:rPr>
                <w:rFonts w:asciiTheme="minorHAnsi" w:hAnsiTheme="minorHAnsi"/>
                <w:i/>
                <w:iCs/>
              </w:rPr>
            </w:pPr>
          </w:p>
        </w:tc>
        <w:tc>
          <w:tcPr>
            <w:tcW w:w="9320" w:type="dxa"/>
          </w:tcPr>
          <w:p w14:paraId="3EBE902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55D961" w14:textId="77777777" w:rsidR="00C63E25" w:rsidRPr="00350027" w:rsidRDefault="00C63E25" w:rsidP="00C63E25">
      <w:pPr>
        <w:rPr>
          <w:rFonts w:asciiTheme="minorHAnsi" w:hAnsiTheme="minorHAnsi"/>
        </w:rPr>
      </w:pPr>
    </w:p>
    <w:p w14:paraId="3081205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EB87320" w14:textId="77777777" w:rsidTr="00F33256">
        <w:tc>
          <w:tcPr>
            <w:tcW w:w="1559" w:type="dxa"/>
          </w:tcPr>
          <w:p w14:paraId="64C1F1E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MRJ_SCU_STC_SRS_1114</w:t>
            </w:r>
          </w:p>
        </w:tc>
        <w:tc>
          <w:tcPr>
            <w:tcW w:w="9320" w:type="dxa"/>
          </w:tcPr>
          <w:p w14:paraId="7F6B393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limit the Steering_Error calculated in MRJ_SCU_STC_SRS_192 to +/- 8.25mA. </w:t>
            </w:r>
          </w:p>
          <w:p w14:paraId="4F7FA3B7" w14:textId="77777777" w:rsidR="00C63E25" w:rsidRPr="00350027" w:rsidRDefault="00C63E25" w:rsidP="00F33256">
            <w:pPr>
              <w:rPr>
                <w:rFonts w:asciiTheme="minorHAnsi" w:hAnsiTheme="minorHAnsi"/>
                <w:i/>
                <w:iCs/>
              </w:rPr>
            </w:pPr>
          </w:p>
        </w:tc>
      </w:tr>
      <w:tr w:rsidR="00C63E25" w:rsidRPr="00350027" w14:paraId="03C0E25F" w14:textId="77777777" w:rsidTr="00F33256">
        <w:tc>
          <w:tcPr>
            <w:tcW w:w="1559" w:type="dxa"/>
          </w:tcPr>
          <w:p w14:paraId="3525960D" w14:textId="77777777" w:rsidR="00C63E25" w:rsidRPr="00350027" w:rsidRDefault="00C63E25" w:rsidP="00F33256">
            <w:pPr>
              <w:rPr>
                <w:rFonts w:asciiTheme="minorHAnsi" w:hAnsiTheme="minorHAnsi"/>
                <w:i/>
                <w:iCs/>
              </w:rPr>
            </w:pPr>
          </w:p>
        </w:tc>
        <w:tc>
          <w:tcPr>
            <w:tcW w:w="9320" w:type="dxa"/>
          </w:tcPr>
          <w:p w14:paraId="7DFA3B4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0C52C4" w14:textId="77777777" w:rsidTr="00F33256">
        <w:tc>
          <w:tcPr>
            <w:tcW w:w="1559" w:type="dxa"/>
          </w:tcPr>
          <w:p w14:paraId="19B90665" w14:textId="77777777" w:rsidR="00C63E25" w:rsidRPr="00350027" w:rsidRDefault="00C63E25" w:rsidP="00F33256">
            <w:pPr>
              <w:rPr>
                <w:rFonts w:asciiTheme="minorHAnsi" w:hAnsiTheme="minorHAnsi"/>
                <w:i/>
                <w:iCs/>
              </w:rPr>
            </w:pPr>
          </w:p>
        </w:tc>
        <w:tc>
          <w:tcPr>
            <w:tcW w:w="9320" w:type="dxa"/>
          </w:tcPr>
          <w:p w14:paraId="6A3706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4C974B9" w14:textId="77777777" w:rsidTr="00F33256">
        <w:tc>
          <w:tcPr>
            <w:tcW w:w="1559" w:type="dxa"/>
          </w:tcPr>
          <w:p w14:paraId="5FD00BCF" w14:textId="77777777" w:rsidR="00C63E25" w:rsidRPr="00350027" w:rsidRDefault="00C63E25" w:rsidP="00F33256">
            <w:pPr>
              <w:rPr>
                <w:rFonts w:asciiTheme="minorHAnsi" w:hAnsiTheme="minorHAnsi"/>
                <w:i/>
                <w:iCs/>
              </w:rPr>
            </w:pPr>
          </w:p>
        </w:tc>
        <w:tc>
          <w:tcPr>
            <w:tcW w:w="9320" w:type="dxa"/>
          </w:tcPr>
          <w:p w14:paraId="4B61DF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8F8A8A" w14:textId="77777777" w:rsidR="00C63E25" w:rsidRPr="00350027" w:rsidRDefault="00C63E25" w:rsidP="00C63E25">
      <w:pPr>
        <w:rPr>
          <w:rFonts w:asciiTheme="minorHAnsi" w:hAnsiTheme="minorHAnsi"/>
        </w:rPr>
      </w:pPr>
    </w:p>
    <w:p w14:paraId="00C2A5D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6DD0BEB" w14:textId="77777777" w:rsidTr="00F33256">
        <w:tc>
          <w:tcPr>
            <w:tcW w:w="1559" w:type="dxa"/>
          </w:tcPr>
          <w:p w14:paraId="46616E3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MRJ_SCU_STC_SRS_196</w:t>
            </w:r>
          </w:p>
        </w:tc>
        <w:tc>
          <w:tcPr>
            <w:tcW w:w="9320" w:type="dxa"/>
          </w:tcPr>
          <w:p w14:paraId="22CF166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reset the PID controller internal variables and set the EHSV_Demand to 0mA if the following condition is TRUE:</w:t>
            </w:r>
          </w:p>
          <w:p w14:paraId="7D9AE5C6" w14:textId="77777777" w:rsidR="00C63E25" w:rsidRPr="00350027" w:rsidRDefault="00C63E25" w:rsidP="00F33256">
            <w:pPr>
              <w:rPr>
                <w:rFonts w:asciiTheme="minorHAnsi" w:hAnsiTheme="minorHAnsi"/>
              </w:rPr>
            </w:pPr>
          </w:p>
          <w:p w14:paraId="3A6DC8E7" w14:textId="77777777" w:rsidR="00C63E25" w:rsidRPr="00350027" w:rsidRDefault="00C63E25" w:rsidP="00F33256">
            <w:pPr>
              <w:rPr>
                <w:rFonts w:asciiTheme="minorHAnsi" w:hAnsiTheme="minorHAnsi"/>
              </w:rPr>
            </w:pPr>
            <w:r w:rsidRPr="00350027">
              <w:rPr>
                <w:rFonts w:asciiTheme="minorHAnsi" w:hAnsiTheme="minorHAnsi"/>
              </w:rPr>
              <w:t xml:space="preserve">               Towing_Disengage OR</w:t>
            </w:r>
          </w:p>
          <w:p w14:paraId="20C11605" w14:textId="77777777" w:rsidR="00C63E25" w:rsidRPr="00350027" w:rsidRDefault="00C63E25" w:rsidP="00F33256">
            <w:pPr>
              <w:rPr>
                <w:rFonts w:asciiTheme="minorHAnsi" w:hAnsiTheme="minorHAnsi"/>
              </w:rPr>
            </w:pPr>
            <w:r w:rsidRPr="00350027">
              <w:rPr>
                <w:rFonts w:asciiTheme="minorHAnsi" w:hAnsiTheme="minorHAnsi"/>
              </w:rPr>
              <w:t xml:space="preserve">               Loss_of_Steering    OR</w:t>
            </w:r>
          </w:p>
          <w:p w14:paraId="2A7677F6" w14:textId="77777777" w:rsidR="00C63E25" w:rsidRPr="00350027" w:rsidRDefault="00C63E25" w:rsidP="00F33256">
            <w:pPr>
              <w:rPr>
                <w:rFonts w:asciiTheme="minorHAnsi" w:hAnsiTheme="minorHAnsi"/>
              </w:rPr>
            </w:pPr>
            <w:r w:rsidRPr="00350027">
              <w:rPr>
                <w:rFonts w:asciiTheme="minorHAnsi" w:hAnsiTheme="minorHAnsi"/>
              </w:rPr>
              <w:t xml:space="preserve">               (Touchdown_Protection_Active AND NOT SOV Status Monitor)</w:t>
            </w:r>
          </w:p>
          <w:p w14:paraId="1DE4F069" w14:textId="77777777" w:rsidR="00C63E25" w:rsidRPr="00350027" w:rsidRDefault="00C63E25" w:rsidP="00F33256">
            <w:pPr>
              <w:rPr>
                <w:rFonts w:asciiTheme="minorHAnsi" w:hAnsiTheme="minorHAnsi"/>
              </w:rPr>
            </w:pPr>
          </w:p>
          <w:p w14:paraId="72E7B007" w14:textId="77777777" w:rsidR="00C63E25" w:rsidRPr="00350027" w:rsidRDefault="00C63E25" w:rsidP="00F33256">
            <w:pPr>
              <w:rPr>
                <w:rFonts w:asciiTheme="minorHAnsi" w:hAnsiTheme="minorHAnsi"/>
              </w:rPr>
            </w:pPr>
            <w:r w:rsidRPr="00350027">
              <w:rPr>
                <w:rFonts w:asciiTheme="minorHAnsi" w:hAnsiTheme="minorHAnsi"/>
              </w:rPr>
              <w:t>Where  Towing_Disengage is the value defined in MRJ_SCU_STC_SRS_508</w:t>
            </w:r>
          </w:p>
          <w:p w14:paraId="3D58EC1D" w14:textId="77777777" w:rsidR="00C63E25" w:rsidRPr="00350027" w:rsidRDefault="00C63E25" w:rsidP="00F33256">
            <w:pPr>
              <w:rPr>
                <w:rFonts w:asciiTheme="minorHAnsi" w:hAnsiTheme="minorHAnsi"/>
              </w:rPr>
            </w:pPr>
            <w:r w:rsidRPr="00350027">
              <w:rPr>
                <w:rFonts w:asciiTheme="minorHAnsi" w:hAnsiTheme="minorHAnsi"/>
              </w:rPr>
              <w:t xml:space="preserve">             Touchdown_Protection_Active is the value defined in MRJ_SCU_STC_SRS_182</w:t>
            </w:r>
          </w:p>
          <w:p w14:paraId="1766D9D9" w14:textId="77777777" w:rsidR="00C63E25" w:rsidRPr="00350027" w:rsidRDefault="00C63E25" w:rsidP="00F33256">
            <w:pPr>
              <w:rPr>
                <w:rFonts w:asciiTheme="minorHAnsi" w:hAnsiTheme="minorHAnsi"/>
              </w:rPr>
            </w:pPr>
            <w:r w:rsidRPr="00350027">
              <w:rPr>
                <w:rFonts w:asciiTheme="minorHAnsi" w:hAnsiTheme="minorHAnsi"/>
              </w:rPr>
              <w:t xml:space="preserve">             SOV Status Monitor is defined in MRJ_SCU_STC_SRS_1197</w:t>
            </w:r>
          </w:p>
          <w:p w14:paraId="5FC00DFB" w14:textId="77777777" w:rsidR="00C63E25" w:rsidRPr="00350027" w:rsidRDefault="00C63E25" w:rsidP="00F33256">
            <w:pPr>
              <w:rPr>
                <w:rFonts w:asciiTheme="minorHAnsi" w:hAnsiTheme="minorHAnsi"/>
              </w:rPr>
            </w:pPr>
            <w:r w:rsidRPr="00350027">
              <w:rPr>
                <w:rFonts w:asciiTheme="minorHAnsi" w:hAnsiTheme="minorHAnsi"/>
              </w:rPr>
              <w:t>and       Loss_Of_Steering is the value defined in MRJ_SCU_STC_SRS_184</w:t>
            </w:r>
          </w:p>
          <w:p w14:paraId="65E54035" w14:textId="77777777" w:rsidR="00C63E25" w:rsidRPr="00350027" w:rsidRDefault="00C63E25" w:rsidP="00F33256">
            <w:pPr>
              <w:rPr>
                <w:rFonts w:asciiTheme="minorHAnsi" w:hAnsiTheme="minorHAnsi"/>
                <w:i/>
                <w:iCs/>
              </w:rPr>
            </w:pPr>
          </w:p>
        </w:tc>
      </w:tr>
      <w:tr w:rsidR="00C63E25" w:rsidRPr="00350027" w14:paraId="3238A54D" w14:textId="77777777" w:rsidTr="00F33256">
        <w:tc>
          <w:tcPr>
            <w:tcW w:w="1559" w:type="dxa"/>
          </w:tcPr>
          <w:p w14:paraId="091F07F9" w14:textId="77777777" w:rsidR="00C63E25" w:rsidRPr="00350027" w:rsidRDefault="00C63E25" w:rsidP="00F33256">
            <w:pPr>
              <w:rPr>
                <w:rFonts w:asciiTheme="minorHAnsi" w:hAnsiTheme="minorHAnsi"/>
                <w:i/>
                <w:iCs/>
              </w:rPr>
            </w:pPr>
          </w:p>
        </w:tc>
        <w:tc>
          <w:tcPr>
            <w:tcW w:w="9320" w:type="dxa"/>
          </w:tcPr>
          <w:p w14:paraId="0681878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C8DF4A" w14:textId="77777777" w:rsidTr="00F33256">
        <w:tc>
          <w:tcPr>
            <w:tcW w:w="1559" w:type="dxa"/>
          </w:tcPr>
          <w:p w14:paraId="422A465A" w14:textId="77777777" w:rsidR="00C63E25" w:rsidRPr="00350027" w:rsidRDefault="00C63E25" w:rsidP="00F33256">
            <w:pPr>
              <w:rPr>
                <w:rFonts w:asciiTheme="minorHAnsi" w:hAnsiTheme="minorHAnsi"/>
                <w:i/>
                <w:iCs/>
              </w:rPr>
            </w:pPr>
          </w:p>
        </w:tc>
        <w:tc>
          <w:tcPr>
            <w:tcW w:w="9320" w:type="dxa"/>
          </w:tcPr>
          <w:p w14:paraId="6AD9BA3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1CC8A1" w14:textId="77777777" w:rsidTr="00F33256">
        <w:tc>
          <w:tcPr>
            <w:tcW w:w="1559" w:type="dxa"/>
          </w:tcPr>
          <w:p w14:paraId="5E2AEC87" w14:textId="77777777" w:rsidR="00C63E25" w:rsidRPr="00350027" w:rsidRDefault="00C63E25" w:rsidP="00F33256">
            <w:pPr>
              <w:rPr>
                <w:rFonts w:asciiTheme="minorHAnsi" w:hAnsiTheme="minorHAnsi"/>
                <w:i/>
                <w:iCs/>
              </w:rPr>
            </w:pPr>
          </w:p>
        </w:tc>
        <w:tc>
          <w:tcPr>
            <w:tcW w:w="9320" w:type="dxa"/>
          </w:tcPr>
          <w:p w14:paraId="2FC0DE4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C4972C0" w14:textId="77777777" w:rsidR="00C63E25" w:rsidRPr="00350027" w:rsidRDefault="00C63E25" w:rsidP="00C63E25">
      <w:pPr>
        <w:rPr>
          <w:rFonts w:asciiTheme="minorHAnsi" w:hAnsiTheme="minorHAnsi"/>
        </w:rPr>
      </w:pPr>
    </w:p>
    <w:p w14:paraId="78C3F44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38E2E3D" w14:textId="77777777" w:rsidTr="00F33256">
        <w:tc>
          <w:tcPr>
            <w:tcW w:w="1559" w:type="dxa"/>
          </w:tcPr>
          <w:p w14:paraId="10805C4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MRJ_SCU_STC_SRS_193</w:t>
            </w:r>
          </w:p>
        </w:tc>
        <w:tc>
          <w:tcPr>
            <w:tcW w:w="9320" w:type="dxa"/>
          </w:tcPr>
          <w:p w14:paraId="276016A3" w14:textId="77777777" w:rsidR="00C63E25" w:rsidRPr="00350027" w:rsidRDefault="00C63E25" w:rsidP="00F33256">
            <w:pPr>
              <w:rPr>
                <w:rFonts w:asciiTheme="minorHAnsi" w:hAnsiTheme="minorHAnsi"/>
              </w:rPr>
            </w:pPr>
            <w:r w:rsidRPr="00350027">
              <w:rPr>
                <w:rFonts w:asciiTheme="minorHAnsi" w:hAnsiTheme="minorHAnsi"/>
              </w:rPr>
              <w:t>If the following condition is TRUE then the STC Program shall execute a PID controller with a 5.12ms refresh rate that shall act to minimise the Steering_Error calculated in MRJ_SCU_STC_SRS_192 by generating an output EHSV_Demand:</w:t>
            </w:r>
          </w:p>
          <w:p w14:paraId="2C5129B5" w14:textId="77777777" w:rsidR="00C63E25" w:rsidRPr="00350027" w:rsidRDefault="00C63E25" w:rsidP="00F33256">
            <w:pPr>
              <w:rPr>
                <w:rFonts w:asciiTheme="minorHAnsi" w:hAnsiTheme="minorHAnsi"/>
              </w:rPr>
            </w:pPr>
          </w:p>
          <w:p w14:paraId="40B9CAF6" w14:textId="77777777" w:rsidR="00C63E25" w:rsidRPr="00350027" w:rsidRDefault="00C63E25" w:rsidP="00F33256">
            <w:pPr>
              <w:rPr>
                <w:rFonts w:asciiTheme="minorHAnsi" w:hAnsiTheme="minorHAnsi"/>
              </w:rPr>
            </w:pPr>
            <w:r w:rsidRPr="00350027">
              <w:rPr>
                <w:rFonts w:asciiTheme="minorHAnsi" w:hAnsiTheme="minorHAnsi"/>
              </w:rPr>
              <w:t xml:space="preserve">          NOT Towing_Disengage AND</w:t>
            </w:r>
          </w:p>
          <w:p w14:paraId="32AC20C6" w14:textId="77777777" w:rsidR="00C63E25" w:rsidRPr="00350027" w:rsidRDefault="00C63E25" w:rsidP="00F33256">
            <w:pPr>
              <w:rPr>
                <w:rFonts w:asciiTheme="minorHAnsi" w:hAnsiTheme="minorHAnsi"/>
              </w:rPr>
            </w:pPr>
            <w:r w:rsidRPr="00350027">
              <w:rPr>
                <w:rFonts w:asciiTheme="minorHAnsi" w:hAnsiTheme="minorHAnsi"/>
              </w:rPr>
              <w:t xml:space="preserve">          NOT Loss_of_Steering    AND</w:t>
            </w:r>
          </w:p>
          <w:p w14:paraId="10722ADE" w14:textId="77777777" w:rsidR="00C63E25" w:rsidRPr="00350027" w:rsidRDefault="00C63E25" w:rsidP="00F33256">
            <w:pPr>
              <w:rPr>
                <w:rFonts w:asciiTheme="minorHAnsi" w:hAnsiTheme="minorHAnsi"/>
                <w:i/>
                <w:iCs/>
              </w:rPr>
            </w:pPr>
            <w:r w:rsidRPr="00350027">
              <w:rPr>
                <w:rFonts w:asciiTheme="minorHAnsi" w:hAnsiTheme="minorHAnsi"/>
              </w:rPr>
              <w:t xml:space="preserve">          (NOT Touchdown_Protection_Active OR SOV Status Monitor)</w:t>
            </w:r>
            <w:r w:rsidRPr="00350027">
              <w:rPr>
                <w:rFonts w:asciiTheme="minorHAnsi" w:hAnsiTheme="minorHAnsi"/>
                <w:i/>
                <w:iCs/>
              </w:rPr>
              <w:t xml:space="preserve"> </w:t>
            </w:r>
          </w:p>
          <w:p w14:paraId="06E33F73" w14:textId="77777777" w:rsidR="00C63E25" w:rsidRPr="00350027" w:rsidRDefault="00C63E25" w:rsidP="00F33256">
            <w:pPr>
              <w:rPr>
                <w:rFonts w:asciiTheme="minorHAnsi" w:hAnsiTheme="minorHAnsi"/>
              </w:rPr>
            </w:pPr>
          </w:p>
          <w:p w14:paraId="5705C61D" w14:textId="77777777" w:rsidR="00C63E25" w:rsidRPr="00350027" w:rsidRDefault="00C63E25" w:rsidP="00F33256">
            <w:pPr>
              <w:rPr>
                <w:rFonts w:asciiTheme="minorHAnsi" w:hAnsiTheme="minorHAnsi"/>
                <w:i/>
                <w:iCs/>
              </w:rPr>
            </w:pPr>
          </w:p>
        </w:tc>
      </w:tr>
      <w:tr w:rsidR="00C63E25" w:rsidRPr="00350027" w14:paraId="5284D2FC" w14:textId="77777777" w:rsidTr="00F33256">
        <w:tc>
          <w:tcPr>
            <w:tcW w:w="1559" w:type="dxa"/>
          </w:tcPr>
          <w:p w14:paraId="50909C9F" w14:textId="77777777" w:rsidR="00C63E25" w:rsidRPr="00350027" w:rsidRDefault="00C63E25" w:rsidP="00F33256">
            <w:pPr>
              <w:rPr>
                <w:rFonts w:asciiTheme="minorHAnsi" w:hAnsiTheme="minorHAnsi"/>
                <w:i/>
                <w:iCs/>
              </w:rPr>
            </w:pPr>
          </w:p>
        </w:tc>
        <w:tc>
          <w:tcPr>
            <w:tcW w:w="9320" w:type="dxa"/>
          </w:tcPr>
          <w:p w14:paraId="56D55E0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2E10E32" w14:textId="77777777" w:rsidTr="00F33256">
        <w:tc>
          <w:tcPr>
            <w:tcW w:w="1559" w:type="dxa"/>
          </w:tcPr>
          <w:p w14:paraId="4C9F0056" w14:textId="77777777" w:rsidR="00C63E25" w:rsidRPr="00350027" w:rsidRDefault="00C63E25" w:rsidP="00F33256">
            <w:pPr>
              <w:rPr>
                <w:rFonts w:asciiTheme="minorHAnsi" w:hAnsiTheme="minorHAnsi"/>
                <w:i/>
                <w:iCs/>
              </w:rPr>
            </w:pPr>
          </w:p>
        </w:tc>
        <w:tc>
          <w:tcPr>
            <w:tcW w:w="9320" w:type="dxa"/>
          </w:tcPr>
          <w:p w14:paraId="0ADCC79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3B3E781" w14:textId="77777777" w:rsidTr="00F33256">
        <w:tc>
          <w:tcPr>
            <w:tcW w:w="1559" w:type="dxa"/>
          </w:tcPr>
          <w:p w14:paraId="1EEA6C0F" w14:textId="77777777" w:rsidR="00C63E25" w:rsidRPr="00350027" w:rsidRDefault="00C63E25" w:rsidP="00F33256">
            <w:pPr>
              <w:rPr>
                <w:rFonts w:asciiTheme="minorHAnsi" w:hAnsiTheme="minorHAnsi"/>
                <w:i/>
                <w:iCs/>
              </w:rPr>
            </w:pPr>
          </w:p>
        </w:tc>
        <w:tc>
          <w:tcPr>
            <w:tcW w:w="9320" w:type="dxa"/>
          </w:tcPr>
          <w:p w14:paraId="224031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7C50458" w14:textId="77777777" w:rsidR="00C63E25" w:rsidRPr="00350027" w:rsidRDefault="00C63E25" w:rsidP="00C63E25">
      <w:pPr>
        <w:rPr>
          <w:rFonts w:asciiTheme="minorHAnsi" w:hAnsiTheme="minorHAnsi"/>
        </w:rPr>
      </w:pPr>
    </w:p>
    <w:p w14:paraId="5C44A4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EA2CBA" w14:textId="77777777" w:rsidTr="00F33256">
        <w:tc>
          <w:tcPr>
            <w:tcW w:w="1559" w:type="dxa"/>
          </w:tcPr>
          <w:p w14:paraId="5077BC7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MRJ_SCU_STC_SRS_197</w:t>
            </w:r>
          </w:p>
        </w:tc>
        <w:tc>
          <w:tcPr>
            <w:tcW w:w="9320" w:type="dxa"/>
          </w:tcPr>
          <w:p w14:paraId="1C84F233" w14:textId="77777777" w:rsidR="00C63E25" w:rsidRPr="00350027" w:rsidRDefault="00C63E25" w:rsidP="00F33256">
            <w:pPr>
              <w:rPr>
                <w:rFonts w:asciiTheme="minorHAnsi" w:hAnsiTheme="minorHAnsi"/>
              </w:rPr>
            </w:pPr>
            <w:r w:rsidRPr="00350027">
              <w:rPr>
                <w:rFonts w:asciiTheme="minorHAnsi" w:hAnsiTheme="minorHAnsi"/>
              </w:rPr>
              <w:t>The STC Program shall generate an EHSV demand signal using the following PID Controller algorithm:</w:t>
            </w:r>
          </w:p>
          <w:p w14:paraId="334C5C61" w14:textId="77777777" w:rsidR="00C63E25" w:rsidRPr="00350027" w:rsidRDefault="00C63E25" w:rsidP="00F33256">
            <w:pPr>
              <w:rPr>
                <w:rFonts w:asciiTheme="minorHAnsi" w:hAnsiTheme="minorHAnsi"/>
              </w:rPr>
            </w:pPr>
          </w:p>
          <w:p w14:paraId="1380C484" w14:textId="77777777" w:rsidR="00C63E25" w:rsidRPr="00350027" w:rsidRDefault="00C63E25" w:rsidP="00F33256">
            <w:pPr>
              <w:rPr>
                <w:rFonts w:asciiTheme="minorHAnsi" w:hAnsiTheme="minorHAnsi"/>
              </w:rPr>
            </w:pPr>
            <w:r w:rsidRPr="00350027">
              <w:rPr>
                <w:rFonts w:asciiTheme="minorHAnsi" w:hAnsiTheme="minorHAnsi"/>
              </w:rPr>
              <w:t>Integral = (Integral + Steering_Error) range limited to +-KIntegral_Limit</w:t>
            </w:r>
          </w:p>
          <w:p w14:paraId="4DFFB62C" w14:textId="77777777" w:rsidR="00C63E25" w:rsidRPr="00350027" w:rsidRDefault="00C63E25" w:rsidP="00F33256">
            <w:pPr>
              <w:rPr>
                <w:rFonts w:asciiTheme="minorHAnsi" w:hAnsiTheme="minorHAnsi"/>
              </w:rPr>
            </w:pPr>
            <w:r w:rsidRPr="00350027">
              <w:rPr>
                <w:rFonts w:asciiTheme="minorHAnsi" w:hAnsiTheme="minorHAnsi"/>
              </w:rPr>
              <w:t>Differential = (Steering_Error - previous Steering_Error) range limited to +-KDifferential_Limit</w:t>
            </w:r>
          </w:p>
          <w:p w14:paraId="65FC94FE" w14:textId="77777777" w:rsidR="00C63E25" w:rsidRPr="00350027" w:rsidRDefault="00C63E25" w:rsidP="00F33256">
            <w:pPr>
              <w:rPr>
                <w:rFonts w:asciiTheme="minorHAnsi" w:hAnsiTheme="minorHAnsi"/>
              </w:rPr>
            </w:pPr>
          </w:p>
          <w:p w14:paraId="25ECBA67" w14:textId="77777777" w:rsidR="00C63E25" w:rsidRPr="00350027" w:rsidRDefault="00C63E25" w:rsidP="00F33256">
            <w:pPr>
              <w:rPr>
                <w:rFonts w:asciiTheme="minorHAnsi" w:hAnsiTheme="minorHAnsi"/>
              </w:rPr>
            </w:pPr>
            <w:r w:rsidRPr="00350027">
              <w:rPr>
                <w:rFonts w:asciiTheme="minorHAnsi" w:hAnsiTheme="minorHAnsi"/>
              </w:rPr>
              <w:t xml:space="preserve">EHSV_Demand = (Kp * Steering_Error + Ki * Integral + Kd * Differential) range limited to +- K_EHSV_Demand_Limit </w:t>
            </w:r>
          </w:p>
          <w:p w14:paraId="05B7CB00" w14:textId="77777777" w:rsidR="00C63E25" w:rsidRPr="00350027" w:rsidRDefault="00C63E25" w:rsidP="00F33256">
            <w:pPr>
              <w:rPr>
                <w:rFonts w:asciiTheme="minorHAnsi" w:hAnsiTheme="minorHAnsi"/>
              </w:rPr>
            </w:pPr>
          </w:p>
          <w:p w14:paraId="76F380B6" w14:textId="77777777" w:rsidR="00C63E25" w:rsidRPr="00350027" w:rsidRDefault="00C63E25" w:rsidP="00F33256">
            <w:pPr>
              <w:rPr>
                <w:rFonts w:asciiTheme="minorHAnsi" w:hAnsiTheme="minorHAnsi"/>
              </w:rPr>
            </w:pPr>
            <w:r w:rsidRPr="00350027">
              <w:rPr>
                <w:rFonts w:asciiTheme="minorHAnsi" w:hAnsiTheme="minorHAnsi"/>
              </w:rPr>
              <w:t>Where:</w:t>
            </w:r>
          </w:p>
          <w:p w14:paraId="769DAB6B" w14:textId="77777777" w:rsidR="00C63E25" w:rsidRPr="00350027" w:rsidRDefault="00C63E25" w:rsidP="00F33256">
            <w:pPr>
              <w:rPr>
                <w:rFonts w:asciiTheme="minorHAnsi" w:hAnsiTheme="minorHAnsi"/>
              </w:rPr>
            </w:pPr>
            <w:r w:rsidRPr="00350027">
              <w:rPr>
                <w:rFonts w:asciiTheme="minorHAnsi" w:hAnsiTheme="minorHAnsi"/>
              </w:rPr>
              <w:t>KIntegral_Limit = 0 deg</w:t>
            </w:r>
          </w:p>
          <w:p w14:paraId="19C617E4" w14:textId="77777777" w:rsidR="00C63E25" w:rsidRPr="00350027" w:rsidRDefault="00C63E25" w:rsidP="00F33256">
            <w:pPr>
              <w:rPr>
                <w:rFonts w:asciiTheme="minorHAnsi" w:hAnsiTheme="minorHAnsi"/>
              </w:rPr>
            </w:pPr>
            <w:r w:rsidRPr="00350027">
              <w:rPr>
                <w:rFonts w:asciiTheme="minorHAnsi" w:hAnsiTheme="minorHAnsi"/>
              </w:rPr>
              <w:t>KDifferential_Limit = 0 deg</w:t>
            </w:r>
          </w:p>
          <w:p w14:paraId="5F8F4E95" w14:textId="77777777" w:rsidR="00C63E25" w:rsidRPr="00350027" w:rsidRDefault="00C63E25" w:rsidP="00F33256">
            <w:pPr>
              <w:rPr>
                <w:rFonts w:asciiTheme="minorHAnsi" w:hAnsiTheme="minorHAnsi"/>
              </w:rPr>
            </w:pPr>
            <w:r w:rsidRPr="00350027">
              <w:rPr>
                <w:rFonts w:asciiTheme="minorHAnsi" w:hAnsiTheme="minorHAnsi"/>
              </w:rPr>
              <w:t>K_EHSV_Demand_Limit = 8.25 mA</w:t>
            </w:r>
          </w:p>
          <w:p w14:paraId="17C69248" w14:textId="77777777" w:rsidR="00C63E25" w:rsidRPr="00350027" w:rsidRDefault="00C63E25" w:rsidP="00F33256">
            <w:pPr>
              <w:rPr>
                <w:rFonts w:asciiTheme="minorHAnsi" w:hAnsiTheme="minorHAnsi"/>
              </w:rPr>
            </w:pPr>
            <w:r w:rsidRPr="00350027">
              <w:rPr>
                <w:rFonts w:asciiTheme="minorHAnsi" w:hAnsiTheme="minorHAnsi"/>
              </w:rPr>
              <w:t>Ki = 0 mA/deg</w:t>
            </w:r>
          </w:p>
          <w:p w14:paraId="37E69A11" w14:textId="77777777" w:rsidR="00C63E25" w:rsidRPr="00350027" w:rsidRDefault="00C63E25" w:rsidP="00F33256">
            <w:pPr>
              <w:rPr>
                <w:rFonts w:asciiTheme="minorHAnsi" w:hAnsiTheme="minorHAnsi"/>
              </w:rPr>
            </w:pPr>
            <w:r w:rsidRPr="00350027">
              <w:rPr>
                <w:rFonts w:asciiTheme="minorHAnsi" w:hAnsiTheme="minorHAnsi"/>
              </w:rPr>
              <w:t>Kd = 0 mA/deg</w:t>
            </w:r>
          </w:p>
          <w:p w14:paraId="24B143B6" w14:textId="77777777" w:rsidR="00C63E25" w:rsidRPr="00350027" w:rsidRDefault="00C63E25" w:rsidP="00F33256">
            <w:pPr>
              <w:rPr>
                <w:rFonts w:asciiTheme="minorHAnsi" w:hAnsiTheme="minorHAnsi"/>
              </w:rPr>
            </w:pPr>
            <w:r w:rsidRPr="00350027">
              <w:rPr>
                <w:rFonts w:asciiTheme="minorHAnsi" w:hAnsiTheme="minorHAnsi"/>
              </w:rPr>
              <w:t>Kp = 2.67 mA/deg</w:t>
            </w:r>
          </w:p>
          <w:p w14:paraId="3F7F662C" w14:textId="77777777" w:rsidR="00C63E25" w:rsidRPr="00350027" w:rsidRDefault="00C63E25" w:rsidP="00F33256">
            <w:pPr>
              <w:rPr>
                <w:rFonts w:asciiTheme="minorHAnsi" w:hAnsiTheme="minorHAnsi"/>
              </w:rPr>
            </w:pPr>
          </w:p>
          <w:p w14:paraId="157F83A6" w14:textId="77777777" w:rsidR="00C63E25" w:rsidRPr="00350027" w:rsidRDefault="00C63E25" w:rsidP="00F33256">
            <w:pPr>
              <w:rPr>
                <w:rFonts w:asciiTheme="minorHAnsi" w:hAnsiTheme="minorHAnsi"/>
                <w:i/>
                <w:iCs/>
              </w:rPr>
            </w:pPr>
          </w:p>
        </w:tc>
      </w:tr>
      <w:tr w:rsidR="00C63E25" w:rsidRPr="00350027" w14:paraId="77C476C6" w14:textId="77777777" w:rsidTr="00F33256">
        <w:tc>
          <w:tcPr>
            <w:tcW w:w="1559" w:type="dxa"/>
          </w:tcPr>
          <w:p w14:paraId="4DC2C8F7" w14:textId="77777777" w:rsidR="00C63E25" w:rsidRPr="00350027" w:rsidRDefault="00C63E25" w:rsidP="00F33256">
            <w:pPr>
              <w:rPr>
                <w:rFonts w:asciiTheme="minorHAnsi" w:hAnsiTheme="minorHAnsi"/>
                <w:i/>
                <w:iCs/>
              </w:rPr>
            </w:pPr>
          </w:p>
        </w:tc>
        <w:tc>
          <w:tcPr>
            <w:tcW w:w="9320" w:type="dxa"/>
          </w:tcPr>
          <w:p w14:paraId="44A48D1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E7A19AA" w14:textId="77777777" w:rsidTr="00F33256">
        <w:tc>
          <w:tcPr>
            <w:tcW w:w="1559" w:type="dxa"/>
          </w:tcPr>
          <w:p w14:paraId="470D9393" w14:textId="77777777" w:rsidR="00C63E25" w:rsidRPr="00350027" w:rsidRDefault="00C63E25" w:rsidP="00F33256">
            <w:pPr>
              <w:rPr>
                <w:rFonts w:asciiTheme="minorHAnsi" w:hAnsiTheme="minorHAnsi"/>
                <w:i/>
                <w:iCs/>
              </w:rPr>
            </w:pPr>
          </w:p>
        </w:tc>
        <w:tc>
          <w:tcPr>
            <w:tcW w:w="9320" w:type="dxa"/>
          </w:tcPr>
          <w:p w14:paraId="6EE33BC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4679410" w14:textId="77777777" w:rsidTr="00F33256">
        <w:tc>
          <w:tcPr>
            <w:tcW w:w="1559" w:type="dxa"/>
          </w:tcPr>
          <w:p w14:paraId="4D3761B4" w14:textId="77777777" w:rsidR="00C63E25" w:rsidRPr="00350027" w:rsidRDefault="00C63E25" w:rsidP="00F33256">
            <w:pPr>
              <w:rPr>
                <w:rFonts w:asciiTheme="minorHAnsi" w:hAnsiTheme="minorHAnsi"/>
                <w:i/>
                <w:iCs/>
              </w:rPr>
            </w:pPr>
          </w:p>
        </w:tc>
        <w:tc>
          <w:tcPr>
            <w:tcW w:w="9320" w:type="dxa"/>
          </w:tcPr>
          <w:p w14:paraId="60AC132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A7FBEF" w14:textId="77777777" w:rsidR="00C63E25" w:rsidRPr="00350027" w:rsidRDefault="00C63E25" w:rsidP="00C63E25">
      <w:pPr>
        <w:rPr>
          <w:rFonts w:asciiTheme="minorHAnsi" w:hAnsiTheme="minorHAnsi"/>
        </w:rPr>
      </w:pPr>
    </w:p>
    <w:p w14:paraId="4B78DCA9" w14:textId="77777777" w:rsidR="00C63E25" w:rsidRPr="00350027" w:rsidRDefault="00C63E25" w:rsidP="00C63E25">
      <w:pPr>
        <w:pStyle w:val="Heading2"/>
        <w:rPr>
          <w:rFonts w:asciiTheme="minorHAnsi" w:hAnsiTheme="minorHAnsi"/>
        </w:rPr>
      </w:pPr>
      <w:bookmarkStart w:id="39" w:name="_Toc464110953"/>
      <w:r w:rsidRPr="00350027">
        <w:rPr>
          <w:rFonts w:asciiTheme="minorHAnsi" w:hAnsiTheme="minorHAnsi"/>
        </w:rPr>
        <w:t>Output Processing</w:t>
      </w:r>
      <w:bookmarkEnd w:id="39"/>
    </w:p>
    <w:p w14:paraId="76B61B41" w14:textId="77777777" w:rsidR="00C63E25" w:rsidRPr="00350027" w:rsidRDefault="00C63E25" w:rsidP="00C63E25">
      <w:pPr>
        <w:pStyle w:val="Heading3"/>
        <w:rPr>
          <w:rFonts w:asciiTheme="minorHAnsi" w:hAnsiTheme="minorHAnsi"/>
        </w:rPr>
      </w:pPr>
      <w:bookmarkStart w:id="40" w:name="_Toc464110954"/>
      <w:r w:rsidRPr="00350027">
        <w:rPr>
          <w:rFonts w:asciiTheme="minorHAnsi" w:hAnsiTheme="minorHAnsi"/>
        </w:rPr>
        <w:t>Analogue Output Processing</w:t>
      </w:r>
      <w:bookmarkEnd w:id="40"/>
    </w:p>
    <w:p w14:paraId="434080FA" w14:textId="77777777" w:rsidR="00C63E25" w:rsidRPr="00350027" w:rsidRDefault="00C63E25" w:rsidP="00C63E25">
      <w:pPr>
        <w:pStyle w:val="Heading4"/>
        <w:rPr>
          <w:rFonts w:asciiTheme="minorHAnsi" w:hAnsiTheme="minorHAnsi"/>
        </w:rPr>
      </w:pPr>
      <w:r w:rsidRPr="00350027">
        <w:rPr>
          <w:rFonts w:asciiTheme="minorHAnsi" w:hAnsiTheme="minorHAnsi"/>
        </w:rPr>
        <w:t>EHSV Output Control</w:t>
      </w:r>
    </w:p>
    <w:p w14:paraId="1CA0D41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5D684BC" w14:textId="77777777" w:rsidTr="00F33256">
        <w:tc>
          <w:tcPr>
            <w:tcW w:w="1559" w:type="dxa"/>
          </w:tcPr>
          <w:p w14:paraId="60F5EF1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MRJ_SCU_STC_SRS_274</w:t>
            </w:r>
          </w:p>
        </w:tc>
        <w:tc>
          <w:tcPr>
            <w:tcW w:w="9320" w:type="dxa"/>
          </w:tcPr>
          <w:p w14:paraId="55E32D89"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convert the EHSV_Demand (as defined in MRJ_SCU_STC_SRS_193 ) into a PWM mark/space ratio using the formula:</w:t>
            </w:r>
          </w:p>
          <w:p w14:paraId="0756C03B" w14:textId="77777777" w:rsidR="00C63E25" w:rsidRPr="00350027" w:rsidRDefault="00C63E25" w:rsidP="00F33256">
            <w:pPr>
              <w:rPr>
                <w:rFonts w:asciiTheme="minorHAnsi" w:hAnsiTheme="minorHAnsi"/>
              </w:rPr>
            </w:pPr>
            <w:r w:rsidRPr="00350027">
              <w:rPr>
                <w:rFonts w:asciiTheme="minorHAnsi" w:hAnsiTheme="minorHAnsi"/>
              </w:rPr>
              <w:t>PWM Duty Cycle = 0.5 + EHSV_Demand [Amps] * 46.9317 [1/Amps]</w:t>
            </w:r>
          </w:p>
          <w:p w14:paraId="26195AA5" w14:textId="77777777" w:rsidR="00C63E25" w:rsidRPr="00350027" w:rsidRDefault="00C63E25" w:rsidP="00F33256">
            <w:pPr>
              <w:rPr>
                <w:rFonts w:asciiTheme="minorHAnsi" w:hAnsiTheme="minorHAnsi"/>
              </w:rPr>
            </w:pPr>
            <w:r w:rsidRPr="00350027">
              <w:rPr>
                <w:rFonts w:asciiTheme="minorHAnsi" w:hAnsiTheme="minorHAnsi"/>
              </w:rPr>
              <w:t>with minimum resolution of 12 bits.</w:t>
            </w:r>
          </w:p>
          <w:p w14:paraId="35B74329" w14:textId="77777777" w:rsidR="00C63E25" w:rsidRPr="00350027" w:rsidRDefault="00C63E25" w:rsidP="00F33256">
            <w:pPr>
              <w:rPr>
                <w:rFonts w:asciiTheme="minorHAnsi" w:hAnsiTheme="minorHAnsi"/>
              </w:rPr>
            </w:pPr>
            <w:r w:rsidRPr="00350027">
              <w:rPr>
                <w:rFonts w:asciiTheme="minorHAnsi" w:hAnsiTheme="minorHAnsi"/>
              </w:rPr>
              <w:t>(Note that the EHSV_Demand is range limited and hence the PWM Duty Cycle cannot be outside the range 0 to 1)</w:t>
            </w:r>
          </w:p>
          <w:p w14:paraId="52983FDB" w14:textId="77777777" w:rsidR="00C63E25" w:rsidRPr="00350027" w:rsidRDefault="00C63E25" w:rsidP="00F33256">
            <w:pPr>
              <w:rPr>
                <w:rFonts w:asciiTheme="minorHAnsi" w:hAnsiTheme="minorHAnsi"/>
                <w:i/>
                <w:iCs/>
              </w:rPr>
            </w:pPr>
          </w:p>
        </w:tc>
      </w:tr>
      <w:tr w:rsidR="00C63E25" w:rsidRPr="00350027" w14:paraId="7F3B496F" w14:textId="77777777" w:rsidTr="00F33256">
        <w:tc>
          <w:tcPr>
            <w:tcW w:w="1559" w:type="dxa"/>
          </w:tcPr>
          <w:p w14:paraId="01AEE16A" w14:textId="77777777" w:rsidR="00C63E25" w:rsidRPr="00350027" w:rsidRDefault="00C63E25" w:rsidP="00F33256">
            <w:pPr>
              <w:rPr>
                <w:rFonts w:asciiTheme="minorHAnsi" w:hAnsiTheme="minorHAnsi"/>
                <w:i/>
                <w:iCs/>
              </w:rPr>
            </w:pPr>
          </w:p>
        </w:tc>
        <w:tc>
          <w:tcPr>
            <w:tcW w:w="9320" w:type="dxa"/>
          </w:tcPr>
          <w:p w14:paraId="2D0A4D1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D76D896" w14:textId="77777777" w:rsidTr="00F33256">
        <w:tc>
          <w:tcPr>
            <w:tcW w:w="1559" w:type="dxa"/>
          </w:tcPr>
          <w:p w14:paraId="207D2A60" w14:textId="77777777" w:rsidR="00C63E25" w:rsidRPr="00350027" w:rsidRDefault="00C63E25" w:rsidP="00F33256">
            <w:pPr>
              <w:rPr>
                <w:rFonts w:asciiTheme="minorHAnsi" w:hAnsiTheme="minorHAnsi"/>
                <w:i/>
                <w:iCs/>
              </w:rPr>
            </w:pPr>
          </w:p>
        </w:tc>
        <w:tc>
          <w:tcPr>
            <w:tcW w:w="9320" w:type="dxa"/>
          </w:tcPr>
          <w:p w14:paraId="7CCF72D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4D176CD" w14:textId="77777777" w:rsidTr="00F33256">
        <w:tc>
          <w:tcPr>
            <w:tcW w:w="1559" w:type="dxa"/>
          </w:tcPr>
          <w:p w14:paraId="135FCAD6" w14:textId="77777777" w:rsidR="00C63E25" w:rsidRPr="00350027" w:rsidRDefault="00C63E25" w:rsidP="00F33256">
            <w:pPr>
              <w:rPr>
                <w:rFonts w:asciiTheme="minorHAnsi" w:hAnsiTheme="minorHAnsi"/>
                <w:i/>
                <w:iCs/>
              </w:rPr>
            </w:pPr>
          </w:p>
        </w:tc>
        <w:tc>
          <w:tcPr>
            <w:tcW w:w="9320" w:type="dxa"/>
          </w:tcPr>
          <w:p w14:paraId="5CF52D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2C75D35" w14:textId="77777777" w:rsidR="00C63E25" w:rsidRPr="00350027" w:rsidRDefault="00C63E25" w:rsidP="00C63E25">
      <w:pPr>
        <w:rPr>
          <w:rFonts w:asciiTheme="minorHAnsi" w:hAnsiTheme="minorHAnsi"/>
        </w:rPr>
      </w:pPr>
    </w:p>
    <w:p w14:paraId="254F7FB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EFFE9CB" w14:textId="77777777" w:rsidTr="00F33256">
        <w:tc>
          <w:tcPr>
            <w:tcW w:w="1559" w:type="dxa"/>
          </w:tcPr>
          <w:p w14:paraId="75E3519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MRJ_SCU_STC_SRS_269</w:t>
            </w:r>
          </w:p>
        </w:tc>
        <w:tc>
          <w:tcPr>
            <w:tcW w:w="9320" w:type="dxa"/>
          </w:tcPr>
          <w:p w14:paraId="2CBD097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update the mark/space ratio of the EHSV control PWM output GPIOB3 by writing (5000 * PWM Duty Cycle) to EV B Register CMPR5. (5000 count at 150MHz =&gt; 30kHz signal, which is set up by the initialisation of EV B register T3PR) </w:t>
            </w:r>
          </w:p>
          <w:p w14:paraId="6B20A8FD" w14:textId="77777777" w:rsidR="00C63E25" w:rsidRPr="00350027" w:rsidRDefault="00C63E25" w:rsidP="00F33256">
            <w:pPr>
              <w:rPr>
                <w:rFonts w:asciiTheme="minorHAnsi" w:hAnsiTheme="minorHAnsi"/>
                <w:i/>
                <w:iCs/>
              </w:rPr>
            </w:pPr>
          </w:p>
        </w:tc>
      </w:tr>
      <w:tr w:rsidR="00C63E25" w:rsidRPr="00350027" w14:paraId="2223D7A9" w14:textId="77777777" w:rsidTr="00F33256">
        <w:tc>
          <w:tcPr>
            <w:tcW w:w="1559" w:type="dxa"/>
          </w:tcPr>
          <w:p w14:paraId="1AB90291" w14:textId="77777777" w:rsidR="00C63E25" w:rsidRPr="00350027" w:rsidRDefault="00C63E25" w:rsidP="00F33256">
            <w:pPr>
              <w:rPr>
                <w:rFonts w:asciiTheme="minorHAnsi" w:hAnsiTheme="minorHAnsi"/>
                <w:i/>
                <w:iCs/>
              </w:rPr>
            </w:pPr>
          </w:p>
        </w:tc>
        <w:tc>
          <w:tcPr>
            <w:tcW w:w="9320" w:type="dxa"/>
          </w:tcPr>
          <w:p w14:paraId="46A424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E9AEBEE" w14:textId="77777777" w:rsidTr="00F33256">
        <w:tc>
          <w:tcPr>
            <w:tcW w:w="1559" w:type="dxa"/>
          </w:tcPr>
          <w:p w14:paraId="5415416A" w14:textId="77777777" w:rsidR="00C63E25" w:rsidRPr="00350027" w:rsidRDefault="00C63E25" w:rsidP="00F33256">
            <w:pPr>
              <w:rPr>
                <w:rFonts w:asciiTheme="minorHAnsi" w:hAnsiTheme="minorHAnsi"/>
                <w:i/>
                <w:iCs/>
              </w:rPr>
            </w:pPr>
          </w:p>
        </w:tc>
        <w:tc>
          <w:tcPr>
            <w:tcW w:w="9320" w:type="dxa"/>
          </w:tcPr>
          <w:p w14:paraId="4E7B633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E8CFBEF" w14:textId="77777777" w:rsidTr="00F33256">
        <w:tc>
          <w:tcPr>
            <w:tcW w:w="1559" w:type="dxa"/>
          </w:tcPr>
          <w:p w14:paraId="485A0252" w14:textId="77777777" w:rsidR="00C63E25" w:rsidRPr="00350027" w:rsidRDefault="00C63E25" w:rsidP="00F33256">
            <w:pPr>
              <w:rPr>
                <w:rFonts w:asciiTheme="minorHAnsi" w:hAnsiTheme="minorHAnsi"/>
                <w:i/>
                <w:iCs/>
              </w:rPr>
            </w:pPr>
          </w:p>
        </w:tc>
        <w:tc>
          <w:tcPr>
            <w:tcW w:w="9320" w:type="dxa"/>
          </w:tcPr>
          <w:p w14:paraId="4017DD2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1A9F1F1" w14:textId="77777777" w:rsidR="00C63E25" w:rsidRPr="00350027" w:rsidRDefault="00C63E25" w:rsidP="00C63E25">
      <w:pPr>
        <w:rPr>
          <w:rFonts w:asciiTheme="minorHAnsi" w:hAnsiTheme="minorHAnsi"/>
        </w:rPr>
      </w:pPr>
    </w:p>
    <w:p w14:paraId="5FB3769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0CEB85" w14:textId="77777777" w:rsidTr="00F33256">
        <w:tc>
          <w:tcPr>
            <w:tcW w:w="1559" w:type="dxa"/>
          </w:tcPr>
          <w:p w14:paraId="02D9D9C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MRJ_SCU_STC_SRS_963</w:t>
            </w:r>
          </w:p>
        </w:tc>
        <w:tc>
          <w:tcPr>
            <w:tcW w:w="9320" w:type="dxa"/>
          </w:tcPr>
          <w:p w14:paraId="7A85378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initialise the PWM Duty Cycle and the EHSV control PWM output GPIOB3 to 50% by writing the value 2500 to EV B Register CMPR5 .</w:t>
            </w:r>
          </w:p>
          <w:p w14:paraId="63AF4C3F" w14:textId="77777777" w:rsidR="00C63E25" w:rsidRPr="00350027" w:rsidRDefault="00C63E25" w:rsidP="00F33256">
            <w:pPr>
              <w:rPr>
                <w:rFonts w:asciiTheme="minorHAnsi" w:hAnsiTheme="minorHAnsi"/>
                <w:i/>
                <w:iCs/>
              </w:rPr>
            </w:pPr>
          </w:p>
        </w:tc>
      </w:tr>
      <w:tr w:rsidR="00C63E25" w:rsidRPr="00350027" w14:paraId="54111A36" w14:textId="77777777" w:rsidTr="00F33256">
        <w:tc>
          <w:tcPr>
            <w:tcW w:w="1559" w:type="dxa"/>
          </w:tcPr>
          <w:p w14:paraId="25B436F8" w14:textId="77777777" w:rsidR="00C63E25" w:rsidRPr="00350027" w:rsidRDefault="00C63E25" w:rsidP="00F33256">
            <w:pPr>
              <w:rPr>
                <w:rFonts w:asciiTheme="minorHAnsi" w:hAnsiTheme="minorHAnsi"/>
                <w:i/>
                <w:iCs/>
              </w:rPr>
            </w:pPr>
          </w:p>
        </w:tc>
        <w:tc>
          <w:tcPr>
            <w:tcW w:w="9320" w:type="dxa"/>
          </w:tcPr>
          <w:p w14:paraId="0DAD7FE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35EBA4D" w14:textId="77777777" w:rsidTr="00F33256">
        <w:tc>
          <w:tcPr>
            <w:tcW w:w="1559" w:type="dxa"/>
          </w:tcPr>
          <w:p w14:paraId="2F275A2B" w14:textId="77777777" w:rsidR="00C63E25" w:rsidRPr="00350027" w:rsidRDefault="00C63E25" w:rsidP="00F33256">
            <w:pPr>
              <w:rPr>
                <w:rFonts w:asciiTheme="minorHAnsi" w:hAnsiTheme="minorHAnsi"/>
                <w:i/>
                <w:iCs/>
              </w:rPr>
            </w:pPr>
          </w:p>
        </w:tc>
        <w:tc>
          <w:tcPr>
            <w:tcW w:w="9320" w:type="dxa"/>
          </w:tcPr>
          <w:p w14:paraId="13BAE13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EDA8BEC" w14:textId="77777777" w:rsidTr="00F33256">
        <w:tc>
          <w:tcPr>
            <w:tcW w:w="1559" w:type="dxa"/>
          </w:tcPr>
          <w:p w14:paraId="641DBBBE" w14:textId="77777777" w:rsidR="00C63E25" w:rsidRPr="00350027" w:rsidRDefault="00C63E25" w:rsidP="00F33256">
            <w:pPr>
              <w:rPr>
                <w:rFonts w:asciiTheme="minorHAnsi" w:hAnsiTheme="minorHAnsi"/>
                <w:i/>
                <w:iCs/>
              </w:rPr>
            </w:pPr>
          </w:p>
        </w:tc>
        <w:tc>
          <w:tcPr>
            <w:tcW w:w="9320" w:type="dxa"/>
          </w:tcPr>
          <w:p w14:paraId="63B842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36BB86" w14:textId="77777777" w:rsidR="00C63E25" w:rsidRPr="00350027" w:rsidRDefault="00C63E25" w:rsidP="00C63E25">
      <w:pPr>
        <w:rPr>
          <w:rFonts w:asciiTheme="minorHAnsi" w:hAnsiTheme="minorHAnsi"/>
        </w:rPr>
      </w:pPr>
    </w:p>
    <w:p w14:paraId="7BC4AE89" w14:textId="77777777" w:rsidR="00C63E25" w:rsidRPr="00350027" w:rsidRDefault="00C63E25" w:rsidP="00C63E25">
      <w:pPr>
        <w:pStyle w:val="Heading4"/>
        <w:rPr>
          <w:rFonts w:asciiTheme="minorHAnsi" w:hAnsiTheme="minorHAnsi"/>
        </w:rPr>
      </w:pPr>
      <w:r w:rsidRPr="00350027">
        <w:rPr>
          <w:rFonts w:asciiTheme="minorHAnsi" w:hAnsiTheme="minorHAnsi"/>
        </w:rPr>
        <w:t>LVDT / RVDT Excitation Control</w:t>
      </w:r>
    </w:p>
    <w:p w14:paraId="4368BA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EFF0C2" w14:textId="77777777" w:rsidTr="00F33256">
        <w:tc>
          <w:tcPr>
            <w:tcW w:w="1559" w:type="dxa"/>
          </w:tcPr>
          <w:p w14:paraId="23B751E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MRJ_SCU_STC_SRS_270</w:t>
            </w:r>
          </w:p>
        </w:tc>
        <w:tc>
          <w:tcPr>
            <w:tcW w:w="9320" w:type="dxa"/>
          </w:tcPr>
          <w:p w14:paraId="4ACEE7E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update the mark/space ratio of the LVDT/RVDT excitation PWM output GPIOA0 at a rate of 200KHz (5us intervals) using the waveform data held in a lookup table as defined in MRJ_SCU_STC_SRS_272 and in accordance with the HW/SW interface specification [ref. B4]</w:t>
            </w:r>
          </w:p>
          <w:p w14:paraId="7EA498CF" w14:textId="77777777" w:rsidR="00C63E25" w:rsidRPr="00350027" w:rsidRDefault="00C63E25" w:rsidP="00F33256">
            <w:pPr>
              <w:rPr>
                <w:rFonts w:asciiTheme="minorHAnsi" w:hAnsiTheme="minorHAnsi"/>
              </w:rPr>
            </w:pPr>
          </w:p>
          <w:p w14:paraId="0B872700" w14:textId="77777777" w:rsidR="00C63E25" w:rsidRPr="00350027" w:rsidRDefault="00C63E25" w:rsidP="00F33256">
            <w:pPr>
              <w:rPr>
                <w:rFonts w:asciiTheme="minorHAnsi" w:hAnsiTheme="minorHAnsi"/>
                <w:i/>
                <w:iCs/>
              </w:rPr>
            </w:pPr>
          </w:p>
        </w:tc>
      </w:tr>
      <w:tr w:rsidR="00C63E25" w:rsidRPr="00350027" w14:paraId="3DF65575" w14:textId="77777777" w:rsidTr="00F33256">
        <w:tc>
          <w:tcPr>
            <w:tcW w:w="1559" w:type="dxa"/>
          </w:tcPr>
          <w:p w14:paraId="41F42070" w14:textId="77777777" w:rsidR="00C63E25" w:rsidRPr="00350027" w:rsidRDefault="00C63E25" w:rsidP="00F33256">
            <w:pPr>
              <w:rPr>
                <w:rFonts w:asciiTheme="minorHAnsi" w:hAnsiTheme="minorHAnsi"/>
                <w:i/>
                <w:iCs/>
              </w:rPr>
            </w:pPr>
          </w:p>
        </w:tc>
        <w:tc>
          <w:tcPr>
            <w:tcW w:w="9320" w:type="dxa"/>
          </w:tcPr>
          <w:p w14:paraId="4D8D39F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2C07DA" w14:textId="77777777" w:rsidTr="00F33256">
        <w:tc>
          <w:tcPr>
            <w:tcW w:w="1559" w:type="dxa"/>
          </w:tcPr>
          <w:p w14:paraId="2E394C56" w14:textId="77777777" w:rsidR="00C63E25" w:rsidRPr="00350027" w:rsidRDefault="00C63E25" w:rsidP="00F33256">
            <w:pPr>
              <w:rPr>
                <w:rFonts w:asciiTheme="minorHAnsi" w:hAnsiTheme="minorHAnsi"/>
                <w:i/>
                <w:iCs/>
              </w:rPr>
            </w:pPr>
          </w:p>
        </w:tc>
        <w:tc>
          <w:tcPr>
            <w:tcW w:w="9320" w:type="dxa"/>
          </w:tcPr>
          <w:p w14:paraId="673249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3934A3F" w14:textId="77777777" w:rsidTr="00F33256">
        <w:tc>
          <w:tcPr>
            <w:tcW w:w="1559" w:type="dxa"/>
          </w:tcPr>
          <w:p w14:paraId="2735E4A7" w14:textId="77777777" w:rsidR="00C63E25" w:rsidRPr="00350027" w:rsidRDefault="00C63E25" w:rsidP="00F33256">
            <w:pPr>
              <w:rPr>
                <w:rFonts w:asciiTheme="minorHAnsi" w:hAnsiTheme="minorHAnsi"/>
                <w:i/>
                <w:iCs/>
              </w:rPr>
            </w:pPr>
          </w:p>
        </w:tc>
        <w:tc>
          <w:tcPr>
            <w:tcW w:w="9320" w:type="dxa"/>
          </w:tcPr>
          <w:p w14:paraId="5991A5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4942E61" w14:textId="77777777" w:rsidR="00C63E25" w:rsidRPr="00350027" w:rsidRDefault="00C63E25" w:rsidP="00C63E25">
      <w:pPr>
        <w:rPr>
          <w:rFonts w:asciiTheme="minorHAnsi" w:hAnsiTheme="minorHAnsi"/>
        </w:rPr>
      </w:pPr>
    </w:p>
    <w:p w14:paraId="43C3EA6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497B524" w14:textId="77777777" w:rsidTr="00F33256">
        <w:tc>
          <w:tcPr>
            <w:tcW w:w="1559" w:type="dxa"/>
          </w:tcPr>
          <w:p w14:paraId="4E04168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MRJ_SCU_STC_SRS_940</w:t>
            </w:r>
          </w:p>
        </w:tc>
        <w:tc>
          <w:tcPr>
            <w:tcW w:w="9320" w:type="dxa"/>
          </w:tcPr>
          <w:p w14:paraId="0DE04FB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use sensor “VA” or “VB” measurement results for monitoring and steering purposes until at least 150ms after the release of software reset. This allows for the other lane to start generating its excitation signal and sensor settling time.</w:t>
            </w:r>
          </w:p>
          <w:p w14:paraId="715E2AAA" w14:textId="77777777" w:rsidR="00C63E25" w:rsidRPr="00350027" w:rsidRDefault="00C63E25" w:rsidP="00F33256">
            <w:pPr>
              <w:rPr>
                <w:rFonts w:asciiTheme="minorHAnsi" w:hAnsiTheme="minorHAnsi"/>
                <w:i/>
                <w:iCs/>
              </w:rPr>
            </w:pPr>
          </w:p>
        </w:tc>
      </w:tr>
      <w:tr w:rsidR="00C63E25" w:rsidRPr="00350027" w14:paraId="7F9D94F3" w14:textId="77777777" w:rsidTr="00F33256">
        <w:tc>
          <w:tcPr>
            <w:tcW w:w="1559" w:type="dxa"/>
          </w:tcPr>
          <w:p w14:paraId="0B0D09D0" w14:textId="77777777" w:rsidR="00C63E25" w:rsidRPr="00350027" w:rsidRDefault="00C63E25" w:rsidP="00F33256">
            <w:pPr>
              <w:rPr>
                <w:rFonts w:asciiTheme="minorHAnsi" w:hAnsiTheme="minorHAnsi"/>
                <w:i/>
                <w:iCs/>
              </w:rPr>
            </w:pPr>
          </w:p>
        </w:tc>
        <w:tc>
          <w:tcPr>
            <w:tcW w:w="9320" w:type="dxa"/>
          </w:tcPr>
          <w:p w14:paraId="0E3E1AF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5C9F537" w14:textId="77777777" w:rsidTr="00F33256">
        <w:tc>
          <w:tcPr>
            <w:tcW w:w="1559" w:type="dxa"/>
          </w:tcPr>
          <w:p w14:paraId="5B682DF4" w14:textId="77777777" w:rsidR="00C63E25" w:rsidRPr="00350027" w:rsidRDefault="00C63E25" w:rsidP="00F33256">
            <w:pPr>
              <w:rPr>
                <w:rFonts w:asciiTheme="minorHAnsi" w:hAnsiTheme="minorHAnsi"/>
                <w:i/>
                <w:iCs/>
              </w:rPr>
            </w:pPr>
          </w:p>
        </w:tc>
        <w:tc>
          <w:tcPr>
            <w:tcW w:w="9320" w:type="dxa"/>
          </w:tcPr>
          <w:p w14:paraId="46B7D7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6BF7C88" w14:textId="77777777" w:rsidTr="00F33256">
        <w:tc>
          <w:tcPr>
            <w:tcW w:w="1559" w:type="dxa"/>
          </w:tcPr>
          <w:p w14:paraId="7FD10A94" w14:textId="77777777" w:rsidR="00C63E25" w:rsidRPr="00350027" w:rsidRDefault="00C63E25" w:rsidP="00F33256">
            <w:pPr>
              <w:rPr>
                <w:rFonts w:asciiTheme="minorHAnsi" w:hAnsiTheme="minorHAnsi"/>
                <w:i/>
                <w:iCs/>
              </w:rPr>
            </w:pPr>
          </w:p>
        </w:tc>
        <w:tc>
          <w:tcPr>
            <w:tcW w:w="9320" w:type="dxa"/>
          </w:tcPr>
          <w:p w14:paraId="118FDA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B19412E" w14:textId="77777777" w:rsidR="00C63E25" w:rsidRPr="00350027" w:rsidRDefault="00C63E25" w:rsidP="00C63E25">
      <w:pPr>
        <w:rPr>
          <w:rFonts w:asciiTheme="minorHAnsi" w:hAnsiTheme="minorHAnsi"/>
        </w:rPr>
      </w:pPr>
    </w:p>
    <w:p w14:paraId="62E63808" w14:textId="77777777" w:rsidR="00C63E25" w:rsidRPr="00350027" w:rsidRDefault="00C63E25" w:rsidP="00C63E25">
      <w:pPr>
        <w:pStyle w:val="Heading3"/>
        <w:rPr>
          <w:rFonts w:asciiTheme="minorHAnsi" w:hAnsiTheme="minorHAnsi"/>
        </w:rPr>
      </w:pPr>
      <w:bookmarkStart w:id="41" w:name="_Toc464110955"/>
      <w:r w:rsidRPr="00350027">
        <w:rPr>
          <w:rFonts w:asciiTheme="minorHAnsi" w:hAnsiTheme="minorHAnsi"/>
        </w:rPr>
        <w:t>Discrete Output Processing</w:t>
      </w:r>
      <w:bookmarkEnd w:id="41"/>
    </w:p>
    <w:p w14:paraId="35007F32" w14:textId="77777777" w:rsidR="00C63E25" w:rsidRPr="00350027" w:rsidRDefault="00C63E25" w:rsidP="00C63E25">
      <w:pPr>
        <w:pStyle w:val="Heading4"/>
        <w:rPr>
          <w:rFonts w:asciiTheme="minorHAnsi" w:hAnsiTheme="minorHAnsi"/>
        </w:rPr>
      </w:pPr>
      <w:r w:rsidRPr="00350027">
        <w:rPr>
          <w:rFonts w:asciiTheme="minorHAnsi" w:hAnsiTheme="minorHAnsi"/>
        </w:rPr>
        <w:t>SOV Hi-Side Switch Control</w:t>
      </w:r>
    </w:p>
    <w:p w14:paraId="6F1C776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897AD11" w14:textId="77777777" w:rsidTr="00F33256">
        <w:tc>
          <w:tcPr>
            <w:tcW w:w="1559" w:type="dxa"/>
          </w:tcPr>
          <w:p w14:paraId="321DAD3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MRJ_SCU_STC_SRS_926</w:t>
            </w:r>
          </w:p>
        </w:tc>
        <w:tc>
          <w:tcPr>
            <w:tcW w:w="9320" w:type="dxa"/>
          </w:tcPr>
          <w:p w14:paraId="378C030F" w14:textId="77777777" w:rsidR="00C63E25" w:rsidRPr="00350027" w:rsidRDefault="00C63E25" w:rsidP="00F33256">
            <w:pPr>
              <w:rPr>
                <w:rFonts w:asciiTheme="minorHAnsi" w:hAnsiTheme="minorHAnsi"/>
              </w:rPr>
            </w:pPr>
            <w:r w:rsidRPr="00350027">
              <w:rPr>
                <w:rFonts w:asciiTheme="minorHAnsi" w:hAnsiTheme="minorHAnsi"/>
              </w:rPr>
              <w:t>The STC Program shall control the Hi-Side SOV in accordance with the following hardware conditioning:</w:t>
            </w:r>
          </w:p>
          <w:p w14:paraId="115E20A2" w14:textId="77777777" w:rsidR="00C63E25" w:rsidRPr="00350027" w:rsidRDefault="00C63E25" w:rsidP="00F33256">
            <w:pPr>
              <w:rPr>
                <w:rFonts w:asciiTheme="minorHAnsi" w:hAnsiTheme="minorHAnsi"/>
              </w:rPr>
            </w:pPr>
          </w:p>
          <w:p w14:paraId="63169395" w14:textId="77777777" w:rsidR="00C63E25" w:rsidRPr="00350027" w:rsidRDefault="00C63E25" w:rsidP="00F33256">
            <w:pPr>
              <w:rPr>
                <w:rFonts w:asciiTheme="minorHAnsi" w:hAnsiTheme="minorHAnsi"/>
              </w:rPr>
            </w:pPr>
            <w:r w:rsidRPr="00350027">
              <w:rPr>
                <w:rFonts w:asciiTheme="minorHAnsi" w:hAnsiTheme="minorHAnsi"/>
              </w:rPr>
              <w:object w:dxaOrig="7071" w:dyaOrig="1518" w14:anchorId="0BC723F7">
                <v:shape id="_x0000_i1064" type="#_x0000_t75" style="width:352.5pt;height:75.75pt" o:ole="">
                  <v:imagedata r:id="rId70" o:title=""/>
                </v:shape>
                <o:OLEObject Type="Embed" ProgID="Word.Document.8" ShapeID="_x0000_i1064" DrawAspect="Content" ObjectID="_1831033189" r:id="rId71"/>
              </w:object>
            </w:r>
          </w:p>
          <w:p w14:paraId="7428A5D3" w14:textId="77777777" w:rsidR="00C63E25" w:rsidRPr="00350027" w:rsidRDefault="00C63E25" w:rsidP="00F33256">
            <w:pPr>
              <w:rPr>
                <w:rFonts w:asciiTheme="minorHAnsi" w:hAnsiTheme="minorHAnsi"/>
              </w:rPr>
            </w:pPr>
            <w:r w:rsidRPr="00350027">
              <w:rPr>
                <w:rFonts w:asciiTheme="minorHAnsi" w:hAnsiTheme="minorHAnsi"/>
              </w:rPr>
              <w:t xml:space="preserve">                                  Table 6.7-1 SOV GPIO</w:t>
            </w:r>
          </w:p>
          <w:p w14:paraId="566E82AB" w14:textId="77777777" w:rsidR="00C63E25" w:rsidRPr="00350027" w:rsidRDefault="00C63E25" w:rsidP="00F33256">
            <w:pPr>
              <w:rPr>
                <w:rFonts w:asciiTheme="minorHAnsi" w:hAnsiTheme="minorHAnsi"/>
                <w:i/>
                <w:iCs/>
              </w:rPr>
            </w:pPr>
          </w:p>
        </w:tc>
      </w:tr>
      <w:tr w:rsidR="00C63E25" w:rsidRPr="00350027" w14:paraId="12111CC1" w14:textId="77777777" w:rsidTr="00F33256">
        <w:tc>
          <w:tcPr>
            <w:tcW w:w="1559" w:type="dxa"/>
          </w:tcPr>
          <w:p w14:paraId="1DD741F0" w14:textId="77777777" w:rsidR="00C63E25" w:rsidRPr="00350027" w:rsidRDefault="00C63E25" w:rsidP="00F33256">
            <w:pPr>
              <w:rPr>
                <w:rFonts w:asciiTheme="minorHAnsi" w:hAnsiTheme="minorHAnsi"/>
                <w:i/>
                <w:iCs/>
              </w:rPr>
            </w:pPr>
          </w:p>
        </w:tc>
        <w:tc>
          <w:tcPr>
            <w:tcW w:w="9320" w:type="dxa"/>
          </w:tcPr>
          <w:p w14:paraId="6609691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346D0E" w14:textId="77777777" w:rsidTr="00F33256">
        <w:tc>
          <w:tcPr>
            <w:tcW w:w="1559" w:type="dxa"/>
          </w:tcPr>
          <w:p w14:paraId="3588CE96" w14:textId="77777777" w:rsidR="00C63E25" w:rsidRPr="00350027" w:rsidRDefault="00C63E25" w:rsidP="00F33256">
            <w:pPr>
              <w:rPr>
                <w:rFonts w:asciiTheme="minorHAnsi" w:hAnsiTheme="minorHAnsi"/>
                <w:i/>
                <w:iCs/>
              </w:rPr>
            </w:pPr>
          </w:p>
        </w:tc>
        <w:tc>
          <w:tcPr>
            <w:tcW w:w="9320" w:type="dxa"/>
          </w:tcPr>
          <w:p w14:paraId="5C6A2C5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A1FC80E" w14:textId="77777777" w:rsidTr="00F33256">
        <w:tc>
          <w:tcPr>
            <w:tcW w:w="1559" w:type="dxa"/>
          </w:tcPr>
          <w:p w14:paraId="2648B5A9" w14:textId="77777777" w:rsidR="00C63E25" w:rsidRPr="00350027" w:rsidRDefault="00C63E25" w:rsidP="00F33256">
            <w:pPr>
              <w:rPr>
                <w:rFonts w:asciiTheme="minorHAnsi" w:hAnsiTheme="minorHAnsi"/>
                <w:i/>
                <w:iCs/>
              </w:rPr>
            </w:pPr>
          </w:p>
        </w:tc>
        <w:tc>
          <w:tcPr>
            <w:tcW w:w="9320" w:type="dxa"/>
          </w:tcPr>
          <w:p w14:paraId="4E6DECB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04AA02B" w14:textId="77777777" w:rsidR="00C63E25" w:rsidRPr="00350027" w:rsidRDefault="00C63E25" w:rsidP="00C63E25">
      <w:pPr>
        <w:rPr>
          <w:rFonts w:asciiTheme="minorHAnsi" w:hAnsiTheme="minorHAnsi"/>
        </w:rPr>
      </w:pPr>
    </w:p>
    <w:p w14:paraId="29EF7EB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23FB9DE" w14:textId="77777777" w:rsidTr="00F33256">
        <w:tc>
          <w:tcPr>
            <w:tcW w:w="1559" w:type="dxa"/>
          </w:tcPr>
          <w:p w14:paraId="63DD1E4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MRJ_SCU_STC_SRS_631</w:t>
            </w:r>
          </w:p>
        </w:tc>
        <w:tc>
          <w:tcPr>
            <w:tcW w:w="9320" w:type="dxa"/>
          </w:tcPr>
          <w:p w14:paraId="34E0586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SOV_Out to Not Energised (GPIO = 1) at least until the end of P-BIT during start-up.</w:t>
            </w:r>
          </w:p>
          <w:p w14:paraId="1DAD0905" w14:textId="77777777" w:rsidR="00C63E25" w:rsidRPr="00350027" w:rsidRDefault="00C63E25" w:rsidP="00F33256">
            <w:pPr>
              <w:rPr>
                <w:rFonts w:asciiTheme="minorHAnsi" w:hAnsiTheme="minorHAnsi"/>
                <w:i/>
                <w:iCs/>
              </w:rPr>
            </w:pPr>
          </w:p>
        </w:tc>
      </w:tr>
      <w:tr w:rsidR="00C63E25" w:rsidRPr="00350027" w14:paraId="287A0153" w14:textId="77777777" w:rsidTr="00F33256">
        <w:tc>
          <w:tcPr>
            <w:tcW w:w="1559" w:type="dxa"/>
          </w:tcPr>
          <w:p w14:paraId="31CA4434" w14:textId="77777777" w:rsidR="00C63E25" w:rsidRPr="00350027" w:rsidRDefault="00C63E25" w:rsidP="00F33256">
            <w:pPr>
              <w:rPr>
                <w:rFonts w:asciiTheme="minorHAnsi" w:hAnsiTheme="minorHAnsi"/>
                <w:i/>
                <w:iCs/>
              </w:rPr>
            </w:pPr>
          </w:p>
        </w:tc>
        <w:tc>
          <w:tcPr>
            <w:tcW w:w="9320" w:type="dxa"/>
          </w:tcPr>
          <w:p w14:paraId="37A74E7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573BAE3" w14:textId="77777777" w:rsidTr="00F33256">
        <w:tc>
          <w:tcPr>
            <w:tcW w:w="1559" w:type="dxa"/>
          </w:tcPr>
          <w:p w14:paraId="6B919BAD" w14:textId="77777777" w:rsidR="00C63E25" w:rsidRPr="00350027" w:rsidRDefault="00C63E25" w:rsidP="00F33256">
            <w:pPr>
              <w:rPr>
                <w:rFonts w:asciiTheme="minorHAnsi" w:hAnsiTheme="minorHAnsi"/>
                <w:i/>
                <w:iCs/>
              </w:rPr>
            </w:pPr>
          </w:p>
        </w:tc>
        <w:tc>
          <w:tcPr>
            <w:tcW w:w="9320" w:type="dxa"/>
          </w:tcPr>
          <w:p w14:paraId="4C0E23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74EF7C" w14:textId="77777777" w:rsidTr="00F33256">
        <w:tc>
          <w:tcPr>
            <w:tcW w:w="1559" w:type="dxa"/>
          </w:tcPr>
          <w:p w14:paraId="53D57FD0" w14:textId="77777777" w:rsidR="00C63E25" w:rsidRPr="00350027" w:rsidRDefault="00C63E25" w:rsidP="00F33256">
            <w:pPr>
              <w:rPr>
                <w:rFonts w:asciiTheme="minorHAnsi" w:hAnsiTheme="minorHAnsi"/>
                <w:i/>
                <w:iCs/>
              </w:rPr>
            </w:pPr>
          </w:p>
        </w:tc>
        <w:tc>
          <w:tcPr>
            <w:tcW w:w="9320" w:type="dxa"/>
          </w:tcPr>
          <w:p w14:paraId="4095373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C143719" w14:textId="77777777" w:rsidR="00C63E25" w:rsidRPr="00350027" w:rsidRDefault="00C63E25" w:rsidP="00C63E25">
      <w:pPr>
        <w:rPr>
          <w:rFonts w:asciiTheme="minorHAnsi" w:hAnsiTheme="minorHAnsi"/>
        </w:rPr>
      </w:pPr>
    </w:p>
    <w:p w14:paraId="4E9285C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B992CF4" w14:textId="77777777" w:rsidTr="00F33256">
        <w:tc>
          <w:tcPr>
            <w:tcW w:w="1559" w:type="dxa"/>
          </w:tcPr>
          <w:p w14:paraId="66224ED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MRJ_SCU_STC_SRS_194</w:t>
            </w:r>
          </w:p>
        </w:tc>
        <w:tc>
          <w:tcPr>
            <w:tcW w:w="9320" w:type="dxa"/>
          </w:tcPr>
          <w:p w14:paraId="4D37BFD6" w14:textId="77777777" w:rsidR="00C63E25" w:rsidRPr="00350027" w:rsidRDefault="00C63E25" w:rsidP="00F33256">
            <w:pPr>
              <w:rPr>
                <w:rFonts w:asciiTheme="minorHAnsi" w:hAnsiTheme="minorHAnsi"/>
              </w:rPr>
            </w:pPr>
            <w:r w:rsidRPr="00350027">
              <w:rPr>
                <w:rFonts w:asciiTheme="minorHAnsi" w:hAnsiTheme="minorHAnsi"/>
              </w:rPr>
              <w:t xml:space="preserve">When Steering_Control_Enabled is FALSE, the </w:t>
            </w:r>
            <w:r w:rsidRPr="00350027">
              <w:rPr>
                <w:rFonts w:asciiTheme="minorHAnsi" w:hAnsiTheme="minorHAnsi"/>
                <w:i/>
                <w:iCs/>
              </w:rPr>
              <w:t>STC Program</w:t>
            </w:r>
            <w:r w:rsidRPr="00350027">
              <w:rPr>
                <w:rFonts w:asciiTheme="minorHAnsi" w:hAnsiTheme="minorHAnsi"/>
              </w:rPr>
              <w:t xml:space="preserve"> shall de-energise the high side of the Shutoff valve to remove hydraulic pressure to allow the system to enter free-castor mode.</w:t>
            </w:r>
          </w:p>
          <w:p w14:paraId="6EC748E2" w14:textId="77777777" w:rsidR="00C63E25" w:rsidRPr="00350027" w:rsidRDefault="00C63E25" w:rsidP="00F33256">
            <w:pPr>
              <w:rPr>
                <w:rFonts w:asciiTheme="minorHAnsi" w:hAnsiTheme="minorHAnsi"/>
              </w:rPr>
            </w:pPr>
          </w:p>
          <w:p w14:paraId="6E4405A1" w14:textId="77777777" w:rsidR="00C63E25" w:rsidRPr="00350027" w:rsidRDefault="00C63E25" w:rsidP="00F33256">
            <w:pPr>
              <w:rPr>
                <w:rFonts w:asciiTheme="minorHAnsi" w:hAnsiTheme="minorHAnsi"/>
              </w:rPr>
            </w:pPr>
          </w:p>
          <w:p w14:paraId="4298D152" w14:textId="77777777" w:rsidR="00C63E25" w:rsidRPr="00350027" w:rsidRDefault="00C63E25" w:rsidP="00F33256">
            <w:pPr>
              <w:rPr>
                <w:rFonts w:asciiTheme="minorHAnsi" w:hAnsiTheme="minorHAnsi"/>
              </w:rPr>
            </w:pPr>
            <w:r w:rsidRPr="00350027">
              <w:rPr>
                <w:rFonts w:asciiTheme="minorHAnsi" w:hAnsiTheme="minorHAnsi"/>
              </w:rPr>
              <w:t xml:space="preserve">Where Steering_Control_Enabled is the value calculated in MRJ_SCU_STC_SRS_185 </w:t>
            </w:r>
          </w:p>
          <w:p w14:paraId="7BA31CEA" w14:textId="77777777" w:rsidR="00C63E25" w:rsidRPr="00350027" w:rsidRDefault="00C63E25" w:rsidP="00F33256">
            <w:pPr>
              <w:rPr>
                <w:rFonts w:asciiTheme="minorHAnsi" w:hAnsiTheme="minorHAnsi"/>
                <w:i/>
                <w:iCs/>
              </w:rPr>
            </w:pPr>
          </w:p>
        </w:tc>
      </w:tr>
      <w:tr w:rsidR="00C63E25" w:rsidRPr="00350027" w14:paraId="445C7596" w14:textId="77777777" w:rsidTr="00F33256">
        <w:tc>
          <w:tcPr>
            <w:tcW w:w="1559" w:type="dxa"/>
          </w:tcPr>
          <w:p w14:paraId="7E5E4E80" w14:textId="77777777" w:rsidR="00C63E25" w:rsidRPr="00350027" w:rsidRDefault="00C63E25" w:rsidP="00F33256">
            <w:pPr>
              <w:rPr>
                <w:rFonts w:asciiTheme="minorHAnsi" w:hAnsiTheme="minorHAnsi"/>
                <w:i/>
                <w:iCs/>
              </w:rPr>
            </w:pPr>
          </w:p>
        </w:tc>
        <w:tc>
          <w:tcPr>
            <w:tcW w:w="9320" w:type="dxa"/>
          </w:tcPr>
          <w:p w14:paraId="02F677B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D49F85" w14:textId="77777777" w:rsidTr="00F33256">
        <w:tc>
          <w:tcPr>
            <w:tcW w:w="1559" w:type="dxa"/>
          </w:tcPr>
          <w:p w14:paraId="2A17D2DD" w14:textId="77777777" w:rsidR="00C63E25" w:rsidRPr="00350027" w:rsidRDefault="00C63E25" w:rsidP="00F33256">
            <w:pPr>
              <w:rPr>
                <w:rFonts w:asciiTheme="minorHAnsi" w:hAnsiTheme="minorHAnsi"/>
                <w:i/>
                <w:iCs/>
              </w:rPr>
            </w:pPr>
          </w:p>
        </w:tc>
        <w:tc>
          <w:tcPr>
            <w:tcW w:w="9320" w:type="dxa"/>
          </w:tcPr>
          <w:p w14:paraId="6F012AD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6D6F0F4" w14:textId="77777777" w:rsidTr="00F33256">
        <w:tc>
          <w:tcPr>
            <w:tcW w:w="1559" w:type="dxa"/>
          </w:tcPr>
          <w:p w14:paraId="69F87413" w14:textId="77777777" w:rsidR="00C63E25" w:rsidRPr="00350027" w:rsidRDefault="00C63E25" w:rsidP="00F33256">
            <w:pPr>
              <w:rPr>
                <w:rFonts w:asciiTheme="minorHAnsi" w:hAnsiTheme="minorHAnsi"/>
                <w:i/>
                <w:iCs/>
              </w:rPr>
            </w:pPr>
          </w:p>
        </w:tc>
        <w:tc>
          <w:tcPr>
            <w:tcW w:w="9320" w:type="dxa"/>
          </w:tcPr>
          <w:p w14:paraId="7B89F70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EE6B501" w14:textId="77777777" w:rsidR="00C63E25" w:rsidRPr="00350027" w:rsidRDefault="00C63E25" w:rsidP="00C63E25">
      <w:pPr>
        <w:rPr>
          <w:rFonts w:asciiTheme="minorHAnsi" w:hAnsiTheme="minorHAnsi"/>
        </w:rPr>
      </w:pPr>
    </w:p>
    <w:p w14:paraId="63BAC4A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0586114" w14:textId="77777777" w:rsidTr="00F33256">
        <w:tc>
          <w:tcPr>
            <w:tcW w:w="1559" w:type="dxa"/>
          </w:tcPr>
          <w:p w14:paraId="0F16F39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MRJ_SCU_STC_SRS_195</w:t>
            </w:r>
          </w:p>
        </w:tc>
        <w:tc>
          <w:tcPr>
            <w:tcW w:w="9320" w:type="dxa"/>
          </w:tcPr>
          <w:p w14:paraId="7E8CA9AB" w14:textId="77777777" w:rsidR="00C63E25" w:rsidRPr="00350027" w:rsidRDefault="00C63E25" w:rsidP="00F33256">
            <w:pPr>
              <w:rPr>
                <w:rFonts w:asciiTheme="minorHAnsi" w:hAnsiTheme="minorHAnsi"/>
              </w:rPr>
            </w:pPr>
            <w:r w:rsidRPr="00350027">
              <w:rPr>
                <w:rFonts w:asciiTheme="minorHAnsi" w:hAnsiTheme="minorHAnsi"/>
              </w:rPr>
              <w:t>When Steering_Control_Enabled is TRUE, the STC Program shall energise the high side of the Shutoff valve to apply hydraulic pressure to allow the EHSV to move the steering actuator.</w:t>
            </w:r>
          </w:p>
          <w:p w14:paraId="75560AF1" w14:textId="77777777" w:rsidR="00C63E25" w:rsidRPr="00350027" w:rsidRDefault="00C63E25" w:rsidP="00F33256">
            <w:pPr>
              <w:rPr>
                <w:rFonts w:asciiTheme="minorHAnsi" w:hAnsiTheme="minorHAnsi"/>
              </w:rPr>
            </w:pPr>
          </w:p>
          <w:p w14:paraId="00EEA947" w14:textId="77777777" w:rsidR="00C63E25" w:rsidRPr="00350027" w:rsidRDefault="00C63E25" w:rsidP="00F33256">
            <w:pPr>
              <w:rPr>
                <w:rFonts w:asciiTheme="minorHAnsi" w:hAnsiTheme="minorHAnsi"/>
              </w:rPr>
            </w:pPr>
            <w:r w:rsidRPr="00350027">
              <w:rPr>
                <w:rFonts w:asciiTheme="minorHAnsi" w:hAnsiTheme="minorHAnsi"/>
              </w:rPr>
              <w:t>Where Steering_Control_Enabled is the value calculated in MRJ_SCU_STC_SRS_185</w:t>
            </w:r>
          </w:p>
          <w:p w14:paraId="5EE0C7A8" w14:textId="77777777" w:rsidR="00C63E25" w:rsidRPr="00350027" w:rsidRDefault="00C63E25" w:rsidP="00F33256">
            <w:pPr>
              <w:rPr>
                <w:rFonts w:asciiTheme="minorHAnsi" w:hAnsiTheme="minorHAnsi"/>
                <w:i/>
                <w:iCs/>
              </w:rPr>
            </w:pPr>
          </w:p>
        </w:tc>
      </w:tr>
      <w:tr w:rsidR="00C63E25" w:rsidRPr="00350027" w14:paraId="7C48AF20" w14:textId="77777777" w:rsidTr="00F33256">
        <w:tc>
          <w:tcPr>
            <w:tcW w:w="1559" w:type="dxa"/>
          </w:tcPr>
          <w:p w14:paraId="09913AE6" w14:textId="77777777" w:rsidR="00C63E25" w:rsidRPr="00350027" w:rsidRDefault="00C63E25" w:rsidP="00F33256">
            <w:pPr>
              <w:rPr>
                <w:rFonts w:asciiTheme="minorHAnsi" w:hAnsiTheme="minorHAnsi"/>
                <w:i/>
                <w:iCs/>
              </w:rPr>
            </w:pPr>
          </w:p>
        </w:tc>
        <w:tc>
          <w:tcPr>
            <w:tcW w:w="9320" w:type="dxa"/>
          </w:tcPr>
          <w:p w14:paraId="238D3C2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FAA21AD" w14:textId="77777777" w:rsidTr="00F33256">
        <w:tc>
          <w:tcPr>
            <w:tcW w:w="1559" w:type="dxa"/>
          </w:tcPr>
          <w:p w14:paraId="0B736978" w14:textId="77777777" w:rsidR="00C63E25" w:rsidRPr="00350027" w:rsidRDefault="00C63E25" w:rsidP="00F33256">
            <w:pPr>
              <w:rPr>
                <w:rFonts w:asciiTheme="minorHAnsi" w:hAnsiTheme="minorHAnsi"/>
                <w:i/>
                <w:iCs/>
              </w:rPr>
            </w:pPr>
          </w:p>
        </w:tc>
        <w:tc>
          <w:tcPr>
            <w:tcW w:w="9320" w:type="dxa"/>
          </w:tcPr>
          <w:p w14:paraId="65A1EA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840635B" w14:textId="77777777" w:rsidTr="00F33256">
        <w:tc>
          <w:tcPr>
            <w:tcW w:w="1559" w:type="dxa"/>
          </w:tcPr>
          <w:p w14:paraId="0CDA9C6D" w14:textId="77777777" w:rsidR="00C63E25" w:rsidRPr="00350027" w:rsidRDefault="00C63E25" w:rsidP="00F33256">
            <w:pPr>
              <w:rPr>
                <w:rFonts w:asciiTheme="minorHAnsi" w:hAnsiTheme="minorHAnsi"/>
                <w:i/>
                <w:iCs/>
              </w:rPr>
            </w:pPr>
          </w:p>
        </w:tc>
        <w:tc>
          <w:tcPr>
            <w:tcW w:w="9320" w:type="dxa"/>
          </w:tcPr>
          <w:p w14:paraId="39AFCC6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93063CA" w14:textId="77777777" w:rsidR="00C63E25" w:rsidRPr="00350027" w:rsidRDefault="00C63E25" w:rsidP="00C63E25">
      <w:pPr>
        <w:rPr>
          <w:rFonts w:asciiTheme="minorHAnsi" w:hAnsiTheme="minorHAnsi"/>
        </w:rPr>
      </w:pPr>
    </w:p>
    <w:p w14:paraId="60710C08" w14:textId="77777777" w:rsidR="00C63E25" w:rsidRPr="00350027" w:rsidRDefault="00C63E25" w:rsidP="00C63E25">
      <w:pPr>
        <w:pStyle w:val="Heading4"/>
        <w:rPr>
          <w:rFonts w:asciiTheme="minorHAnsi" w:hAnsiTheme="minorHAnsi"/>
        </w:rPr>
      </w:pPr>
      <w:r w:rsidRPr="00350027">
        <w:rPr>
          <w:rFonts w:asciiTheme="minorHAnsi" w:hAnsiTheme="minorHAnsi"/>
        </w:rPr>
        <w:t>Deleted</w:t>
      </w:r>
    </w:p>
    <w:p w14:paraId="6BE76BF7" w14:textId="77777777" w:rsidR="00C63E25" w:rsidRPr="00350027" w:rsidRDefault="00C63E25" w:rsidP="00C63E25">
      <w:pPr>
        <w:pStyle w:val="Heading4"/>
        <w:rPr>
          <w:rFonts w:asciiTheme="minorHAnsi" w:hAnsiTheme="minorHAnsi"/>
        </w:rPr>
      </w:pPr>
      <w:r w:rsidRPr="00350027">
        <w:rPr>
          <w:rFonts w:asciiTheme="minorHAnsi" w:hAnsiTheme="minorHAnsi"/>
        </w:rPr>
        <w:t>EHSV Enable Control</w:t>
      </w:r>
    </w:p>
    <w:p w14:paraId="2825D38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BBDE761" w14:textId="77777777" w:rsidTr="00F33256">
        <w:tc>
          <w:tcPr>
            <w:tcW w:w="1559" w:type="dxa"/>
          </w:tcPr>
          <w:p w14:paraId="4E2F973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MRJ_SCU_STC_SRS_275</w:t>
            </w:r>
          </w:p>
        </w:tc>
        <w:tc>
          <w:tcPr>
            <w:tcW w:w="9320" w:type="dxa"/>
          </w:tcPr>
          <w:p w14:paraId="12C8D7EC" w14:textId="77777777" w:rsidR="00C63E25" w:rsidRPr="00350027" w:rsidRDefault="00C63E25" w:rsidP="00F33256">
            <w:pPr>
              <w:rPr>
                <w:rFonts w:asciiTheme="minorHAnsi" w:hAnsiTheme="minorHAnsi"/>
              </w:rPr>
            </w:pPr>
            <w:r w:rsidRPr="00350027">
              <w:rPr>
                <w:rFonts w:asciiTheme="minorHAnsi" w:hAnsiTheme="minorHAnsi"/>
              </w:rPr>
              <w:t xml:space="preserve">Before initialising the EHSV_PWM output, the </w:t>
            </w:r>
            <w:r w:rsidRPr="00350027">
              <w:rPr>
                <w:rFonts w:asciiTheme="minorHAnsi" w:hAnsiTheme="minorHAnsi"/>
                <w:i/>
                <w:iCs/>
              </w:rPr>
              <w:t xml:space="preserve">STC Program </w:t>
            </w:r>
            <w:r w:rsidRPr="00350027">
              <w:rPr>
                <w:rFonts w:asciiTheme="minorHAnsi" w:hAnsiTheme="minorHAnsi"/>
              </w:rPr>
              <w:t>shall initialise the EHSV1_SD Output Control and EHSV2_SD Output Control to Disabled in accordance with the following hardware conditioning, and maintain them in this state for at least 10ms after the EHSV_PWM has been initialised and is running:</w:t>
            </w:r>
          </w:p>
          <w:p w14:paraId="3E104264" w14:textId="77777777" w:rsidR="00C63E25" w:rsidRPr="00350027" w:rsidRDefault="00C63E25" w:rsidP="00F33256">
            <w:pPr>
              <w:rPr>
                <w:rFonts w:asciiTheme="minorHAnsi" w:hAnsiTheme="minorHAnsi"/>
              </w:rPr>
            </w:pPr>
          </w:p>
          <w:p w14:paraId="10CFBF03" w14:textId="77777777" w:rsidR="00C63E25" w:rsidRPr="00350027" w:rsidRDefault="00C63E25" w:rsidP="00F33256">
            <w:pPr>
              <w:rPr>
                <w:rFonts w:asciiTheme="minorHAnsi" w:hAnsiTheme="minorHAnsi"/>
              </w:rPr>
            </w:pPr>
            <w:r w:rsidRPr="00350027">
              <w:rPr>
                <w:rFonts w:asciiTheme="minorHAnsi" w:hAnsiTheme="minorHAnsi"/>
              </w:rPr>
              <w:object w:dxaOrig="6030" w:dyaOrig="1620" w14:anchorId="71BB7087">
                <v:shape id="_x0000_i1065" type="#_x0000_t75" style="width:301.5pt;height:81pt" o:ole="">
                  <v:imagedata r:id="rId72" o:title=""/>
                </v:shape>
                <o:OLEObject Type="Embed" ProgID="Word.Document.8" ShapeID="_x0000_i1065" DrawAspect="Content" ObjectID="_1831033190" r:id="rId73"/>
              </w:object>
            </w:r>
          </w:p>
          <w:p w14:paraId="0CDF90E9"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6.7-3 EHSV GPIOs </w:t>
            </w:r>
          </w:p>
          <w:p w14:paraId="77C704AC" w14:textId="77777777" w:rsidR="00C63E25" w:rsidRPr="00350027" w:rsidRDefault="00C63E25" w:rsidP="00F33256">
            <w:pPr>
              <w:rPr>
                <w:rFonts w:asciiTheme="minorHAnsi" w:hAnsiTheme="minorHAnsi"/>
              </w:rPr>
            </w:pPr>
          </w:p>
          <w:p w14:paraId="290B2602" w14:textId="77777777" w:rsidR="00C63E25" w:rsidRPr="00350027" w:rsidRDefault="00C63E25" w:rsidP="00F33256">
            <w:pPr>
              <w:rPr>
                <w:rFonts w:asciiTheme="minorHAnsi" w:hAnsiTheme="minorHAnsi"/>
                <w:i/>
                <w:iCs/>
              </w:rPr>
            </w:pPr>
          </w:p>
        </w:tc>
      </w:tr>
      <w:tr w:rsidR="00C63E25" w:rsidRPr="00350027" w14:paraId="330026BF" w14:textId="77777777" w:rsidTr="00F33256">
        <w:tc>
          <w:tcPr>
            <w:tcW w:w="1559" w:type="dxa"/>
          </w:tcPr>
          <w:p w14:paraId="2F62471C" w14:textId="77777777" w:rsidR="00C63E25" w:rsidRPr="00350027" w:rsidRDefault="00C63E25" w:rsidP="00F33256">
            <w:pPr>
              <w:rPr>
                <w:rFonts w:asciiTheme="minorHAnsi" w:hAnsiTheme="minorHAnsi"/>
                <w:i/>
                <w:iCs/>
              </w:rPr>
            </w:pPr>
          </w:p>
        </w:tc>
        <w:tc>
          <w:tcPr>
            <w:tcW w:w="9320" w:type="dxa"/>
          </w:tcPr>
          <w:p w14:paraId="684ED2F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5269F39" w14:textId="77777777" w:rsidTr="00F33256">
        <w:tc>
          <w:tcPr>
            <w:tcW w:w="1559" w:type="dxa"/>
          </w:tcPr>
          <w:p w14:paraId="27DB3F23" w14:textId="77777777" w:rsidR="00C63E25" w:rsidRPr="00350027" w:rsidRDefault="00C63E25" w:rsidP="00F33256">
            <w:pPr>
              <w:rPr>
                <w:rFonts w:asciiTheme="minorHAnsi" w:hAnsiTheme="minorHAnsi"/>
                <w:i/>
                <w:iCs/>
              </w:rPr>
            </w:pPr>
          </w:p>
        </w:tc>
        <w:tc>
          <w:tcPr>
            <w:tcW w:w="9320" w:type="dxa"/>
          </w:tcPr>
          <w:p w14:paraId="2111DBB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3F343E1" w14:textId="77777777" w:rsidTr="00F33256">
        <w:tc>
          <w:tcPr>
            <w:tcW w:w="1559" w:type="dxa"/>
          </w:tcPr>
          <w:p w14:paraId="75B719D5" w14:textId="77777777" w:rsidR="00C63E25" w:rsidRPr="00350027" w:rsidRDefault="00C63E25" w:rsidP="00F33256">
            <w:pPr>
              <w:rPr>
                <w:rFonts w:asciiTheme="minorHAnsi" w:hAnsiTheme="minorHAnsi"/>
                <w:i/>
                <w:iCs/>
              </w:rPr>
            </w:pPr>
          </w:p>
        </w:tc>
        <w:tc>
          <w:tcPr>
            <w:tcW w:w="9320" w:type="dxa"/>
          </w:tcPr>
          <w:p w14:paraId="0C66EF3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67FEC1A" w14:textId="77777777" w:rsidR="00C63E25" w:rsidRPr="00350027" w:rsidRDefault="00C63E25" w:rsidP="00C63E25">
      <w:pPr>
        <w:rPr>
          <w:rFonts w:asciiTheme="minorHAnsi" w:hAnsiTheme="minorHAnsi"/>
        </w:rPr>
      </w:pPr>
    </w:p>
    <w:p w14:paraId="7491615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10248"/>
      </w:tblGrid>
      <w:tr w:rsidR="00C63E25" w:rsidRPr="00350027" w14:paraId="2DA92957" w14:textId="77777777" w:rsidTr="00F33256">
        <w:tc>
          <w:tcPr>
            <w:tcW w:w="1559" w:type="dxa"/>
          </w:tcPr>
          <w:p w14:paraId="0850DDF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MRJ_SCU_STC_SRS_784</w:t>
            </w:r>
          </w:p>
        </w:tc>
        <w:tc>
          <w:tcPr>
            <w:tcW w:w="9320" w:type="dxa"/>
          </w:tcPr>
          <w:p w14:paraId="215F200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shall disable the EHSV1_SD Output Control and EHSV2_SD Output Control and </w:t>
            </w:r>
          </w:p>
          <w:p w14:paraId="595C45DE" w14:textId="77777777" w:rsidR="00C63E25" w:rsidRPr="00350027" w:rsidRDefault="00C63E25" w:rsidP="00F33256">
            <w:pPr>
              <w:rPr>
                <w:rFonts w:asciiTheme="minorHAnsi" w:hAnsiTheme="minorHAnsi"/>
              </w:rPr>
            </w:pPr>
            <w:r w:rsidRPr="00350027">
              <w:rPr>
                <w:rFonts w:asciiTheme="minorHAnsi" w:hAnsiTheme="minorHAnsi"/>
              </w:rPr>
              <w:t>set EHSV_Disabled to TRUE if</w:t>
            </w:r>
          </w:p>
          <w:p w14:paraId="43F13EA0" w14:textId="77777777" w:rsidR="00C63E25" w:rsidRPr="00350027" w:rsidRDefault="00C63E25" w:rsidP="00F33256">
            <w:pPr>
              <w:rPr>
                <w:rFonts w:asciiTheme="minorHAnsi" w:hAnsiTheme="minorHAnsi"/>
              </w:rPr>
            </w:pPr>
            <w:r w:rsidRPr="00350027">
              <w:rPr>
                <w:rFonts w:asciiTheme="minorHAnsi" w:hAnsiTheme="minorHAnsi"/>
              </w:rPr>
              <w:t xml:space="preserve">           Towing_Disengage OR</w:t>
            </w:r>
            <w:r w:rsidRPr="00350027">
              <w:rPr>
                <w:rFonts w:asciiTheme="minorHAnsi" w:hAnsiTheme="minorHAnsi"/>
              </w:rPr>
              <w:br/>
              <w:t xml:space="preserve">           Loss_of_Steering OR</w:t>
            </w:r>
            <w:r w:rsidRPr="00350027">
              <w:rPr>
                <w:rFonts w:asciiTheme="minorHAnsi" w:hAnsiTheme="minorHAnsi"/>
              </w:rPr>
              <w:br/>
              <w:t xml:space="preserve">           (Touchdown_Protection_Active AND NOT SOV Status Monitor)</w:t>
            </w:r>
          </w:p>
          <w:p w14:paraId="18FC45F6" w14:textId="77777777" w:rsidR="00C63E25" w:rsidRPr="00350027" w:rsidRDefault="00C63E25" w:rsidP="00F33256">
            <w:pPr>
              <w:rPr>
                <w:rFonts w:asciiTheme="minorHAnsi" w:hAnsiTheme="minorHAnsi"/>
              </w:rPr>
            </w:pPr>
            <w:r w:rsidRPr="00350027">
              <w:rPr>
                <w:rFonts w:asciiTheme="minorHAnsi" w:hAnsiTheme="minorHAnsi"/>
              </w:rPr>
              <w:t>and otherwise apply the following logic table:</w:t>
            </w:r>
          </w:p>
          <w:p w14:paraId="2114ACEF"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rPr>
              <w:object w:dxaOrig="10031" w:dyaOrig="3587" w14:anchorId="3ED8D4EB">
                <v:shape id="_x0000_i1066" type="#_x0000_t75" style="width:501.75pt;height:179.25pt" o:ole="">
                  <v:imagedata r:id="rId74" o:title=""/>
                </v:shape>
                <o:OLEObject Type="Embed" ProgID="Word.Document.8" ShapeID="_x0000_i1066" DrawAspect="Content" ObjectID="_1831033191" r:id="rId75"/>
              </w:object>
            </w:r>
          </w:p>
          <w:p w14:paraId="313B1A0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 xml:space="preserve">Table 6.7-4 Selection of EHSV GPIOs </w:t>
            </w:r>
          </w:p>
          <w:p w14:paraId="43614F49" w14:textId="77777777" w:rsidR="00C63E25" w:rsidRPr="00350027" w:rsidRDefault="00C63E25" w:rsidP="00F33256">
            <w:pPr>
              <w:rPr>
                <w:rFonts w:asciiTheme="minorHAnsi" w:hAnsiTheme="minorHAnsi"/>
              </w:rPr>
            </w:pPr>
          </w:p>
          <w:p w14:paraId="072B82D5" w14:textId="77777777" w:rsidR="00C63E25" w:rsidRPr="00350027" w:rsidRDefault="00C63E25" w:rsidP="00F33256">
            <w:pPr>
              <w:rPr>
                <w:rFonts w:asciiTheme="minorHAnsi" w:hAnsiTheme="minorHAnsi"/>
              </w:rPr>
            </w:pPr>
            <w:r w:rsidRPr="00350027">
              <w:rPr>
                <w:rFonts w:asciiTheme="minorHAnsi" w:hAnsiTheme="minorHAnsi"/>
              </w:rPr>
              <w:t xml:space="preserve">Where </w:t>
            </w:r>
            <w:r w:rsidRPr="00350027">
              <w:rPr>
                <w:rFonts w:asciiTheme="minorHAnsi" w:hAnsiTheme="minorHAnsi"/>
              </w:rPr>
              <w:tab/>
            </w:r>
          </w:p>
          <w:p w14:paraId="2B46DAA8" w14:textId="77777777" w:rsidR="00C63E25" w:rsidRPr="00350027" w:rsidRDefault="00C63E25" w:rsidP="00F33256">
            <w:pPr>
              <w:rPr>
                <w:rFonts w:asciiTheme="minorHAnsi" w:hAnsiTheme="minorHAnsi"/>
              </w:rPr>
            </w:pPr>
            <w:r w:rsidRPr="00350027">
              <w:rPr>
                <w:rFonts w:asciiTheme="minorHAnsi" w:hAnsiTheme="minorHAnsi"/>
              </w:rPr>
              <w:t>Towing_Disengage is the value defined in MRJ_SCU_STC_SRS_508</w:t>
            </w:r>
            <w:r w:rsidRPr="00350027">
              <w:rPr>
                <w:rFonts w:asciiTheme="minorHAnsi" w:hAnsiTheme="minorHAnsi"/>
              </w:rPr>
              <w:br/>
              <w:t>Touchdown_Protection_Active is the value defined in MRJ_SCU_STC_SRS_182</w:t>
            </w:r>
            <w:r w:rsidRPr="00350027">
              <w:rPr>
                <w:rFonts w:asciiTheme="minorHAnsi" w:hAnsiTheme="minorHAnsi"/>
              </w:rPr>
              <w:br/>
              <w:t>SOV Status Monitor is defined in MRJ_SCU_STC_SRS_1197</w:t>
            </w:r>
            <w:r w:rsidRPr="00350027">
              <w:rPr>
                <w:rFonts w:asciiTheme="minorHAnsi" w:hAnsiTheme="minorHAnsi"/>
              </w:rPr>
              <w:br/>
              <w:t>and Loss_Of_Steering is the value defined in MRJ_SCU_STC_SRS_184</w:t>
            </w:r>
          </w:p>
          <w:p w14:paraId="583F1820" w14:textId="77777777" w:rsidR="00C63E25" w:rsidRPr="00350027" w:rsidRDefault="00C63E25" w:rsidP="00F33256">
            <w:pPr>
              <w:rPr>
                <w:rFonts w:asciiTheme="minorHAnsi" w:hAnsiTheme="minorHAnsi"/>
              </w:rPr>
            </w:pPr>
            <w:r w:rsidRPr="00350027">
              <w:rPr>
                <w:rFonts w:asciiTheme="minorHAnsi" w:hAnsiTheme="minorHAnsi"/>
              </w:rPr>
              <w:t>EHSV1_Monitor_Status is defined in MRJ_SCU_STC_SRS_606</w:t>
            </w:r>
          </w:p>
          <w:p w14:paraId="078D6D34" w14:textId="77777777" w:rsidR="00C63E25" w:rsidRPr="00350027" w:rsidRDefault="00C63E25" w:rsidP="00F33256">
            <w:pPr>
              <w:rPr>
                <w:rFonts w:asciiTheme="minorHAnsi" w:hAnsiTheme="minorHAnsi"/>
              </w:rPr>
            </w:pPr>
            <w:r w:rsidRPr="00350027">
              <w:rPr>
                <w:rFonts w:asciiTheme="minorHAnsi" w:hAnsiTheme="minorHAnsi"/>
              </w:rPr>
              <w:t>EHSV2_Monitor_Status is defined in MRJ_SCU_STC_SRS_607</w:t>
            </w:r>
          </w:p>
          <w:p w14:paraId="57A314BE" w14:textId="77777777" w:rsidR="00C63E25" w:rsidRPr="00350027" w:rsidRDefault="00C63E25" w:rsidP="00F33256">
            <w:pPr>
              <w:rPr>
                <w:rFonts w:asciiTheme="minorHAnsi" w:hAnsiTheme="minorHAnsi"/>
              </w:rPr>
            </w:pPr>
            <w:r w:rsidRPr="00350027">
              <w:rPr>
                <w:rFonts w:asciiTheme="minorHAnsi" w:hAnsiTheme="minorHAnsi"/>
              </w:rPr>
              <w:t>EHSV_Selection is defined in MRJ_SCU_STC_SRS_869 and MRJ_SCU_STC_SRS_870</w:t>
            </w:r>
          </w:p>
          <w:p w14:paraId="265FA759" w14:textId="77777777" w:rsidR="00C63E25" w:rsidRPr="00350027" w:rsidRDefault="00C63E25" w:rsidP="00F33256">
            <w:pPr>
              <w:rPr>
                <w:rFonts w:asciiTheme="minorHAnsi" w:hAnsiTheme="minorHAnsi"/>
              </w:rPr>
            </w:pPr>
            <w:r w:rsidRPr="00350027">
              <w:rPr>
                <w:rFonts w:asciiTheme="minorHAnsi" w:hAnsiTheme="minorHAnsi"/>
              </w:rPr>
              <w:t>EHSV1_SD Output Control and EHSV2_SD Output Control are defined in  MRJ_SCU_STC_SRS_275</w:t>
            </w:r>
          </w:p>
          <w:p w14:paraId="3EA3D181" w14:textId="77777777" w:rsidR="00C63E25" w:rsidRPr="00350027" w:rsidRDefault="00C63E25" w:rsidP="00F33256">
            <w:pPr>
              <w:rPr>
                <w:rFonts w:asciiTheme="minorHAnsi" w:hAnsiTheme="minorHAnsi"/>
                <w:i/>
                <w:iCs/>
              </w:rPr>
            </w:pPr>
          </w:p>
        </w:tc>
      </w:tr>
      <w:tr w:rsidR="00C63E25" w:rsidRPr="00350027" w14:paraId="75BC6B04" w14:textId="77777777" w:rsidTr="00F33256">
        <w:tc>
          <w:tcPr>
            <w:tcW w:w="1559" w:type="dxa"/>
          </w:tcPr>
          <w:p w14:paraId="4DA3C286" w14:textId="77777777" w:rsidR="00C63E25" w:rsidRPr="00350027" w:rsidRDefault="00C63E25" w:rsidP="00F33256">
            <w:pPr>
              <w:rPr>
                <w:rFonts w:asciiTheme="minorHAnsi" w:hAnsiTheme="minorHAnsi"/>
                <w:i/>
                <w:iCs/>
              </w:rPr>
            </w:pPr>
          </w:p>
        </w:tc>
        <w:tc>
          <w:tcPr>
            <w:tcW w:w="9320" w:type="dxa"/>
          </w:tcPr>
          <w:p w14:paraId="1E6A794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D2078CE" w14:textId="77777777" w:rsidTr="00F33256">
        <w:tc>
          <w:tcPr>
            <w:tcW w:w="1559" w:type="dxa"/>
          </w:tcPr>
          <w:p w14:paraId="586275CF" w14:textId="77777777" w:rsidR="00C63E25" w:rsidRPr="00350027" w:rsidRDefault="00C63E25" w:rsidP="00F33256">
            <w:pPr>
              <w:rPr>
                <w:rFonts w:asciiTheme="minorHAnsi" w:hAnsiTheme="minorHAnsi"/>
                <w:i/>
                <w:iCs/>
              </w:rPr>
            </w:pPr>
          </w:p>
        </w:tc>
        <w:tc>
          <w:tcPr>
            <w:tcW w:w="9320" w:type="dxa"/>
          </w:tcPr>
          <w:p w14:paraId="544E5BB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2C3F175" w14:textId="77777777" w:rsidTr="00F33256">
        <w:tc>
          <w:tcPr>
            <w:tcW w:w="1559" w:type="dxa"/>
          </w:tcPr>
          <w:p w14:paraId="41C75911" w14:textId="77777777" w:rsidR="00C63E25" w:rsidRPr="00350027" w:rsidRDefault="00C63E25" w:rsidP="00F33256">
            <w:pPr>
              <w:rPr>
                <w:rFonts w:asciiTheme="minorHAnsi" w:hAnsiTheme="minorHAnsi"/>
                <w:i/>
                <w:iCs/>
              </w:rPr>
            </w:pPr>
          </w:p>
        </w:tc>
        <w:tc>
          <w:tcPr>
            <w:tcW w:w="9320" w:type="dxa"/>
          </w:tcPr>
          <w:p w14:paraId="17B0C00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130DB0" w14:textId="77777777" w:rsidR="00C63E25" w:rsidRPr="00350027" w:rsidRDefault="00C63E25" w:rsidP="00C63E25">
      <w:pPr>
        <w:rPr>
          <w:rFonts w:asciiTheme="minorHAnsi" w:hAnsiTheme="minorHAnsi"/>
        </w:rPr>
      </w:pPr>
    </w:p>
    <w:p w14:paraId="1001004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2AFE665" w14:textId="77777777" w:rsidTr="00F33256">
        <w:tc>
          <w:tcPr>
            <w:tcW w:w="1559" w:type="dxa"/>
          </w:tcPr>
          <w:p w14:paraId="1173F6B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MRJ_SCU_STC_SRS_962</w:t>
            </w:r>
          </w:p>
        </w:tc>
        <w:tc>
          <w:tcPr>
            <w:tcW w:w="9320" w:type="dxa"/>
          </w:tcPr>
          <w:p w14:paraId="28CB8A7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shall ensure that the EHSV1_SD Output Control and EHSV2_SD Output Control are set to coherent states within 1ms of each other (i.e. a switchover needs to be completed within 1ms). </w:t>
            </w:r>
          </w:p>
          <w:p w14:paraId="238AD5FD" w14:textId="77777777" w:rsidR="00C63E25" w:rsidRPr="00350027" w:rsidRDefault="00C63E25" w:rsidP="00F33256">
            <w:pPr>
              <w:rPr>
                <w:rFonts w:asciiTheme="minorHAnsi" w:hAnsiTheme="minorHAnsi"/>
              </w:rPr>
            </w:pPr>
            <w:r w:rsidRPr="00350027">
              <w:rPr>
                <w:rFonts w:asciiTheme="minorHAnsi" w:hAnsiTheme="minorHAnsi"/>
              </w:rPr>
              <w:t xml:space="preserve">Note: The latching of EHSV1_Monitor_Status and EHSV2_Monitor_Status under fault conditions prevents repeated switchovers of the EHSV Drivers. </w:t>
            </w:r>
          </w:p>
          <w:p w14:paraId="20400296" w14:textId="77777777" w:rsidR="00C63E25" w:rsidRPr="00350027" w:rsidRDefault="00C63E25" w:rsidP="00F33256">
            <w:pPr>
              <w:rPr>
                <w:rFonts w:asciiTheme="minorHAnsi" w:hAnsiTheme="minorHAnsi"/>
                <w:i/>
                <w:iCs/>
              </w:rPr>
            </w:pPr>
          </w:p>
        </w:tc>
      </w:tr>
      <w:tr w:rsidR="00C63E25" w:rsidRPr="00350027" w14:paraId="6CFBEF2F" w14:textId="77777777" w:rsidTr="00F33256">
        <w:tc>
          <w:tcPr>
            <w:tcW w:w="1559" w:type="dxa"/>
          </w:tcPr>
          <w:p w14:paraId="4126897B" w14:textId="77777777" w:rsidR="00C63E25" w:rsidRPr="00350027" w:rsidRDefault="00C63E25" w:rsidP="00F33256">
            <w:pPr>
              <w:rPr>
                <w:rFonts w:asciiTheme="minorHAnsi" w:hAnsiTheme="minorHAnsi"/>
                <w:i/>
                <w:iCs/>
              </w:rPr>
            </w:pPr>
          </w:p>
        </w:tc>
        <w:tc>
          <w:tcPr>
            <w:tcW w:w="9320" w:type="dxa"/>
          </w:tcPr>
          <w:p w14:paraId="7E7516E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E7B5FC" w14:textId="77777777" w:rsidTr="00F33256">
        <w:tc>
          <w:tcPr>
            <w:tcW w:w="1559" w:type="dxa"/>
          </w:tcPr>
          <w:p w14:paraId="1813CD7F" w14:textId="77777777" w:rsidR="00C63E25" w:rsidRPr="00350027" w:rsidRDefault="00C63E25" w:rsidP="00F33256">
            <w:pPr>
              <w:rPr>
                <w:rFonts w:asciiTheme="minorHAnsi" w:hAnsiTheme="minorHAnsi"/>
                <w:i/>
                <w:iCs/>
              </w:rPr>
            </w:pPr>
          </w:p>
        </w:tc>
        <w:tc>
          <w:tcPr>
            <w:tcW w:w="9320" w:type="dxa"/>
          </w:tcPr>
          <w:p w14:paraId="4ABF388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7652D11" w14:textId="77777777" w:rsidTr="00F33256">
        <w:tc>
          <w:tcPr>
            <w:tcW w:w="1559" w:type="dxa"/>
          </w:tcPr>
          <w:p w14:paraId="683D4775" w14:textId="77777777" w:rsidR="00C63E25" w:rsidRPr="00350027" w:rsidRDefault="00C63E25" w:rsidP="00F33256">
            <w:pPr>
              <w:rPr>
                <w:rFonts w:asciiTheme="minorHAnsi" w:hAnsiTheme="minorHAnsi"/>
                <w:i/>
                <w:iCs/>
              </w:rPr>
            </w:pPr>
          </w:p>
        </w:tc>
        <w:tc>
          <w:tcPr>
            <w:tcW w:w="9320" w:type="dxa"/>
          </w:tcPr>
          <w:p w14:paraId="11EB353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7E8D7D" w14:textId="77777777" w:rsidR="00C63E25" w:rsidRPr="00350027" w:rsidRDefault="00C63E25" w:rsidP="00C63E25">
      <w:pPr>
        <w:rPr>
          <w:rFonts w:asciiTheme="minorHAnsi" w:hAnsiTheme="minorHAnsi"/>
        </w:rPr>
      </w:pPr>
    </w:p>
    <w:p w14:paraId="4506C3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2A6FA8C" w14:textId="77777777" w:rsidTr="00F33256">
        <w:tc>
          <w:tcPr>
            <w:tcW w:w="1559" w:type="dxa"/>
          </w:tcPr>
          <w:p w14:paraId="2F8B114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MRJ_SCU_STC_SRS_1183</w:t>
            </w:r>
          </w:p>
        </w:tc>
        <w:tc>
          <w:tcPr>
            <w:tcW w:w="9320" w:type="dxa"/>
          </w:tcPr>
          <w:p w14:paraId="052300A7" w14:textId="77777777" w:rsidR="00C63E25" w:rsidRPr="00350027" w:rsidRDefault="00C63E25" w:rsidP="00F33256">
            <w:pPr>
              <w:rPr>
                <w:rFonts w:asciiTheme="minorHAnsi" w:hAnsiTheme="minorHAnsi"/>
              </w:rPr>
            </w:pPr>
            <w:r w:rsidRPr="00350027">
              <w:rPr>
                <w:rFonts w:asciiTheme="minorHAnsi" w:hAnsiTheme="minorHAnsi"/>
              </w:rPr>
              <w:t xml:space="preserve">During start-up (including P-BIT), the </w:t>
            </w:r>
            <w:r w:rsidRPr="00350027">
              <w:rPr>
                <w:rFonts w:asciiTheme="minorHAnsi" w:hAnsiTheme="minorHAnsi"/>
                <w:i/>
                <w:iCs/>
              </w:rPr>
              <w:t>STC Program</w:t>
            </w:r>
            <w:r w:rsidRPr="00350027">
              <w:rPr>
                <w:rFonts w:asciiTheme="minorHAnsi" w:hAnsiTheme="minorHAnsi"/>
              </w:rPr>
              <w:t xml:space="preserve"> shall disable i.e. turn off the EHSV drive.</w:t>
            </w:r>
          </w:p>
          <w:p w14:paraId="2ADCC60F" w14:textId="77777777" w:rsidR="00C63E25" w:rsidRPr="00350027" w:rsidRDefault="00C63E25" w:rsidP="00F33256">
            <w:pPr>
              <w:rPr>
                <w:rFonts w:asciiTheme="minorHAnsi" w:hAnsiTheme="minorHAnsi"/>
                <w:i/>
                <w:iCs/>
              </w:rPr>
            </w:pPr>
          </w:p>
        </w:tc>
      </w:tr>
      <w:tr w:rsidR="00C63E25" w:rsidRPr="00350027" w14:paraId="5A72ED93" w14:textId="77777777" w:rsidTr="00F33256">
        <w:tc>
          <w:tcPr>
            <w:tcW w:w="1559" w:type="dxa"/>
          </w:tcPr>
          <w:p w14:paraId="0AE6C98B" w14:textId="77777777" w:rsidR="00C63E25" w:rsidRPr="00350027" w:rsidRDefault="00C63E25" w:rsidP="00F33256">
            <w:pPr>
              <w:rPr>
                <w:rFonts w:asciiTheme="minorHAnsi" w:hAnsiTheme="minorHAnsi"/>
                <w:i/>
                <w:iCs/>
              </w:rPr>
            </w:pPr>
          </w:p>
        </w:tc>
        <w:tc>
          <w:tcPr>
            <w:tcW w:w="9320" w:type="dxa"/>
          </w:tcPr>
          <w:p w14:paraId="52CE969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9B94438" w14:textId="77777777" w:rsidTr="00F33256">
        <w:tc>
          <w:tcPr>
            <w:tcW w:w="1559" w:type="dxa"/>
          </w:tcPr>
          <w:p w14:paraId="06110363" w14:textId="77777777" w:rsidR="00C63E25" w:rsidRPr="00350027" w:rsidRDefault="00C63E25" w:rsidP="00F33256">
            <w:pPr>
              <w:rPr>
                <w:rFonts w:asciiTheme="minorHAnsi" w:hAnsiTheme="minorHAnsi"/>
                <w:i/>
                <w:iCs/>
              </w:rPr>
            </w:pPr>
          </w:p>
        </w:tc>
        <w:tc>
          <w:tcPr>
            <w:tcW w:w="9320" w:type="dxa"/>
          </w:tcPr>
          <w:p w14:paraId="55BB9E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7B90B10" w14:textId="77777777" w:rsidTr="00F33256">
        <w:tc>
          <w:tcPr>
            <w:tcW w:w="1559" w:type="dxa"/>
          </w:tcPr>
          <w:p w14:paraId="737AC78C" w14:textId="77777777" w:rsidR="00C63E25" w:rsidRPr="00350027" w:rsidRDefault="00C63E25" w:rsidP="00F33256">
            <w:pPr>
              <w:rPr>
                <w:rFonts w:asciiTheme="minorHAnsi" w:hAnsiTheme="minorHAnsi"/>
                <w:i/>
                <w:iCs/>
              </w:rPr>
            </w:pPr>
          </w:p>
        </w:tc>
        <w:tc>
          <w:tcPr>
            <w:tcW w:w="9320" w:type="dxa"/>
          </w:tcPr>
          <w:p w14:paraId="4846305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0EA4B04" w14:textId="77777777" w:rsidR="00C63E25" w:rsidRPr="00350027" w:rsidRDefault="00C63E25" w:rsidP="00C63E25">
      <w:pPr>
        <w:rPr>
          <w:rFonts w:asciiTheme="minorHAnsi" w:hAnsiTheme="minorHAnsi"/>
        </w:rPr>
      </w:pPr>
    </w:p>
    <w:p w14:paraId="574CA900" w14:textId="77777777" w:rsidR="00C63E25" w:rsidRPr="00350027" w:rsidRDefault="00C63E25" w:rsidP="00C63E25">
      <w:pPr>
        <w:pStyle w:val="Heading3"/>
        <w:rPr>
          <w:rFonts w:asciiTheme="minorHAnsi" w:hAnsiTheme="minorHAnsi"/>
        </w:rPr>
      </w:pPr>
      <w:bookmarkStart w:id="42" w:name="_Toc464110956"/>
      <w:r w:rsidRPr="00350027">
        <w:rPr>
          <w:rFonts w:asciiTheme="minorHAnsi" w:hAnsiTheme="minorHAnsi"/>
        </w:rPr>
        <w:lastRenderedPageBreak/>
        <w:t>ARINC 429 Output Processing</w:t>
      </w:r>
      <w:bookmarkEnd w:id="42"/>
    </w:p>
    <w:p w14:paraId="32FC48F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13"/>
      </w:tblGrid>
      <w:tr w:rsidR="00C63E25" w:rsidRPr="00350027" w14:paraId="69886DD3" w14:textId="77777777" w:rsidTr="00F33256">
        <w:tc>
          <w:tcPr>
            <w:tcW w:w="1559" w:type="dxa"/>
          </w:tcPr>
          <w:p w14:paraId="13879E5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MRJ_SCU_STC_SRS_215</w:t>
            </w:r>
          </w:p>
        </w:tc>
        <w:tc>
          <w:tcPr>
            <w:tcW w:w="9320" w:type="dxa"/>
          </w:tcPr>
          <w:p w14:paraId="54D175E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transmit the ARINC 429 labels listed in the following table at their given update rate:</w:t>
            </w:r>
          </w:p>
          <w:p w14:paraId="02A5B92D" w14:textId="77777777" w:rsidR="00C63E25" w:rsidRPr="00350027" w:rsidRDefault="00C63E25" w:rsidP="00F33256">
            <w:pPr>
              <w:rPr>
                <w:rFonts w:asciiTheme="minorHAnsi" w:hAnsiTheme="minorHAnsi"/>
              </w:rPr>
            </w:pPr>
          </w:p>
          <w:p w14:paraId="2ABDB00B" w14:textId="77777777" w:rsidR="00C63E25" w:rsidRPr="00350027" w:rsidRDefault="00C63E25" w:rsidP="00F33256">
            <w:pPr>
              <w:rPr>
                <w:rFonts w:asciiTheme="minorHAnsi" w:hAnsiTheme="minorHAnsi"/>
              </w:rPr>
            </w:pPr>
            <w:r w:rsidRPr="00350027">
              <w:rPr>
                <w:rFonts w:asciiTheme="minorHAnsi" w:hAnsiTheme="minorHAnsi"/>
              </w:rPr>
              <w:object w:dxaOrig="9306" w:dyaOrig="3120" w14:anchorId="1F6D082D">
                <v:shape id="_x0000_i1067" type="#_x0000_t75" style="width:465pt;height:156pt" o:ole="">
                  <v:imagedata r:id="rId76" o:title=""/>
                </v:shape>
                <o:OLEObject Type="Embed" ProgID="Word.Document.8" ShapeID="_x0000_i1067" DrawAspect="Content" ObjectID="_1831033192" r:id="rId77"/>
              </w:object>
            </w:r>
          </w:p>
          <w:p w14:paraId="4A174E6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6.7-5 ARINC Tx Rate</w:t>
            </w:r>
          </w:p>
          <w:p w14:paraId="7B284718" w14:textId="77777777" w:rsidR="00C63E25" w:rsidRPr="00350027" w:rsidRDefault="00C63E25" w:rsidP="00F33256">
            <w:pPr>
              <w:rPr>
                <w:rFonts w:asciiTheme="minorHAnsi" w:hAnsiTheme="minorHAnsi"/>
              </w:rPr>
            </w:pPr>
          </w:p>
          <w:p w14:paraId="533C56F5" w14:textId="77777777" w:rsidR="00C63E25" w:rsidRPr="00350027" w:rsidRDefault="00C63E25" w:rsidP="00F33256">
            <w:pPr>
              <w:rPr>
                <w:rFonts w:asciiTheme="minorHAnsi" w:hAnsiTheme="minorHAnsi"/>
              </w:rPr>
            </w:pPr>
            <w:r w:rsidRPr="00350027">
              <w:rPr>
                <w:rFonts w:asciiTheme="minorHAnsi" w:hAnsiTheme="minorHAnsi"/>
              </w:rPr>
              <w:t>Note: The register mapping from the External Interface Zone 1 to the DEI-1085 devices is defined in MRJ_SCU_STC_SRS_616. The mapping from ARINC Transceivers to ARINC 429 Bus is defined in 6.5-10 DEI-1085 Bus Mapping.</w:t>
            </w:r>
          </w:p>
          <w:p w14:paraId="4CE0DCEE" w14:textId="77777777" w:rsidR="00C63E25" w:rsidRPr="00350027" w:rsidRDefault="00C63E25" w:rsidP="00F33256">
            <w:pPr>
              <w:rPr>
                <w:rFonts w:asciiTheme="minorHAnsi" w:hAnsiTheme="minorHAnsi"/>
                <w:i/>
                <w:iCs/>
              </w:rPr>
            </w:pPr>
          </w:p>
        </w:tc>
      </w:tr>
      <w:tr w:rsidR="00C63E25" w:rsidRPr="00350027" w14:paraId="3C343E6A" w14:textId="77777777" w:rsidTr="00F33256">
        <w:tc>
          <w:tcPr>
            <w:tcW w:w="1559" w:type="dxa"/>
          </w:tcPr>
          <w:p w14:paraId="31EA2FEA" w14:textId="77777777" w:rsidR="00C63E25" w:rsidRPr="00350027" w:rsidRDefault="00C63E25" w:rsidP="00F33256">
            <w:pPr>
              <w:rPr>
                <w:rFonts w:asciiTheme="minorHAnsi" w:hAnsiTheme="minorHAnsi"/>
                <w:i/>
                <w:iCs/>
              </w:rPr>
            </w:pPr>
          </w:p>
        </w:tc>
        <w:tc>
          <w:tcPr>
            <w:tcW w:w="9320" w:type="dxa"/>
          </w:tcPr>
          <w:p w14:paraId="003CEB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DE0B1D7" w14:textId="77777777" w:rsidTr="00F33256">
        <w:tc>
          <w:tcPr>
            <w:tcW w:w="1559" w:type="dxa"/>
          </w:tcPr>
          <w:p w14:paraId="3B4B3563" w14:textId="77777777" w:rsidR="00C63E25" w:rsidRPr="00350027" w:rsidRDefault="00C63E25" w:rsidP="00F33256">
            <w:pPr>
              <w:rPr>
                <w:rFonts w:asciiTheme="minorHAnsi" w:hAnsiTheme="minorHAnsi"/>
                <w:i/>
                <w:iCs/>
              </w:rPr>
            </w:pPr>
          </w:p>
        </w:tc>
        <w:tc>
          <w:tcPr>
            <w:tcW w:w="9320" w:type="dxa"/>
          </w:tcPr>
          <w:p w14:paraId="4F4BE6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43C60D6F" w14:textId="77777777" w:rsidTr="00F33256">
        <w:tc>
          <w:tcPr>
            <w:tcW w:w="1559" w:type="dxa"/>
          </w:tcPr>
          <w:p w14:paraId="20134745" w14:textId="77777777" w:rsidR="00C63E25" w:rsidRPr="00350027" w:rsidRDefault="00C63E25" w:rsidP="00F33256">
            <w:pPr>
              <w:rPr>
                <w:rFonts w:asciiTheme="minorHAnsi" w:hAnsiTheme="minorHAnsi"/>
                <w:i/>
                <w:iCs/>
              </w:rPr>
            </w:pPr>
          </w:p>
        </w:tc>
        <w:tc>
          <w:tcPr>
            <w:tcW w:w="9320" w:type="dxa"/>
          </w:tcPr>
          <w:p w14:paraId="1EA1E47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FFE2641" w14:textId="77777777" w:rsidR="00C63E25" w:rsidRPr="00350027" w:rsidRDefault="00C63E25" w:rsidP="00C63E25">
      <w:pPr>
        <w:rPr>
          <w:rFonts w:asciiTheme="minorHAnsi" w:hAnsiTheme="minorHAnsi"/>
        </w:rPr>
      </w:pPr>
    </w:p>
    <w:p w14:paraId="740E57A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C58D64A" w14:textId="77777777" w:rsidTr="00F33256">
        <w:tc>
          <w:tcPr>
            <w:tcW w:w="1559" w:type="dxa"/>
          </w:tcPr>
          <w:p w14:paraId="6545FC9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MRJ_SCU_STC_SRS_1190</w:t>
            </w:r>
          </w:p>
        </w:tc>
        <w:tc>
          <w:tcPr>
            <w:tcW w:w="9320" w:type="dxa"/>
          </w:tcPr>
          <w:p w14:paraId="48F8BD38" w14:textId="77777777" w:rsidR="00C63E25" w:rsidRPr="00350027" w:rsidRDefault="00C63E25" w:rsidP="00F33256">
            <w:pPr>
              <w:rPr>
                <w:rFonts w:asciiTheme="minorHAnsi" w:hAnsiTheme="minorHAnsi"/>
              </w:rPr>
            </w:pPr>
            <w:r w:rsidRPr="00350027">
              <w:rPr>
                <w:rFonts w:asciiTheme="minorHAnsi" w:hAnsiTheme="minorHAnsi"/>
              </w:rPr>
              <w:t xml:space="preserve">For ARINC label transmission the </w:t>
            </w:r>
            <w:r w:rsidRPr="00350027">
              <w:rPr>
                <w:rFonts w:asciiTheme="minorHAnsi" w:hAnsiTheme="minorHAnsi"/>
                <w:i/>
                <w:iCs/>
              </w:rPr>
              <w:t>STC Program</w:t>
            </w:r>
            <w:r w:rsidRPr="00350027">
              <w:rPr>
                <w:rFonts w:asciiTheme="minorHAnsi" w:hAnsiTheme="minorHAnsi"/>
              </w:rPr>
              <w:t xml:space="preserve"> shall set the EN_TX signal (GPIO B10) low (0) when loading ARINC data to be transmitted to the DEI-1085 transmit buffer via SPI bus and set the EN_TX signal high (1) for ARINC data to be transmitted by the DEI-1085 device, in accordance with Ref. B4 and Ref. C11.</w:t>
            </w:r>
          </w:p>
          <w:p w14:paraId="097FF14D" w14:textId="77777777" w:rsidR="00C63E25" w:rsidRPr="00350027" w:rsidRDefault="00C63E25" w:rsidP="00F33256">
            <w:pPr>
              <w:rPr>
                <w:rFonts w:asciiTheme="minorHAnsi" w:hAnsiTheme="minorHAnsi"/>
                <w:i/>
                <w:iCs/>
              </w:rPr>
            </w:pPr>
          </w:p>
        </w:tc>
      </w:tr>
      <w:tr w:rsidR="00C63E25" w:rsidRPr="00350027" w14:paraId="3BF587E2" w14:textId="77777777" w:rsidTr="00F33256">
        <w:tc>
          <w:tcPr>
            <w:tcW w:w="1559" w:type="dxa"/>
          </w:tcPr>
          <w:p w14:paraId="47219B04" w14:textId="77777777" w:rsidR="00C63E25" w:rsidRPr="00350027" w:rsidRDefault="00C63E25" w:rsidP="00F33256">
            <w:pPr>
              <w:rPr>
                <w:rFonts w:asciiTheme="minorHAnsi" w:hAnsiTheme="minorHAnsi"/>
                <w:i/>
                <w:iCs/>
              </w:rPr>
            </w:pPr>
          </w:p>
        </w:tc>
        <w:tc>
          <w:tcPr>
            <w:tcW w:w="9320" w:type="dxa"/>
          </w:tcPr>
          <w:p w14:paraId="6F44C2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A16A9AA" w14:textId="77777777" w:rsidTr="00F33256">
        <w:tc>
          <w:tcPr>
            <w:tcW w:w="1559" w:type="dxa"/>
          </w:tcPr>
          <w:p w14:paraId="556AC809" w14:textId="77777777" w:rsidR="00C63E25" w:rsidRPr="00350027" w:rsidRDefault="00C63E25" w:rsidP="00F33256">
            <w:pPr>
              <w:rPr>
                <w:rFonts w:asciiTheme="minorHAnsi" w:hAnsiTheme="minorHAnsi"/>
                <w:i/>
                <w:iCs/>
              </w:rPr>
            </w:pPr>
          </w:p>
        </w:tc>
        <w:tc>
          <w:tcPr>
            <w:tcW w:w="9320" w:type="dxa"/>
          </w:tcPr>
          <w:p w14:paraId="7C88E06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29999A6" w14:textId="77777777" w:rsidTr="00F33256">
        <w:tc>
          <w:tcPr>
            <w:tcW w:w="1559" w:type="dxa"/>
          </w:tcPr>
          <w:p w14:paraId="4277A02C" w14:textId="77777777" w:rsidR="00C63E25" w:rsidRPr="00350027" w:rsidRDefault="00C63E25" w:rsidP="00F33256">
            <w:pPr>
              <w:rPr>
                <w:rFonts w:asciiTheme="minorHAnsi" w:hAnsiTheme="minorHAnsi"/>
                <w:i/>
                <w:iCs/>
              </w:rPr>
            </w:pPr>
          </w:p>
        </w:tc>
        <w:tc>
          <w:tcPr>
            <w:tcW w:w="9320" w:type="dxa"/>
          </w:tcPr>
          <w:p w14:paraId="024881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9A83C7D" w14:textId="77777777" w:rsidR="00C63E25" w:rsidRPr="00350027" w:rsidRDefault="00C63E25" w:rsidP="00C63E25">
      <w:pPr>
        <w:rPr>
          <w:rFonts w:asciiTheme="minorHAnsi" w:hAnsiTheme="minorHAnsi"/>
        </w:rPr>
      </w:pPr>
    </w:p>
    <w:p w14:paraId="562567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DC820F1" w14:textId="77777777" w:rsidTr="00F33256">
        <w:tc>
          <w:tcPr>
            <w:tcW w:w="1559" w:type="dxa"/>
          </w:tcPr>
          <w:p w14:paraId="73F97B7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MRJ_SCU_STC_SRS_956</w:t>
            </w:r>
          </w:p>
        </w:tc>
        <w:tc>
          <w:tcPr>
            <w:tcW w:w="9320" w:type="dxa"/>
          </w:tcPr>
          <w:p w14:paraId="4501A944" w14:textId="77777777" w:rsidR="00C63E25" w:rsidRPr="00350027" w:rsidRDefault="00C63E25" w:rsidP="00F33256">
            <w:pPr>
              <w:rPr>
                <w:rFonts w:asciiTheme="minorHAnsi" w:hAnsiTheme="minorHAnsi"/>
              </w:rPr>
            </w:pPr>
            <w:r w:rsidRPr="00350027">
              <w:rPr>
                <w:rFonts w:asciiTheme="minorHAnsi" w:hAnsiTheme="minorHAnsi"/>
              </w:rPr>
              <w:t>The SSM of ARINC 429 data transmitted by the SCU shall be set to 'Normal Operation'</w:t>
            </w:r>
          </w:p>
          <w:p w14:paraId="6BC7826C" w14:textId="77777777" w:rsidR="00C63E25" w:rsidRPr="00350027" w:rsidRDefault="00C63E25" w:rsidP="00F33256">
            <w:pPr>
              <w:rPr>
                <w:rFonts w:asciiTheme="minorHAnsi" w:hAnsiTheme="minorHAnsi"/>
              </w:rPr>
            </w:pPr>
          </w:p>
          <w:p w14:paraId="5FE35894" w14:textId="77777777" w:rsidR="00C63E25" w:rsidRPr="00350027" w:rsidRDefault="00C63E25" w:rsidP="00F33256">
            <w:pPr>
              <w:rPr>
                <w:rFonts w:asciiTheme="minorHAnsi" w:hAnsiTheme="minorHAnsi"/>
              </w:rPr>
            </w:pPr>
            <w:r w:rsidRPr="00350027">
              <w:rPr>
                <w:rFonts w:asciiTheme="minorHAnsi" w:hAnsiTheme="minorHAnsi"/>
              </w:rPr>
              <w:t xml:space="preserve">Justification: </w:t>
            </w:r>
          </w:p>
          <w:p w14:paraId="2FC9FC9C" w14:textId="77777777" w:rsidR="00C63E25" w:rsidRPr="00350027" w:rsidRDefault="00C63E25" w:rsidP="00F33256">
            <w:pPr>
              <w:rPr>
                <w:rFonts w:asciiTheme="minorHAnsi" w:hAnsiTheme="minorHAnsi"/>
              </w:rPr>
            </w:pPr>
            <w:r w:rsidRPr="00350027">
              <w:rPr>
                <w:rFonts w:asciiTheme="minorHAnsi" w:hAnsiTheme="minorHAnsi"/>
              </w:rPr>
              <w:t>'Functional Test' setting is not being used because there are no requirements for functional tests to be performed.</w:t>
            </w:r>
            <w:r w:rsidRPr="00350027">
              <w:rPr>
                <w:rFonts w:asciiTheme="minorHAnsi" w:hAnsiTheme="minorHAnsi"/>
              </w:rPr>
              <w:br/>
              <w:t>‘No Computed Data’ setting is not being used because no labels are being transmitted before calculating valid data.</w:t>
            </w:r>
            <w:r w:rsidRPr="00350027">
              <w:rPr>
                <w:rFonts w:asciiTheme="minorHAnsi" w:hAnsiTheme="minorHAnsi"/>
              </w:rPr>
              <w:br/>
              <w:t>‘Failure Warning’ setting is not being used because are no requirements for Failure Warning condition to be performed</w:t>
            </w:r>
          </w:p>
          <w:p w14:paraId="72ECB427" w14:textId="77777777" w:rsidR="00C63E25" w:rsidRPr="00350027" w:rsidRDefault="00C63E25" w:rsidP="00F33256">
            <w:pPr>
              <w:rPr>
                <w:rFonts w:asciiTheme="minorHAnsi" w:hAnsiTheme="minorHAnsi"/>
                <w:i/>
                <w:iCs/>
              </w:rPr>
            </w:pPr>
          </w:p>
        </w:tc>
      </w:tr>
      <w:tr w:rsidR="00C63E25" w:rsidRPr="00350027" w14:paraId="27BC4102" w14:textId="77777777" w:rsidTr="00F33256">
        <w:tc>
          <w:tcPr>
            <w:tcW w:w="1559" w:type="dxa"/>
          </w:tcPr>
          <w:p w14:paraId="01A4C999" w14:textId="77777777" w:rsidR="00C63E25" w:rsidRPr="00350027" w:rsidRDefault="00C63E25" w:rsidP="00F33256">
            <w:pPr>
              <w:rPr>
                <w:rFonts w:asciiTheme="minorHAnsi" w:hAnsiTheme="minorHAnsi"/>
                <w:i/>
                <w:iCs/>
              </w:rPr>
            </w:pPr>
          </w:p>
        </w:tc>
        <w:tc>
          <w:tcPr>
            <w:tcW w:w="9320" w:type="dxa"/>
          </w:tcPr>
          <w:p w14:paraId="29D6926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D5DFD86" w14:textId="77777777" w:rsidTr="00F33256">
        <w:tc>
          <w:tcPr>
            <w:tcW w:w="1559" w:type="dxa"/>
          </w:tcPr>
          <w:p w14:paraId="7C16ADCC" w14:textId="77777777" w:rsidR="00C63E25" w:rsidRPr="00350027" w:rsidRDefault="00C63E25" w:rsidP="00F33256">
            <w:pPr>
              <w:rPr>
                <w:rFonts w:asciiTheme="minorHAnsi" w:hAnsiTheme="minorHAnsi"/>
                <w:i/>
                <w:iCs/>
              </w:rPr>
            </w:pPr>
          </w:p>
        </w:tc>
        <w:tc>
          <w:tcPr>
            <w:tcW w:w="9320" w:type="dxa"/>
          </w:tcPr>
          <w:p w14:paraId="0D1658E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D36BA06" w14:textId="77777777" w:rsidTr="00F33256">
        <w:tc>
          <w:tcPr>
            <w:tcW w:w="1559" w:type="dxa"/>
          </w:tcPr>
          <w:p w14:paraId="09D3C278" w14:textId="77777777" w:rsidR="00C63E25" w:rsidRPr="00350027" w:rsidRDefault="00C63E25" w:rsidP="00F33256">
            <w:pPr>
              <w:rPr>
                <w:rFonts w:asciiTheme="minorHAnsi" w:hAnsiTheme="minorHAnsi"/>
                <w:i/>
                <w:iCs/>
              </w:rPr>
            </w:pPr>
          </w:p>
        </w:tc>
        <w:tc>
          <w:tcPr>
            <w:tcW w:w="9320" w:type="dxa"/>
          </w:tcPr>
          <w:p w14:paraId="1BD81F5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78B5038" w14:textId="77777777" w:rsidR="00C63E25" w:rsidRPr="00350027" w:rsidRDefault="00C63E25" w:rsidP="00C63E25">
      <w:pPr>
        <w:rPr>
          <w:rFonts w:asciiTheme="minorHAnsi" w:hAnsiTheme="minorHAnsi"/>
        </w:rPr>
      </w:pPr>
    </w:p>
    <w:p w14:paraId="46915E98"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CB53CA8" w14:textId="77777777" w:rsidTr="00F33256">
        <w:tc>
          <w:tcPr>
            <w:tcW w:w="1559" w:type="dxa"/>
          </w:tcPr>
          <w:p w14:paraId="51E6B66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MRJ_SCU_STC_SRS_1184</w:t>
            </w:r>
          </w:p>
        </w:tc>
        <w:tc>
          <w:tcPr>
            <w:tcW w:w="9320" w:type="dxa"/>
          </w:tcPr>
          <w:p w14:paraId="1AF138D6" w14:textId="77777777" w:rsidR="00C63E25" w:rsidRPr="00350027" w:rsidRDefault="00C63E25" w:rsidP="00F33256">
            <w:pPr>
              <w:rPr>
                <w:rFonts w:asciiTheme="minorHAnsi" w:hAnsiTheme="minorHAnsi"/>
              </w:rPr>
            </w:pPr>
            <w:r w:rsidRPr="00350027">
              <w:rPr>
                <w:rFonts w:asciiTheme="minorHAnsi" w:hAnsiTheme="minorHAnsi"/>
              </w:rPr>
              <w:t xml:space="preserve">During start-up (including P-BIT), the </w:t>
            </w:r>
            <w:r w:rsidRPr="00350027">
              <w:rPr>
                <w:rFonts w:asciiTheme="minorHAnsi" w:hAnsiTheme="minorHAnsi"/>
                <w:i/>
                <w:iCs/>
              </w:rPr>
              <w:t>STC Program</w:t>
            </w:r>
            <w:r w:rsidRPr="00350027">
              <w:rPr>
                <w:rFonts w:asciiTheme="minorHAnsi" w:hAnsiTheme="minorHAnsi"/>
              </w:rPr>
              <w:t xml:space="preserve"> shall not transmit ARINC labels.</w:t>
            </w:r>
          </w:p>
          <w:p w14:paraId="331E16ED" w14:textId="77777777" w:rsidR="00C63E25" w:rsidRPr="00350027" w:rsidRDefault="00C63E25" w:rsidP="00F33256">
            <w:pPr>
              <w:rPr>
                <w:rFonts w:asciiTheme="minorHAnsi" w:hAnsiTheme="minorHAnsi"/>
              </w:rPr>
            </w:pPr>
          </w:p>
          <w:p w14:paraId="246249E2"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Justification: To avoid spurious fault indications during start-up. </w:t>
            </w:r>
          </w:p>
          <w:p w14:paraId="69B91706" w14:textId="77777777" w:rsidR="00C63E25" w:rsidRPr="00350027" w:rsidRDefault="00C63E25" w:rsidP="00F33256">
            <w:pPr>
              <w:rPr>
                <w:rFonts w:asciiTheme="minorHAnsi" w:hAnsiTheme="minorHAnsi"/>
                <w:i/>
                <w:iCs/>
              </w:rPr>
            </w:pPr>
          </w:p>
        </w:tc>
      </w:tr>
      <w:tr w:rsidR="00C63E25" w:rsidRPr="00350027" w14:paraId="0CCD359D" w14:textId="77777777" w:rsidTr="00F33256">
        <w:tc>
          <w:tcPr>
            <w:tcW w:w="1559" w:type="dxa"/>
          </w:tcPr>
          <w:p w14:paraId="4FE5066C" w14:textId="77777777" w:rsidR="00C63E25" w:rsidRPr="00350027" w:rsidRDefault="00C63E25" w:rsidP="00F33256">
            <w:pPr>
              <w:rPr>
                <w:rFonts w:asciiTheme="minorHAnsi" w:hAnsiTheme="minorHAnsi"/>
                <w:i/>
                <w:iCs/>
              </w:rPr>
            </w:pPr>
          </w:p>
        </w:tc>
        <w:tc>
          <w:tcPr>
            <w:tcW w:w="9320" w:type="dxa"/>
          </w:tcPr>
          <w:p w14:paraId="20342DC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B159874" w14:textId="77777777" w:rsidTr="00F33256">
        <w:tc>
          <w:tcPr>
            <w:tcW w:w="1559" w:type="dxa"/>
          </w:tcPr>
          <w:p w14:paraId="378E875A" w14:textId="77777777" w:rsidR="00C63E25" w:rsidRPr="00350027" w:rsidRDefault="00C63E25" w:rsidP="00F33256">
            <w:pPr>
              <w:rPr>
                <w:rFonts w:asciiTheme="minorHAnsi" w:hAnsiTheme="minorHAnsi"/>
                <w:i/>
                <w:iCs/>
              </w:rPr>
            </w:pPr>
          </w:p>
        </w:tc>
        <w:tc>
          <w:tcPr>
            <w:tcW w:w="9320" w:type="dxa"/>
          </w:tcPr>
          <w:p w14:paraId="71EB4DD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2691643" w14:textId="77777777" w:rsidTr="00F33256">
        <w:tc>
          <w:tcPr>
            <w:tcW w:w="1559" w:type="dxa"/>
          </w:tcPr>
          <w:p w14:paraId="36867D46" w14:textId="77777777" w:rsidR="00C63E25" w:rsidRPr="00350027" w:rsidRDefault="00C63E25" w:rsidP="00F33256">
            <w:pPr>
              <w:rPr>
                <w:rFonts w:asciiTheme="minorHAnsi" w:hAnsiTheme="minorHAnsi"/>
                <w:i/>
                <w:iCs/>
              </w:rPr>
            </w:pPr>
          </w:p>
        </w:tc>
        <w:tc>
          <w:tcPr>
            <w:tcW w:w="9320" w:type="dxa"/>
          </w:tcPr>
          <w:p w14:paraId="6080A5E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87DA89" w14:textId="77777777" w:rsidR="00C63E25" w:rsidRPr="00350027" w:rsidRDefault="00C63E25" w:rsidP="00C63E25">
      <w:pPr>
        <w:rPr>
          <w:rFonts w:asciiTheme="minorHAnsi" w:hAnsiTheme="minorHAnsi"/>
        </w:rPr>
      </w:pPr>
    </w:p>
    <w:p w14:paraId="7AD79D92" w14:textId="77777777" w:rsidR="00C63E25" w:rsidRPr="00350027" w:rsidRDefault="00C63E25" w:rsidP="00C63E25">
      <w:pPr>
        <w:pStyle w:val="Heading4"/>
        <w:rPr>
          <w:rFonts w:asciiTheme="minorHAnsi" w:hAnsiTheme="minorHAnsi"/>
        </w:rPr>
      </w:pPr>
      <w:r w:rsidRPr="00350027">
        <w:rPr>
          <w:rFonts w:asciiTheme="minorHAnsi" w:hAnsiTheme="minorHAnsi"/>
        </w:rPr>
        <w:t>Label 104 (Failure Information 1) Output Processing</w:t>
      </w:r>
    </w:p>
    <w:p w14:paraId="3CC4E8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364"/>
      </w:tblGrid>
      <w:tr w:rsidR="00C63E25" w:rsidRPr="00350027" w14:paraId="6CC13CAB" w14:textId="77777777" w:rsidTr="00F33256">
        <w:tc>
          <w:tcPr>
            <w:tcW w:w="1559" w:type="dxa"/>
          </w:tcPr>
          <w:p w14:paraId="690AA1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MRJ_SCU_STC_SRS_772</w:t>
            </w:r>
          </w:p>
        </w:tc>
        <w:tc>
          <w:tcPr>
            <w:tcW w:w="9320" w:type="dxa"/>
          </w:tcPr>
          <w:p w14:paraId="57F1887C"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generate Label 104 (Failure Information 1) as follows:</w:t>
            </w:r>
          </w:p>
          <w:p w14:paraId="680DE306" w14:textId="77777777" w:rsidR="00C63E25" w:rsidRPr="00350027" w:rsidRDefault="00C63E25" w:rsidP="00F33256">
            <w:pPr>
              <w:rPr>
                <w:rFonts w:asciiTheme="minorHAnsi" w:hAnsiTheme="minorHAnsi"/>
              </w:rPr>
            </w:pPr>
          </w:p>
          <w:p w14:paraId="77CB3F2F" w14:textId="77777777" w:rsidR="00C63E25" w:rsidRPr="00350027" w:rsidRDefault="0031659F" w:rsidP="00F33256">
            <w:pPr>
              <w:rPr>
                <w:rFonts w:asciiTheme="minorHAnsi" w:hAnsiTheme="minorHAnsi"/>
              </w:rPr>
            </w:pPr>
            <w:r w:rsidRPr="00350027">
              <w:rPr>
                <w:rFonts w:asciiTheme="minorHAnsi" w:hAnsiTheme="minorHAnsi"/>
              </w:rPr>
              <w:object w:dxaOrig="9315" w:dyaOrig="12590" w14:anchorId="34DF60CB">
                <v:shape id="_x0000_i1068" type="#_x0000_t75" style="width:457.5pt;height:618pt" o:ole="">
                  <v:imagedata r:id="rId78" o:title=""/>
                </v:shape>
                <o:OLEObject Type="Embed" ProgID="Word.Document.8" ShapeID="_x0000_i1068" DrawAspect="Content" ObjectID="_1831033193" r:id="rId79"/>
              </w:object>
            </w:r>
          </w:p>
          <w:p w14:paraId="4B43DE64"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6.7-6 Label 104</w:t>
            </w:r>
          </w:p>
          <w:p w14:paraId="05B786F6" w14:textId="77777777" w:rsidR="00C63E25" w:rsidRPr="00350027" w:rsidRDefault="00C63E25" w:rsidP="00F33256">
            <w:pPr>
              <w:rPr>
                <w:rFonts w:asciiTheme="minorHAnsi" w:hAnsiTheme="minorHAnsi"/>
                <w:i/>
                <w:iCs/>
              </w:rPr>
            </w:pPr>
          </w:p>
        </w:tc>
      </w:tr>
      <w:tr w:rsidR="00C63E25" w:rsidRPr="00350027" w14:paraId="7B71FFCE" w14:textId="77777777" w:rsidTr="00F33256">
        <w:tc>
          <w:tcPr>
            <w:tcW w:w="1559" w:type="dxa"/>
          </w:tcPr>
          <w:p w14:paraId="4C4159E4" w14:textId="77777777" w:rsidR="00C63E25" w:rsidRPr="00350027" w:rsidRDefault="00C63E25" w:rsidP="00F33256">
            <w:pPr>
              <w:rPr>
                <w:rFonts w:asciiTheme="minorHAnsi" w:hAnsiTheme="minorHAnsi"/>
                <w:i/>
                <w:iCs/>
              </w:rPr>
            </w:pPr>
          </w:p>
        </w:tc>
        <w:tc>
          <w:tcPr>
            <w:tcW w:w="9320" w:type="dxa"/>
          </w:tcPr>
          <w:p w14:paraId="02225DB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CB33687" w14:textId="77777777" w:rsidTr="00F33256">
        <w:tc>
          <w:tcPr>
            <w:tcW w:w="1559" w:type="dxa"/>
          </w:tcPr>
          <w:p w14:paraId="5F6F893B" w14:textId="77777777" w:rsidR="00C63E25" w:rsidRPr="00350027" w:rsidRDefault="00C63E25" w:rsidP="00F33256">
            <w:pPr>
              <w:rPr>
                <w:rFonts w:asciiTheme="minorHAnsi" w:hAnsiTheme="minorHAnsi"/>
                <w:i/>
                <w:iCs/>
              </w:rPr>
            </w:pPr>
          </w:p>
        </w:tc>
        <w:tc>
          <w:tcPr>
            <w:tcW w:w="9320" w:type="dxa"/>
          </w:tcPr>
          <w:p w14:paraId="54F095E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211E0DB7" w14:textId="77777777" w:rsidTr="00F33256">
        <w:tc>
          <w:tcPr>
            <w:tcW w:w="1559" w:type="dxa"/>
          </w:tcPr>
          <w:p w14:paraId="723FA5B1" w14:textId="77777777" w:rsidR="00C63E25" w:rsidRPr="00350027" w:rsidRDefault="00C63E25" w:rsidP="00F33256">
            <w:pPr>
              <w:rPr>
                <w:rFonts w:asciiTheme="minorHAnsi" w:hAnsiTheme="minorHAnsi"/>
                <w:i/>
                <w:iCs/>
              </w:rPr>
            </w:pPr>
          </w:p>
        </w:tc>
        <w:tc>
          <w:tcPr>
            <w:tcW w:w="9320" w:type="dxa"/>
          </w:tcPr>
          <w:p w14:paraId="0EC470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900E612" w14:textId="77777777" w:rsidR="00C63E25" w:rsidRPr="00350027" w:rsidRDefault="00C63E25" w:rsidP="00C63E25">
      <w:pPr>
        <w:rPr>
          <w:rFonts w:asciiTheme="minorHAnsi" w:hAnsiTheme="minorHAnsi"/>
        </w:rPr>
      </w:pPr>
    </w:p>
    <w:p w14:paraId="52870A0B" w14:textId="77777777" w:rsidR="00C63E25" w:rsidRPr="00350027" w:rsidRDefault="00C63E25" w:rsidP="00C63E25">
      <w:pPr>
        <w:pStyle w:val="Heading4"/>
        <w:rPr>
          <w:rFonts w:asciiTheme="minorHAnsi" w:hAnsiTheme="minorHAnsi"/>
        </w:rPr>
      </w:pPr>
      <w:r w:rsidRPr="00350027">
        <w:rPr>
          <w:rFonts w:asciiTheme="minorHAnsi" w:hAnsiTheme="minorHAnsi"/>
        </w:rPr>
        <w:t>Label 105 (Failure Information 2) Output Processing</w:t>
      </w:r>
    </w:p>
    <w:p w14:paraId="2199291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625"/>
      </w:tblGrid>
      <w:tr w:rsidR="00C63E25" w:rsidRPr="00350027" w14:paraId="022DD3B5" w14:textId="77777777" w:rsidTr="00F33256">
        <w:tc>
          <w:tcPr>
            <w:tcW w:w="1559" w:type="dxa"/>
          </w:tcPr>
          <w:p w14:paraId="0BCAB3D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MRJ_SCU_STC_SRS_220</w:t>
            </w:r>
          </w:p>
        </w:tc>
        <w:tc>
          <w:tcPr>
            <w:tcW w:w="9320" w:type="dxa"/>
          </w:tcPr>
          <w:p w14:paraId="7A633B4A"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generate Label 105 (Failure Information 2) as follows:</w:t>
            </w:r>
          </w:p>
          <w:p w14:paraId="4BE67873" w14:textId="77777777" w:rsidR="00C63E25" w:rsidRPr="00350027" w:rsidRDefault="00C63E25" w:rsidP="00F33256">
            <w:pPr>
              <w:rPr>
                <w:rFonts w:asciiTheme="minorHAnsi" w:hAnsiTheme="minorHAnsi"/>
              </w:rPr>
            </w:pPr>
          </w:p>
          <w:p w14:paraId="63A7A346" w14:textId="77777777" w:rsidR="00C63E25" w:rsidRPr="00350027" w:rsidRDefault="0031659F" w:rsidP="00F33256">
            <w:pPr>
              <w:rPr>
                <w:rFonts w:asciiTheme="minorHAnsi" w:hAnsiTheme="minorHAnsi"/>
              </w:rPr>
            </w:pPr>
            <w:r w:rsidRPr="00350027">
              <w:rPr>
                <w:rFonts w:asciiTheme="minorHAnsi" w:hAnsiTheme="minorHAnsi"/>
              </w:rPr>
              <w:object w:dxaOrig="9690" w:dyaOrig="11100" w14:anchorId="7891194B">
                <v:shape id="_x0000_i1069" type="#_x0000_t75" style="width:470.25pt;height:537.75pt" o:ole="">
                  <v:imagedata r:id="rId80" o:title=""/>
                </v:shape>
                <o:OLEObject Type="Embed" ProgID="Word.Document.8" ShapeID="_x0000_i1069" DrawAspect="Content" ObjectID="_1831033194" r:id="rId81"/>
              </w:object>
            </w:r>
          </w:p>
          <w:p w14:paraId="312FA9E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6.7-7 Label 105</w:t>
            </w:r>
          </w:p>
          <w:p w14:paraId="0C966F05" w14:textId="77777777" w:rsidR="00C63E25" w:rsidRPr="00350027" w:rsidRDefault="00C63E25" w:rsidP="00F33256">
            <w:pPr>
              <w:rPr>
                <w:rFonts w:asciiTheme="minorHAnsi" w:hAnsiTheme="minorHAnsi"/>
                <w:i/>
                <w:iCs/>
              </w:rPr>
            </w:pPr>
          </w:p>
        </w:tc>
      </w:tr>
      <w:tr w:rsidR="00C63E25" w:rsidRPr="00350027" w14:paraId="6629DE5C" w14:textId="77777777" w:rsidTr="00F33256">
        <w:tc>
          <w:tcPr>
            <w:tcW w:w="1559" w:type="dxa"/>
          </w:tcPr>
          <w:p w14:paraId="331F85C5" w14:textId="77777777" w:rsidR="00C63E25" w:rsidRPr="00350027" w:rsidRDefault="00C63E25" w:rsidP="00F33256">
            <w:pPr>
              <w:rPr>
                <w:rFonts w:asciiTheme="minorHAnsi" w:hAnsiTheme="minorHAnsi"/>
                <w:i/>
                <w:iCs/>
              </w:rPr>
            </w:pPr>
          </w:p>
        </w:tc>
        <w:tc>
          <w:tcPr>
            <w:tcW w:w="9320" w:type="dxa"/>
          </w:tcPr>
          <w:p w14:paraId="5B5BA73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65DF77" w14:textId="77777777" w:rsidTr="00F33256">
        <w:tc>
          <w:tcPr>
            <w:tcW w:w="1559" w:type="dxa"/>
          </w:tcPr>
          <w:p w14:paraId="6F446E46" w14:textId="77777777" w:rsidR="00C63E25" w:rsidRPr="00350027" w:rsidRDefault="00C63E25" w:rsidP="00F33256">
            <w:pPr>
              <w:rPr>
                <w:rFonts w:asciiTheme="minorHAnsi" w:hAnsiTheme="minorHAnsi"/>
                <w:i/>
                <w:iCs/>
              </w:rPr>
            </w:pPr>
          </w:p>
        </w:tc>
        <w:tc>
          <w:tcPr>
            <w:tcW w:w="9320" w:type="dxa"/>
          </w:tcPr>
          <w:p w14:paraId="2F47612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94017D1" w14:textId="77777777" w:rsidTr="00F33256">
        <w:tc>
          <w:tcPr>
            <w:tcW w:w="1559" w:type="dxa"/>
          </w:tcPr>
          <w:p w14:paraId="3F3AC613" w14:textId="77777777" w:rsidR="00C63E25" w:rsidRPr="00350027" w:rsidRDefault="00C63E25" w:rsidP="00F33256">
            <w:pPr>
              <w:rPr>
                <w:rFonts w:asciiTheme="minorHAnsi" w:hAnsiTheme="minorHAnsi"/>
                <w:i/>
                <w:iCs/>
              </w:rPr>
            </w:pPr>
          </w:p>
        </w:tc>
        <w:tc>
          <w:tcPr>
            <w:tcW w:w="9320" w:type="dxa"/>
          </w:tcPr>
          <w:p w14:paraId="4CCDAB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DE6C16" w14:textId="77777777" w:rsidR="00C63E25" w:rsidRPr="00350027" w:rsidRDefault="00C63E25" w:rsidP="00C63E25">
      <w:pPr>
        <w:rPr>
          <w:rFonts w:asciiTheme="minorHAnsi" w:hAnsiTheme="minorHAnsi"/>
        </w:rPr>
      </w:pPr>
    </w:p>
    <w:p w14:paraId="41E58CEA" w14:textId="77777777" w:rsidR="00C63E25" w:rsidRPr="00350027" w:rsidRDefault="00C63E25" w:rsidP="00C63E25">
      <w:pPr>
        <w:pStyle w:val="Heading4"/>
        <w:rPr>
          <w:rFonts w:asciiTheme="minorHAnsi" w:hAnsiTheme="minorHAnsi"/>
        </w:rPr>
      </w:pPr>
      <w:r w:rsidRPr="00350027">
        <w:rPr>
          <w:rFonts w:asciiTheme="minorHAnsi" w:hAnsiTheme="minorHAnsi"/>
        </w:rPr>
        <w:t>Label 106 (Control Status Information) Output Processing</w:t>
      </w:r>
    </w:p>
    <w:p w14:paraId="1E5BCFD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159"/>
      </w:tblGrid>
      <w:tr w:rsidR="00C63E25" w:rsidRPr="00350027" w14:paraId="06AD82FC" w14:textId="77777777" w:rsidTr="00F33256">
        <w:tc>
          <w:tcPr>
            <w:tcW w:w="1559" w:type="dxa"/>
          </w:tcPr>
          <w:p w14:paraId="434134F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MRJ_SCU_STC_SRS_221</w:t>
            </w:r>
          </w:p>
        </w:tc>
        <w:tc>
          <w:tcPr>
            <w:tcW w:w="9320" w:type="dxa"/>
          </w:tcPr>
          <w:p w14:paraId="379A852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106 (Control Status Information) as follows</w:t>
            </w:r>
          </w:p>
          <w:p w14:paraId="3DF23E2C" w14:textId="77777777" w:rsidR="00C63E25" w:rsidRPr="00350027" w:rsidRDefault="00C63E25" w:rsidP="00F33256">
            <w:pPr>
              <w:rPr>
                <w:rFonts w:asciiTheme="minorHAnsi" w:hAnsiTheme="minorHAnsi"/>
              </w:rPr>
            </w:pPr>
          </w:p>
          <w:p w14:paraId="1147E924" w14:textId="77777777" w:rsidR="00C63E25" w:rsidRPr="00350027" w:rsidRDefault="0031659F" w:rsidP="00F33256">
            <w:pPr>
              <w:rPr>
                <w:rFonts w:asciiTheme="minorHAnsi" w:hAnsiTheme="minorHAnsi"/>
              </w:rPr>
            </w:pPr>
            <w:r w:rsidRPr="00350027">
              <w:rPr>
                <w:rFonts w:asciiTheme="minorHAnsi" w:hAnsiTheme="minorHAnsi"/>
              </w:rPr>
              <w:object w:dxaOrig="9315" w:dyaOrig="5236" w14:anchorId="7184525F">
                <v:shape id="_x0000_i1070" type="#_x0000_t75" style="width:447pt;height:251.25pt" o:ole="">
                  <v:imagedata r:id="rId82" o:title=""/>
                </v:shape>
                <o:OLEObject Type="Embed" ProgID="Word.Document.8" ShapeID="_x0000_i1070" DrawAspect="Content" ObjectID="_1831033195" r:id="rId83"/>
              </w:object>
            </w:r>
          </w:p>
          <w:p w14:paraId="0EC7C4AD"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6.7-8 Label 106 (Part 1)</w:t>
            </w:r>
          </w:p>
          <w:p w14:paraId="20D0D5F9" w14:textId="77777777" w:rsidR="00C63E25" w:rsidRPr="00350027" w:rsidRDefault="00C63E25" w:rsidP="00F33256">
            <w:pPr>
              <w:rPr>
                <w:rFonts w:asciiTheme="minorHAnsi" w:hAnsiTheme="minorHAnsi"/>
                <w:i/>
                <w:iCs/>
              </w:rPr>
            </w:pPr>
          </w:p>
        </w:tc>
      </w:tr>
      <w:tr w:rsidR="00C63E25" w:rsidRPr="00350027" w14:paraId="7DF18D93" w14:textId="77777777" w:rsidTr="00F33256">
        <w:tc>
          <w:tcPr>
            <w:tcW w:w="1559" w:type="dxa"/>
          </w:tcPr>
          <w:p w14:paraId="4986A2A3" w14:textId="77777777" w:rsidR="00C63E25" w:rsidRPr="00350027" w:rsidRDefault="00C63E25" w:rsidP="00F33256">
            <w:pPr>
              <w:rPr>
                <w:rFonts w:asciiTheme="minorHAnsi" w:hAnsiTheme="minorHAnsi"/>
                <w:i/>
                <w:iCs/>
              </w:rPr>
            </w:pPr>
          </w:p>
        </w:tc>
        <w:tc>
          <w:tcPr>
            <w:tcW w:w="9320" w:type="dxa"/>
          </w:tcPr>
          <w:p w14:paraId="4D1A1DA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701185" w14:textId="77777777" w:rsidTr="00F33256">
        <w:tc>
          <w:tcPr>
            <w:tcW w:w="1559" w:type="dxa"/>
          </w:tcPr>
          <w:p w14:paraId="36D139C9" w14:textId="77777777" w:rsidR="00C63E25" w:rsidRPr="00350027" w:rsidRDefault="00C63E25" w:rsidP="00F33256">
            <w:pPr>
              <w:rPr>
                <w:rFonts w:asciiTheme="minorHAnsi" w:hAnsiTheme="minorHAnsi"/>
                <w:i/>
                <w:iCs/>
              </w:rPr>
            </w:pPr>
          </w:p>
        </w:tc>
        <w:tc>
          <w:tcPr>
            <w:tcW w:w="9320" w:type="dxa"/>
          </w:tcPr>
          <w:p w14:paraId="13A2B7C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5086D004" w14:textId="77777777" w:rsidTr="00F33256">
        <w:tc>
          <w:tcPr>
            <w:tcW w:w="1559" w:type="dxa"/>
          </w:tcPr>
          <w:p w14:paraId="3A5D142D" w14:textId="77777777" w:rsidR="00C63E25" w:rsidRPr="00350027" w:rsidRDefault="00C63E25" w:rsidP="00F33256">
            <w:pPr>
              <w:rPr>
                <w:rFonts w:asciiTheme="minorHAnsi" w:hAnsiTheme="minorHAnsi"/>
                <w:i/>
                <w:iCs/>
              </w:rPr>
            </w:pPr>
          </w:p>
        </w:tc>
        <w:tc>
          <w:tcPr>
            <w:tcW w:w="9320" w:type="dxa"/>
          </w:tcPr>
          <w:p w14:paraId="1FDBDBA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EE6F953" w14:textId="77777777" w:rsidR="00C63E25" w:rsidRPr="00350027" w:rsidRDefault="00C63E25" w:rsidP="00C63E25">
      <w:pPr>
        <w:rPr>
          <w:rFonts w:asciiTheme="minorHAnsi" w:hAnsiTheme="minorHAnsi"/>
        </w:rPr>
      </w:pPr>
    </w:p>
    <w:p w14:paraId="5DF7D71E" w14:textId="77777777" w:rsidR="00C63E25" w:rsidRPr="00350027" w:rsidRDefault="00C63E25" w:rsidP="00C63E25">
      <w:pPr>
        <w:rPr>
          <w:rFonts w:asciiTheme="minorHAnsi" w:hAnsiTheme="minorHAnsi"/>
        </w:rPr>
      </w:pPr>
      <w:r w:rsidRPr="00350027">
        <w:rPr>
          <w:rFonts w:asciiTheme="minorHAnsi" w:hAnsiTheme="minorHAnsi"/>
        </w:rPr>
        <w:object w:dxaOrig="9584" w:dyaOrig="11903" w14:anchorId="7C58F7BA">
          <v:shape id="_x0000_i1071" type="#_x0000_t75" style="width:479.25pt;height:595.5pt" o:ole="">
            <v:imagedata r:id="rId84" o:title=""/>
          </v:shape>
          <o:OLEObject Type="Embed" ProgID="Word.Document.8" ShapeID="_x0000_i1071" DrawAspect="Content" ObjectID="_1831033196" r:id="rId85"/>
        </w:object>
      </w:r>
    </w:p>
    <w:p w14:paraId="08047E4E"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6.7-8 Label 106 (Part 2)</w:t>
      </w:r>
    </w:p>
    <w:p w14:paraId="2F6E3919" w14:textId="77777777" w:rsidR="00C63E25" w:rsidRPr="00350027" w:rsidRDefault="00C63E25" w:rsidP="00C63E25">
      <w:pPr>
        <w:pStyle w:val="Heading4"/>
        <w:rPr>
          <w:rFonts w:asciiTheme="minorHAnsi" w:hAnsiTheme="minorHAnsi"/>
        </w:rPr>
      </w:pPr>
      <w:r w:rsidRPr="00350027">
        <w:rPr>
          <w:rFonts w:asciiTheme="minorHAnsi" w:hAnsiTheme="minorHAnsi"/>
        </w:rPr>
        <w:t>Label 313 (Actual Steering Angle) Output Processing</w:t>
      </w:r>
    </w:p>
    <w:p w14:paraId="329147D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94"/>
      </w:tblGrid>
      <w:tr w:rsidR="00C63E25" w:rsidRPr="00350027" w14:paraId="4AD33039" w14:textId="77777777" w:rsidTr="00F33256">
        <w:tc>
          <w:tcPr>
            <w:tcW w:w="1559" w:type="dxa"/>
          </w:tcPr>
          <w:p w14:paraId="0A7E52E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MRJ_SCU_STC_SRS_222</w:t>
            </w:r>
          </w:p>
        </w:tc>
        <w:tc>
          <w:tcPr>
            <w:tcW w:w="9320" w:type="dxa"/>
          </w:tcPr>
          <w:p w14:paraId="2B3E760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313 (Actual Steering Angle) as follows</w:t>
            </w:r>
          </w:p>
          <w:p w14:paraId="1642C0CA" w14:textId="77777777" w:rsidR="00C63E25" w:rsidRPr="00350027" w:rsidRDefault="00C63E25" w:rsidP="00F33256">
            <w:pPr>
              <w:rPr>
                <w:rFonts w:asciiTheme="minorHAnsi" w:hAnsiTheme="minorHAnsi"/>
              </w:rPr>
            </w:pPr>
          </w:p>
          <w:p w14:paraId="19EABB7C" w14:textId="77777777" w:rsidR="00C63E25" w:rsidRPr="00350027" w:rsidRDefault="0031659F" w:rsidP="00F33256">
            <w:pPr>
              <w:rPr>
                <w:rFonts w:asciiTheme="minorHAnsi" w:hAnsiTheme="minorHAnsi"/>
              </w:rPr>
            </w:pPr>
            <w:r w:rsidRPr="00350027">
              <w:rPr>
                <w:rFonts w:asciiTheme="minorHAnsi" w:hAnsiTheme="minorHAnsi"/>
              </w:rPr>
              <w:object w:dxaOrig="9315" w:dyaOrig="5221" w14:anchorId="7C248617">
                <v:shape id="_x0000_i1072" type="#_x0000_t75" style="width:444pt;height:249pt" o:ole="">
                  <v:imagedata r:id="rId86" o:title=""/>
                </v:shape>
                <o:OLEObject Type="Embed" ProgID="Word.Document.8" ShapeID="_x0000_i1072" DrawAspect="Content" ObjectID="_1831033197" r:id="rId87"/>
              </w:object>
            </w:r>
          </w:p>
          <w:p w14:paraId="5D273D11"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6.7-9 Label 313</w:t>
            </w:r>
          </w:p>
          <w:p w14:paraId="455E97C8" w14:textId="77777777" w:rsidR="00C63E25" w:rsidRPr="00350027" w:rsidRDefault="00C63E25" w:rsidP="00F33256">
            <w:pPr>
              <w:rPr>
                <w:rFonts w:asciiTheme="minorHAnsi" w:hAnsiTheme="minorHAnsi"/>
              </w:rPr>
            </w:pPr>
          </w:p>
          <w:p w14:paraId="58F1AEFE" w14:textId="77777777" w:rsidR="00C63E25" w:rsidRPr="00350027" w:rsidRDefault="00C63E25" w:rsidP="00F33256">
            <w:pPr>
              <w:rPr>
                <w:rFonts w:asciiTheme="minorHAnsi" w:hAnsiTheme="minorHAnsi"/>
                <w:i/>
                <w:iCs/>
              </w:rPr>
            </w:pPr>
          </w:p>
        </w:tc>
      </w:tr>
      <w:tr w:rsidR="00C63E25" w:rsidRPr="00350027" w14:paraId="5661DFC3" w14:textId="77777777" w:rsidTr="00F33256">
        <w:tc>
          <w:tcPr>
            <w:tcW w:w="1559" w:type="dxa"/>
          </w:tcPr>
          <w:p w14:paraId="22EDCE67" w14:textId="77777777" w:rsidR="00C63E25" w:rsidRPr="00350027" w:rsidRDefault="00C63E25" w:rsidP="00F33256">
            <w:pPr>
              <w:rPr>
                <w:rFonts w:asciiTheme="minorHAnsi" w:hAnsiTheme="minorHAnsi"/>
                <w:i/>
                <w:iCs/>
              </w:rPr>
            </w:pPr>
          </w:p>
        </w:tc>
        <w:tc>
          <w:tcPr>
            <w:tcW w:w="9320" w:type="dxa"/>
          </w:tcPr>
          <w:p w14:paraId="18141B2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E071C4A" w14:textId="77777777" w:rsidTr="00F33256">
        <w:tc>
          <w:tcPr>
            <w:tcW w:w="1559" w:type="dxa"/>
          </w:tcPr>
          <w:p w14:paraId="03D211B6" w14:textId="77777777" w:rsidR="00C63E25" w:rsidRPr="00350027" w:rsidRDefault="00C63E25" w:rsidP="00F33256">
            <w:pPr>
              <w:rPr>
                <w:rFonts w:asciiTheme="minorHAnsi" w:hAnsiTheme="minorHAnsi"/>
                <w:i/>
                <w:iCs/>
              </w:rPr>
            </w:pPr>
          </w:p>
        </w:tc>
        <w:tc>
          <w:tcPr>
            <w:tcW w:w="9320" w:type="dxa"/>
          </w:tcPr>
          <w:p w14:paraId="2CFE2CB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1BDDF50D" w14:textId="77777777" w:rsidTr="00F33256">
        <w:tc>
          <w:tcPr>
            <w:tcW w:w="1559" w:type="dxa"/>
          </w:tcPr>
          <w:p w14:paraId="61D4FD40" w14:textId="77777777" w:rsidR="00C63E25" w:rsidRPr="00350027" w:rsidRDefault="00C63E25" w:rsidP="00F33256">
            <w:pPr>
              <w:rPr>
                <w:rFonts w:asciiTheme="minorHAnsi" w:hAnsiTheme="minorHAnsi"/>
                <w:i/>
                <w:iCs/>
              </w:rPr>
            </w:pPr>
          </w:p>
        </w:tc>
        <w:tc>
          <w:tcPr>
            <w:tcW w:w="9320" w:type="dxa"/>
          </w:tcPr>
          <w:p w14:paraId="43046D3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0EBE0E" w14:textId="77777777" w:rsidR="00C63E25" w:rsidRPr="00350027" w:rsidRDefault="00C63E25" w:rsidP="00C63E25">
      <w:pPr>
        <w:rPr>
          <w:rFonts w:asciiTheme="minorHAnsi" w:hAnsiTheme="minorHAnsi"/>
        </w:rPr>
      </w:pPr>
    </w:p>
    <w:p w14:paraId="299DD9C2" w14:textId="77777777" w:rsidR="00C63E25" w:rsidRPr="00350027" w:rsidRDefault="00C63E25" w:rsidP="00C63E25">
      <w:pPr>
        <w:pStyle w:val="Heading4"/>
        <w:rPr>
          <w:rFonts w:asciiTheme="minorHAnsi" w:hAnsiTheme="minorHAnsi"/>
        </w:rPr>
      </w:pPr>
      <w:r w:rsidRPr="00350027">
        <w:rPr>
          <w:rFonts w:asciiTheme="minorHAnsi" w:hAnsiTheme="minorHAnsi"/>
        </w:rPr>
        <w:t>Label 334 (Rudder Pedal Operation) Output Processing</w:t>
      </w:r>
    </w:p>
    <w:p w14:paraId="27B7A39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131"/>
      </w:tblGrid>
      <w:tr w:rsidR="00C63E25" w:rsidRPr="00350027" w14:paraId="367129FF" w14:textId="77777777" w:rsidTr="00F33256">
        <w:tc>
          <w:tcPr>
            <w:tcW w:w="1559" w:type="dxa"/>
          </w:tcPr>
          <w:p w14:paraId="4B0AE57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MRJ_SCU_STC_SRS_774</w:t>
            </w:r>
          </w:p>
        </w:tc>
        <w:tc>
          <w:tcPr>
            <w:tcW w:w="9320" w:type="dxa"/>
          </w:tcPr>
          <w:p w14:paraId="7C10EBE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334 (Rudder Pedal Operation) as follows</w:t>
            </w:r>
          </w:p>
          <w:p w14:paraId="3035E9AF" w14:textId="77777777" w:rsidR="00C63E25" w:rsidRPr="00350027" w:rsidRDefault="00C63E25" w:rsidP="00F33256">
            <w:pPr>
              <w:rPr>
                <w:rFonts w:asciiTheme="minorHAnsi" w:hAnsiTheme="minorHAnsi"/>
              </w:rPr>
            </w:pPr>
          </w:p>
          <w:p w14:paraId="1F52BB6A" w14:textId="77777777" w:rsidR="00C63E25" w:rsidRPr="00350027" w:rsidRDefault="0031659F" w:rsidP="00F33256">
            <w:pPr>
              <w:rPr>
                <w:rFonts w:asciiTheme="minorHAnsi" w:hAnsiTheme="minorHAnsi"/>
              </w:rPr>
            </w:pPr>
            <w:r w:rsidRPr="00350027">
              <w:rPr>
                <w:rFonts w:asciiTheme="minorHAnsi" w:hAnsiTheme="minorHAnsi"/>
              </w:rPr>
              <w:object w:dxaOrig="9315" w:dyaOrig="6642" w14:anchorId="2039135F">
                <v:shape id="_x0000_i1073" type="#_x0000_t75" style="width:445.5pt;height:318pt" o:ole="">
                  <v:imagedata r:id="rId88" o:title=""/>
                </v:shape>
                <o:OLEObject Type="Embed" ProgID="Word.Document.8" ShapeID="_x0000_i1073" DrawAspect="Content" ObjectID="_1831033198" r:id="rId89"/>
              </w:object>
            </w:r>
          </w:p>
          <w:p w14:paraId="43EC8702"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6.7-10 Label 334</w:t>
            </w:r>
          </w:p>
          <w:p w14:paraId="640425BA" w14:textId="77777777" w:rsidR="00C63E25" w:rsidRPr="00350027" w:rsidRDefault="00C63E25" w:rsidP="00F33256">
            <w:pPr>
              <w:rPr>
                <w:rFonts w:asciiTheme="minorHAnsi" w:hAnsiTheme="minorHAnsi"/>
              </w:rPr>
            </w:pPr>
          </w:p>
          <w:p w14:paraId="0E282DC9" w14:textId="77777777" w:rsidR="00C63E25" w:rsidRPr="00350027" w:rsidRDefault="00C63E25" w:rsidP="00F33256">
            <w:pPr>
              <w:rPr>
                <w:rFonts w:asciiTheme="minorHAnsi" w:hAnsiTheme="minorHAnsi"/>
                <w:i/>
                <w:iCs/>
              </w:rPr>
            </w:pPr>
          </w:p>
        </w:tc>
      </w:tr>
      <w:tr w:rsidR="00C63E25" w:rsidRPr="00350027" w14:paraId="5C150906" w14:textId="77777777" w:rsidTr="00F33256">
        <w:tc>
          <w:tcPr>
            <w:tcW w:w="1559" w:type="dxa"/>
          </w:tcPr>
          <w:p w14:paraId="2E64FB65" w14:textId="77777777" w:rsidR="00C63E25" w:rsidRPr="00350027" w:rsidRDefault="00C63E25" w:rsidP="00F33256">
            <w:pPr>
              <w:rPr>
                <w:rFonts w:asciiTheme="minorHAnsi" w:hAnsiTheme="minorHAnsi"/>
                <w:i/>
                <w:iCs/>
              </w:rPr>
            </w:pPr>
          </w:p>
        </w:tc>
        <w:tc>
          <w:tcPr>
            <w:tcW w:w="9320" w:type="dxa"/>
          </w:tcPr>
          <w:p w14:paraId="730D30C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F937490" w14:textId="77777777" w:rsidTr="00F33256">
        <w:tc>
          <w:tcPr>
            <w:tcW w:w="1559" w:type="dxa"/>
          </w:tcPr>
          <w:p w14:paraId="2E081701" w14:textId="77777777" w:rsidR="00C63E25" w:rsidRPr="00350027" w:rsidRDefault="00C63E25" w:rsidP="00F33256">
            <w:pPr>
              <w:rPr>
                <w:rFonts w:asciiTheme="minorHAnsi" w:hAnsiTheme="minorHAnsi"/>
                <w:i/>
                <w:iCs/>
              </w:rPr>
            </w:pPr>
          </w:p>
        </w:tc>
        <w:tc>
          <w:tcPr>
            <w:tcW w:w="9320" w:type="dxa"/>
          </w:tcPr>
          <w:p w14:paraId="0767437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6CBD0040" w14:textId="77777777" w:rsidTr="00F33256">
        <w:tc>
          <w:tcPr>
            <w:tcW w:w="1559" w:type="dxa"/>
          </w:tcPr>
          <w:p w14:paraId="76EB6D5C" w14:textId="77777777" w:rsidR="00C63E25" w:rsidRPr="00350027" w:rsidRDefault="00C63E25" w:rsidP="00F33256">
            <w:pPr>
              <w:rPr>
                <w:rFonts w:asciiTheme="minorHAnsi" w:hAnsiTheme="minorHAnsi"/>
                <w:i/>
                <w:iCs/>
              </w:rPr>
            </w:pPr>
          </w:p>
        </w:tc>
        <w:tc>
          <w:tcPr>
            <w:tcW w:w="9320" w:type="dxa"/>
          </w:tcPr>
          <w:p w14:paraId="40CF535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9BF9AAD" w14:textId="77777777" w:rsidR="00C63E25" w:rsidRPr="00350027" w:rsidRDefault="00C63E25" w:rsidP="00C63E25">
      <w:pPr>
        <w:rPr>
          <w:rFonts w:asciiTheme="minorHAnsi" w:hAnsiTheme="minorHAnsi"/>
        </w:rPr>
      </w:pPr>
    </w:p>
    <w:p w14:paraId="369DA967" w14:textId="77777777" w:rsidR="00C63E25" w:rsidRPr="00350027" w:rsidRDefault="00C63E25" w:rsidP="00C63E25">
      <w:pPr>
        <w:pStyle w:val="Heading4"/>
        <w:rPr>
          <w:rFonts w:asciiTheme="minorHAnsi" w:hAnsiTheme="minorHAnsi"/>
        </w:rPr>
      </w:pPr>
      <w:r w:rsidRPr="00350027">
        <w:rPr>
          <w:rFonts w:asciiTheme="minorHAnsi" w:hAnsiTheme="minorHAnsi"/>
        </w:rPr>
        <w:t>Label 335 (Target Steering Angle) Output Processing</w:t>
      </w:r>
    </w:p>
    <w:p w14:paraId="5978A3F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973"/>
      </w:tblGrid>
      <w:tr w:rsidR="00C63E25" w:rsidRPr="00350027" w14:paraId="15D3E900" w14:textId="77777777" w:rsidTr="00F33256">
        <w:tc>
          <w:tcPr>
            <w:tcW w:w="1559" w:type="dxa"/>
          </w:tcPr>
          <w:p w14:paraId="04381D5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MRJ_SCU_STC_SRS_223</w:t>
            </w:r>
          </w:p>
        </w:tc>
        <w:tc>
          <w:tcPr>
            <w:tcW w:w="9320" w:type="dxa"/>
          </w:tcPr>
          <w:p w14:paraId="77CB6DA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335 (Target Steering Angle) as follows</w:t>
            </w:r>
          </w:p>
          <w:p w14:paraId="523B471C" w14:textId="77777777" w:rsidR="00C63E25" w:rsidRPr="00350027" w:rsidRDefault="00C63E25" w:rsidP="00F33256">
            <w:pPr>
              <w:rPr>
                <w:rFonts w:asciiTheme="minorHAnsi" w:hAnsiTheme="minorHAnsi"/>
              </w:rPr>
            </w:pPr>
          </w:p>
          <w:p w14:paraId="4723DF1A" w14:textId="77777777" w:rsidR="00C63E25" w:rsidRPr="00350027" w:rsidRDefault="0031659F" w:rsidP="00F33256">
            <w:pPr>
              <w:rPr>
                <w:rFonts w:asciiTheme="minorHAnsi" w:hAnsiTheme="minorHAnsi"/>
              </w:rPr>
            </w:pPr>
            <w:r w:rsidRPr="00350027">
              <w:rPr>
                <w:rFonts w:asciiTheme="minorHAnsi" w:hAnsiTheme="minorHAnsi"/>
              </w:rPr>
              <w:object w:dxaOrig="9315" w:dyaOrig="5450" w14:anchorId="48A8F675">
                <v:shape id="_x0000_i1074" type="#_x0000_t75" style="width:438pt;height:255.75pt" o:ole="">
                  <v:imagedata r:id="rId90" o:title=""/>
                </v:shape>
                <o:OLEObject Type="Embed" ProgID="Word.Document.8" ShapeID="_x0000_i1074" DrawAspect="Content" ObjectID="_1831033199" r:id="rId91"/>
              </w:object>
            </w:r>
          </w:p>
          <w:p w14:paraId="4632D1CB"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6.7-11 Label 335</w:t>
            </w:r>
          </w:p>
          <w:p w14:paraId="26A7416C" w14:textId="77777777" w:rsidR="00C63E25" w:rsidRPr="00350027" w:rsidRDefault="00C63E25" w:rsidP="00F33256">
            <w:pPr>
              <w:rPr>
                <w:rFonts w:asciiTheme="minorHAnsi" w:hAnsiTheme="minorHAnsi"/>
              </w:rPr>
            </w:pPr>
          </w:p>
          <w:p w14:paraId="79859C8E" w14:textId="77777777" w:rsidR="00C63E25" w:rsidRPr="00350027" w:rsidRDefault="00C63E25" w:rsidP="00F33256">
            <w:pPr>
              <w:rPr>
                <w:rFonts w:asciiTheme="minorHAnsi" w:hAnsiTheme="minorHAnsi"/>
                <w:i/>
                <w:iCs/>
              </w:rPr>
            </w:pPr>
          </w:p>
        </w:tc>
      </w:tr>
      <w:tr w:rsidR="00C63E25" w:rsidRPr="00350027" w14:paraId="549E1B63" w14:textId="77777777" w:rsidTr="00F33256">
        <w:tc>
          <w:tcPr>
            <w:tcW w:w="1559" w:type="dxa"/>
          </w:tcPr>
          <w:p w14:paraId="7D9E70C0" w14:textId="77777777" w:rsidR="00C63E25" w:rsidRPr="00350027" w:rsidRDefault="00C63E25" w:rsidP="00F33256">
            <w:pPr>
              <w:rPr>
                <w:rFonts w:asciiTheme="minorHAnsi" w:hAnsiTheme="minorHAnsi"/>
                <w:i/>
                <w:iCs/>
              </w:rPr>
            </w:pPr>
          </w:p>
        </w:tc>
        <w:tc>
          <w:tcPr>
            <w:tcW w:w="9320" w:type="dxa"/>
          </w:tcPr>
          <w:p w14:paraId="4258681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6DEC40B" w14:textId="77777777" w:rsidTr="00F33256">
        <w:tc>
          <w:tcPr>
            <w:tcW w:w="1559" w:type="dxa"/>
          </w:tcPr>
          <w:p w14:paraId="508D876C" w14:textId="77777777" w:rsidR="00C63E25" w:rsidRPr="00350027" w:rsidRDefault="00C63E25" w:rsidP="00F33256">
            <w:pPr>
              <w:rPr>
                <w:rFonts w:asciiTheme="minorHAnsi" w:hAnsiTheme="minorHAnsi"/>
                <w:i/>
                <w:iCs/>
              </w:rPr>
            </w:pPr>
          </w:p>
        </w:tc>
        <w:tc>
          <w:tcPr>
            <w:tcW w:w="9320" w:type="dxa"/>
          </w:tcPr>
          <w:p w14:paraId="609107A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5D6DAFF4" w14:textId="77777777" w:rsidTr="00F33256">
        <w:tc>
          <w:tcPr>
            <w:tcW w:w="1559" w:type="dxa"/>
          </w:tcPr>
          <w:p w14:paraId="1B13ACF2" w14:textId="77777777" w:rsidR="00C63E25" w:rsidRPr="00350027" w:rsidRDefault="00C63E25" w:rsidP="00F33256">
            <w:pPr>
              <w:rPr>
                <w:rFonts w:asciiTheme="minorHAnsi" w:hAnsiTheme="minorHAnsi"/>
                <w:i/>
                <w:iCs/>
              </w:rPr>
            </w:pPr>
          </w:p>
        </w:tc>
        <w:tc>
          <w:tcPr>
            <w:tcW w:w="9320" w:type="dxa"/>
          </w:tcPr>
          <w:p w14:paraId="5CDE765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4041C20" w14:textId="77777777" w:rsidR="00C63E25" w:rsidRPr="00350027" w:rsidRDefault="00C63E25" w:rsidP="00C63E25">
      <w:pPr>
        <w:rPr>
          <w:rFonts w:asciiTheme="minorHAnsi" w:hAnsiTheme="minorHAnsi"/>
        </w:rPr>
      </w:pPr>
    </w:p>
    <w:p w14:paraId="3CB7D476" w14:textId="77777777" w:rsidR="00C63E25" w:rsidRPr="00350027" w:rsidRDefault="00C63E25" w:rsidP="00C63E25">
      <w:pPr>
        <w:pStyle w:val="Heading4"/>
        <w:rPr>
          <w:rFonts w:asciiTheme="minorHAnsi" w:hAnsiTheme="minorHAnsi"/>
        </w:rPr>
      </w:pPr>
      <w:r w:rsidRPr="00350027">
        <w:rPr>
          <w:rFonts w:asciiTheme="minorHAnsi" w:hAnsiTheme="minorHAnsi"/>
        </w:rPr>
        <w:t>Label 336 (Pilot SHDL Operation Angle) Output Processing</w:t>
      </w:r>
    </w:p>
    <w:p w14:paraId="735E8EB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963"/>
      </w:tblGrid>
      <w:tr w:rsidR="00C63E25" w:rsidRPr="00350027" w14:paraId="2607F6F4" w14:textId="77777777" w:rsidTr="00F33256">
        <w:tc>
          <w:tcPr>
            <w:tcW w:w="1559" w:type="dxa"/>
          </w:tcPr>
          <w:p w14:paraId="0D9669F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MRJ_SCU_STC_SRS_779</w:t>
            </w:r>
          </w:p>
        </w:tc>
        <w:tc>
          <w:tcPr>
            <w:tcW w:w="9320" w:type="dxa"/>
          </w:tcPr>
          <w:p w14:paraId="5E6AD31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336 (Pilot SHDL Operation Angle) as follows</w:t>
            </w:r>
          </w:p>
          <w:p w14:paraId="4331B87B" w14:textId="77777777" w:rsidR="00C63E25" w:rsidRPr="00350027" w:rsidRDefault="00C63E25" w:rsidP="00F33256">
            <w:pPr>
              <w:rPr>
                <w:rFonts w:asciiTheme="minorHAnsi" w:hAnsiTheme="minorHAnsi"/>
              </w:rPr>
            </w:pPr>
          </w:p>
          <w:p w14:paraId="657F2252" w14:textId="77777777" w:rsidR="00C63E25" w:rsidRPr="00350027" w:rsidRDefault="0031659F" w:rsidP="00F33256">
            <w:pPr>
              <w:rPr>
                <w:rFonts w:asciiTheme="minorHAnsi" w:hAnsiTheme="minorHAnsi"/>
              </w:rPr>
            </w:pPr>
            <w:r w:rsidRPr="00350027">
              <w:rPr>
                <w:rFonts w:asciiTheme="minorHAnsi" w:hAnsiTheme="minorHAnsi"/>
              </w:rPr>
              <w:object w:dxaOrig="9315" w:dyaOrig="4991" w14:anchorId="1503C345">
                <v:shape id="_x0000_i1075" type="#_x0000_t75" style="width:437.25pt;height:234.75pt" o:ole="">
                  <v:imagedata r:id="rId92" o:title=""/>
                </v:shape>
                <o:OLEObject Type="Embed" ProgID="Word.Document.8" ShapeID="_x0000_i1075" DrawAspect="Content" ObjectID="_1831033200" r:id="rId93"/>
              </w:object>
            </w:r>
          </w:p>
          <w:p w14:paraId="5954833F"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6.7-12 Label 336</w:t>
            </w:r>
          </w:p>
          <w:p w14:paraId="1A3BF177" w14:textId="77777777" w:rsidR="00C63E25" w:rsidRPr="00350027" w:rsidRDefault="00C63E25" w:rsidP="00F33256">
            <w:pPr>
              <w:rPr>
                <w:rFonts w:asciiTheme="minorHAnsi" w:hAnsiTheme="minorHAnsi"/>
              </w:rPr>
            </w:pPr>
          </w:p>
          <w:p w14:paraId="08AB1316" w14:textId="77777777" w:rsidR="00C63E25" w:rsidRPr="00350027" w:rsidRDefault="00C63E25" w:rsidP="00F33256">
            <w:pPr>
              <w:rPr>
                <w:rFonts w:asciiTheme="minorHAnsi" w:hAnsiTheme="minorHAnsi"/>
                <w:i/>
                <w:iCs/>
              </w:rPr>
            </w:pPr>
          </w:p>
        </w:tc>
      </w:tr>
      <w:tr w:rsidR="00C63E25" w:rsidRPr="00350027" w14:paraId="2ADF688E" w14:textId="77777777" w:rsidTr="00F33256">
        <w:tc>
          <w:tcPr>
            <w:tcW w:w="1559" w:type="dxa"/>
          </w:tcPr>
          <w:p w14:paraId="1A99BED1" w14:textId="77777777" w:rsidR="00C63E25" w:rsidRPr="00350027" w:rsidRDefault="00C63E25" w:rsidP="00F33256">
            <w:pPr>
              <w:rPr>
                <w:rFonts w:asciiTheme="minorHAnsi" w:hAnsiTheme="minorHAnsi"/>
                <w:i/>
                <w:iCs/>
              </w:rPr>
            </w:pPr>
          </w:p>
        </w:tc>
        <w:tc>
          <w:tcPr>
            <w:tcW w:w="9320" w:type="dxa"/>
          </w:tcPr>
          <w:p w14:paraId="173A190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072BF1" w14:textId="77777777" w:rsidTr="00F33256">
        <w:tc>
          <w:tcPr>
            <w:tcW w:w="1559" w:type="dxa"/>
          </w:tcPr>
          <w:p w14:paraId="57BAD3D8" w14:textId="77777777" w:rsidR="00C63E25" w:rsidRPr="00350027" w:rsidRDefault="00C63E25" w:rsidP="00F33256">
            <w:pPr>
              <w:rPr>
                <w:rFonts w:asciiTheme="minorHAnsi" w:hAnsiTheme="minorHAnsi"/>
                <w:i/>
                <w:iCs/>
              </w:rPr>
            </w:pPr>
          </w:p>
        </w:tc>
        <w:tc>
          <w:tcPr>
            <w:tcW w:w="9320" w:type="dxa"/>
          </w:tcPr>
          <w:p w14:paraId="355DF18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ADCD5DC" w14:textId="77777777" w:rsidTr="00F33256">
        <w:tc>
          <w:tcPr>
            <w:tcW w:w="1559" w:type="dxa"/>
          </w:tcPr>
          <w:p w14:paraId="5E2DB855" w14:textId="77777777" w:rsidR="00C63E25" w:rsidRPr="00350027" w:rsidRDefault="00C63E25" w:rsidP="00F33256">
            <w:pPr>
              <w:rPr>
                <w:rFonts w:asciiTheme="minorHAnsi" w:hAnsiTheme="minorHAnsi"/>
                <w:i/>
                <w:iCs/>
              </w:rPr>
            </w:pPr>
          </w:p>
        </w:tc>
        <w:tc>
          <w:tcPr>
            <w:tcW w:w="9320" w:type="dxa"/>
          </w:tcPr>
          <w:p w14:paraId="1B0571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5053768" w14:textId="77777777" w:rsidR="00C63E25" w:rsidRPr="00350027" w:rsidRDefault="00C63E25" w:rsidP="00C63E25">
      <w:pPr>
        <w:rPr>
          <w:rFonts w:asciiTheme="minorHAnsi" w:hAnsiTheme="minorHAnsi"/>
        </w:rPr>
      </w:pPr>
    </w:p>
    <w:p w14:paraId="742B6C7E" w14:textId="77777777" w:rsidR="00C63E25" w:rsidRPr="00350027" w:rsidRDefault="00C63E25" w:rsidP="00C63E25">
      <w:pPr>
        <w:pStyle w:val="Heading4"/>
        <w:rPr>
          <w:rFonts w:asciiTheme="minorHAnsi" w:hAnsiTheme="minorHAnsi"/>
        </w:rPr>
      </w:pPr>
      <w:r w:rsidRPr="00350027">
        <w:rPr>
          <w:rFonts w:asciiTheme="minorHAnsi" w:hAnsiTheme="minorHAnsi"/>
        </w:rPr>
        <w:t>Label 337 (Co_Pilot SHDL Operation Angle) Output Processing</w:t>
      </w:r>
    </w:p>
    <w:p w14:paraId="40EE043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084"/>
      </w:tblGrid>
      <w:tr w:rsidR="00C63E25" w:rsidRPr="00350027" w14:paraId="6D4130DC" w14:textId="77777777" w:rsidTr="00F33256">
        <w:tc>
          <w:tcPr>
            <w:tcW w:w="1559" w:type="dxa"/>
          </w:tcPr>
          <w:p w14:paraId="0623FE0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MRJ_SCU_STC_SRS_781</w:t>
            </w:r>
          </w:p>
        </w:tc>
        <w:tc>
          <w:tcPr>
            <w:tcW w:w="9320" w:type="dxa"/>
          </w:tcPr>
          <w:p w14:paraId="2DD63DA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generate Label 337 (Co_Pilot SHDL Operation Angle) as follows</w:t>
            </w:r>
          </w:p>
          <w:p w14:paraId="0F07C5A0" w14:textId="77777777" w:rsidR="00C63E25" w:rsidRPr="00350027" w:rsidRDefault="00C63E25" w:rsidP="00F33256">
            <w:pPr>
              <w:rPr>
                <w:rFonts w:asciiTheme="minorHAnsi" w:hAnsiTheme="minorHAnsi"/>
              </w:rPr>
            </w:pPr>
          </w:p>
          <w:p w14:paraId="38354712" w14:textId="77777777" w:rsidR="00C63E25" w:rsidRPr="00350027" w:rsidRDefault="0031659F" w:rsidP="00F33256">
            <w:pPr>
              <w:rPr>
                <w:rFonts w:asciiTheme="minorHAnsi" w:hAnsiTheme="minorHAnsi"/>
              </w:rPr>
            </w:pPr>
            <w:r w:rsidRPr="00350027">
              <w:rPr>
                <w:rFonts w:asciiTheme="minorHAnsi" w:hAnsiTheme="minorHAnsi"/>
              </w:rPr>
              <w:object w:dxaOrig="9315" w:dyaOrig="6156" w14:anchorId="4C66DC99">
                <v:shape id="_x0000_i1076" type="#_x0000_t75" style="width:443.25pt;height:292.5pt" o:ole="">
                  <v:imagedata r:id="rId94" o:title=""/>
                </v:shape>
                <o:OLEObject Type="Embed" ProgID="Word.Document.8" ShapeID="_x0000_i1076" DrawAspect="Content" ObjectID="_1831033201" r:id="rId95"/>
              </w:object>
            </w:r>
          </w:p>
          <w:p w14:paraId="6EF43D0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6.7-13 Label 337</w:t>
            </w:r>
          </w:p>
          <w:p w14:paraId="2AD5236F" w14:textId="77777777" w:rsidR="00C63E25" w:rsidRPr="00350027" w:rsidRDefault="00C63E25" w:rsidP="00F33256">
            <w:pPr>
              <w:rPr>
                <w:rFonts w:asciiTheme="minorHAnsi" w:hAnsiTheme="minorHAnsi"/>
              </w:rPr>
            </w:pPr>
          </w:p>
          <w:p w14:paraId="4DBD2BAB" w14:textId="77777777" w:rsidR="00C63E25" w:rsidRPr="00350027" w:rsidRDefault="00C63E25" w:rsidP="00F33256">
            <w:pPr>
              <w:rPr>
                <w:rFonts w:asciiTheme="minorHAnsi" w:hAnsiTheme="minorHAnsi"/>
                <w:i/>
                <w:iCs/>
              </w:rPr>
            </w:pPr>
          </w:p>
        </w:tc>
      </w:tr>
      <w:tr w:rsidR="00C63E25" w:rsidRPr="00350027" w14:paraId="0ACFB909" w14:textId="77777777" w:rsidTr="00F33256">
        <w:tc>
          <w:tcPr>
            <w:tcW w:w="1559" w:type="dxa"/>
          </w:tcPr>
          <w:p w14:paraId="78FC5DC8" w14:textId="77777777" w:rsidR="00C63E25" w:rsidRPr="00350027" w:rsidRDefault="00C63E25" w:rsidP="00F33256">
            <w:pPr>
              <w:rPr>
                <w:rFonts w:asciiTheme="minorHAnsi" w:hAnsiTheme="minorHAnsi"/>
                <w:i/>
                <w:iCs/>
              </w:rPr>
            </w:pPr>
          </w:p>
        </w:tc>
        <w:tc>
          <w:tcPr>
            <w:tcW w:w="9320" w:type="dxa"/>
          </w:tcPr>
          <w:p w14:paraId="04A6B73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0CF11D" w14:textId="77777777" w:rsidTr="00F33256">
        <w:tc>
          <w:tcPr>
            <w:tcW w:w="1559" w:type="dxa"/>
          </w:tcPr>
          <w:p w14:paraId="5DFA5201" w14:textId="77777777" w:rsidR="00C63E25" w:rsidRPr="00350027" w:rsidRDefault="00C63E25" w:rsidP="00F33256">
            <w:pPr>
              <w:rPr>
                <w:rFonts w:asciiTheme="minorHAnsi" w:hAnsiTheme="minorHAnsi"/>
                <w:i/>
                <w:iCs/>
              </w:rPr>
            </w:pPr>
          </w:p>
        </w:tc>
        <w:tc>
          <w:tcPr>
            <w:tcW w:w="9320" w:type="dxa"/>
          </w:tcPr>
          <w:p w14:paraId="6728D1F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33D3CD87" w14:textId="77777777" w:rsidTr="00F33256">
        <w:tc>
          <w:tcPr>
            <w:tcW w:w="1559" w:type="dxa"/>
          </w:tcPr>
          <w:p w14:paraId="1F8AB855" w14:textId="77777777" w:rsidR="00C63E25" w:rsidRPr="00350027" w:rsidRDefault="00C63E25" w:rsidP="00F33256">
            <w:pPr>
              <w:rPr>
                <w:rFonts w:asciiTheme="minorHAnsi" w:hAnsiTheme="minorHAnsi"/>
                <w:i/>
                <w:iCs/>
              </w:rPr>
            </w:pPr>
          </w:p>
        </w:tc>
        <w:tc>
          <w:tcPr>
            <w:tcW w:w="9320" w:type="dxa"/>
          </w:tcPr>
          <w:p w14:paraId="27CE63B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F80856A" w14:textId="77777777" w:rsidR="00C63E25" w:rsidRPr="00350027" w:rsidRDefault="00C63E25" w:rsidP="00C63E25">
      <w:pPr>
        <w:rPr>
          <w:rFonts w:asciiTheme="minorHAnsi" w:hAnsiTheme="minorHAnsi"/>
        </w:rPr>
      </w:pPr>
    </w:p>
    <w:p w14:paraId="608B1763" w14:textId="77777777" w:rsidR="00C63E25" w:rsidRPr="00350027" w:rsidRDefault="00C63E25" w:rsidP="00C63E25">
      <w:pPr>
        <w:pStyle w:val="Heading3"/>
        <w:rPr>
          <w:rFonts w:asciiTheme="minorHAnsi" w:hAnsiTheme="minorHAnsi"/>
        </w:rPr>
      </w:pPr>
      <w:bookmarkStart w:id="43" w:name="_Toc464110957"/>
      <w:r w:rsidRPr="00350027">
        <w:rPr>
          <w:rFonts w:asciiTheme="minorHAnsi" w:hAnsiTheme="minorHAnsi"/>
        </w:rPr>
        <w:t>McBSP SPI Output Processing</w:t>
      </w:r>
      <w:bookmarkEnd w:id="43"/>
    </w:p>
    <w:p w14:paraId="530D0FA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CE9B1DC" w14:textId="77777777" w:rsidTr="00F33256">
        <w:tc>
          <w:tcPr>
            <w:tcW w:w="1559" w:type="dxa"/>
          </w:tcPr>
          <w:p w14:paraId="371F2A1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MRJ_SCU_STC_SRS_1152</w:t>
            </w:r>
          </w:p>
        </w:tc>
        <w:tc>
          <w:tcPr>
            <w:tcW w:w="9320" w:type="dxa"/>
          </w:tcPr>
          <w:p w14:paraId="419F0182"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NVM_SPI_nEN GPIOF9 and MCBSP_nCS GPIOF10 are low at least 20 ns before the first transition of the SPI Clock.</w:t>
            </w:r>
          </w:p>
          <w:p w14:paraId="0C09BECF" w14:textId="77777777" w:rsidR="00C63E25" w:rsidRPr="00350027" w:rsidRDefault="00C63E25" w:rsidP="00F33256">
            <w:pPr>
              <w:rPr>
                <w:rFonts w:asciiTheme="minorHAnsi" w:hAnsiTheme="minorHAnsi"/>
                <w:i/>
                <w:iCs/>
              </w:rPr>
            </w:pPr>
          </w:p>
        </w:tc>
      </w:tr>
      <w:tr w:rsidR="00C63E25" w:rsidRPr="00350027" w14:paraId="24556A2E" w14:textId="77777777" w:rsidTr="00F33256">
        <w:tc>
          <w:tcPr>
            <w:tcW w:w="1559" w:type="dxa"/>
          </w:tcPr>
          <w:p w14:paraId="5C593AA2" w14:textId="77777777" w:rsidR="00C63E25" w:rsidRPr="00350027" w:rsidRDefault="00C63E25" w:rsidP="00F33256">
            <w:pPr>
              <w:rPr>
                <w:rFonts w:asciiTheme="minorHAnsi" w:hAnsiTheme="minorHAnsi"/>
                <w:i/>
                <w:iCs/>
              </w:rPr>
            </w:pPr>
          </w:p>
        </w:tc>
        <w:tc>
          <w:tcPr>
            <w:tcW w:w="9320" w:type="dxa"/>
          </w:tcPr>
          <w:p w14:paraId="662B407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538B418" w14:textId="77777777" w:rsidTr="00F33256">
        <w:tc>
          <w:tcPr>
            <w:tcW w:w="1559" w:type="dxa"/>
          </w:tcPr>
          <w:p w14:paraId="7BD722BA" w14:textId="77777777" w:rsidR="00C63E25" w:rsidRPr="00350027" w:rsidRDefault="00C63E25" w:rsidP="00F33256">
            <w:pPr>
              <w:rPr>
                <w:rFonts w:asciiTheme="minorHAnsi" w:hAnsiTheme="minorHAnsi"/>
                <w:i/>
                <w:iCs/>
              </w:rPr>
            </w:pPr>
          </w:p>
        </w:tc>
        <w:tc>
          <w:tcPr>
            <w:tcW w:w="9320" w:type="dxa"/>
          </w:tcPr>
          <w:p w14:paraId="075C265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34E9FE85" w14:textId="77777777" w:rsidTr="00F33256">
        <w:tc>
          <w:tcPr>
            <w:tcW w:w="1559" w:type="dxa"/>
          </w:tcPr>
          <w:p w14:paraId="1B61F5A8" w14:textId="77777777" w:rsidR="00C63E25" w:rsidRPr="00350027" w:rsidRDefault="00C63E25" w:rsidP="00F33256">
            <w:pPr>
              <w:rPr>
                <w:rFonts w:asciiTheme="minorHAnsi" w:hAnsiTheme="minorHAnsi"/>
                <w:i/>
                <w:iCs/>
              </w:rPr>
            </w:pPr>
          </w:p>
        </w:tc>
        <w:tc>
          <w:tcPr>
            <w:tcW w:w="9320" w:type="dxa"/>
          </w:tcPr>
          <w:p w14:paraId="1819E81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FD5FC53" w14:textId="77777777" w:rsidR="00C63E25" w:rsidRPr="00350027" w:rsidRDefault="00C63E25" w:rsidP="00C63E25">
      <w:pPr>
        <w:rPr>
          <w:rFonts w:asciiTheme="minorHAnsi" w:hAnsiTheme="minorHAnsi"/>
        </w:rPr>
      </w:pPr>
    </w:p>
    <w:p w14:paraId="1F3DC4F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10A3C4E" w14:textId="77777777" w:rsidTr="00F33256">
        <w:tc>
          <w:tcPr>
            <w:tcW w:w="1559" w:type="dxa"/>
          </w:tcPr>
          <w:p w14:paraId="1FBAC04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MRJ_SCU_STC_SRS_1153</w:t>
            </w:r>
          </w:p>
        </w:tc>
        <w:tc>
          <w:tcPr>
            <w:tcW w:w="9320" w:type="dxa"/>
          </w:tcPr>
          <w:p w14:paraId="5A70321F"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NVM_SPI_nEN GPIOF9 and MCBSP_nCS GPIOF10 are high no sooner than 500 ns after the last transition of the SPI Clock.</w:t>
            </w:r>
          </w:p>
          <w:p w14:paraId="1D3FBB89" w14:textId="77777777" w:rsidR="00C63E25" w:rsidRPr="00350027" w:rsidRDefault="00C63E25" w:rsidP="00F33256">
            <w:pPr>
              <w:rPr>
                <w:rFonts w:asciiTheme="minorHAnsi" w:hAnsiTheme="minorHAnsi"/>
                <w:i/>
                <w:iCs/>
              </w:rPr>
            </w:pPr>
          </w:p>
        </w:tc>
      </w:tr>
      <w:tr w:rsidR="00C63E25" w:rsidRPr="00350027" w14:paraId="1D25C7DA" w14:textId="77777777" w:rsidTr="00F33256">
        <w:tc>
          <w:tcPr>
            <w:tcW w:w="1559" w:type="dxa"/>
          </w:tcPr>
          <w:p w14:paraId="70B84563" w14:textId="77777777" w:rsidR="00C63E25" w:rsidRPr="00350027" w:rsidRDefault="00C63E25" w:rsidP="00F33256">
            <w:pPr>
              <w:rPr>
                <w:rFonts w:asciiTheme="minorHAnsi" w:hAnsiTheme="minorHAnsi"/>
                <w:i/>
                <w:iCs/>
              </w:rPr>
            </w:pPr>
          </w:p>
        </w:tc>
        <w:tc>
          <w:tcPr>
            <w:tcW w:w="9320" w:type="dxa"/>
          </w:tcPr>
          <w:p w14:paraId="684AEAF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400DE07" w14:textId="77777777" w:rsidTr="00F33256">
        <w:tc>
          <w:tcPr>
            <w:tcW w:w="1559" w:type="dxa"/>
          </w:tcPr>
          <w:p w14:paraId="4D70A4CD" w14:textId="77777777" w:rsidR="00C63E25" w:rsidRPr="00350027" w:rsidRDefault="00C63E25" w:rsidP="00F33256">
            <w:pPr>
              <w:rPr>
                <w:rFonts w:asciiTheme="minorHAnsi" w:hAnsiTheme="minorHAnsi"/>
                <w:i/>
                <w:iCs/>
              </w:rPr>
            </w:pPr>
          </w:p>
        </w:tc>
        <w:tc>
          <w:tcPr>
            <w:tcW w:w="9320" w:type="dxa"/>
          </w:tcPr>
          <w:p w14:paraId="756F25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8345C78" w14:textId="77777777" w:rsidTr="00F33256">
        <w:tc>
          <w:tcPr>
            <w:tcW w:w="1559" w:type="dxa"/>
          </w:tcPr>
          <w:p w14:paraId="70528EC7" w14:textId="77777777" w:rsidR="00C63E25" w:rsidRPr="00350027" w:rsidRDefault="00C63E25" w:rsidP="00F33256">
            <w:pPr>
              <w:rPr>
                <w:rFonts w:asciiTheme="minorHAnsi" w:hAnsiTheme="minorHAnsi"/>
                <w:i/>
                <w:iCs/>
              </w:rPr>
            </w:pPr>
          </w:p>
        </w:tc>
        <w:tc>
          <w:tcPr>
            <w:tcW w:w="9320" w:type="dxa"/>
          </w:tcPr>
          <w:p w14:paraId="2A3C59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BCC4FBF" w14:textId="77777777" w:rsidR="00C63E25" w:rsidRPr="00350027" w:rsidRDefault="00C63E25" w:rsidP="00C63E25">
      <w:pPr>
        <w:rPr>
          <w:rFonts w:asciiTheme="minorHAnsi" w:hAnsiTheme="minorHAnsi"/>
        </w:rPr>
      </w:pPr>
    </w:p>
    <w:p w14:paraId="281C18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63FF7E5" w14:textId="77777777" w:rsidTr="00F33256">
        <w:tc>
          <w:tcPr>
            <w:tcW w:w="1559" w:type="dxa"/>
          </w:tcPr>
          <w:p w14:paraId="58DCE12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MRJ_SCU_STC_SRS_1154</w:t>
            </w:r>
          </w:p>
        </w:tc>
        <w:tc>
          <w:tcPr>
            <w:tcW w:w="9320" w:type="dxa"/>
          </w:tcPr>
          <w:p w14:paraId="2CB6117F"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NVM_SPI_nEN GPIOF9 and MCBSP_nCS GPIOF10 are high for at least 100 ns between each SPI transfer cycle.</w:t>
            </w:r>
          </w:p>
          <w:p w14:paraId="5FCA12CC" w14:textId="77777777" w:rsidR="00C63E25" w:rsidRPr="00350027" w:rsidRDefault="00C63E25" w:rsidP="00F33256">
            <w:pPr>
              <w:rPr>
                <w:rFonts w:asciiTheme="minorHAnsi" w:hAnsiTheme="minorHAnsi"/>
                <w:i/>
                <w:iCs/>
              </w:rPr>
            </w:pPr>
          </w:p>
        </w:tc>
      </w:tr>
      <w:tr w:rsidR="00C63E25" w:rsidRPr="00350027" w14:paraId="3E9C069E" w14:textId="77777777" w:rsidTr="00F33256">
        <w:tc>
          <w:tcPr>
            <w:tcW w:w="1559" w:type="dxa"/>
          </w:tcPr>
          <w:p w14:paraId="3F15F996" w14:textId="77777777" w:rsidR="00C63E25" w:rsidRPr="00350027" w:rsidRDefault="00C63E25" w:rsidP="00F33256">
            <w:pPr>
              <w:rPr>
                <w:rFonts w:asciiTheme="minorHAnsi" w:hAnsiTheme="minorHAnsi"/>
                <w:i/>
                <w:iCs/>
              </w:rPr>
            </w:pPr>
          </w:p>
        </w:tc>
        <w:tc>
          <w:tcPr>
            <w:tcW w:w="9320" w:type="dxa"/>
          </w:tcPr>
          <w:p w14:paraId="4914D0D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B4200FF" w14:textId="77777777" w:rsidTr="00F33256">
        <w:tc>
          <w:tcPr>
            <w:tcW w:w="1559" w:type="dxa"/>
          </w:tcPr>
          <w:p w14:paraId="02B6BEAF" w14:textId="77777777" w:rsidR="00C63E25" w:rsidRPr="00350027" w:rsidRDefault="00C63E25" w:rsidP="00F33256">
            <w:pPr>
              <w:rPr>
                <w:rFonts w:asciiTheme="minorHAnsi" w:hAnsiTheme="minorHAnsi"/>
                <w:i/>
                <w:iCs/>
              </w:rPr>
            </w:pPr>
          </w:p>
        </w:tc>
        <w:tc>
          <w:tcPr>
            <w:tcW w:w="9320" w:type="dxa"/>
          </w:tcPr>
          <w:p w14:paraId="37BDE6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AD67520" w14:textId="77777777" w:rsidTr="00F33256">
        <w:tc>
          <w:tcPr>
            <w:tcW w:w="1559" w:type="dxa"/>
          </w:tcPr>
          <w:p w14:paraId="7E2CFE57" w14:textId="77777777" w:rsidR="00C63E25" w:rsidRPr="00350027" w:rsidRDefault="00C63E25" w:rsidP="00F33256">
            <w:pPr>
              <w:rPr>
                <w:rFonts w:asciiTheme="minorHAnsi" w:hAnsiTheme="minorHAnsi"/>
                <w:i/>
                <w:iCs/>
              </w:rPr>
            </w:pPr>
          </w:p>
        </w:tc>
        <w:tc>
          <w:tcPr>
            <w:tcW w:w="9320" w:type="dxa"/>
          </w:tcPr>
          <w:p w14:paraId="1F26494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0580CEA" w14:textId="77777777" w:rsidR="00C63E25" w:rsidRPr="00350027" w:rsidRDefault="00C63E25" w:rsidP="00C63E25">
      <w:pPr>
        <w:rPr>
          <w:rFonts w:asciiTheme="minorHAnsi" w:hAnsiTheme="minorHAnsi"/>
        </w:rPr>
      </w:pPr>
    </w:p>
    <w:p w14:paraId="3CF4410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6E1E194" w14:textId="77777777" w:rsidTr="00F33256">
        <w:tc>
          <w:tcPr>
            <w:tcW w:w="1559" w:type="dxa"/>
          </w:tcPr>
          <w:p w14:paraId="016E8E9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MRJ_SCU_STC_SRS_1155</w:t>
            </w:r>
          </w:p>
        </w:tc>
        <w:tc>
          <w:tcPr>
            <w:tcW w:w="9320" w:type="dxa"/>
          </w:tcPr>
          <w:p w14:paraId="09611EC9"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NVM device, the </w:t>
            </w:r>
            <w:r w:rsidRPr="00350027">
              <w:rPr>
                <w:rFonts w:asciiTheme="minorHAnsi" w:hAnsiTheme="minorHAnsi"/>
                <w:i/>
                <w:iCs/>
              </w:rPr>
              <w:t xml:space="preserve">STC Program </w:t>
            </w:r>
            <w:r w:rsidRPr="00350027">
              <w:rPr>
                <w:rFonts w:asciiTheme="minorHAnsi" w:hAnsiTheme="minorHAnsi"/>
              </w:rPr>
              <w:t>shall ensure RUDDER1_ SPI_nEN GPIOA4 and RUDDER2_SPI_nEN GPIOA5 signals are set to high at least 20 ns before either NVM_SPI_nEN or MCBSP_nCS are set to low.</w:t>
            </w:r>
          </w:p>
          <w:p w14:paraId="6DE6B605" w14:textId="77777777" w:rsidR="00C63E25" w:rsidRPr="00350027" w:rsidRDefault="00C63E25" w:rsidP="00F33256">
            <w:pPr>
              <w:rPr>
                <w:rFonts w:asciiTheme="minorHAnsi" w:hAnsiTheme="minorHAnsi"/>
                <w:i/>
                <w:iCs/>
              </w:rPr>
            </w:pPr>
          </w:p>
        </w:tc>
      </w:tr>
      <w:tr w:rsidR="00C63E25" w:rsidRPr="00350027" w14:paraId="6A3BFA2A" w14:textId="77777777" w:rsidTr="00F33256">
        <w:tc>
          <w:tcPr>
            <w:tcW w:w="1559" w:type="dxa"/>
          </w:tcPr>
          <w:p w14:paraId="6297C175" w14:textId="77777777" w:rsidR="00C63E25" w:rsidRPr="00350027" w:rsidRDefault="00C63E25" w:rsidP="00F33256">
            <w:pPr>
              <w:rPr>
                <w:rFonts w:asciiTheme="minorHAnsi" w:hAnsiTheme="minorHAnsi"/>
                <w:i/>
                <w:iCs/>
              </w:rPr>
            </w:pPr>
          </w:p>
        </w:tc>
        <w:tc>
          <w:tcPr>
            <w:tcW w:w="9320" w:type="dxa"/>
          </w:tcPr>
          <w:p w14:paraId="72E58569"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183C53" w14:textId="77777777" w:rsidTr="00F33256">
        <w:tc>
          <w:tcPr>
            <w:tcW w:w="1559" w:type="dxa"/>
          </w:tcPr>
          <w:p w14:paraId="19F90230" w14:textId="77777777" w:rsidR="00C63E25" w:rsidRPr="00350027" w:rsidRDefault="00C63E25" w:rsidP="00F33256">
            <w:pPr>
              <w:rPr>
                <w:rFonts w:asciiTheme="minorHAnsi" w:hAnsiTheme="minorHAnsi"/>
                <w:i/>
                <w:iCs/>
              </w:rPr>
            </w:pPr>
          </w:p>
        </w:tc>
        <w:tc>
          <w:tcPr>
            <w:tcW w:w="9320" w:type="dxa"/>
          </w:tcPr>
          <w:p w14:paraId="00D5B8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724FD73" w14:textId="77777777" w:rsidTr="00F33256">
        <w:tc>
          <w:tcPr>
            <w:tcW w:w="1559" w:type="dxa"/>
          </w:tcPr>
          <w:p w14:paraId="16CEF51A" w14:textId="77777777" w:rsidR="00C63E25" w:rsidRPr="00350027" w:rsidRDefault="00C63E25" w:rsidP="00F33256">
            <w:pPr>
              <w:rPr>
                <w:rFonts w:asciiTheme="minorHAnsi" w:hAnsiTheme="minorHAnsi"/>
                <w:i/>
                <w:iCs/>
              </w:rPr>
            </w:pPr>
          </w:p>
        </w:tc>
        <w:tc>
          <w:tcPr>
            <w:tcW w:w="9320" w:type="dxa"/>
          </w:tcPr>
          <w:p w14:paraId="1C9DA73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11C0EC4" w14:textId="77777777" w:rsidR="00C63E25" w:rsidRPr="00350027" w:rsidRDefault="00C63E25" w:rsidP="00C63E25">
      <w:pPr>
        <w:rPr>
          <w:rFonts w:asciiTheme="minorHAnsi" w:hAnsiTheme="minorHAnsi"/>
        </w:rPr>
      </w:pPr>
    </w:p>
    <w:p w14:paraId="7C6F393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452DD31" w14:textId="77777777" w:rsidTr="00F33256">
        <w:tc>
          <w:tcPr>
            <w:tcW w:w="1559" w:type="dxa"/>
          </w:tcPr>
          <w:p w14:paraId="51F3B04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MRJ_SCU_STC_SRS_1157</w:t>
            </w:r>
          </w:p>
        </w:tc>
        <w:tc>
          <w:tcPr>
            <w:tcW w:w="9320" w:type="dxa"/>
          </w:tcPr>
          <w:p w14:paraId="0CBF5D68"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MCBSP_nCS  and RUDDER1_ SPI_nEN GPIOA4 and RUDDER2_SPI_nEN GPIOA5 are low respectively at least 20 ns before the first transition of the SPI Clock.</w:t>
            </w:r>
          </w:p>
          <w:p w14:paraId="246F13AF" w14:textId="77777777" w:rsidR="00C63E25" w:rsidRPr="00350027" w:rsidRDefault="00C63E25" w:rsidP="00F33256">
            <w:pPr>
              <w:rPr>
                <w:rFonts w:asciiTheme="minorHAnsi" w:hAnsiTheme="minorHAnsi"/>
                <w:i/>
                <w:iCs/>
              </w:rPr>
            </w:pPr>
          </w:p>
        </w:tc>
      </w:tr>
      <w:tr w:rsidR="00C63E25" w:rsidRPr="00350027" w14:paraId="268AC098" w14:textId="77777777" w:rsidTr="00F33256">
        <w:tc>
          <w:tcPr>
            <w:tcW w:w="1559" w:type="dxa"/>
          </w:tcPr>
          <w:p w14:paraId="09FC789F" w14:textId="77777777" w:rsidR="00C63E25" w:rsidRPr="00350027" w:rsidRDefault="00C63E25" w:rsidP="00F33256">
            <w:pPr>
              <w:rPr>
                <w:rFonts w:asciiTheme="minorHAnsi" w:hAnsiTheme="minorHAnsi"/>
                <w:i/>
                <w:iCs/>
              </w:rPr>
            </w:pPr>
          </w:p>
        </w:tc>
        <w:tc>
          <w:tcPr>
            <w:tcW w:w="9320" w:type="dxa"/>
          </w:tcPr>
          <w:p w14:paraId="35AC1AB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2D8E05B" w14:textId="77777777" w:rsidTr="00F33256">
        <w:tc>
          <w:tcPr>
            <w:tcW w:w="1559" w:type="dxa"/>
          </w:tcPr>
          <w:p w14:paraId="340B4B54" w14:textId="77777777" w:rsidR="00C63E25" w:rsidRPr="00350027" w:rsidRDefault="00C63E25" w:rsidP="00F33256">
            <w:pPr>
              <w:rPr>
                <w:rFonts w:asciiTheme="minorHAnsi" w:hAnsiTheme="minorHAnsi"/>
                <w:i/>
                <w:iCs/>
              </w:rPr>
            </w:pPr>
          </w:p>
        </w:tc>
        <w:tc>
          <w:tcPr>
            <w:tcW w:w="9320" w:type="dxa"/>
          </w:tcPr>
          <w:p w14:paraId="3055B3A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A860906" w14:textId="77777777" w:rsidTr="00F33256">
        <w:tc>
          <w:tcPr>
            <w:tcW w:w="1559" w:type="dxa"/>
          </w:tcPr>
          <w:p w14:paraId="3523FE18" w14:textId="77777777" w:rsidR="00C63E25" w:rsidRPr="00350027" w:rsidRDefault="00C63E25" w:rsidP="00F33256">
            <w:pPr>
              <w:rPr>
                <w:rFonts w:asciiTheme="minorHAnsi" w:hAnsiTheme="minorHAnsi"/>
                <w:i/>
                <w:iCs/>
              </w:rPr>
            </w:pPr>
          </w:p>
        </w:tc>
        <w:tc>
          <w:tcPr>
            <w:tcW w:w="9320" w:type="dxa"/>
          </w:tcPr>
          <w:p w14:paraId="40D79B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31505EA" w14:textId="77777777" w:rsidR="00C63E25" w:rsidRPr="00350027" w:rsidRDefault="00C63E25" w:rsidP="00C63E25">
      <w:pPr>
        <w:rPr>
          <w:rFonts w:asciiTheme="minorHAnsi" w:hAnsiTheme="minorHAnsi"/>
        </w:rPr>
      </w:pPr>
    </w:p>
    <w:p w14:paraId="0890E0F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14B09EA" w14:textId="77777777" w:rsidTr="00F33256">
        <w:tc>
          <w:tcPr>
            <w:tcW w:w="1559" w:type="dxa"/>
          </w:tcPr>
          <w:p w14:paraId="391225A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MRJ_SCU_STC_SRS_1158</w:t>
            </w:r>
          </w:p>
        </w:tc>
        <w:tc>
          <w:tcPr>
            <w:tcW w:w="9320" w:type="dxa"/>
          </w:tcPr>
          <w:p w14:paraId="083ABEE0"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ensure RUDDER1_ SPI_nEN GPIOA4 or RUDDER2_SPI_nEN GPIOA5 signal respectively and MCBSP_nCS are high no sooner than 500 ns after the last transition of the SPI Clock.</w:t>
            </w:r>
          </w:p>
          <w:p w14:paraId="50B956FD" w14:textId="77777777" w:rsidR="00C63E25" w:rsidRPr="00350027" w:rsidRDefault="00C63E25" w:rsidP="00F33256">
            <w:pPr>
              <w:rPr>
                <w:rFonts w:asciiTheme="minorHAnsi" w:hAnsiTheme="minorHAnsi"/>
                <w:i/>
                <w:iCs/>
              </w:rPr>
            </w:pPr>
          </w:p>
        </w:tc>
      </w:tr>
      <w:tr w:rsidR="00C63E25" w:rsidRPr="00350027" w14:paraId="7EC34A52" w14:textId="77777777" w:rsidTr="00F33256">
        <w:tc>
          <w:tcPr>
            <w:tcW w:w="1559" w:type="dxa"/>
          </w:tcPr>
          <w:p w14:paraId="66C84653" w14:textId="77777777" w:rsidR="00C63E25" w:rsidRPr="00350027" w:rsidRDefault="00C63E25" w:rsidP="00F33256">
            <w:pPr>
              <w:rPr>
                <w:rFonts w:asciiTheme="minorHAnsi" w:hAnsiTheme="minorHAnsi"/>
                <w:i/>
                <w:iCs/>
              </w:rPr>
            </w:pPr>
          </w:p>
        </w:tc>
        <w:tc>
          <w:tcPr>
            <w:tcW w:w="9320" w:type="dxa"/>
          </w:tcPr>
          <w:p w14:paraId="2C3EC2C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4CBBC13" w14:textId="77777777" w:rsidTr="00F33256">
        <w:tc>
          <w:tcPr>
            <w:tcW w:w="1559" w:type="dxa"/>
          </w:tcPr>
          <w:p w14:paraId="25071990" w14:textId="77777777" w:rsidR="00C63E25" w:rsidRPr="00350027" w:rsidRDefault="00C63E25" w:rsidP="00F33256">
            <w:pPr>
              <w:rPr>
                <w:rFonts w:asciiTheme="minorHAnsi" w:hAnsiTheme="minorHAnsi"/>
                <w:i/>
                <w:iCs/>
              </w:rPr>
            </w:pPr>
          </w:p>
        </w:tc>
        <w:tc>
          <w:tcPr>
            <w:tcW w:w="9320" w:type="dxa"/>
          </w:tcPr>
          <w:p w14:paraId="1C6C60D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24EC38A" w14:textId="77777777" w:rsidTr="00F33256">
        <w:tc>
          <w:tcPr>
            <w:tcW w:w="1559" w:type="dxa"/>
          </w:tcPr>
          <w:p w14:paraId="16FADF93" w14:textId="77777777" w:rsidR="00C63E25" w:rsidRPr="00350027" w:rsidRDefault="00C63E25" w:rsidP="00F33256">
            <w:pPr>
              <w:rPr>
                <w:rFonts w:asciiTheme="minorHAnsi" w:hAnsiTheme="minorHAnsi"/>
                <w:i/>
                <w:iCs/>
              </w:rPr>
            </w:pPr>
          </w:p>
        </w:tc>
        <w:tc>
          <w:tcPr>
            <w:tcW w:w="9320" w:type="dxa"/>
          </w:tcPr>
          <w:p w14:paraId="315FC6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2B050F5" w14:textId="77777777" w:rsidR="00C63E25" w:rsidRPr="00350027" w:rsidRDefault="00C63E25" w:rsidP="00C63E25">
      <w:pPr>
        <w:rPr>
          <w:rFonts w:asciiTheme="minorHAnsi" w:hAnsiTheme="minorHAnsi"/>
        </w:rPr>
      </w:pPr>
    </w:p>
    <w:p w14:paraId="211EC0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3EDDE06" w14:textId="77777777" w:rsidTr="00F33256">
        <w:tc>
          <w:tcPr>
            <w:tcW w:w="1559" w:type="dxa"/>
          </w:tcPr>
          <w:p w14:paraId="33C499D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MRJ_SCU_STC_SRS_1159</w:t>
            </w:r>
          </w:p>
        </w:tc>
        <w:tc>
          <w:tcPr>
            <w:tcW w:w="9320" w:type="dxa"/>
          </w:tcPr>
          <w:p w14:paraId="184E088D"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RUDDER1_ SPI_nEN GPIOA4 and RUDDER2_SPI_nEN GPIOA5 signals respectively and the MCBSP_nCS GPIOF10 are high for at least 200 ns between each SPI transfer cycle.</w:t>
            </w:r>
          </w:p>
          <w:p w14:paraId="04AAB4FC" w14:textId="77777777" w:rsidR="00C63E25" w:rsidRPr="00350027" w:rsidRDefault="00C63E25" w:rsidP="00F33256">
            <w:pPr>
              <w:rPr>
                <w:rFonts w:asciiTheme="minorHAnsi" w:hAnsiTheme="minorHAnsi"/>
                <w:i/>
                <w:iCs/>
              </w:rPr>
            </w:pPr>
          </w:p>
        </w:tc>
      </w:tr>
      <w:tr w:rsidR="00C63E25" w:rsidRPr="00350027" w14:paraId="2ECDBAE7" w14:textId="77777777" w:rsidTr="00F33256">
        <w:tc>
          <w:tcPr>
            <w:tcW w:w="1559" w:type="dxa"/>
          </w:tcPr>
          <w:p w14:paraId="776B41AD" w14:textId="77777777" w:rsidR="00C63E25" w:rsidRPr="00350027" w:rsidRDefault="00C63E25" w:rsidP="00F33256">
            <w:pPr>
              <w:rPr>
                <w:rFonts w:asciiTheme="minorHAnsi" w:hAnsiTheme="minorHAnsi"/>
                <w:i/>
                <w:iCs/>
              </w:rPr>
            </w:pPr>
          </w:p>
        </w:tc>
        <w:tc>
          <w:tcPr>
            <w:tcW w:w="9320" w:type="dxa"/>
          </w:tcPr>
          <w:p w14:paraId="68C37E3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AAA236" w14:textId="77777777" w:rsidTr="00F33256">
        <w:tc>
          <w:tcPr>
            <w:tcW w:w="1559" w:type="dxa"/>
          </w:tcPr>
          <w:p w14:paraId="25880F3B" w14:textId="77777777" w:rsidR="00C63E25" w:rsidRPr="00350027" w:rsidRDefault="00C63E25" w:rsidP="00F33256">
            <w:pPr>
              <w:rPr>
                <w:rFonts w:asciiTheme="minorHAnsi" w:hAnsiTheme="minorHAnsi"/>
                <w:i/>
                <w:iCs/>
              </w:rPr>
            </w:pPr>
          </w:p>
        </w:tc>
        <w:tc>
          <w:tcPr>
            <w:tcW w:w="9320" w:type="dxa"/>
          </w:tcPr>
          <w:p w14:paraId="6FBCFFB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9095DB5" w14:textId="77777777" w:rsidTr="00F33256">
        <w:tc>
          <w:tcPr>
            <w:tcW w:w="1559" w:type="dxa"/>
          </w:tcPr>
          <w:p w14:paraId="6D1DDB57" w14:textId="77777777" w:rsidR="00C63E25" w:rsidRPr="00350027" w:rsidRDefault="00C63E25" w:rsidP="00F33256">
            <w:pPr>
              <w:rPr>
                <w:rFonts w:asciiTheme="minorHAnsi" w:hAnsiTheme="minorHAnsi"/>
                <w:i/>
                <w:iCs/>
              </w:rPr>
            </w:pPr>
          </w:p>
        </w:tc>
        <w:tc>
          <w:tcPr>
            <w:tcW w:w="9320" w:type="dxa"/>
          </w:tcPr>
          <w:p w14:paraId="2D747D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75CC79D" w14:textId="77777777" w:rsidR="00C63E25" w:rsidRPr="00350027" w:rsidRDefault="00C63E25" w:rsidP="00C63E25">
      <w:pPr>
        <w:rPr>
          <w:rFonts w:asciiTheme="minorHAnsi" w:hAnsiTheme="minorHAnsi"/>
        </w:rPr>
      </w:pPr>
    </w:p>
    <w:p w14:paraId="2D62AA3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B373E9B" w14:textId="77777777" w:rsidTr="00F33256">
        <w:tc>
          <w:tcPr>
            <w:tcW w:w="1559" w:type="dxa"/>
          </w:tcPr>
          <w:p w14:paraId="3D2944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MRJ_SCU_STC_SRS_1160</w:t>
            </w:r>
          </w:p>
        </w:tc>
        <w:tc>
          <w:tcPr>
            <w:tcW w:w="9320" w:type="dxa"/>
          </w:tcPr>
          <w:p w14:paraId="7344C627" w14:textId="77777777" w:rsidR="00C63E25" w:rsidRPr="00350027" w:rsidRDefault="00C63E25" w:rsidP="00F33256">
            <w:pPr>
              <w:rPr>
                <w:rFonts w:asciiTheme="minorHAnsi" w:hAnsiTheme="minorHAnsi"/>
              </w:rPr>
            </w:pPr>
            <w:r w:rsidRPr="00350027">
              <w:rPr>
                <w:rFonts w:asciiTheme="minorHAnsi" w:hAnsiTheme="minorHAnsi"/>
              </w:rPr>
              <w:t>For interfacing with the Rudder Analogue devices</w:t>
            </w:r>
            <w:r w:rsidRPr="00350027">
              <w:rPr>
                <w:rFonts w:asciiTheme="minorHAnsi" w:hAnsiTheme="minorHAnsi"/>
                <w:i/>
                <w:iCs/>
              </w:rPr>
              <w:t xml:space="preserve">, </w:t>
            </w:r>
            <w:r w:rsidRPr="00350027">
              <w:rPr>
                <w:rFonts w:asciiTheme="minorHAnsi" w:hAnsiTheme="minorHAnsi"/>
              </w:rPr>
              <w:t>the</w:t>
            </w:r>
            <w:r w:rsidRPr="00350027">
              <w:rPr>
                <w:rFonts w:asciiTheme="minorHAnsi" w:hAnsiTheme="minorHAnsi"/>
                <w:i/>
                <w:iCs/>
              </w:rPr>
              <w:t xml:space="preserve"> STC Program </w:t>
            </w:r>
            <w:r w:rsidRPr="00350027">
              <w:rPr>
                <w:rFonts w:asciiTheme="minorHAnsi" w:hAnsiTheme="minorHAnsi"/>
              </w:rPr>
              <w:t>shall ensure NVM_SPI_nEN GPIOF9 signal and the other RUDDERx_SPI_nEN signal GPIOA4 or GPIOA5 respectively are set to high at least 20 ns before either RUDDERx_SPI_nEN or MCBSP_nCS are set to low.</w:t>
            </w:r>
          </w:p>
          <w:p w14:paraId="3072B284" w14:textId="77777777" w:rsidR="00C63E25" w:rsidRPr="00350027" w:rsidRDefault="00C63E25" w:rsidP="00F33256">
            <w:pPr>
              <w:rPr>
                <w:rFonts w:asciiTheme="minorHAnsi" w:hAnsiTheme="minorHAnsi"/>
                <w:i/>
                <w:iCs/>
              </w:rPr>
            </w:pPr>
          </w:p>
        </w:tc>
      </w:tr>
      <w:tr w:rsidR="00C63E25" w:rsidRPr="00350027" w14:paraId="69522AE0" w14:textId="77777777" w:rsidTr="00F33256">
        <w:tc>
          <w:tcPr>
            <w:tcW w:w="1559" w:type="dxa"/>
          </w:tcPr>
          <w:p w14:paraId="5169932E" w14:textId="77777777" w:rsidR="00C63E25" w:rsidRPr="00350027" w:rsidRDefault="00C63E25" w:rsidP="00F33256">
            <w:pPr>
              <w:rPr>
                <w:rFonts w:asciiTheme="minorHAnsi" w:hAnsiTheme="minorHAnsi"/>
                <w:i/>
                <w:iCs/>
              </w:rPr>
            </w:pPr>
          </w:p>
        </w:tc>
        <w:tc>
          <w:tcPr>
            <w:tcW w:w="9320" w:type="dxa"/>
          </w:tcPr>
          <w:p w14:paraId="5A40218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0143E2" w14:textId="77777777" w:rsidTr="00F33256">
        <w:tc>
          <w:tcPr>
            <w:tcW w:w="1559" w:type="dxa"/>
          </w:tcPr>
          <w:p w14:paraId="1043CB7D" w14:textId="77777777" w:rsidR="00C63E25" w:rsidRPr="00350027" w:rsidRDefault="00C63E25" w:rsidP="00F33256">
            <w:pPr>
              <w:rPr>
                <w:rFonts w:asciiTheme="minorHAnsi" w:hAnsiTheme="minorHAnsi"/>
                <w:i/>
                <w:iCs/>
              </w:rPr>
            </w:pPr>
          </w:p>
        </w:tc>
        <w:tc>
          <w:tcPr>
            <w:tcW w:w="9320" w:type="dxa"/>
          </w:tcPr>
          <w:p w14:paraId="13E2346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2FB4B21" w14:textId="77777777" w:rsidTr="00F33256">
        <w:tc>
          <w:tcPr>
            <w:tcW w:w="1559" w:type="dxa"/>
          </w:tcPr>
          <w:p w14:paraId="13962798" w14:textId="77777777" w:rsidR="00C63E25" w:rsidRPr="00350027" w:rsidRDefault="00C63E25" w:rsidP="00F33256">
            <w:pPr>
              <w:rPr>
                <w:rFonts w:asciiTheme="minorHAnsi" w:hAnsiTheme="minorHAnsi"/>
                <w:i/>
                <w:iCs/>
              </w:rPr>
            </w:pPr>
          </w:p>
        </w:tc>
        <w:tc>
          <w:tcPr>
            <w:tcW w:w="9320" w:type="dxa"/>
          </w:tcPr>
          <w:p w14:paraId="0279BAA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7DE105" w14:textId="77777777" w:rsidR="00C63E25" w:rsidRPr="00350027" w:rsidRDefault="00C63E25" w:rsidP="00C63E25">
      <w:pPr>
        <w:rPr>
          <w:rFonts w:asciiTheme="minorHAnsi" w:hAnsiTheme="minorHAnsi"/>
        </w:rPr>
      </w:pPr>
    </w:p>
    <w:p w14:paraId="712E57DA" w14:textId="77777777" w:rsidR="00C63E25" w:rsidRPr="00350027" w:rsidRDefault="00C63E25" w:rsidP="00C63E25">
      <w:pPr>
        <w:pStyle w:val="Heading2"/>
        <w:rPr>
          <w:rFonts w:asciiTheme="minorHAnsi" w:hAnsiTheme="minorHAnsi"/>
        </w:rPr>
      </w:pPr>
      <w:bookmarkStart w:id="44" w:name="_Toc464110958"/>
      <w:r w:rsidRPr="00350027">
        <w:rPr>
          <w:rFonts w:asciiTheme="minorHAnsi" w:hAnsiTheme="minorHAnsi"/>
        </w:rPr>
        <w:t>Internal Interlane Interface Communication</w:t>
      </w:r>
      <w:bookmarkEnd w:id="44"/>
    </w:p>
    <w:p w14:paraId="19ED3AA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8125D72" w14:textId="77777777" w:rsidTr="00F33256">
        <w:tc>
          <w:tcPr>
            <w:tcW w:w="1559" w:type="dxa"/>
          </w:tcPr>
          <w:p w14:paraId="3CEF3D2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MRJ_SCU_STC_SRS_643</w:t>
            </w:r>
          </w:p>
        </w:tc>
        <w:tc>
          <w:tcPr>
            <w:tcW w:w="9320" w:type="dxa"/>
          </w:tcPr>
          <w:p w14:paraId="410AEFD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utilize SPI-A Bus for communication with the Monitor Lane.</w:t>
            </w:r>
          </w:p>
          <w:p w14:paraId="5BA0EF8A" w14:textId="77777777" w:rsidR="00C63E25" w:rsidRPr="00350027" w:rsidRDefault="00C63E25" w:rsidP="00F33256">
            <w:pPr>
              <w:rPr>
                <w:rFonts w:asciiTheme="minorHAnsi" w:hAnsiTheme="minorHAnsi"/>
                <w:i/>
                <w:iCs/>
              </w:rPr>
            </w:pPr>
          </w:p>
        </w:tc>
      </w:tr>
      <w:tr w:rsidR="00C63E25" w:rsidRPr="00350027" w14:paraId="29ACE128" w14:textId="77777777" w:rsidTr="00F33256">
        <w:tc>
          <w:tcPr>
            <w:tcW w:w="1559" w:type="dxa"/>
          </w:tcPr>
          <w:p w14:paraId="0397AFDD" w14:textId="77777777" w:rsidR="00C63E25" w:rsidRPr="00350027" w:rsidRDefault="00C63E25" w:rsidP="00F33256">
            <w:pPr>
              <w:rPr>
                <w:rFonts w:asciiTheme="minorHAnsi" w:hAnsiTheme="minorHAnsi"/>
                <w:i/>
                <w:iCs/>
              </w:rPr>
            </w:pPr>
          </w:p>
        </w:tc>
        <w:tc>
          <w:tcPr>
            <w:tcW w:w="9320" w:type="dxa"/>
          </w:tcPr>
          <w:p w14:paraId="6D4275C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D8698D" w14:textId="77777777" w:rsidTr="00F33256">
        <w:tc>
          <w:tcPr>
            <w:tcW w:w="1559" w:type="dxa"/>
          </w:tcPr>
          <w:p w14:paraId="6846863C" w14:textId="77777777" w:rsidR="00C63E25" w:rsidRPr="00350027" w:rsidRDefault="00C63E25" w:rsidP="00F33256">
            <w:pPr>
              <w:rPr>
                <w:rFonts w:asciiTheme="minorHAnsi" w:hAnsiTheme="minorHAnsi"/>
                <w:i/>
                <w:iCs/>
              </w:rPr>
            </w:pPr>
          </w:p>
        </w:tc>
        <w:tc>
          <w:tcPr>
            <w:tcW w:w="9320" w:type="dxa"/>
          </w:tcPr>
          <w:p w14:paraId="749889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F8DA0E5" w14:textId="77777777" w:rsidTr="00F33256">
        <w:tc>
          <w:tcPr>
            <w:tcW w:w="1559" w:type="dxa"/>
          </w:tcPr>
          <w:p w14:paraId="7B561592" w14:textId="77777777" w:rsidR="00C63E25" w:rsidRPr="00350027" w:rsidRDefault="00C63E25" w:rsidP="00F33256">
            <w:pPr>
              <w:rPr>
                <w:rFonts w:asciiTheme="minorHAnsi" w:hAnsiTheme="minorHAnsi"/>
                <w:i/>
                <w:iCs/>
              </w:rPr>
            </w:pPr>
          </w:p>
        </w:tc>
        <w:tc>
          <w:tcPr>
            <w:tcW w:w="9320" w:type="dxa"/>
          </w:tcPr>
          <w:p w14:paraId="3086699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7623F44" w14:textId="77777777" w:rsidR="00C63E25" w:rsidRPr="00350027" w:rsidRDefault="00C63E25" w:rsidP="00C63E25">
      <w:pPr>
        <w:rPr>
          <w:rFonts w:asciiTheme="minorHAnsi" w:hAnsiTheme="minorHAnsi"/>
        </w:rPr>
      </w:pPr>
    </w:p>
    <w:p w14:paraId="3F21F7E2" w14:textId="77777777" w:rsidR="00C63E25" w:rsidRPr="00350027" w:rsidRDefault="00C63E25" w:rsidP="00C63E25">
      <w:pPr>
        <w:rPr>
          <w:rFonts w:asciiTheme="minorHAnsi" w:hAnsiTheme="minorHAnsi"/>
        </w:rPr>
      </w:pPr>
      <w:r w:rsidRPr="00350027">
        <w:rPr>
          <w:rFonts w:asciiTheme="minorHAnsi" w:hAnsiTheme="minorHAnsi"/>
        </w:rPr>
        <w:t>The SPI Bus speed will be 1.5 MHz.</w:t>
      </w:r>
    </w:p>
    <w:p w14:paraId="152F6D53" w14:textId="77777777" w:rsidR="00C63E25" w:rsidRPr="00350027" w:rsidRDefault="00C63E25" w:rsidP="00C63E25">
      <w:pPr>
        <w:rPr>
          <w:rFonts w:asciiTheme="minorHAnsi" w:hAnsiTheme="minorHAnsi"/>
        </w:rPr>
      </w:pPr>
      <w:r w:rsidRPr="00350027">
        <w:rPr>
          <w:rFonts w:asciiTheme="minorHAnsi" w:hAnsiTheme="minorHAnsi"/>
        </w:rPr>
        <w:t>Note: This is defined by the Register Initialisation requirements.</w:t>
      </w:r>
    </w:p>
    <w:p w14:paraId="5781C2EC" w14:textId="77777777" w:rsidR="00C63E25" w:rsidRPr="00350027" w:rsidRDefault="00C63E25" w:rsidP="00C63E25">
      <w:pPr>
        <w:rPr>
          <w:rFonts w:asciiTheme="minorHAnsi" w:hAnsiTheme="minorHAnsi"/>
        </w:rPr>
      </w:pPr>
      <w:r w:rsidRPr="00350027">
        <w:rPr>
          <w:rFonts w:asciiTheme="minorHAnsi" w:hAnsiTheme="minorHAnsi"/>
        </w:rPr>
        <w:t xml:space="preserve">Interlane messages can, in principle, be of any length. The constraints are that the SPI servicing be done once every Major Cycle and that the buffer size is 16 (16-bit) words. This means that messages need to be fragmented such that each fragment has a maximum size of 8 words (to ensure that data is not lost). Also, the Control Lane is configured to be the Master and the Monitor Lane is configured to be the Slave. Since the data received from the Slave is clocked by data transmitted from the Master, the length of a Control Lane message has to be greater than or equal to the length of a Monitor Lane message to ensure that the Monitor Lane transmit buffer does not overflow.  </w:t>
      </w:r>
    </w:p>
    <w:p w14:paraId="281FB3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16"/>
      </w:tblGrid>
      <w:tr w:rsidR="00C63E25" w:rsidRPr="00350027" w14:paraId="4198F74A" w14:textId="77777777" w:rsidTr="00F33256">
        <w:tc>
          <w:tcPr>
            <w:tcW w:w="1559" w:type="dxa"/>
          </w:tcPr>
          <w:p w14:paraId="632E431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MRJ_SCU_STC_SRS_651</w:t>
            </w:r>
          </w:p>
        </w:tc>
        <w:tc>
          <w:tcPr>
            <w:tcW w:w="9320" w:type="dxa"/>
          </w:tcPr>
          <w:p w14:paraId="00D103C8"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apply the following message layout for data being transmitted and received:</w:t>
            </w:r>
          </w:p>
          <w:p w14:paraId="6D8AC022" w14:textId="77777777" w:rsidR="00C63E25" w:rsidRPr="00350027" w:rsidRDefault="00C63E25" w:rsidP="00F33256">
            <w:pPr>
              <w:rPr>
                <w:rFonts w:asciiTheme="minorHAnsi" w:hAnsiTheme="minorHAnsi"/>
              </w:rPr>
            </w:pPr>
          </w:p>
          <w:p w14:paraId="7EF9C632" w14:textId="77777777" w:rsidR="00C63E25" w:rsidRPr="00350027" w:rsidRDefault="00C63E25" w:rsidP="00F33256">
            <w:pPr>
              <w:rPr>
                <w:rFonts w:asciiTheme="minorHAnsi" w:hAnsiTheme="minorHAnsi"/>
              </w:rPr>
            </w:pPr>
            <w:r w:rsidRPr="00350027">
              <w:rPr>
                <w:rFonts w:asciiTheme="minorHAnsi" w:hAnsiTheme="minorHAnsi"/>
                <w:noProof/>
                <w:lang w:eastAsia="en-GB"/>
              </w:rPr>
              <w:drawing>
                <wp:inline distT="0" distB="0" distL="0" distR="0" wp14:anchorId="2129ABB5" wp14:editId="56ACF53A">
                  <wp:extent cx="5708977" cy="2021744"/>
                  <wp:effectExtent l="0" t="0" r="635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15943" cy="2024211"/>
                          </a:xfrm>
                          <a:prstGeom prst="rect">
                            <a:avLst/>
                          </a:prstGeom>
                          <a:noFill/>
                          <a:ln>
                            <a:noFill/>
                          </a:ln>
                        </pic:spPr>
                      </pic:pic>
                    </a:graphicData>
                  </a:graphic>
                </wp:inline>
              </w:drawing>
            </w:r>
          </w:p>
          <w:p w14:paraId="4F355C7B" w14:textId="77777777" w:rsidR="00C63E25" w:rsidRPr="00350027" w:rsidRDefault="00C63E25" w:rsidP="00F33256">
            <w:pPr>
              <w:rPr>
                <w:rFonts w:asciiTheme="minorHAnsi" w:hAnsiTheme="minorHAnsi"/>
              </w:rPr>
            </w:pPr>
          </w:p>
          <w:p w14:paraId="4D29BF5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6.8-1 Internal Interlane Interface Message Layout</w:t>
            </w:r>
          </w:p>
          <w:p w14:paraId="559D37BA" w14:textId="77777777" w:rsidR="00C63E25" w:rsidRPr="00350027" w:rsidRDefault="00C63E25" w:rsidP="00F33256">
            <w:pPr>
              <w:rPr>
                <w:rFonts w:asciiTheme="minorHAnsi" w:hAnsiTheme="minorHAnsi"/>
              </w:rPr>
            </w:pPr>
          </w:p>
          <w:p w14:paraId="0B6FC858" w14:textId="77777777" w:rsidR="00C63E25" w:rsidRPr="00350027" w:rsidRDefault="00C63E25" w:rsidP="00F33256">
            <w:pPr>
              <w:rPr>
                <w:rFonts w:asciiTheme="minorHAnsi" w:hAnsiTheme="minorHAnsi"/>
              </w:rPr>
            </w:pPr>
            <w:r w:rsidRPr="00350027">
              <w:rPr>
                <w:rFonts w:asciiTheme="minorHAnsi" w:hAnsiTheme="minorHAnsi"/>
              </w:rPr>
              <w:lastRenderedPageBreak/>
              <w:t>With</w:t>
            </w:r>
          </w:p>
          <w:p w14:paraId="5A658F6A" w14:textId="77777777" w:rsidR="00C63E25" w:rsidRPr="00350027" w:rsidRDefault="00C63E25" w:rsidP="00F33256">
            <w:pPr>
              <w:rPr>
                <w:rFonts w:asciiTheme="minorHAnsi" w:hAnsiTheme="minorHAnsi"/>
              </w:rPr>
            </w:pPr>
            <w:r w:rsidRPr="00350027">
              <w:rPr>
                <w:rFonts w:asciiTheme="minorHAnsi" w:hAnsiTheme="minorHAnsi"/>
              </w:rPr>
              <w:t>SoM:</w:t>
            </w:r>
            <w:r w:rsidRPr="00350027">
              <w:rPr>
                <w:rFonts w:asciiTheme="minorHAnsi" w:hAnsiTheme="minorHAnsi"/>
              </w:rPr>
              <w:tab/>
            </w:r>
            <w:r w:rsidRPr="00350027">
              <w:rPr>
                <w:rFonts w:asciiTheme="minorHAnsi" w:hAnsiTheme="minorHAnsi"/>
              </w:rPr>
              <w:tab/>
            </w:r>
            <w:r w:rsidRPr="00350027">
              <w:rPr>
                <w:rFonts w:asciiTheme="minorHAnsi" w:hAnsiTheme="minorHAnsi"/>
              </w:rPr>
              <w:tab/>
              <w:t>Start-of-Message = 0xFF</w:t>
            </w:r>
          </w:p>
          <w:p w14:paraId="053BBF3C" w14:textId="77777777" w:rsidR="00C63E25" w:rsidRPr="00350027" w:rsidRDefault="00C63E25" w:rsidP="00F33256">
            <w:pPr>
              <w:rPr>
                <w:rFonts w:asciiTheme="minorHAnsi" w:hAnsiTheme="minorHAnsi"/>
              </w:rPr>
            </w:pPr>
            <w:r w:rsidRPr="00350027">
              <w:rPr>
                <w:rFonts w:asciiTheme="minorHAnsi" w:hAnsiTheme="minorHAnsi"/>
              </w:rPr>
              <w:t>F:                                 First Fragment flag of a complete Interlane Message (set to 1 for first fragment, else set to 0)</w:t>
            </w:r>
          </w:p>
          <w:p w14:paraId="60241F96" w14:textId="77777777" w:rsidR="00C63E25" w:rsidRPr="00350027" w:rsidRDefault="00C63E25" w:rsidP="00F33256">
            <w:pPr>
              <w:rPr>
                <w:rFonts w:asciiTheme="minorHAnsi" w:hAnsiTheme="minorHAnsi"/>
              </w:rPr>
            </w:pPr>
            <w:r w:rsidRPr="00350027">
              <w:rPr>
                <w:rFonts w:asciiTheme="minorHAnsi" w:hAnsiTheme="minorHAnsi"/>
              </w:rPr>
              <w:t>Frag:</w:t>
            </w:r>
            <w:r w:rsidRPr="00350027">
              <w:rPr>
                <w:rFonts w:asciiTheme="minorHAnsi" w:hAnsiTheme="minorHAnsi"/>
              </w:rPr>
              <w:tab/>
            </w:r>
            <w:r w:rsidRPr="00350027">
              <w:rPr>
                <w:rFonts w:asciiTheme="minorHAnsi" w:hAnsiTheme="minorHAnsi"/>
              </w:rPr>
              <w:tab/>
            </w:r>
            <w:r w:rsidRPr="00350027">
              <w:rPr>
                <w:rFonts w:asciiTheme="minorHAnsi" w:hAnsiTheme="minorHAnsi"/>
              </w:rPr>
              <w:tab/>
              <w:t>Fragment Counter (last fragment counter value = 0)</w:t>
            </w:r>
          </w:p>
          <w:p w14:paraId="64DC9F92" w14:textId="77777777" w:rsidR="00C63E25" w:rsidRPr="00350027" w:rsidRDefault="00C63E25" w:rsidP="00F33256">
            <w:pPr>
              <w:rPr>
                <w:rFonts w:asciiTheme="minorHAnsi" w:hAnsiTheme="minorHAnsi"/>
              </w:rPr>
            </w:pPr>
            <w:r w:rsidRPr="00350027">
              <w:rPr>
                <w:rFonts w:asciiTheme="minorHAnsi" w:hAnsiTheme="minorHAnsi"/>
              </w:rPr>
              <w:t>Cntrl:</w:t>
            </w:r>
            <w:r w:rsidRPr="00350027">
              <w:rPr>
                <w:rFonts w:asciiTheme="minorHAnsi" w:hAnsiTheme="minorHAnsi"/>
              </w:rPr>
              <w:tab/>
            </w:r>
            <w:r w:rsidRPr="00350027">
              <w:rPr>
                <w:rFonts w:asciiTheme="minorHAnsi" w:hAnsiTheme="minorHAnsi"/>
              </w:rPr>
              <w:tab/>
            </w:r>
            <w:r w:rsidRPr="00350027">
              <w:rPr>
                <w:rFonts w:asciiTheme="minorHAnsi" w:hAnsiTheme="minorHAnsi"/>
              </w:rPr>
              <w:tab/>
              <w:t>Control Byte (XOR-byte) for data stream and checksum</w:t>
            </w:r>
          </w:p>
          <w:p w14:paraId="7EE29B52" w14:textId="77777777" w:rsidR="00C63E25" w:rsidRPr="00350027" w:rsidRDefault="00C63E25" w:rsidP="00F33256">
            <w:pPr>
              <w:rPr>
                <w:rFonts w:asciiTheme="minorHAnsi" w:hAnsiTheme="minorHAnsi"/>
              </w:rPr>
            </w:pPr>
            <w:r w:rsidRPr="00350027">
              <w:rPr>
                <w:rFonts w:asciiTheme="minorHAnsi" w:hAnsiTheme="minorHAnsi"/>
              </w:rPr>
              <w:t xml:space="preserve">Len: </w:t>
            </w:r>
            <w:r w:rsidRPr="00350027">
              <w:rPr>
                <w:rFonts w:asciiTheme="minorHAnsi" w:hAnsiTheme="minorHAnsi"/>
              </w:rPr>
              <w:tab/>
            </w:r>
            <w:r w:rsidRPr="00350027">
              <w:rPr>
                <w:rFonts w:asciiTheme="minorHAnsi" w:hAnsiTheme="minorHAnsi"/>
              </w:rPr>
              <w:tab/>
            </w:r>
            <w:r w:rsidRPr="00350027">
              <w:rPr>
                <w:rFonts w:asciiTheme="minorHAnsi" w:hAnsiTheme="minorHAnsi"/>
              </w:rPr>
              <w:tab/>
              <w:t>Length of data payload in bytes</w:t>
            </w:r>
          </w:p>
          <w:p w14:paraId="566D9F96" w14:textId="77777777" w:rsidR="00C63E25" w:rsidRPr="00350027" w:rsidRDefault="00C63E25" w:rsidP="00F33256">
            <w:pPr>
              <w:rPr>
                <w:rFonts w:asciiTheme="minorHAnsi" w:hAnsiTheme="minorHAnsi"/>
              </w:rPr>
            </w:pPr>
            <w:r w:rsidRPr="00350027">
              <w:rPr>
                <w:rFonts w:asciiTheme="minorHAnsi" w:hAnsiTheme="minorHAnsi"/>
              </w:rPr>
              <w:t>Chksum_High/Low:</w:t>
            </w:r>
            <w:r w:rsidRPr="00350027">
              <w:rPr>
                <w:rFonts w:asciiTheme="minorHAnsi" w:hAnsiTheme="minorHAnsi"/>
              </w:rPr>
              <w:tab/>
              <w:t>32-bit CRC over data payload</w:t>
            </w:r>
          </w:p>
          <w:p w14:paraId="46900EA4" w14:textId="77777777" w:rsidR="00C63E25" w:rsidRPr="00350027" w:rsidRDefault="00C63E25" w:rsidP="00F33256">
            <w:pPr>
              <w:rPr>
                <w:rFonts w:asciiTheme="minorHAnsi" w:hAnsiTheme="minorHAnsi"/>
              </w:rPr>
            </w:pPr>
            <w:r w:rsidRPr="00350027">
              <w:rPr>
                <w:rFonts w:asciiTheme="minorHAnsi" w:hAnsiTheme="minorHAnsi"/>
              </w:rPr>
              <w:t>Data1 .. Data4:</w:t>
            </w:r>
            <w:r w:rsidRPr="00350027">
              <w:rPr>
                <w:rFonts w:asciiTheme="minorHAnsi" w:hAnsiTheme="minorHAnsi"/>
              </w:rPr>
              <w:tab/>
            </w:r>
            <w:r w:rsidRPr="00350027">
              <w:rPr>
                <w:rFonts w:asciiTheme="minorHAnsi" w:hAnsiTheme="minorHAnsi"/>
              </w:rPr>
              <w:tab/>
              <w:t>Data Payload (max. 4 Words)</w:t>
            </w:r>
          </w:p>
          <w:p w14:paraId="1F8E788E" w14:textId="77777777" w:rsidR="00C63E25" w:rsidRPr="00350027" w:rsidRDefault="00C63E25" w:rsidP="00F33256">
            <w:pPr>
              <w:rPr>
                <w:rFonts w:asciiTheme="minorHAnsi" w:hAnsiTheme="minorHAnsi"/>
              </w:rPr>
            </w:pPr>
          </w:p>
          <w:p w14:paraId="37B3A44C" w14:textId="77777777" w:rsidR="00C63E25" w:rsidRPr="00350027" w:rsidRDefault="00C63E25" w:rsidP="00F33256">
            <w:pPr>
              <w:rPr>
                <w:rFonts w:asciiTheme="minorHAnsi" w:hAnsiTheme="minorHAnsi"/>
              </w:rPr>
            </w:pPr>
            <w:r w:rsidRPr="00350027">
              <w:rPr>
                <w:rFonts w:asciiTheme="minorHAnsi" w:hAnsiTheme="minorHAnsi"/>
              </w:rPr>
              <w:t>Justification: Start-of-Message, First Fragment flag, Fragment Counter and Length increase data communication integrity (Control Byte and Checksum trace to SES).</w:t>
            </w:r>
          </w:p>
          <w:p w14:paraId="01B2C0BE" w14:textId="77777777" w:rsidR="00C63E25" w:rsidRPr="00350027" w:rsidRDefault="00C63E25" w:rsidP="00F33256">
            <w:pPr>
              <w:rPr>
                <w:rFonts w:asciiTheme="minorHAnsi" w:hAnsiTheme="minorHAnsi"/>
                <w:i/>
                <w:iCs/>
              </w:rPr>
            </w:pPr>
          </w:p>
        </w:tc>
      </w:tr>
      <w:tr w:rsidR="00C63E25" w:rsidRPr="00350027" w14:paraId="62CD6F98" w14:textId="77777777" w:rsidTr="00F33256">
        <w:tc>
          <w:tcPr>
            <w:tcW w:w="1559" w:type="dxa"/>
          </w:tcPr>
          <w:p w14:paraId="2453A98E" w14:textId="77777777" w:rsidR="00C63E25" w:rsidRPr="00350027" w:rsidRDefault="00C63E25" w:rsidP="00F33256">
            <w:pPr>
              <w:rPr>
                <w:rFonts w:asciiTheme="minorHAnsi" w:hAnsiTheme="minorHAnsi"/>
                <w:i/>
                <w:iCs/>
              </w:rPr>
            </w:pPr>
          </w:p>
        </w:tc>
        <w:tc>
          <w:tcPr>
            <w:tcW w:w="9320" w:type="dxa"/>
          </w:tcPr>
          <w:p w14:paraId="389C64A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0F87D58" w14:textId="77777777" w:rsidTr="00F33256">
        <w:tc>
          <w:tcPr>
            <w:tcW w:w="1559" w:type="dxa"/>
          </w:tcPr>
          <w:p w14:paraId="7E3F04C3" w14:textId="77777777" w:rsidR="00C63E25" w:rsidRPr="00350027" w:rsidRDefault="00C63E25" w:rsidP="00F33256">
            <w:pPr>
              <w:rPr>
                <w:rFonts w:asciiTheme="minorHAnsi" w:hAnsiTheme="minorHAnsi"/>
                <w:i/>
                <w:iCs/>
              </w:rPr>
            </w:pPr>
          </w:p>
        </w:tc>
        <w:tc>
          <w:tcPr>
            <w:tcW w:w="9320" w:type="dxa"/>
          </w:tcPr>
          <w:p w14:paraId="52A6B8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E71833B" w14:textId="77777777" w:rsidTr="00F33256">
        <w:tc>
          <w:tcPr>
            <w:tcW w:w="1559" w:type="dxa"/>
          </w:tcPr>
          <w:p w14:paraId="37ED74FB" w14:textId="77777777" w:rsidR="00C63E25" w:rsidRPr="00350027" w:rsidRDefault="00C63E25" w:rsidP="00F33256">
            <w:pPr>
              <w:rPr>
                <w:rFonts w:asciiTheme="minorHAnsi" w:hAnsiTheme="minorHAnsi"/>
                <w:i/>
                <w:iCs/>
              </w:rPr>
            </w:pPr>
          </w:p>
        </w:tc>
        <w:tc>
          <w:tcPr>
            <w:tcW w:w="9320" w:type="dxa"/>
          </w:tcPr>
          <w:p w14:paraId="2BAD9D1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C44786" w14:textId="77777777" w:rsidR="00C63E25" w:rsidRPr="00350027" w:rsidRDefault="00C63E25" w:rsidP="00C63E25">
      <w:pPr>
        <w:rPr>
          <w:rFonts w:asciiTheme="minorHAnsi" w:hAnsiTheme="minorHAnsi"/>
        </w:rPr>
      </w:pPr>
    </w:p>
    <w:p w14:paraId="3BF8B86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C0608E6" w14:textId="77777777" w:rsidTr="00F33256">
        <w:tc>
          <w:tcPr>
            <w:tcW w:w="1559" w:type="dxa"/>
          </w:tcPr>
          <w:p w14:paraId="4FC6D6E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MRJ_SCU_STC_SRS_653</w:t>
            </w:r>
          </w:p>
        </w:tc>
        <w:tc>
          <w:tcPr>
            <w:tcW w:w="9320" w:type="dxa"/>
          </w:tcPr>
          <w:p w14:paraId="1A3032F1" w14:textId="77777777" w:rsidR="00C63E25" w:rsidRPr="00350027" w:rsidRDefault="00C63E25" w:rsidP="00F33256">
            <w:pPr>
              <w:rPr>
                <w:rFonts w:asciiTheme="minorHAnsi" w:hAnsiTheme="minorHAnsi"/>
              </w:rPr>
            </w:pPr>
            <w:r w:rsidRPr="00350027">
              <w:rPr>
                <w:rFonts w:asciiTheme="minorHAnsi" w:hAnsiTheme="minorHAnsi"/>
              </w:rPr>
              <w:t>The 32-bit CRC checksum shall be generated over the raw Data Payload by applying the following algorithm:</w:t>
            </w:r>
          </w:p>
          <w:p w14:paraId="461F1028" w14:textId="77777777" w:rsidR="00C63E25" w:rsidRPr="00350027" w:rsidRDefault="00C63E25" w:rsidP="00F33256">
            <w:pPr>
              <w:rPr>
                <w:rFonts w:asciiTheme="minorHAnsi" w:hAnsiTheme="minorHAnsi"/>
              </w:rPr>
            </w:pPr>
            <w:r w:rsidRPr="00350027">
              <w:rPr>
                <w:rFonts w:asciiTheme="minorHAnsi" w:hAnsiTheme="minorHAnsi"/>
              </w:rPr>
              <w:t>The Seed value is 0x746D7361.</w:t>
            </w:r>
          </w:p>
          <w:p w14:paraId="30BBA8BF" w14:textId="77777777" w:rsidR="00C63E25" w:rsidRPr="00350027" w:rsidRDefault="00C63E25" w:rsidP="00F33256">
            <w:pPr>
              <w:rPr>
                <w:rFonts w:asciiTheme="minorHAnsi" w:hAnsiTheme="minorHAnsi"/>
              </w:rPr>
            </w:pPr>
            <w:r w:rsidRPr="00350027">
              <w:rPr>
                <w:rFonts w:asciiTheme="minorHAnsi" w:hAnsiTheme="minorHAnsi"/>
              </w:rPr>
              <w:t xml:space="preserve">      The CRC is initialised to the seed.</w:t>
            </w:r>
          </w:p>
          <w:p w14:paraId="2A45758A" w14:textId="77777777" w:rsidR="00C63E25" w:rsidRPr="00350027" w:rsidRDefault="00C63E25" w:rsidP="00F33256">
            <w:pPr>
              <w:rPr>
                <w:rFonts w:asciiTheme="minorHAnsi" w:hAnsiTheme="minorHAnsi"/>
              </w:rPr>
            </w:pPr>
            <w:r w:rsidRPr="00350027">
              <w:rPr>
                <w:rFonts w:asciiTheme="minorHAnsi" w:hAnsiTheme="minorHAnsi"/>
              </w:rPr>
              <w:t xml:space="preserve">      Set Starting Address to beginning of Data Payload (Data1). </w:t>
            </w:r>
          </w:p>
          <w:p w14:paraId="45BAF3EB" w14:textId="77777777" w:rsidR="00C63E25" w:rsidRPr="00350027" w:rsidRDefault="00C63E25" w:rsidP="00F33256">
            <w:pPr>
              <w:rPr>
                <w:rFonts w:asciiTheme="minorHAnsi" w:hAnsiTheme="minorHAnsi"/>
              </w:rPr>
            </w:pPr>
            <w:r w:rsidRPr="00350027">
              <w:rPr>
                <w:rFonts w:asciiTheme="minorHAnsi" w:hAnsiTheme="minorHAnsi"/>
              </w:rPr>
              <w:t xml:space="preserve">      Extend Data Payload buffer with dummy 16-bit word(s) set to 0 until 32-bit boundary is reached.</w:t>
            </w:r>
          </w:p>
          <w:p w14:paraId="302C4E79" w14:textId="77777777" w:rsidR="00C63E25" w:rsidRPr="00350027" w:rsidRDefault="00C63E25" w:rsidP="00F33256">
            <w:pPr>
              <w:rPr>
                <w:rFonts w:asciiTheme="minorHAnsi" w:hAnsiTheme="minorHAnsi"/>
              </w:rPr>
            </w:pPr>
            <w:r w:rsidRPr="00350027">
              <w:rPr>
                <w:rFonts w:asciiTheme="minorHAnsi" w:hAnsiTheme="minorHAnsi"/>
              </w:rPr>
              <w:t>Set Length to the number of 32-bit memory locations to perform the CRC algorithm.</w:t>
            </w:r>
          </w:p>
          <w:p w14:paraId="2ECB321A" w14:textId="77777777" w:rsidR="00C63E25" w:rsidRPr="00350027" w:rsidRDefault="00C63E25" w:rsidP="00F33256">
            <w:pPr>
              <w:rPr>
                <w:rFonts w:asciiTheme="minorHAnsi" w:hAnsiTheme="minorHAnsi"/>
              </w:rPr>
            </w:pPr>
          </w:p>
          <w:p w14:paraId="444DE77C" w14:textId="77777777" w:rsidR="00C63E25" w:rsidRPr="00350027" w:rsidRDefault="00C63E25" w:rsidP="00F33256">
            <w:pPr>
              <w:rPr>
                <w:rFonts w:asciiTheme="minorHAnsi" w:hAnsiTheme="minorHAnsi"/>
              </w:rPr>
            </w:pPr>
            <w:r w:rsidRPr="00350027">
              <w:rPr>
                <w:rFonts w:asciiTheme="minorHAnsi" w:hAnsiTheme="minorHAnsi"/>
              </w:rPr>
              <w:t>Perform the following loop Length times:</w:t>
            </w:r>
          </w:p>
          <w:p w14:paraId="7BB66A4B" w14:textId="77777777" w:rsidR="00C63E25" w:rsidRPr="00350027" w:rsidRDefault="00C63E25" w:rsidP="00F33256">
            <w:pPr>
              <w:rPr>
                <w:rFonts w:asciiTheme="minorHAnsi" w:hAnsiTheme="minorHAnsi"/>
              </w:rPr>
            </w:pPr>
          </w:p>
          <w:p w14:paraId="2018AED1" w14:textId="77777777" w:rsidR="00C63E25" w:rsidRPr="00350027" w:rsidRDefault="00C63E25" w:rsidP="00F33256">
            <w:pPr>
              <w:rPr>
                <w:rFonts w:asciiTheme="minorHAnsi" w:hAnsiTheme="minorHAnsi"/>
              </w:rPr>
            </w:pPr>
            <w:r w:rsidRPr="00350027">
              <w:rPr>
                <w:rFonts w:asciiTheme="minorHAnsi" w:hAnsiTheme="minorHAnsi"/>
              </w:rPr>
              <w:t xml:space="preserve">    Loop</w:t>
            </w:r>
          </w:p>
          <w:p w14:paraId="6DF74D3B" w14:textId="77777777" w:rsidR="00C63E25" w:rsidRPr="00350027" w:rsidRDefault="00C63E25" w:rsidP="00F33256">
            <w:pPr>
              <w:rPr>
                <w:rFonts w:asciiTheme="minorHAnsi" w:hAnsiTheme="minorHAnsi"/>
              </w:rPr>
            </w:pPr>
            <w:r w:rsidRPr="00350027">
              <w:rPr>
                <w:rFonts w:asciiTheme="minorHAnsi" w:hAnsiTheme="minorHAnsi"/>
              </w:rPr>
              <w:t xml:space="preserve">        At Starting Address take in turn the 2</w:t>
            </w:r>
            <w:r w:rsidRPr="00350027">
              <w:rPr>
                <w:rFonts w:asciiTheme="minorHAnsi" w:hAnsiTheme="minorHAnsi"/>
                <w:vertAlign w:val="superscript"/>
              </w:rPr>
              <w:t>nd</w:t>
            </w:r>
            <w:r w:rsidRPr="00350027">
              <w:rPr>
                <w:rFonts w:asciiTheme="minorHAnsi" w:hAnsiTheme="minorHAnsi"/>
              </w:rPr>
              <w:t xml:space="preserve"> byte, 1</w:t>
            </w:r>
            <w:r w:rsidRPr="00350027">
              <w:rPr>
                <w:rFonts w:asciiTheme="minorHAnsi" w:hAnsiTheme="minorHAnsi"/>
                <w:vertAlign w:val="superscript"/>
              </w:rPr>
              <w:t>st</w:t>
            </w:r>
            <w:r w:rsidRPr="00350027">
              <w:rPr>
                <w:rFonts w:asciiTheme="minorHAnsi" w:hAnsiTheme="minorHAnsi"/>
              </w:rPr>
              <w:t xml:space="preserve"> byte, 4</w:t>
            </w:r>
            <w:r w:rsidRPr="00350027">
              <w:rPr>
                <w:rFonts w:asciiTheme="minorHAnsi" w:hAnsiTheme="minorHAnsi"/>
                <w:vertAlign w:val="superscript"/>
              </w:rPr>
              <w:t>th</w:t>
            </w:r>
            <w:r w:rsidRPr="00350027">
              <w:rPr>
                <w:rFonts w:asciiTheme="minorHAnsi" w:hAnsiTheme="minorHAnsi"/>
              </w:rPr>
              <w:t xml:space="preserve"> byte and 3</w:t>
            </w:r>
            <w:r w:rsidRPr="00350027">
              <w:rPr>
                <w:rFonts w:asciiTheme="minorHAnsi" w:hAnsiTheme="minorHAnsi"/>
                <w:vertAlign w:val="superscript"/>
              </w:rPr>
              <w:t>rd</w:t>
            </w:r>
            <w:r w:rsidRPr="00350027">
              <w:rPr>
                <w:rFonts w:asciiTheme="minorHAnsi" w:hAnsiTheme="minorHAnsi"/>
              </w:rPr>
              <w:t xml:space="preserve"> byte and perform the     </w:t>
            </w:r>
          </w:p>
          <w:p w14:paraId="435AD14F" w14:textId="77777777" w:rsidR="00C63E25" w:rsidRPr="00350027" w:rsidRDefault="00C63E25" w:rsidP="00F33256">
            <w:pPr>
              <w:rPr>
                <w:rFonts w:asciiTheme="minorHAnsi" w:hAnsiTheme="minorHAnsi"/>
              </w:rPr>
            </w:pPr>
            <w:r w:rsidRPr="00350027">
              <w:rPr>
                <w:rFonts w:asciiTheme="minorHAnsi" w:hAnsiTheme="minorHAnsi"/>
              </w:rPr>
              <w:t xml:space="preserve">        following:</w:t>
            </w:r>
          </w:p>
          <w:p w14:paraId="0E1CADBA" w14:textId="77777777" w:rsidR="00C63E25" w:rsidRPr="00350027" w:rsidRDefault="00C63E25" w:rsidP="00F33256">
            <w:pPr>
              <w:rPr>
                <w:rFonts w:asciiTheme="minorHAnsi" w:hAnsiTheme="minorHAnsi"/>
              </w:rPr>
            </w:pPr>
            <w:r w:rsidRPr="00350027">
              <w:rPr>
                <w:rFonts w:asciiTheme="minorHAnsi" w:hAnsiTheme="minorHAnsi"/>
              </w:rPr>
              <w:t xml:space="preserve">       Read the current 8-bit data byte</w:t>
            </w:r>
          </w:p>
          <w:p w14:paraId="7D416CDE" w14:textId="77777777" w:rsidR="00C63E25" w:rsidRPr="00350027" w:rsidRDefault="00C63E25" w:rsidP="00F33256">
            <w:pPr>
              <w:rPr>
                <w:rFonts w:asciiTheme="minorHAnsi" w:hAnsiTheme="minorHAnsi"/>
              </w:rPr>
            </w:pPr>
            <w:r w:rsidRPr="00350027">
              <w:rPr>
                <w:rFonts w:asciiTheme="minorHAnsi" w:hAnsiTheme="minorHAnsi"/>
              </w:rPr>
              <w:t xml:space="preserve">       CRC = (CRC right shifted by 8 bits) </w:t>
            </w:r>
            <w:r w:rsidRPr="00350027">
              <w:rPr>
                <w:rFonts w:asciiTheme="minorHAnsi" w:hAnsiTheme="minorHAnsi"/>
                <w:i/>
                <w:iCs/>
              </w:rPr>
              <w:t>XOR</w:t>
            </w:r>
            <w:r w:rsidRPr="00350027">
              <w:rPr>
                <w:rFonts w:asciiTheme="minorHAnsi" w:hAnsiTheme="minorHAnsi"/>
              </w:rPr>
              <w:t xml:space="preserve"> CRC_Table([CRC </w:t>
            </w:r>
            <w:r w:rsidRPr="00350027">
              <w:rPr>
                <w:rFonts w:asciiTheme="minorHAnsi" w:hAnsiTheme="minorHAnsi"/>
                <w:i/>
                <w:iCs/>
              </w:rPr>
              <w:t>XOR</w:t>
            </w:r>
            <w:r w:rsidRPr="00350027">
              <w:rPr>
                <w:rFonts w:asciiTheme="minorHAnsi" w:hAnsiTheme="minorHAnsi"/>
              </w:rPr>
              <w:t xml:space="preserve"> current 8-bit data byte]   </w:t>
            </w:r>
          </w:p>
          <w:p w14:paraId="51FA789C" w14:textId="77777777" w:rsidR="00C63E25" w:rsidRPr="00350027" w:rsidRDefault="00C63E25" w:rsidP="00F33256">
            <w:pPr>
              <w:rPr>
                <w:rFonts w:asciiTheme="minorHAnsi" w:hAnsiTheme="minorHAnsi"/>
              </w:rPr>
            </w:pPr>
            <w:r w:rsidRPr="00350027">
              <w:rPr>
                <w:rFonts w:asciiTheme="minorHAnsi" w:hAnsiTheme="minorHAnsi"/>
              </w:rPr>
              <w:t xml:space="preserve">                </w:t>
            </w:r>
            <w:r w:rsidRPr="00350027">
              <w:rPr>
                <w:rFonts w:asciiTheme="minorHAnsi" w:hAnsiTheme="minorHAnsi"/>
                <w:i/>
                <w:iCs/>
              </w:rPr>
              <w:t>AND</w:t>
            </w:r>
            <w:r w:rsidRPr="00350027">
              <w:rPr>
                <w:rFonts w:asciiTheme="minorHAnsi" w:hAnsiTheme="minorHAnsi"/>
              </w:rPr>
              <w:t xml:space="preserve"> 0x000000FF)</w:t>
            </w:r>
          </w:p>
          <w:p w14:paraId="10F1CB2C" w14:textId="77777777" w:rsidR="00C63E25" w:rsidRPr="00350027" w:rsidRDefault="00C63E25" w:rsidP="00F33256">
            <w:pPr>
              <w:rPr>
                <w:rFonts w:asciiTheme="minorHAnsi" w:hAnsiTheme="minorHAnsi"/>
              </w:rPr>
            </w:pPr>
          </w:p>
          <w:p w14:paraId="270C09F0" w14:textId="77777777" w:rsidR="00C63E25" w:rsidRPr="00350027" w:rsidRDefault="00C63E25" w:rsidP="00F33256">
            <w:pPr>
              <w:rPr>
                <w:rFonts w:asciiTheme="minorHAnsi" w:hAnsiTheme="minorHAnsi"/>
              </w:rPr>
            </w:pPr>
            <w:r w:rsidRPr="00350027">
              <w:rPr>
                <w:rFonts w:asciiTheme="minorHAnsi" w:hAnsiTheme="minorHAnsi"/>
              </w:rPr>
              <w:t xml:space="preserve">               Increment Starting Address to next 32-bit word in Data Payload.</w:t>
            </w:r>
          </w:p>
          <w:p w14:paraId="13E60373" w14:textId="77777777" w:rsidR="00C63E25" w:rsidRPr="00350027" w:rsidRDefault="00C63E25" w:rsidP="00F33256">
            <w:pPr>
              <w:rPr>
                <w:rFonts w:asciiTheme="minorHAnsi" w:hAnsiTheme="minorHAnsi"/>
              </w:rPr>
            </w:pPr>
            <w:r w:rsidRPr="00350027">
              <w:rPr>
                <w:rFonts w:asciiTheme="minorHAnsi" w:hAnsiTheme="minorHAnsi"/>
              </w:rPr>
              <w:t xml:space="preserve">          End Loop</w:t>
            </w:r>
          </w:p>
          <w:p w14:paraId="7A1EFC49" w14:textId="77777777" w:rsidR="00C63E25" w:rsidRPr="00350027" w:rsidRDefault="00C63E25" w:rsidP="00F33256">
            <w:pPr>
              <w:rPr>
                <w:rFonts w:asciiTheme="minorHAnsi" w:hAnsiTheme="minorHAnsi"/>
              </w:rPr>
            </w:pPr>
            <w:r w:rsidRPr="00350027">
              <w:rPr>
                <w:rFonts w:asciiTheme="minorHAnsi" w:hAnsiTheme="minorHAnsi"/>
              </w:rPr>
              <w:t xml:space="preserve"> </w:t>
            </w:r>
          </w:p>
          <w:p w14:paraId="11C16E7D" w14:textId="77777777" w:rsidR="00C63E25" w:rsidRPr="00350027" w:rsidRDefault="00C63E25" w:rsidP="00F33256">
            <w:pPr>
              <w:rPr>
                <w:rFonts w:asciiTheme="minorHAnsi" w:hAnsiTheme="minorHAnsi"/>
              </w:rPr>
            </w:pPr>
            <w:r w:rsidRPr="00350027">
              <w:rPr>
                <w:rFonts w:asciiTheme="minorHAnsi" w:hAnsiTheme="minorHAnsi"/>
              </w:rPr>
              <w:t>Note: The CRC_Table is given in MRJ_SCU_STC_SRS_688 of this document.</w:t>
            </w:r>
          </w:p>
          <w:p w14:paraId="44B86F87" w14:textId="77777777" w:rsidR="00C63E25" w:rsidRPr="00350027" w:rsidRDefault="00C63E25" w:rsidP="00F33256">
            <w:pPr>
              <w:rPr>
                <w:rFonts w:asciiTheme="minorHAnsi" w:hAnsiTheme="minorHAnsi"/>
              </w:rPr>
            </w:pPr>
          </w:p>
          <w:p w14:paraId="729B57C5" w14:textId="77777777" w:rsidR="00C63E25" w:rsidRPr="00350027" w:rsidRDefault="00C63E25" w:rsidP="00F33256">
            <w:pPr>
              <w:rPr>
                <w:rFonts w:asciiTheme="minorHAnsi" w:hAnsiTheme="minorHAnsi"/>
              </w:rPr>
            </w:pPr>
            <w:r w:rsidRPr="00350027">
              <w:rPr>
                <w:rFonts w:asciiTheme="minorHAnsi" w:hAnsiTheme="minorHAnsi"/>
              </w:rPr>
              <w:t>Justification: The same CRC algorithm is being used for the 32-bit CRC ROM Failure Monitor.</w:t>
            </w:r>
          </w:p>
          <w:p w14:paraId="4C831694" w14:textId="77777777" w:rsidR="00C63E25" w:rsidRPr="00350027" w:rsidRDefault="00C63E25" w:rsidP="00F33256">
            <w:pPr>
              <w:rPr>
                <w:rFonts w:asciiTheme="minorHAnsi" w:hAnsiTheme="minorHAnsi"/>
                <w:i/>
                <w:iCs/>
              </w:rPr>
            </w:pPr>
          </w:p>
        </w:tc>
      </w:tr>
      <w:tr w:rsidR="00C63E25" w:rsidRPr="00350027" w14:paraId="4A8B38A0" w14:textId="77777777" w:rsidTr="00F33256">
        <w:tc>
          <w:tcPr>
            <w:tcW w:w="1559" w:type="dxa"/>
          </w:tcPr>
          <w:p w14:paraId="6E90574A" w14:textId="77777777" w:rsidR="00C63E25" w:rsidRPr="00350027" w:rsidRDefault="00C63E25" w:rsidP="00F33256">
            <w:pPr>
              <w:rPr>
                <w:rFonts w:asciiTheme="minorHAnsi" w:hAnsiTheme="minorHAnsi"/>
                <w:i/>
                <w:iCs/>
              </w:rPr>
            </w:pPr>
          </w:p>
        </w:tc>
        <w:tc>
          <w:tcPr>
            <w:tcW w:w="9320" w:type="dxa"/>
          </w:tcPr>
          <w:p w14:paraId="327195C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55BDB62" w14:textId="77777777" w:rsidTr="00F33256">
        <w:tc>
          <w:tcPr>
            <w:tcW w:w="1559" w:type="dxa"/>
          </w:tcPr>
          <w:p w14:paraId="5A082359" w14:textId="77777777" w:rsidR="00C63E25" w:rsidRPr="00350027" w:rsidRDefault="00C63E25" w:rsidP="00F33256">
            <w:pPr>
              <w:rPr>
                <w:rFonts w:asciiTheme="minorHAnsi" w:hAnsiTheme="minorHAnsi"/>
                <w:i/>
                <w:iCs/>
              </w:rPr>
            </w:pPr>
          </w:p>
        </w:tc>
        <w:tc>
          <w:tcPr>
            <w:tcW w:w="9320" w:type="dxa"/>
          </w:tcPr>
          <w:p w14:paraId="0540E3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A27FE6E" w14:textId="77777777" w:rsidTr="00F33256">
        <w:tc>
          <w:tcPr>
            <w:tcW w:w="1559" w:type="dxa"/>
          </w:tcPr>
          <w:p w14:paraId="4FFC081B" w14:textId="77777777" w:rsidR="00C63E25" w:rsidRPr="00350027" w:rsidRDefault="00C63E25" w:rsidP="00F33256">
            <w:pPr>
              <w:rPr>
                <w:rFonts w:asciiTheme="minorHAnsi" w:hAnsiTheme="minorHAnsi"/>
                <w:i/>
                <w:iCs/>
              </w:rPr>
            </w:pPr>
          </w:p>
        </w:tc>
        <w:tc>
          <w:tcPr>
            <w:tcW w:w="9320" w:type="dxa"/>
          </w:tcPr>
          <w:p w14:paraId="12CFD4E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58B19A" w14:textId="77777777" w:rsidR="00C63E25" w:rsidRPr="00350027" w:rsidRDefault="00C63E25" w:rsidP="00C63E25">
      <w:pPr>
        <w:rPr>
          <w:rFonts w:asciiTheme="minorHAnsi" w:hAnsiTheme="minorHAnsi"/>
        </w:rPr>
      </w:pPr>
    </w:p>
    <w:p w14:paraId="14A2538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451DBA7" w14:textId="77777777" w:rsidTr="00F33256">
        <w:tc>
          <w:tcPr>
            <w:tcW w:w="1559" w:type="dxa"/>
          </w:tcPr>
          <w:p w14:paraId="326A981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MRJ_SCU_STC_SRS_652</w:t>
            </w:r>
          </w:p>
        </w:tc>
        <w:tc>
          <w:tcPr>
            <w:tcW w:w="9320" w:type="dxa"/>
          </w:tcPr>
          <w:p w14:paraId="3E59797B" w14:textId="77777777" w:rsidR="00C63E25" w:rsidRPr="00350027" w:rsidRDefault="00C63E25" w:rsidP="00F33256">
            <w:pPr>
              <w:rPr>
                <w:rFonts w:asciiTheme="minorHAnsi" w:hAnsiTheme="minorHAnsi"/>
              </w:rPr>
            </w:pPr>
            <w:r w:rsidRPr="00350027">
              <w:rPr>
                <w:rFonts w:asciiTheme="minorHAnsi" w:hAnsiTheme="minorHAnsi"/>
              </w:rPr>
              <w:t>For data transmissions the Control Byte shall be generated by applying the following algorithm:</w:t>
            </w:r>
          </w:p>
          <w:p w14:paraId="09963655" w14:textId="77777777" w:rsidR="00C63E25" w:rsidRPr="00350027" w:rsidRDefault="00C63E25" w:rsidP="00F33256">
            <w:pPr>
              <w:rPr>
                <w:rFonts w:asciiTheme="minorHAnsi" w:hAnsiTheme="minorHAnsi"/>
              </w:rPr>
            </w:pPr>
            <w:r w:rsidRPr="00350027">
              <w:rPr>
                <w:rFonts w:asciiTheme="minorHAnsi" w:hAnsiTheme="minorHAnsi"/>
              </w:rPr>
              <w:t>a) Find a byte value which is not used in the Chksum field and Data Payload area.</w:t>
            </w:r>
          </w:p>
          <w:p w14:paraId="62AF1BC4" w14:textId="77777777" w:rsidR="00C63E25" w:rsidRPr="00350027" w:rsidRDefault="00C63E25" w:rsidP="00F33256">
            <w:pPr>
              <w:rPr>
                <w:rFonts w:asciiTheme="minorHAnsi" w:hAnsiTheme="minorHAnsi"/>
              </w:rPr>
            </w:pPr>
            <w:r w:rsidRPr="00350027">
              <w:rPr>
                <w:rFonts w:asciiTheme="minorHAnsi" w:hAnsiTheme="minorHAnsi"/>
              </w:rPr>
              <w:t>b) Perform an Exclusive-OR operation on this byte value.</w:t>
            </w:r>
          </w:p>
          <w:p w14:paraId="72C91394" w14:textId="77777777" w:rsidR="00C63E25" w:rsidRPr="00350027" w:rsidRDefault="00C63E25" w:rsidP="00F33256">
            <w:pPr>
              <w:rPr>
                <w:rFonts w:asciiTheme="minorHAnsi" w:hAnsiTheme="minorHAnsi"/>
              </w:rPr>
            </w:pPr>
            <w:r w:rsidRPr="00350027">
              <w:rPr>
                <w:rFonts w:asciiTheme="minorHAnsi" w:hAnsiTheme="minorHAnsi"/>
              </w:rPr>
              <w:t xml:space="preserve">    Note: this step is required to rule out the generation of a 0xFF value in XOR-operation on the data stream.</w:t>
            </w:r>
          </w:p>
          <w:p w14:paraId="27010BC1" w14:textId="77777777" w:rsidR="00C63E25" w:rsidRPr="00350027" w:rsidRDefault="00C63E25" w:rsidP="00F33256">
            <w:pPr>
              <w:rPr>
                <w:rFonts w:asciiTheme="minorHAnsi" w:hAnsiTheme="minorHAnsi"/>
              </w:rPr>
            </w:pPr>
            <w:r w:rsidRPr="00350027">
              <w:rPr>
                <w:rFonts w:asciiTheme="minorHAnsi" w:hAnsiTheme="minorHAnsi"/>
              </w:rPr>
              <w:t>c) Store the result of the previous operation as Control Byte.</w:t>
            </w:r>
          </w:p>
          <w:p w14:paraId="6E2CAFAC" w14:textId="77777777" w:rsidR="00C63E25" w:rsidRPr="00350027" w:rsidRDefault="00C63E25" w:rsidP="00F33256">
            <w:pPr>
              <w:rPr>
                <w:rFonts w:asciiTheme="minorHAnsi" w:hAnsiTheme="minorHAnsi"/>
              </w:rPr>
            </w:pPr>
          </w:p>
          <w:p w14:paraId="435C3B0B" w14:textId="77777777" w:rsidR="00C63E25" w:rsidRPr="00350027" w:rsidRDefault="00C63E25" w:rsidP="00F33256">
            <w:pPr>
              <w:rPr>
                <w:rFonts w:asciiTheme="minorHAnsi" w:hAnsiTheme="minorHAnsi"/>
                <w:i/>
                <w:iCs/>
              </w:rPr>
            </w:pPr>
          </w:p>
        </w:tc>
      </w:tr>
      <w:tr w:rsidR="00C63E25" w:rsidRPr="00350027" w14:paraId="446FE1DF" w14:textId="77777777" w:rsidTr="00F33256">
        <w:tc>
          <w:tcPr>
            <w:tcW w:w="1559" w:type="dxa"/>
          </w:tcPr>
          <w:p w14:paraId="13647A86" w14:textId="77777777" w:rsidR="00C63E25" w:rsidRPr="00350027" w:rsidRDefault="00C63E25" w:rsidP="00F33256">
            <w:pPr>
              <w:rPr>
                <w:rFonts w:asciiTheme="minorHAnsi" w:hAnsiTheme="minorHAnsi"/>
                <w:i/>
                <w:iCs/>
              </w:rPr>
            </w:pPr>
          </w:p>
        </w:tc>
        <w:tc>
          <w:tcPr>
            <w:tcW w:w="9320" w:type="dxa"/>
          </w:tcPr>
          <w:p w14:paraId="10BD2C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24F139A" w14:textId="77777777" w:rsidTr="00F33256">
        <w:tc>
          <w:tcPr>
            <w:tcW w:w="1559" w:type="dxa"/>
          </w:tcPr>
          <w:p w14:paraId="133906F3" w14:textId="77777777" w:rsidR="00C63E25" w:rsidRPr="00350027" w:rsidRDefault="00C63E25" w:rsidP="00F33256">
            <w:pPr>
              <w:rPr>
                <w:rFonts w:asciiTheme="minorHAnsi" w:hAnsiTheme="minorHAnsi"/>
                <w:i/>
                <w:iCs/>
              </w:rPr>
            </w:pPr>
          </w:p>
        </w:tc>
        <w:tc>
          <w:tcPr>
            <w:tcW w:w="9320" w:type="dxa"/>
          </w:tcPr>
          <w:p w14:paraId="0DCC511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DD48976" w14:textId="77777777" w:rsidTr="00F33256">
        <w:tc>
          <w:tcPr>
            <w:tcW w:w="1559" w:type="dxa"/>
          </w:tcPr>
          <w:p w14:paraId="5EAFE2A5" w14:textId="77777777" w:rsidR="00C63E25" w:rsidRPr="00350027" w:rsidRDefault="00C63E25" w:rsidP="00F33256">
            <w:pPr>
              <w:rPr>
                <w:rFonts w:asciiTheme="minorHAnsi" w:hAnsiTheme="minorHAnsi"/>
                <w:i/>
                <w:iCs/>
              </w:rPr>
            </w:pPr>
          </w:p>
        </w:tc>
        <w:tc>
          <w:tcPr>
            <w:tcW w:w="9320" w:type="dxa"/>
          </w:tcPr>
          <w:p w14:paraId="1C96BCC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DAA610A" w14:textId="77777777" w:rsidR="00C63E25" w:rsidRPr="00350027" w:rsidRDefault="00C63E25" w:rsidP="00C63E25">
      <w:pPr>
        <w:rPr>
          <w:rFonts w:asciiTheme="minorHAnsi" w:hAnsiTheme="minorHAnsi"/>
        </w:rPr>
      </w:pPr>
    </w:p>
    <w:p w14:paraId="4C59890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22C3F82" w14:textId="77777777" w:rsidTr="00F33256">
        <w:tc>
          <w:tcPr>
            <w:tcW w:w="1559" w:type="dxa"/>
          </w:tcPr>
          <w:p w14:paraId="21EBE8C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MRJ_SCU_STC_SRS_924</w:t>
            </w:r>
          </w:p>
        </w:tc>
        <w:tc>
          <w:tcPr>
            <w:tcW w:w="9320" w:type="dxa"/>
          </w:tcPr>
          <w:p w14:paraId="724DFC72"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transmit an Internal Interlane Interface message fragment every Major cycle (padded out to 8 words with '0's to ensure that Monitor Lane messages cannot be lost).</w:t>
            </w:r>
          </w:p>
          <w:p w14:paraId="34DA9FAB" w14:textId="77777777" w:rsidR="00C63E25" w:rsidRPr="00350027" w:rsidRDefault="00C63E25" w:rsidP="00F33256">
            <w:pPr>
              <w:rPr>
                <w:rFonts w:asciiTheme="minorHAnsi" w:hAnsiTheme="minorHAnsi"/>
                <w:i/>
                <w:iCs/>
              </w:rPr>
            </w:pPr>
          </w:p>
        </w:tc>
      </w:tr>
      <w:tr w:rsidR="00C63E25" w:rsidRPr="00350027" w14:paraId="678F434C" w14:textId="77777777" w:rsidTr="00F33256">
        <w:tc>
          <w:tcPr>
            <w:tcW w:w="1559" w:type="dxa"/>
          </w:tcPr>
          <w:p w14:paraId="368D36A5" w14:textId="77777777" w:rsidR="00C63E25" w:rsidRPr="00350027" w:rsidRDefault="00C63E25" w:rsidP="00F33256">
            <w:pPr>
              <w:rPr>
                <w:rFonts w:asciiTheme="minorHAnsi" w:hAnsiTheme="minorHAnsi"/>
                <w:i/>
                <w:iCs/>
              </w:rPr>
            </w:pPr>
          </w:p>
        </w:tc>
        <w:tc>
          <w:tcPr>
            <w:tcW w:w="9320" w:type="dxa"/>
          </w:tcPr>
          <w:p w14:paraId="6276184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3C6186" w14:textId="77777777" w:rsidTr="00F33256">
        <w:tc>
          <w:tcPr>
            <w:tcW w:w="1559" w:type="dxa"/>
          </w:tcPr>
          <w:p w14:paraId="7E15A813" w14:textId="77777777" w:rsidR="00C63E25" w:rsidRPr="00350027" w:rsidRDefault="00C63E25" w:rsidP="00F33256">
            <w:pPr>
              <w:rPr>
                <w:rFonts w:asciiTheme="minorHAnsi" w:hAnsiTheme="minorHAnsi"/>
                <w:i/>
                <w:iCs/>
              </w:rPr>
            </w:pPr>
          </w:p>
        </w:tc>
        <w:tc>
          <w:tcPr>
            <w:tcW w:w="9320" w:type="dxa"/>
          </w:tcPr>
          <w:p w14:paraId="1FDDEF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22D50F6" w14:textId="77777777" w:rsidTr="00F33256">
        <w:tc>
          <w:tcPr>
            <w:tcW w:w="1559" w:type="dxa"/>
          </w:tcPr>
          <w:p w14:paraId="47760EF9" w14:textId="77777777" w:rsidR="00C63E25" w:rsidRPr="00350027" w:rsidRDefault="00C63E25" w:rsidP="00F33256">
            <w:pPr>
              <w:rPr>
                <w:rFonts w:asciiTheme="minorHAnsi" w:hAnsiTheme="minorHAnsi"/>
                <w:i/>
                <w:iCs/>
              </w:rPr>
            </w:pPr>
          </w:p>
        </w:tc>
        <w:tc>
          <w:tcPr>
            <w:tcW w:w="9320" w:type="dxa"/>
          </w:tcPr>
          <w:p w14:paraId="1729304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879FF2" w14:textId="77777777" w:rsidR="00C63E25" w:rsidRPr="00350027" w:rsidRDefault="00C63E25" w:rsidP="00C63E25">
      <w:pPr>
        <w:rPr>
          <w:rFonts w:asciiTheme="minorHAnsi" w:hAnsiTheme="minorHAnsi"/>
        </w:rPr>
      </w:pPr>
    </w:p>
    <w:p w14:paraId="510FD1B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0CA66B2" w14:textId="77777777" w:rsidTr="00F33256">
        <w:tc>
          <w:tcPr>
            <w:tcW w:w="1559" w:type="dxa"/>
          </w:tcPr>
          <w:p w14:paraId="66EC57C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MRJ_SCU_STC_SRS_934</w:t>
            </w:r>
          </w:p>
        </w:tc>
        <w:tc>
          <w:tcPr>
            <w:tcW w:w="9320" w:type="dxa"/>
          </w:tcPr>
          <w:p w14:paraId="13F05D64"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initiate Inter-Lane transmissions by writing transmit data to the register SPITXBUF.</w:t>
            </w:r>
          </w:p>
          <w:p w14:paraId="073B6E9E" w14:textId="77777777" w:rsidR="00C63E25" w:rsidRPr="00350027" w:rsidRDefault="00C63E25" w:rsidP="00F33256">
            <w:pPr>
              <w:rPr>
                <w:rFonts w:asciiTheme="minorHAnsi" w:hAnsiTheme="minorHAnsi"/>
              </w:rPr>
            </w:pPr>
            <w:r w:rsidRPr="00350027">
              <w:rPr>
                <w:rFonts w:asciiTheme="minorHAnsi" w:hAnsiTheme="minorHAnsi"/>
              </w:rPr>
              <w:t>Note: The STC is configured as SPI master during start-up. This means that the STC initiates data transmission.</w:t>
            </w:r>
          </w:p>
          <w:p w14:paraId="0E0F5A19" w14:textId="77777777" w:rsidR="00C63E25" w:rsidRPr="00350027" w:rsidRDefault="00C63E25" w:rsidP="00F33256">
            <w:pPr>
              <w:rPr>
                <w:rFonts w:asciiTheme="minorHAnsi" w:hAnsiTheme="minorHAnsi"/>
              </w:rPr>
            </w:pPr>
          </w:p>
          <w:p w14:paraId="7E003B7B" w14:textId="77777777" w:rsidR="00C63E25" w:rsidRPr="00350027" w:rsidRDefault="00C63E25" w:rsidP="00F33256">
            <w:pPr>
              <w:rPr>
                <w:rFonts w:asciiTheme="minorHAnsi" w:hAnsiTheme="minorHAnsi"/>
              </w:rPr>
            </w:pPr>
            <w:r w:rsidRPr="00350027">
              <w:rPr>
                <w:rFonts w:asciiTheme="minorHAnsi" w:hAnsiTheme="minorHAnsi"/>
              </w:rPr>
              <w:t>Justification: STC is 'Master' and SMB is 'Slave'; SPI Tx buffer has to be used to send data via SPI bus.</w:t>
            </w:r>
          </w:p>
          <w:p w14:paraId="69F6EC0C" w14:textId="77777777" w:rsidR="00C63E25" w:rsidRPr="00350027" w:rsidRDefault="00C63E25" w:rsidP="00F33256">
            <w:pPr>
              <w:rPr>
                <w:rFonts w:asciiTheme="minorHAnsi" w:hAnsiTheme="minorHAnsi"/>
                <w:i/>
                <w:iCs/>
              </w:rPr>
            </w:pPr>
          </w:p>
        </w:tc>
      </w:tr>
      <w:tr w:rsidR="00C63E25" w:rsidRPr="00350027" w14:paraId="50C4CAC3" w14:textId="77777777" w:rsidTr="00F33256">
        <w:tc>
          <w:tcPr>
            <w:tcW w:w="1559" w:type="dxa"/>
          </w:tcPr>
          <w:p w14:paraId="2FD28871" w14:textId="77777777" w:rsidR="00C63E25" w:rsidRPr="00350027" w:rsidRDefault="00C63E25" w:rsidP="00F33256">
            <w:pPr>
              <w:rPr>
                <w:rFonts w:asciiTheme="minorHAnsi" w:hAnsiTheme="minorHAnsi"/>
                <w:i/>
                <w:iCs/>
              </w:rPr>
            </w:pPr>
          </w:p>
        </w:tc>
        <w:tc>
          <w:tcPr>
            <w:tcW w:w="9320" w:type="dxa"/>
          </w:tcPr>
          <w:p w14:paraId="3AC91F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0BC187E" w14:textId="77777777" w:rsidTr="00F33256">
        <w:tc>
          <w:tcPr>
            <w:tcW w:w="1559" w:type="dxa"/>
          </w:tcPr>
          <w:p w14:paraId="28A3797A" w14:textId="77777777" w:rsidR="00C63E25" w:rsidRPr="00350027" w:rsidRDefault="00C63E25" w:rsidP="00F33256">
            <w:pPr>
              <w:rPr>
                <w:rFonts w:asciiTheme="minorHAnsi" w:hAnsiTheme="minorHAnsi"/>
                <w:i/>
                <w:iCs/>
              </w:rPr>
            </w:pPr>
          </w:p>
        </w:tc>
        <w:tc>
          <w:tcPr>
            <w:tcW w:w="9320" w:type="dxa"/>
          </w:tcPr>
          <w:p w14:paraId="227800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C337C2E" w14:textId="77777777" w:rsidTr="00F33256">
        <w:tc>
          <w:tcPr>
            <w:tcW w:w="1559" w:type="dxa"/>
          </w:tcPr>
          <w:p w14:paraId="7B047FF9" w14:textId="77777777" w:rsidR="00C63E25" w:rsidRPr="00350027" w:rsidRDefault="00C63E25" w:rsidP="00F33256">
            <w:pPr>
              <w:rPr>
                <w:rFonts w:asciiTheme="minorHAnsi" w:hAnsiTheme="minorHAnsi"/>
                <w:i/>
                <w:iCs/>
              </w:rPr>
            </w:pPr>
          </w:p>
        </w:tc>
        <w:tc>
          <w:tcPr>
            <w:tcW w:w="9320" w:type="dxa"/>
          </w:tcPr>
          <w:p w14:paraId="76AE6A5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E2FB711" w14:textId="77777777" w:rsidR="00C63E25" w:rsidRPr="00350027" w:rsidRDefault="00C63E25" w:rsidP="00C63E25">
      <w:pPr>
        <w:rPr>
          <w:rFonts w:asciiTheme="minorHAnsi" w:hAnsiTheme="minorHAnsi"/>
        </w:rPr>
      </w:pPr>
    </w:p>
    <w:p w14:paraId="078EF68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2D53C1F" w14:textId="77777777" w:rsidTr="00F33256">
        <w:tc>
          <w:tcPr>
            <w:tcW w:w="1559" w:type="dxa"/>
          </w:tcPr>
          <w:p w14:paraId="1294232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MRJ_SCU_STC_SRS_935</w:t>
            </w:r>
          </w:p>
        </w:tc>
        <w:tc>
          <w:tcPr>
            <w:tcW w:w="9320" w:type="dxa"/>
          </w:tcPr>
          <w:p w14:paraId="5815A360" w14:textId="77777777" w:rsidR="00C63E25" w:rsidRPr="00350027" w:rsidRDefault="00C63E25" w:rsidP="00F33256">
            <w:pPr>
              <w:rPr>
                <w:rFonts w:asciiTheme="minorHAnsi" w:hAnsiTheme="minorHAnsi"/>
              </w:rPr>
            </w:pPr>
            <w:r w:rsidRPr="00350027">
              <w:rPr>
                <w:rFonts w:asciiTheme="minorHAnsi" w:hAnsiTheme="minorHAnsi"/>
              </w:rPr>
              <w:t xml:space="preserve">The act of writing to SPITXBUF causes data from the Monitor Lane to be clocked into SPIRXBUF. The </w:t>
            </w:r>
            <w:r w:rsidRPr="00350027">
              <w:rPr>
                <w:rFonts w:asciiTheme="minorHAnsi" w:hAnsiTheme="minorHAnsi"/>
                <w:i/>
                <w:iCs/>
              </w:rPr>
              <w:t>STC Program</w:t>
            </w:r>
            <w:r w:rsidRPr="00350027">
              <w:rPr>
                <w:rFonts w:asciiTheme="minorHAnsi" w:hAnsiTheme="minorHAnsi"/>
              </w:rPr>
              <w:t xml:space="preserve"> shall read data received from the Monitor Lane from SPIRXBUF.</w:t>
            </w:r>
          </w:p>
          <w:p w14:paraId="51297EA7" w14:textId="77777777" w:rsidR="00C63E25" w:rsidRPr="00350027" w:rsidRDefault="00C63E25" w:rsidP="00F33256">
            <w:pPr>
              <w:rPr>
                <w:rFonts w:asciiTheme="minorHAnsi" w:hAnsiTheme="minorHAnsi"/>
              </w:rPr>
            </w:pPr>
            <w:r w:rsidRPr="00350027">
              <w:rPr>
                <w:rFonts w:asciiTheme="minorHAnsi" w:hAnsiTheme="minorHAnsi"/>
              </w:rPr>
              <w:t>Note: The STC is configured as SPI master during start-up. This means that whenever the STC transmits data then it also receives data from the SMB, which is configured as SPI slave.</w:t>
            </w:r>
          </w:p>
          <w:p w14:paraId="3FECB245" w14:textId="77777777" w:rsidR="00C63E25" w:rsidRPr="00350027" w:rsidRDefault="00C63E25" w:rsidP="00F33256">
            <w:pPr>
              <w:rPr>
                <w:rFonts w:asciiTheme="minorHAnsi" w:hAnsiTheme="minorHAnsi"/>
              </w:rPr>
            </w:pPr>
          </w:p>
          <w:p w14:paraId="767FE697" w14:textId="77777777" w:rsidR="00C63E25" w:rsidRPr="00350027" w:rsidRDefault="00C63E25" w:rsidP="00F33256">
            <w:pPr>
              <w:rPr>
                <w:rFonts w:asciiTheme="minorHAnsi" w:hAnsiTheme="minorHAnsi"/>
              </w:rPr>
            </w:pPr>
            <w:r w:rsidRPr="00350027">
              <w:rPr>
                <w:rFonts w:asciiTheme="minorHAnsi" w:hAnsiTheme="minorHAnsi"/>
              </w:rPr>
              <w:t>Justification: SPI Rx buffer has to be used to receive data from SPI bus.</w:t>
            </w:r>
          </w:p>
          <w:p w14:paraId="23BE33C8" w14:textId="77777777" w:rsidR="00C63E25" w:rsidRPr="00350027" w:rsidRDefault="00C63E25" w:rsidP="00F33256">
            <w:pPr>
              <w:rPr>
                <w:rFonts w:asciiTheme="minorHAnsi" w:hAnsiTheme="minorHAnsi"/>
                <w:i/>
                <w:iCs/>
              </w:rPr>
            </w:pPr>
          </w:p>
        </w:tc>
      </w:tr>
      <w:tr w:rsidR="00C63E25" w:rsidRPr="00350027" w14:paraId="4D156398" w14:textId="77777777" w:rsidTr="00F33256">
        <w:tc>
          <w:tcPr>
            <w:tcW w:w="1559" w:type="dxa"/>
          </w:tcPr>
          <w:p w14:paraId="59706181" w14:textId="77777777" w:rsidR="00C63E25" w:rsidRPr="00350027" w:rsidRDefault="00C63E25" w:rsidP="00F33256">
            <w:pPr>
              <w:rPr>
                <w:rFonts w:asciiTheme="minorHAnsi" w:hAnsiTheme="minorHAnsi"/>
                <w:i/>
                <w:iCs/>
              </w:rPr>
            </w:pPr>
          </w:p>
        </w:tc>
        <w:tc>
          <w:tcPr>
            <w:tcW w:w="9320" w:type="dxa"/>
          </w:tcPr>
          <w:p w14:paraId="47596F7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694B91A" w14:textId="77777777" w:rsidTr="00F33256">
        <w:tc>
          <w:tcPr>
            <w:tcW w:w="1559" w:type="dxa"/>
          </w:tcPr>
          <w:p w14:paraId="489AAFBC" w14:textId="77777777" w:rsidR="00C63E25" w:rsidRPr="00350027" w:rsidRDefault="00C63E25" w:rsidP="00F33256">
            <w:pPr>
              <w:rPr>
                <w:rFonts w:asciiTheme="minorHAnsi" w:hAnsiTheme="minorHAnsi"/>
                <w:i/>
                <w:iCs/>
              </w:rPr>
            </w:pPr>
          </w:p>
        </w:tc>
        <w:tc>
          <w:tcPr>
            <w:tcW w:w="9320" w:type="dxa"/>
          </w:tcPr>
          <w:p w14:paraId="7154A04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1D8BF38" w14:textId="77777777" w:rsidTr="00F33256">
        <w:tc>
          <w:tcPr>
            <w:tcW w:w="1559" w:type="dxa"/>
          </w:tcPr>
          <w:p w14:paraId="228DEC0B" w14:textId="77777777" w:rsidR="00C63E25" w:rsidRPr="00350027" w:rsidRDefault="00C63E25" w:rsidP="00F33256">
            <w:pPr>
              <w:rPr>
                <w:rFonts w:asciiTheme="minorHAnsi" w:hAnsiTheme="minorHAnsi"/>
                <w:i/>
                <w:iCs/>
              </w:rPr>
            </w:pPr>
          </w:p>
        </w:tc>
        <w:tc>
          <w:tcPr>
            <w:tcW w:w="9320" w:type="dxa"/>
          </w:tcPr>
          <w:p w14:paraId="39A534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2C92B9" w14:textId="77777777" w:rsidR="00C63E25" w:rsidRPr="00350027" w:rsidRDefault="00C63E25" w:rsidP="00C63E25">
      <w:pPr>
        <w:rPr>
          <w:rFonts w:asciiTheme="minorHAnsi" w:hAnsiTheme="minorHAnsi"/>
        </w:rPr>
      </w:pPr>
    </w:p>
    <w:p w14:paraId="200592B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A05891B" w14:textId="77777777" w:rsidTr="00F33256">
        <w:tc>
          <w:tcPr>
            <w:tcW w:w="1559" w:type="dxa"/>
          </w:tcPr>
          <w:p w14:paraId="10D9F8E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MRJ_SCU_STC_SRS_866</w:t>
            </w:r>
          </w:p>
        </w:tc>
        <w:tc>
          <w:tcPr>
            <w:tcW w:w="9320" w:type="dxa"/>
          </w:tcPr>
          <w:p w14:paraId="152DA263" w14:textId="77777777" w:rsidR="00C63E25" w:rsidRPr="00350027" w:rsidRDefault="00C63E25" w:rsidP="00F33256">
            <w:pPr>
              <w:rPr>
                <w:rFonts w:asciiTheme="minorHAnsi" w:hAnsiTheme="minorHAnsi"/>
              </w:rPr>
            </w:pPr>
            <w:r w:rsidRPr="00350027">
              <w:rPr>
                <w:rFonts w:asciiTheme="minorHAnsi" w:hAnsiTheme="minorHAnsi"/>
              </w:rPr>
              <w:t>For data transmissions the Fragment Counter shall be decremented for each fragment transmission, ending with the value 0 for the last fragment of a complete Interlane Message.</w:t>
            </w:r>
          </w:p>
          <w:p w14:paraId="12BB70DB" w14:textId="77777777" w:rsidR="00C63E25" w:rsidRPr="00350027" w:rsidRDefault="00C63E25" w:rsidP="00F33256">
            <w:pPr>
              <w:rPr>
                <w:rFonts w:asciiTheme="minorHAnsi" w:hAnsiTheme="minorHAnsi"/>
              </w:rPr>
            </w:pPr>
          </w:p>
          <w:p w14:paraId="3BE54093" w14:textId="77777777" w:rsidR="00C63E25" w:rsidRPr="00350027" w:rsidRDefault="00C63E25" w:rsidP="00F33256">
            <w:pPr>
              <w:rPr>
                <w:rFonts w:asciiTheme="minorHAnsi" w:hAnsiTheme="minorHAnsi"/>
              </w:rPr>
            </w:pPr>
            <w:r w:rsidRPr="00350027">
              <w:rPr>
                <w:rFonts w:asciiTheme="minorHAnsi" w:hAnsiTheme="minorHAnsi"/>
              </w:rPr>
              <w:t>Justification: Maintaining a fragment counter increases the data communication integrity.</w:t>
            </w:r>
          </w:p>
          <w:p w14:paraId="64EB1806" w14:textId="77777777" w:rsidR="00C63E25" w:rsidRPr="00350027" w:rsidRDefault="00C63E25" w:rsidP="00F33256">
            <w:pPr>
              <w:rPr>
                <w:rFonts w:asciiTheme="minorHAnsi" w:hAnsiTheme="minorHAnsi"/>
                <w:i/>
                <w:iCs/>
              </w:rPr>
            </w:pPr>
          </w:p>
        </w:tc>
      </w:tr>
      <w:tr w:rsidR="00C63E25" w:rsidRPr="00350027" w14:paraId="0622E9EF" w14:textId="77777777" w:rsidTr="00F33256">
        <w:tc>
          <w:tcPr>
            <w:tcW w:w="1559" w:type="dxa"/>
          </w:tcPr>
          <w:p w14:paraId="31698C01" w14:textId="77777777" w:rsidR="00C63E25" w:rsidRPr="00350027" w:rsidRDefault="00C63E25" w:rsidP="00F33256">
            <w:pPr>
              <w:rPr>
                <w:rFonts w:asciiTheme="minorHAnsi" w:hAnsiTheme="minorHAnsi"/>
                <w:i/>
                <w:iCs/>
              </w:rPr>
            </w:pPr>
          </w:p>
        </w:tc>
        <w:tc>
          <w:tcPr>
            <w:tcW w:w="9320" w:type="dxa"/>
          </w:tcPr>
          <w:p w14:paraId="392CC8D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2CF3F3F4" w14:textId="77777777" w:rsidTr="00F33256">
        <w:tc>
          <w:tcPr>
            <w:tcW w:w="1559" w:type="dxa"/>
          </w:tcPr>
          <w:p w14:paraId="04751DEA" w14:textId="77777777" w:rsidR="00C63E25" w:rsidRPr="00350027" w:rsidRDefault="00C63E25" w:rsidP="00F33256">
            <w:pPr>
              <w:rPr>
                <w:rFonts w:asciiTheme="minorHAnsi" w:hAnsiTheme="minorHAnsi"/>
                <w:i/>
                <w:iCs/>
              </w:rPr>
            </w:pPr>
          </w:p>
        </w:tc>
        <w:tc>
          <w:tcPr>
            <w:tcW w:w="9320" w:type="dxa"/>
          </w:tcPr>
          <w:p w14:paraId="1C09544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AC60383" w14:textId="77777777" w:rsidTr="00F33256">
        <w:tc>
          <w:tcPr>
            <w:tcW w:w="1559" w:type="dxa"/>
          </w:tcPr>
          <w:p w14:paraId="25E29349" w14:textId="77777777" w:rsidR="00C63E25" w:rsidRPr="00350027" w:rsidRDefault="00C63E25" w:rsidP="00F33256">
            <w:pPr>
              <w:rPr>
                <w:rFonts w:asciiTheme="minorHAnsi" w:hAnsiTheme="minorHAnsi"/>
                <w:i/>
                <w:iCs/>
              </w:rPr>
            </w:pPr>
          </w:p>
        </w:tc>
        <w:tc>
          <w:tcPr>
            <w:tcW w:w="9320" w:type="dxa"/>
          </w:tcPr>
          <w:p w14:paraId="003921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981894B" w14:textId="77777777" w:rsidR="00C63E25" w:rsidRPr="00350027" w:rsidRDefault="00C63E25" w:rsidP="00C63E25">
      <w:pPr>
        <w:rPr>
          <w:rFonts w:asciiTheme="minorHAnsi" w:hAnsiTheme="minorHAnsi"/>
        </w:rPr>
      </w:pPr>
    </w:p>
    <w:p w14:paraId="497CB5C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E82F11A" w14:textId="77777777" w:rsidTr="00F33256">
        <w:tc>
          <w:tcPr>
            <w:tcW w:w="1559" w:type="dxa"/>
          </w:tcPr>
          <w:p w14:paraId="50572BC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MRJ_SCU_STC_SRS_654</w:t>
            </w:r>
          </w:p>
        </w:tc>
        <w:tc>
          <w:tcPr>
            <w:tcW w:w="9320" w:type="dxa"/>
          </w:tcPr>
          <w:p w14:paraId="3B363A05" w14:textId="77777777" w:rsidR="00C63E25" w:rsidRPr="00350027" w:rsidRDefault="00C63E25" w:rsidP="00F33256">
            <w:pPr>
              <w:rPr>
                <w:rFonts w:asciiTheme="minorHAnsi" w:hAnsiTheme="minorHAnsi"/>
              </w:rPr>
            </w:pPr>
            <w:r w:rsidRPr="00350027">
              <w:rPr>
                <w:rFonts w:asciiTheme="minorHAnsi" w:hAnsiTheme="minorHAnsi"/>
              </w:rPr>
              <w:t>For data transmissions the Chksum field and all Data Payload bytes shall be Exclusive-ORed with the Control Byte.</w:t>
            </w:r>
          </w:p>
          <w:p w14:paraId="2A5CA06B" w14:textId="77777777" w:rsidR="00C63E25" w:rsidRPr="00350027" w:rsidRDefault="00C63E25" w:rsidP="00F33256">
            <w:pPr>
              <w:rPr>
                <w:rFonts w:asciiTheme="minorHAnsi" w:hAnsiTheme="minorHAnsi"/>
                <w:i/>
                <w:iCs/>
              </w:rPr>
            </w:pPr>
          </w:p>
        </w:tc>
      </w:tr>
      <w:tr w:rsidR="00C63E25" w:rsidRPr="00350027" w14:paraId="25CED982" w14:textId="77777777" w:rsidTr="00F33256">
        <w:tc>
          <w:tcPr>
            <w:tcW w:w="1559" w:type="dxa"/>
          </w:tcPr>
          <w:p w14:paraId="4068502E" w14:textId="77777777" w:rsidR="00C63E25" w:rsidRPr="00350027" w:rsidRDefault="00C63E25" w:rsidP="00F33256">
            <w:pPr>
              <w:rPr>
                <w:rFonts w:asciiTheme="minorHAnsi" w:hAnsiTheme="minorHAnsi"/>
                <w:i/>
                <w:iCs/>
              </w:rPr>
            </w:pPr>
          </w:p>
        </w:tc>
        <w:tc>
          <w:tcPr>
            <w:tcW w:w="9320" w:type="dxa"/>
          </w:tcPr>
          <w:p w14:paraId="7CD8D77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B9A319D" w14:textId="77777777" w:rsidTr="00F33256">
        <w:tc>
          <w:tcPr>
            <w:tcW w:w="1559" w:type="dxa"/>
          </w:tcPr>
          <w:p w14:paraId="0B7B0BA6" w14:textId="77777777" w:rsidR="00C63E25" w:rsidRPr="00350027" w:rsidRDefault="00C63E25" w:rsidP="00F33256">
            <w:pPr>
              <w:rPr>
                <w:rFonts w:asciiTheme="minorHAnsi" w:hAnsiTheme="minorHAnsi"/>
                <w:i/>
                <w:iCs/>
              </w:rPr>
            </w:pPr>
          </w:p>
        </w:tc>
        <w:tc>
          <w:tcPr>
            <w:tcW w:w="9320" w:type="dxa"/>
          </w:tcPr>
          <w:p w14:paraId="0A7A945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7A646BB" w14:textId="77777777" w:rsidTr="00F33256">
        <w:tc>
          <w:tcPr>
            <w:tcW w:w="1559" w:type="dxa"/>
          </w:tcPr>
          <w:p w14:paraId="056E239D" w14:textId="77777777" w:rsidR="00C63E25" w:rsidRPr="00350027" w:rsidRDefault="00C63E25" w:rsidP="00F33256">
            <w:pPr>
              <w:rPr>
                <w:rFonts w:asciiTheme="minorHAnsi" w:hAnsiTheme="minorHAnsi"/>
                <w:i/>
                <w:iCs/>
              </w:rPr>
            </w:pPr>
          </w:p>
        </w:tc>
        <w:tc>
          <w:tcPr>
            <w:tcW w:w="9320" w:type="dxa"/>
          </w:tcPr>
          <w:p w14:paraId="6D58EDC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0F43533" w14:textId="77777777" w:rsidR="00C63E25" w:rsidRPr="00350027" w:rsidRDefault="00C63E25" w:rsidP="00C63E25">
      <w:pPr>
        <w:rPr>
          <w:rFonts w:asciiTheme="minorHAnsi" w:hAnsiTheme="minorHAnsi"/>
        </w:rPr>
      </w:pPr>
    </w:p>
    <w:p w14:paraId="03A9A10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833A3FF" w14:textId="77777777" w:rsidTr="00F33256">
        <w:tc>
          <w:tcPr>
            <w:tcW w:w="1559" w:type="dxa"/>
          </w:tcPr>
          <w:p w14:paraId="1D931F33"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MRJ_SCU_STC_SRS_655</w:t>
            </w:r>
          </w:p>
        </w:tc>
        <w:tc>
          <w:tcPr>
            <w:tcW w:w="9320" w:type="dxa"/>
          </w:tcPr>
          <w:p w14:paraId="3020ADF6" w14:textId="77777777" w:rsidR="00C63E25" w:rsidRPr="00350027" w:rsidRDefault="00C63E25" w:rsidP="00F33256">
            <w:pPr>
              <w:rPr>
                <w:rFonts w:asciiTheme="minorHAnsi" w:hAnsiTheme="minorHAnsi"/>
              </w:rPr>
            </w:pPr>
            <w:r w:rsidRPr="00350027">
              <w:rPr>
                <w:rFonts w:asciiTheme="minorHAnsi" w:hAnsiTheme="minorHAnsi"/>
              </w:rPr>
              <w:t>For data reception the Chksum field and the Data Payload bytes shall be Exclusive-ORed with the Control Byte.</w:t>
            </w:r>
          </w:p>
          <w:p w14:paraId="70BE8650" w14:textId="77777777" w:rsidR="00C63E25" w:rsidRPr="00350027" w:rsidRDefault="00C63E25" w:rsidP="00F33256">
            <w:pPr>
              <w:rPr>
                <w:rFonts w:asciiTheme="minorHAnsi" w:hAnsiTheme="minorHAnsi"/>
                <w:i/>
                <w:iCs/>
              </w:rPr>
            </w:pPr>
          </w:p>
        </w:tc>
      </w:tr>
      <w:tr w:rsidR="00C63E25" w:rsidRPr="00350027" w14:paraId="62AB240A" w14:textId="77777777" w:rsidTr="00F33256">
        <w:tc>
          <w:tcPr>
            <w:tcW w:w="1559" w:type="dxa"/>
          </w:tcPr>
          <w:p w14:paraId="50274E12" w14:textId="77777777" w:rsidR="00C63E25" w:rsidRPr="00350027" w:rsidRDefault="00C63E25" w:rsidP="00F33256">
            <w:pPr>
              <w:rPr>
                <w:rFonts w:asciiTheme="minorHAnsi" w:hAnsiTheme="minorHAnsi"/>
                <w:i/>
                <w:iCs/>
              </w:rPr>
            </w:pPr>
          </w:p>
        </w:tc>
        <w:tc>
          <w:tcPr>
            <w:tcW w:w="9320" w:type="dxa"/>
          </w:tcPr>
          <w:p w14:paraId="0EEAD9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49B8B7" w14:textId="77777777" w:rsidTr="00F33256">
        <w:tc>
          <w:tcPr>
            <w:tcW w:w="1559" w:type="dxa"/>
          </w:tcPr>
          <w:p w14:paraId="5A9282D3" w14:textId="77777777" w:rsidR="00C63E25" w:rsidRPr="00350027" w:rsidRDefault="00C63E25" w:rsidP="00F33256">
            <w:pPr>
              <w:rPr>
                <w:rFonts w:asciiTheme="minorHAnsi" w:hAnsiTheme="minorHAnsi"/>
                <w:i/>
                <w:iCs/>
              </w:rPr>
            </w:pPr>
          </w:p>
        </w:tc>
        <w:tc>
          <w:tcPr>
            <w:tcW w:w="9320" w:type="dxa"/>
          </w:tcPr>
          <w:p w14:paraId="41B1C7C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A66A65B" w14:textId="77777777" w:rsidTr="00F33256">
        <w:tc>
          <w:tcPr>
            <w:tcW w:w="1559" w:type="dxa"/>
          </w:tcPr>
          <w:p w14:paraId="134030C1" w14:textId="77777777" w:rsidR="00C63E25" w:rsidRPr="00350027" w:rsidRDefault="00C63E25" w:rsidP="00F33256">
            <w:pPr>
              <w:rPr>
                <w:rFonts w:asciiTheme="minorHAnsi" w:hAnsiTheme="minorHAnsi"/>
                <w:i/>
                <w:iCs/>
              </w:rPr>
            </w:pPr>
          </w:p>
        </w:tc>
        <w:tc>
          <w:tcPr>
            <w:tcW w:w="9320" w:type="dxa"/>
          </w:tcPr>
          <w:p w14:paraId="209B21A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F08F515" w14:textId="77777777" w:rsidR="00C63E25" w:rsidRPr="00350027" w:rsidRDefault="00C63E25" w:rsidP="00C63E25">
      <w:pPr>
        <w:rPr>
          <w:rFonts w:asciiTheme="minorHAnsi" w:hAnsiTheme="minorHAnsi"/>
        </w:rPr>
      </w:pPr>
    </w:p>
    <w:p w14:paraId="25AF029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1FB8700" w14:textId="77777777" w:rsidTr="00F33256">
        <w:tc>
          <w:tcPr>
            <w:tcW w:w="1559" w:type="dxa"/>
          </w:tcPr>
          <w:p w14:paraId="460249A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MRJ_SCU_STC_SRS_656</w:t>
            </w:r>
          </w:p>
        </w:tc>
        <w:tc>
          <w:tcPr>
            <w:tcW w:w="9320" w:type="dxa"/>
          </w:tcPr>
          <w:p w14:paraId="60D01808" w14:textId="77777777" w:rsidR="00C63E25" w:rsidRPr="00350027" w:rsidRDefault="00C63E25" w:rsidP="00F33256">
            <w:pPr>
              <w:rPr>
                <w:rFonts w:asciiTheme="minorHAnsi" w:hAnsiTheme="minorHAnsi"/>
              </w:rPr>
            </w:pPr>
            <w:r w:rsidRPr="00350027">
              <w:rPr>
                <w:rFonts w:asciiTheme="minorHAnsi" w:hAnsiTheme="minorHAnsi"/>
              </w:rPr>
              <w:t>For data reception the 32-Bit CRC checksum shall be verified by generating the 32-bit CRC over the raw Data Payload as outlined in MRJ_SCU_STC_SRS_653.</w:t>
            </w:r>
          </w:p>
          <w:p w14:paraId="2A36C39F" w14:textId="77777777" w:rsidR="00C63E25" w:rsidRPr="00350027" w:rsidRDefault="00C63E25" w:rsidP="00F33256">
            <w:pPr>
              <w:rPr>
                <w:rFonts w:asciiTheme="minorHAnsi" w:hAnsiTheme="minorHAnsi"/>
                <w:i/>
                <w:iCs/>
              </w:rPr>
            </w:pPr>
          </w:p>
        </w:tc>
      </w:tr>
      <w:tr w:rsidR="00C63E25" w:rsidRPr="00350027" w14:paraId="1C27292D" w14:textId="77777777" w:rsidTr="00F33256">
        <w:tc>
          <w:tcPr>
            <w:tcW w:w="1559" w:type="dxa"/>
          </w:tcPr>
          <w:p w14:paraId="7976D57A" w14:textId="77777777" w:rsidR="00C63E25" w:rsidRPr="00350027" w:rsidRDefault="00C63E25" w:rsidP="00F33256">
            <w:pPr>
              <w:rPr>
                <w:rFonts w:asciiTheme="minorHAnsi" w:hAnsiTheme="minorHAnsi"/>
                <w:i/>
                <w:iCs/>
              </w:rPr>
            </w:pPr>
          </w:p>
        </w:tc>
        <w:tc>
          <w:tcPr>
            <w:tcW w:w="9320" w:type="dxa"/>
          </w:tcPr>
          <w:p w14:paraId="5EE8984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B06706E" w14:textId="77777777" w:rsidTr="00F33256">
        <w:tc>
          <w:tcPr>
            <w:tcW w:w="1559" w:type="dxa"/>
          </w:tcPr>
          <w:p w14:paraId="2563521B" w14:textId="77777777" w:rsidR="00C63E25" w:rsidRPr="00350027" w:rsidRDefault="00C63E25" w:rsidP="00F33256">
            <w:pPr>
              <w:rPr>
                <w:rFonts w:asciiTheme="minorHAnsi" w:hAnsiTheme="minorHAnsi"/>
                <w:i/>
                <w:iCs/>
              </w:rPr>
            </w:pPr>
          </w:p>
        </w:tc>
        <w:tc>
          <w:tcPr>
            <w:tcW w:w="9320" w:type="dxa"/>
          </w:tcPr>
          <w:p w14:paraId="6E51967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FE2A706" w14:textId="77777777" w:rsidTr="00F33256">
        <w:tc>
          <w:tcPr>
            <w:tcW w:w="1559" w:type="dxa"/>
          </w:tcPr>
          <w:p w14:paraId="51140919" w14:textId="77777777" w:rsidR="00C63E25" w:rsidRPr="00350027" w:rsidRDefault="00C63E25" w:rsidP="00F33256">
            <w:pPr>
              <w:rPr>
                <w:rFonts w:asciiTheme="minorHAnsi" w:hAnsiTheme="minorHAnsi"/>
                <w:i/>
                <w:iCs/>
              </w:rPr>
            </w:pPr>
          </w:p>
        </w:tc>
        <w:tc>
          <w:tcPr>
            <w:tcW w:w="9320" w:type="dxa"/>
          </w:tcPr>
          <w:p w14:paraId="08ADD57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52E4988" w14:textId="77777777" w:rsidR="00C63E25" w:rsidRPr="00350027" w:rsidRDefault="00C63E25" w:rsidP="00C63E25">
      <w:pPr>
        <w:rPr>
          <w:rFonts w:asciiTheme="minorHAnsi" w:hAnsiTheme="minorHAnsi"/>
        </w:rPr>
      </w:pPr>
    </w:p>
    <w:p w14:paraId="5BC78A4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7C3E174" w14:textId="77777777" w:rsidTr="00F33256">
        <w:tc>
          <w:tcPr>
            <w:tcW w:w="1559" w:type="dxa"/>
          </w:tcPr>
          <w:p w14:paraId="11115FA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MRJ_SCU_STC_SRS_657</w:t>
            </w:r>
          </w:p>
        </w:tc>
        <w:tc>
          <w:tcPr>
            <w:tcW w:w="9320" w:type="dxa"/>
          </w:tcPr>
          <w:p w14:paraId="6290300F" w14:textId="77777777" w:rsidR="00C63E25" w:rsidRPr="00350027" w:rsidRDefault="00C63E25" w:rsidP="00F33256">
            <w:pPr>
              <w:rPr>
                <w:rFonts w:asciiTheme="minorHAnsi" w:hAnsiTheme="minorHAnsi"/>
              </w:rPr>
            </w:pPr>
            <w:r w:rsidRPr="00350027">
              <w:rPr>
                <w:rFonts w:asciiTheme="minorHAnsi" w:hAnsiTheme="minorHAnsi"/>
              </w:rPr>
              <w:t>For data reception the dataset shall be processed only in case of a checksum match.</w:t>
            </w:r>
          </w:p>
          <w:p w14:paraId="5090A2D7" w14:textId="77777777" w:rsidR="00C63E25" w:rsidRPr="00350027" w:rsidRDefault="00C63E25" w:rsidP="00F33256">
            <w:pPr>
              <w:rPr>
                <w:rFonts w:asciiTheme="minorHAnsi" w:hAnsiTheme="minorHAnsi"/>
                <w:i/>
                <w:iCs/>
              </w:rPr>
            </w:pPr>
          </w:p>
        </w:tc>
      </w:tr>
      <w:tr w:rsidR="00C63E25" w:rsidRPr="00350027" w14:paraId="20100AF1" w14:textId="77777777" w:rsidTr="00F33256">
        <w:tc>
          <w:tcPr>
            <w:tcW w:w="1559" w:type="dxa"/>
          </w:tcPr>
          <w:p w14:paraId="10AD06B2" w14:textId="77777777" w:rsidR="00C63E25" w:rsidRPr="00350027" w:rsidRDefault="00C63E25" w:rsidP="00F33256">
            <w:pPr>
              <w:rPr>
                <w:rFonts w:asciiTheme="minorHAnsi" w:hAnsiTheme="minorHAnsi"/>
                <w:i/>
                <w:iCs/>
              </w:rPr>
            </w:pPr>
          </w:p>
        </w:tc>
        <w:tc>
          <w:tcPr>
            <w:tcW w:w="9320" w:type="dxa"/>
          </w:tcPr>
          <w:p w14:paraId="58E68F3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B0A9D42" w14:textId="77777777" w:rsidTr="00F33256">
        <w:tc>
          <w:tcPr>
            <w:tcW w:w="1559" w:type="dxa"/>
          </w:tcPr>
          <w:p w14:paraId="2280859C" w14:textId="77777777" w:rsidR="00C63E25" w:rsidRPr="00350027" w:rsidRDefault="00C63E25" w:rsidP="00F33256">
            <w:pPr>
              <w:rPr>
                <w:rFonts w:asciiTheme="minorHAnsi" w:hAnsiTheme="minorHAnsi"/>
                <w:i/>
                <w:iCs/>
              </w:rPr>
            </w:pPr>
          </w:p>
        </w:tc>
        <w:tc>
          <w:tcPr>
            <w:tcW w:w="9320" w:type="dxa"/>
          </w:tcPr>
          <w:p w14:paraId="379285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B926748" w14:textId="77777777" w:rsidTr="00F33256">
        <w:tc>
          <w:tcPr>
            <w:tcW w:w="1559" w:type="dxa"/>
          </w:tcPr>
          <w:p w14:paraId="313FA506" w14:textId="77777777" w:rsidR="00C63E25" w:rsidRPr="00350027" w:rsidRDefault="00C63E25" w:rsidP="00F33256">
            <w:pPr>
              <w:rPr>
                <w:rFonts w:asciiTheme="minorHAnsi" w:hAnsiTheme="minorHAnsi"/>
                <w:i/>
                <w:iCs/>
              </w:rPr>
            </w:pPr>
          </w:p>
        </w:tc>
        <w:tc>
          <w:tcPr>
            <w:tcW w:w="9320" w:type="dxa"/>
          </w:tcPr>
          <w:p w14:paraId="71AAABE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A911A62" w14:textId="77777777" w:rsidR="00C63E25" w:rsidRPr="00350027" w:rsidRDefault="00C63E25" w:rsidP="00C63E25">
      <w:pPr>
        <w:rPr>
          <w:rFonts w:asciiTheme="minorHAnsi" w:hAnsiTheme="minorHAnsi"/>
        </w:rPr>
      </w:pPr>
    </w:p>
    <w:p w14:paraId="2BAE0AA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3AFD14C" w14:textId="77777777" w:rsidTr="00F33256">
        <w:tc>
          <w:tcPr>
            <w:tcW w:w="1559" w:type="dxa"/>
          </w:tcPr>
          <w:p w14:paraId="4EDB759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MRJ_SCU_STC_SRS_641</w:t>
            </w:r>
          </w:p>
        </w:tc>
        <w:tc>
          <w:tcPr>
            <w:tcW w:w="9320" w:type="dxa"/>
          </w:tcPr>
          <w:p w14:paraId="543C1D24"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shall send the following message, as fragments, to the Monitor Lane via the </w:t>
            </w:r>
          </w:p>
          <w:p w14:paraId="2136D9C1" w14:textId="77777777" w:rsidR="00C63E25" w:rsidRPr="00350027" w:rsidRDefault="00C63E25" w:rsidP="00F33256">
            <w:pPr>
              <w:rPr>
                <w:rFonts w:asciiTheme="minorHAnsi" w:hAnsiTheme="minorHAnsi"/>
              </w:rPr>
            </w:pPr>
            <w:r w:rsidRPr="00350027">
              <w:rPr>
                <w:rFonts w:asciiTheme="minorHAnsi" w:hAnsiTheme="minorHAnsi"/>
              </w:rPr>
              <w:t>Internal Interlane Interface:</w:t>
            </w:r>
          </w:p>
          <w:p w14:paraId="504C7543" w14:textId="77777777" w:rsidR="00C63E25" w:rsidRPr="00350027" w:rsidRDefault="00C63E25" w:rsidP="00F33256">
            <w:pPr>
              <w:rPr>
                <w:rFonts w:asciiTheme="minorHAnsi" w:hAnsiTheme="minorHAnsi"/>
              </w:rPr>
            </w:pPr>
          </w:p>
          <w:p w14:paraId="203B755E" w14:textId="77777777" w:rsidR="00C63E25" w:rsidRPr="00350027" w:rsidRDefault="00C63E25" w:rsidP="00F33256">
            <w:pPr>
              <w:rPr>
                <w:rFonts w:asciiTheme="minorHAnsi" w:hAnsiTheme="minorHAnsi"/>
              </w:rPr>
            </w:pPr>
            <w:r w:rsidRPr="00350027">
              <w:rPr>
                <w:rFonts w:asciiTheme="minorHAnsi" w:hAnsiTheme="minorHAnsi"/>
              </w:rPr>
              <w:object w:dxaOrig="8674" w:dyaOrig="12573" w14:anchorId="44488DEF">
                <v:shape id="_x0000_i1077" type="#_x0000_t75" style="width:433.5pt;height:628.5pt" o:ole="">
                  <v:imagedata r:id="rId97" o:title=""/>
                </v:shape>
                <o:OLEObject Type="Embed" ProgID="Word.Document.8" ShapeID="_x0000_i1077" DrawAspect="Content" ObjectID="_1831033202" r:id="rId98"/>
              </w:object>
            </w:r>
          </w:p>
          <w:p w14:paraId="24124B73"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6.8-1 CL-ML Interlane Message</w:t>
            </w:r>
          </w:p>
          <w:p w14:paraId="6CE54C5F" w14:textId="77777777" w:rsidR="00C63E25" w:rsidRPr="00350027" w:rsidRDefault="00C63E25" w:rsidP="00F33256">
            <w:pPr>
              <w:rPr>
                <w:rFonts w:asciiTheme="minorHAnsi" w:hAnsiTheme="minorHAnsi"/>
                <w:i/>
                <w:iCs/>
              </w:rPr>
            </w:pPr>
          </w:p>
        </w:tc>
      </w:tr>
      <w:tr w:rsidR="00C63E25" w:rsidRPr="00350027" w14:paraId="263D6B41" w14:textId="77777777" w:rsidTr="00F33256">
        <w:tc>
          <w:tcPr>
            <w:tcW w:w="1559" w:type="dxa"/>
          </w:tcPr>
          <w:p w14:paraId="7AFD22F4" w14:textId="77777777" w:rsidR="00C63E25" w:rsidRPr="00350027" w:rsidRDefault="00C63E25" w:rsidP="00F33256">
            <w:pPr>
              <w:rPr>
                <w:rFonts w:asciiTheme="minorHAnsi" w:hAnsiTheme="minorHAnsi"/>
                <w:i/>
                <w:iCs/>
              </w:rPr>
            </w:pPr>
          </w:p>
        </w:tc>
        <w:tc>
          <w:tcPr>
            <w:tcW w:w="9320" w:type="dxa"/>
          </w:tcPr>
          <w:p w14:paraId="5C32DC6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0B9333A" w14:textId="77777777" w:rsidTr="00F33256">
        <w:tc>
          <w:tcPr>
            <w:tcW w:w="1559" w:type="dxa"/>
          </w:tcPr>
          <w:p w14:paraId="1D485350" w14:textId="77777777" w:rsidR="00C63E25" w:rsidRPr="00350027" w:rsidRDefault="00C63E25" w:rsidP="00F33256">
            <w:pPr>
              <w:rPr>
                <w:rFonts w:asciiTheme="minorHAnsi" w:hAnsiTheme="minorHAnsi"/>
                <w:i/>
                <w:iCs/>
              </w:rPr>
            </w:pPr>
          </w:p>
        </w:tc>
        <w:tc>
          <w:tcPr>
            <w:tcW w:w="9320" w:type="dxa"/>
          </w:tcPr>
          <w:p w14:paraId="7AB0EE7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3F11B26" w14:textId="77777777" w:rsidTr="00F33256">
        <w:tc>
          <w:tcPr>
            <w:tcW w:w="1559" w:type="dxa"/>
          </w:tcPr>
          <w:p w14:paraId="0BEF3CC6" w14:textId="77777777" w:rsidR="00C63E25" w:rsidRPr="00350027" w:rsidRDefault="00C63E25" w:rsidP="00F33256">
            <w:pPr>
              <w:rPr>
                <w:rFonts w:asciiTheme="minorHAnsi" w:hAnsiTheme="minorHAnsi"/>
                <w:i/>
                <w:iCs/>
              </w:rPr>
            </w:pPr>
          </w:p>
        </w:tc>
        <w:tc>
          <w:tcPr>
            <w:tcW w:w="9320" w:type="dxa"/>
          </w:tcPr>
          <w:p w14:paraId="73FB1F6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3AB3B2C" w14:textId="77777777" w:rsidR="00C63E25" w:rsidRPr="00350027" w:rsidRDefault="00C63E25" w:rsidP="00C63E25">
      <w:pPr>
        <w:rPr>
          <w:rFonts w:asciiTheme="minorHAnsi" w:hAnsiTheme="minorHAnsi"/>
        </w:rPr>
      </w:pPr>
    </w:p>
    <w:p w14:paraId="6B09F3E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3BACFBCF" w14:textId="77777777" w:rsidTr="00F33256">
        <w:tc>
          <w:tcPr>
            <w:tcW w:w="1559" w:type="dxa"/>
          </w:tcPr>
          <w:p w14:paraId="77DFCF58"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MRJ_SCU_STC_SRS_932</w:t>
            </w:r>
          </w:p>
        </w:tc>
        <w:tc>
          <w:tcPr>
            <w:tcW w:w="9320" w:type="dxa"/>
          </w:tcPr>
          <w:p w14:paraId="602253BC" w14:textId="77777777" w:rsidR="00C63E25" w:rsidRPr="00350027" w:rsidRDefault="00C63E25" w:rsidP="00F33256">
            <w:pPr>
              <w:rPr>
                <w:rFonts w:asciiTheme="minorHAnsi" w:hAnsiTheme="minorHAnsi"/>
              </w:rPr>
            </w:pPr>
            <w:r w:rsidRPr="00350027">
              <w:rPr>
                <w:rFonts w:asciiTheme="minorHAnsi" w:hAnsiTheme="minorHAnsi"/>
              </w:rPr>
              <w:t>Complete received messages shall be reconstructed from message fragments (where applicable) and validated by ensuring that the correct number of fragments with valid fragment count are present, discarding any invalid messages.</w:t>
            </w:r>
          </w:p>
          <w:p w14:paraId="1FF33B60" w14:textId="77777777" w:rsidR="00C63E25" w:rsidRPr="00350027" w:rsidRDefault="00C63E25" w:rsidP="00F33256">
            <w:pPr>
              <w:rPr>
                <w:rFonts w:asciiTheme="minorHAnsi" w:hAnsiTheme="minorHAnsi"/>
              </w:rPr>
            </w:pPr>
          </w:p>
          <w:p w14:paraId="513990D0" w14:textId="77777777" w:rsidR="00C63E25" w:rsidRPr="00350027" w:rsidRDefault="00C63E25" w:rsidP="00F33256">
            <w:pPr>
              <w:rPr>
                <w:rFonts w:asciiTheme="minorHAnsi" w:hAnsiTheme="minorHAnsi"/>
              </w:rPr>
            </w:pPr>
            <w:r w:rsidRPr="00350027">
              <w:rPr>
                <w:rFonts w:asciiTheme="minorHAnsi" w:hAnsiTheme="minorHAnsi"/>
              </w:rPr>
              <w:t>Justification: Maintaining a fragment counter increases the data communication integrity.</w:t>
            </w:r>
          </w:p>
          <w:p w14:paraId="28756B95" w14:textId="77777777" w:rsidR="00C63E25" w:rsidRPr="00350027" w:rsidRDefault="00C63E25" w:rsidP="00F33256">
            <w:pPr>
              <w:rPr>
                <w:rFonts w:asciiTheme="minorHAnsi" w:hAnsiTheme="minorHAnsi"/>
                <w:i/>
                <w:iCs/>
              </w:rPr>
            </w:pPr>
          </w:p>
        </w:tc>
      </w:tr>
      <w:tr w:rsidR="00C63E25" w:rsidRPr="00350027" w14:paraId="0FD47E03" w14:textId="77777777" w:rsidTr="00F33256">
        <w:tc>
          <w:tcPr>
            <w:tcW w:w="1559" w:type="dxa"/>
          </w:tcPr>
          <w:p w14:paraId="76451561" w14:textId="77777777" w:rsidR="00C63E25" w:rsidRPr="00350027" w:rsidRDefault="00C63E25" w:rsidP="00F33256">
            <w:pPr>
              <w:rPr>
                <w:rFonts w:asciiTheme="minorHAnsi" w:hAnsiTheme="minorHAnsi"/>
                <w:i/>
                <w:iCs/>
              </w:rPr>
            </w:pPr>
          </w:p>
        </w:tc>
        <w:tc>
          <w:tcPr>
            <w:tcW w:w="9320" w:type="dxa"/>
          </w:tcPr>
          <w:p w14:paraId="53521AA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D8AE918" w14:textId="77777777" w:rsidTr="00F33256">
        <w:tc>
          <w:tcPr>
            <w:tcW w:w="1559" w:type="dxa"/>
          </w:tcPr>
          <w:p w14:paraId="65F305AA" w14:textId="77777777" w:rsidR="00C63E25" w:rsidRPr="00350027" w:rsidRDefault="00C63E25" w:rsidP="00F33256">
            <w:pPr>
              <w:rPr>
                <w:rFonts w:asciiTheme="minorHAnsi" w:hAnsiTheme="minorHAnsi"/>
                <w:i/>
                <w:iCs/>
              </w:rPr>
            </w:pPr>
          </w:p>
        </w:tc>
        <w:tc>
          <w:tcPr>
            <w:tcW w:w="9320" w:type="dxa"/>
          </w:tcPr>
          <w:p w14:paraId="372D3D0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E5B00E6" w14:textId="77777777" w:rsidTr="00F33256">
        <w:tc>
          <w:tcPr>
            <w:tcW w:w="1559" w:type="dxa"/>
          </w:tcPr>
          <w:p w14:paraId="351D165C" w14:textId="77777777" w:rsidR="00C63E25" w:rsidRPr="00350027" w:rsidRDefault="00C63E25" w:rsidP="00F33256">
            <w:pPr>
              <w:rPr>
                <w:rFonts w:asciiTheme="minorHAnsi" w:hAnsiTheme="minorHAnsi"/>
                <w:i/>
                <w:iCs/>
              </w:rPr>
            </w:pPr>
          </w:p>
        </w:tc>
        <w:tc>
          <w:tcPr>
            <w:tcW w:w="9320" w:type="dxa"/>
          </w:tcPr>
          <w:p w14:paraId="37EF9CB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43E6627" w14:textId="77777777" w:rsidR="00C63E25" w:rsidRPr="00350027" w:rsidRDefault="00C63E25" w:rsidP="00C63E25">
      <w:pPr>
        <w:rPr>
          <w:rFonts w:asciiTheme="minorHAnsi" w:hAnsiTheme="minorHAnsi"/>
        </w:rPr>
      </w:pPr>
    </w:p>
    <w:p w14:paraId="68E19D8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73"/>
      </w:tblGrid>
      <w:tr w:rsidR="00C63E25" w:rsidRPr="00350027" w14:paraId="32FCDAF7" w14:textId="77777777" w:rsidTr="00F33256">
        <w:tc>
          <w:tcPr>
            <w:tcW w:w="1559" w:type="dxa"/>
          </w:tcPr>
          <w:p w14:paraId="326599E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MRJ_SCU_STC_SRS_648</w:t>
            </w:r>
          </w:p>
        </w:tc>
        <w:tc>
          <w:tcPr>
            <w:tcW w:w="9320" w:type="dxa"/>
          </w:tcPr>
          <w:p w14:paraId="7ECD82B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receive the following message from the Monitor Lane via the Internal Interlane Interface</w:t>
            </w:r>
          </w:p>
          <w:p w14:paraId="2D1D6E5E" w14:textId="77777777" w:rsidR="00C63E25" w:rsidRPr="00350027" w:rsidRDefault="00C63E25" w:rsidP="00F33256">
            <w:pPr>
              <w:rPr>
                <w:rFonts w:asciiTheme="minorHAnsi" w:hAnsiTheme="minorHAnsi"/>
                <w:b/>
                <w:bCs/>
              </w:rPr>
            </w:pPr>
            <w:r w:rsidRPr="00350027">
              <w:rPr>
                <w:rFonts w:asciiTheme="minorHAnsi" w:hAnsiTheme="minorHAnsi"/>
                <w:b/>
                <w:bCs/>
              </w:rPr>
              <w:t xml:space="preserve"> </w:t>
            </w:r>
          </w:p>
          <w:p w14:paraId="5D1FE097" w14:textId="77777777" w:rsidR="00C63E25" w:rsidRPr="00350027" w:rsidRDefault="00C63E25" w:rsidP="00F33256">
            <w:pPr>
              <w:rPr>
                <w:rFonts w:asciiTheme="minorHAnsi" w:hAnsiTheme="minorHAnsi"/>
              </w:rPr>
            </w:pPr>
            <w:r w:rsidRPr="00350027">
              <w:rPr>
                <w:rFonts w:asciiTheme="minorHAnsi" w:hAnsiTheme="minorHAnsi"/>
                <w:b/>
                <w:bCs/>
              </w:rPr>
              <w:object w:dxaOrig="9066" w:dyaOrig="5711" w14:anchorId="2E79D7D3">
                <v:shape id="_x0000_i1078" type="#_x0000_t75" style="width:453pt;height:285.75pt" o:ole="">
                  <v:imagedata r:id="rId99" o:title=""/>
                </v:shape>
                <o:OLEObject Type="Embed" ProgID="Word.Document.8" ShapeID="_x0000_i1078" DrawAspect="Content" ObjectID="_1831033203" r:id="rId100"/>
              </w:object>
            </w:r>
          </w:p>
          <w:p w14:paraId="2AF7F5E5" w14:textId="77777777" w:rsidR="00C63E25" w:rsidRPr="00350027" w:rsidRDefault="00C63E25" w:rsidP="00F33256">
            <w:pPr>
              <w:rPr>
                <w:rFonts w:asciiTheme="minorHAnsi" w:hAnsiTheme="minorHAnsi"/>
              </w:rPr>
            </w:pPr>
          </w:p>
          <w:p w14:paraId="05A12165"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6.8-2 ML-CL Interlane Message</w:t>
            </w:r>
          </w:p>
          <w:p w14:paraId="118AD2F2" w14:textId="77777777" w:rsidR="00C63E25" w:rsidRPr="00350027" w:rsidRDefault="00C63E25" w:rsidP="00F33256">
            <w:pPr>
              <w:rPr>
                <w:rFonts w:asciiTheme="minorHAnsi" w:hAnsiTheme="minorHAnsi"/>
              </w:rPr>
            </w:pPr>
          </w:p>
          <w:p w14:paraId="15CB4AAF" w14:textId="77777777" w:rsidR="00C63E25" w:rsidRPr="00350027" w:rsidRDefault="00C63E25" w:rsidP="00F33256">
            <w:pPr>
              <w:rPr>
                <w:rFonts w:asciiTheme="minorHAnsi" w:hAnsiTheme="minorHAnsi"/>
                <w:i/>
                <w:iCs/>
              </w:rPr>
            </w:pPr>
          </w:p>
        </w:tc>
      </w:tr>
      <w:tr w:rsidR="00C63E25" w:rsidRPr="00350027" w14:paraId="26FC3F19" w14:textId="77777777" w:rsidTr="00F33256">
        <w:tc>
          <w:tcPr>
            <w:tcW w:w="1559" w:type="dxa"/>
          </w:tcPr>
          <w:p w14:paraId="296902D5" w14:textId="77777777" w:rsidR="00C63E25" w:rsidRPr="00350027" w:rsidRDefault="00C63E25" w:rsidP="00F33256">
            <w:pPr>
              <w:rPr>
                <w:rFonts w:asciiTheme="minorHAnsi" w:hAnsiTheme="minorHAnsi"/>
                <w:i/>
                <w:iCs/>
              </w:rPr>
            </w:pPr>
          </w:p>
        </w:tc>
        <w:tc>
          <w:tcPr>
            <w:tcW w:w="9320" w:type="dxa"/>
          </w:tcPr>
          <w:p w14:paraId="3C9E7BB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E622912" w14:textId="77777777" w:rsidTr="00F33256">
        <w:tc>
          <w:tcPr>
            <w:tcW w:w="1559" w:type="dxa"/>
          </w:tcPr>
          <w:p w14:paraId="360D56FB" w14:textId="77777777" w:rsidR="00C63E25" w:rsidRPr="00350027" w:rsidRDefault="00C63E25" w:rsidP="00F33256">
            <w:pPr>
              <w:rPr>
                <w:rFonts w:asciiTheme="minorHAnsi" w:hAnsiTheme="minorHAnsi"/>
                <w:i/>
                <w:iCs/>
              </w:rPr>
            </w:pPr>
          </w:p>
        </w:tc>
        <w:tc>
          <w:tcPr>
            <w:tcW w:w="9320" w:type="dxa"/>
          </w:tcPr>
          <w:p w14:paraId="38CEBE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855057D" w14:textId="77777777" w:rsidTr="00F33256">
        <w:tc>
          <w:tcPr>
            <w:tcW w:w="1559" w:type="dxa"/>
          </w:tcPr>
          <w:p w14:paraId="46CE933F" w14:textId="77777777" w:rsidR="00C63E25" w:rsidRPr="00350027" w:rsidRDefault="00C63E25" w:rsidP="00F33256">
            <w:pPr>
              <w:rPr>
                <w:rFonts w:asciiTheme="minorHAnsi" w:hAnsiTheme="minorHAnsi"/>
                <w:i/>
                <w:iCs/>
              </w:rPr>
            </w:pPr>
          </w:p>
        </w:tc>
        <w:tc>
          <w:tcPr>
            <w:tcW w:w="9320" w:type="dxa"/>
          </w:tcPr>
          <w:p w14:paraId="7DF3AD8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C04030" w14:textId="77777777" w:rsidR="00C63E25" w:rsidRPr="00350027" w:rsidRDefault="00C63E25" w:rsidP="00C63E25">
      <w:pPr>
        <w:rPr>
          <w:rFonts w:asciiTheme="minorHAnsi" w:hAnsiTheme="minorHAnsi"/>
        </w:rPr>
      </w:pPr>
    </w:p>
    <w:p w14:paraId="2A6B389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F24D9C9" w14:textId="77777777" w:rsidTr="00F33256">
        <w:tc>
          <w:tcPr>
            <w:tcW w:w="1559" w:type="dxa"/>
          </w:tcPr>
          <w:p w14:paraId="6E67F4A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MRJ_SCU_STC_SRS_1148</w:t>
            </w:r>
          </w:p>
        </w:tc>
        <w:tc>
          <w:tcPr>
            <w:tcW w:w="9320" w:type="dxa"/>
          </w:tcPr>
          <w:p w14:paraId="252213D9"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interlane bus, the </w:t>
            </w:r>
            <w:r w:rsidRPr="00350027">
              <w:rPr>
                <w:rFonts w:asciiTheme="minorHAnsi" w:hAnsiTheme="minorHAnsi"/>
                <w:i/>
                <w:iCs/>
              </w:rPr>
              <w:t xml:space="preserve">STC Program </w:t>
            </w:r>
            <w:r w:rsidRPr="00350027">
              <w:rPr>
                <w:rFonts w:asciiTheme="minorHAnsi" w:hAnsiTheme="minorHAnsi"/>
              </w:rPr>
              <w:t>shall ensure ILC_nCS GPIO F3 is low at least 230 ns before the first transition of the SPI Clock.</w:t>
            </w:r>
          </w:p>
          <w:p w14:paraId="27602980" w14:textId="77777777" w:rsidR="00C63E25" w:rsidRPr="00350027" w:rsidRDefault="00C63E25" w:rsidP="00F33256">
            <w:pPr>
              <w:rPr>
                <w:rFonts w:asciiTheme="minorHAnsi" w:hAnsiTheme="minorHAnsi"/>
                <w:i/>
                <w:iCs/>
              </w:rPr>
            </w:pPr>
          </w:p>
        </w:tc>
      </w:tr>
      <w:tr w:rsidR="00C63E25" w:rsidRPr="00350027" w14:paraId="71391160" w14:textId="77777777" w:rsidTr="00F33256">
        <w:tc>
          <w:tcPr>
            <w:tcW w:w="1559" w:type="dxa"/>
          </w:tcPr>
          <w:p w14:paraId="33C3B608" w14:textId="77777777" w:rsidR="00C63E25" w:rsidRPr="00350027" w:rsidRDefault="00C63E25" w:rsidP="00F33256">
            <w:pPr>
              <w:rPr>
                <w:rFonts w:asciiTheme="minorHAnsi" w:hAnsiTheme="minorHAnsi"/>
                <w:i/>
                <w:iCs/>
              </w:rPr>
            </w:pPr>
          </w:p>
        </w:tc>
        <w:tc>
          <w:tcPr>
            <w:tcW w:w="9320" w:type="dxa"/>
          </w:tcPr>
          <w:p w14:paraId="762B2BB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B994730" w14:textId="77777777" w:rsidTr="00F33256">
        <w:tc>
          <w:tcPr>
            <w:tcW w:w="1559" w:type="dxa"/>
          </w:tcPr>
          <w:p w14:paraId="355C807E" w14:textId="77777777" w:rsidR="00C63E25" w:rsidRPr="00350027" w:rsidRDefault="00C63E25" w:rsidP="00F33256">
            <w:pPr>
              <w:rPr>
                <w:rFonts w:asciiTheme="minorHAnsi" w:hAnsiTheme="minorHAnsi"/>
                <w:i/>
                <w:iCs/>
              </w:rPr>
            </w:pPr>
          </w:p>
        </w:tc>
        <w:tc>
          <w:tcPr>
            <w:tcW w:w="9320" w:type="dxa"/>
          </w:tcPr>
          <w:p w14:paraId="38BA3BE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2FE8259" w14:textId="77777777" w:rsidTr="00F33256">
        <w:tc>
          <w:tcPr>
            <w:tcW w:w="1559" w:type="dxa"/>
          </w:tcPr>
          <w:p w14:paraId="224CEBB5" w14:textId="77777777" w:rsidR="00C63E25" w:rsidRPr="00350027" w:rsidRDefault="00C63E25" w:rsidP="00F33256">
            <w:pPr>
              <w:rPr>
                <w:rFonts w:asciiTheme="minorHAnsi" w:hAnsiTheme="minorHAnsi"/>
                <w:i/>
                <w:iCs/>
              </w:rPr>
            </w:pPr>
          </w:p>
        </w:tc>
        <w:tc>
          <w:tcPr>
            <w:tcW w:w="9320" w:type="dxa"/>
          </w:tcPr>
          <w:p w14:paraId="7BFB4E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DB7D0E" w14:textId="77777777" w:rsidR="00C63E25" w:rsidRPr="00350027" w:rsidRDefault="00C63E25" w:rsidP="00C63E25">
      <w:pPr>
        <w:rPr>
          <w:rFonts w:asciiTheme="minorHAnsi" w:hAnsiTheme="minorHAnsi"/>
        </w:rPr>
      </w:pPr>
    </w:p>
    <w:p w14:paraId="07594B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9339060" w14:textId="77777777" w:rsidTr="00F33256">
        <w:tc>
          <w:tcPr>
            <w:tcW w:w="1559" w:type="dxa"/>
          </w:tcPr>
          <w:p w14:paraId="07A481B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MRJ_SCU_STC_SRS_1149</w:t>
            </w:r>
          </w:p>
        </w:tc>
        <w:tc>
          <w:tcPr>
            <w:tcW w:w="9320" w:type="dxa"/>
          </w:tcPr>
          <w:p w14:paraId="4D120B72"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interlane bus, the </w:t>
            </w:r>
            <w:r w:rsidRPr="00350027">
              <w:rPr>
                <w:rFonts w:asciiTheme="minorHAnsi" w:hAnsiTheme="minorHAnsi"/>
                <w:i/>
                <w:iCs/>
              </w:rPr>
              <w:t xml:space="preserve">STC Program </w:t>
            </w:r>
            <w:r w:rsidRPr="00350027">
              <w:rPr>
                <w:rFonts w:asciiTheme="minorHAnsi" w:hAnsiTheme="minorHAnsi"/>
              </w:rPr>
              <w:t>shall ensure ILC_nCS GPIO F3 is high no sooner than 200 ns after the last transition of the SPI Clock.</w:t>
            </w:r>
          </w:p>
          <w:p w14:paraId="484E01CF" w14:textId="77777777" w:rsidR="00C63E25" w:rsidRPr="00350027" w:rsidRDefault="00C63E25" w:rsidP="00F33256">
            <w:pPr>
              <w:rPr>
                <w:rFonts w:asciiTheme="minorHAnsi" w:hAnsiTheme="minorHAnsi"/>
              </w:rPr>
            </w:pPr>
          </w:p>
          <w:p w14:paraId="73A84387" w14:textId="77777777" w:rsidR="00C63E25" w:rsidRPr="00350027" w:rsidRDefault="00C63E25" w:rsidP="00F33256">
            <w:pPr>
              <w:rPr>
                <w:rFonts w:asciiTheme="minorHAnsi" w:hAnsiTheme="minorHAnsi"/>
                <w:i/>
                <w:iCs/>
              </w:rPr>
            </w:pPr>
          </w:p>
        </w:tc>
      </w:tr>
      <w:tr w:rsidR="00C63E25" w:rsidRPr="00350027" w14:paraId="26764D8B" w14:textId="77777777" w:rsidTr="00F33256">
        <w:tc>
          <w:tcPr>
            <w:tcW w:w="1559" w:type="dxa"/>
          </w:tcPr>
          <w:p w14:paraId="6A366FF0" w14:textId="77777777" w:rsidR="00C63E25" w:rsidRPr="00350027" w:rsidRDefault="00C63E25" w:rsidP="00F33256">
            <w:pPr>
              <w:rPr>
                <w:rFonts w:asciiTheme="minorHAnsi" w:hAnsiTheme="minorHAnsi"/>
                <w:i/>
                <w:iCs/>
              </w:rPr>
            </w:pPr>
          </w:p>
        </w:tc>
        <w:tc>
          <w:tcPr>
            <w:tcW w:w="9320" w:type="dxa"/>
          </w:tcPr>
          <w:p w14:paraId="45714BD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3304259" w14:textId="77777777" w:rsidTr="00F33256">
        <w:tc>
          <w:tcPr>
            <w:tcW w:w="1559" w:type="dxa"/>
          </w:tcPr>
          <w:p w14:paraId="2389A550" w14:textId="77777777" w:rsidR="00C63E25" w:rsidRPr="00350027" w:rsidRDefault="00C63E25" w:rsidP="00F33256">
            <w:pPr>
              <w:rPr>
                <w:rFonts w:asciiTheme="minorHAnsi" w:hAnsiTheme="minorHAnsi"/>
                <w:i/>
                <w:iCs/>
              </w:rPr>
            </w:pPr>
          </w:p>
        </w:tc>
        <w:tc>
          <w:tcPr>
            <w:tcW w:w="9320" w:type="dxa"/>
          </w:tcPr>
          <w:p w14:paraId="7297C36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6E6CCEE" w14:textId="77777777" w:rsidTr="00F33256">
        <w:tc>
          <w:tcPr>
            <w:tcW w:w="1559" w:type="dxa"/>
          </w:tcPr>
          <w:p w14:paraId="2D6E3AF5" w14:textId="77777777" w:rsidR="00C63E25" w:rsidRPr="00350027" w:rsidRDefault="00C63E25" w:rsidP="00F33256">
            <w:pPr>
              <w:rPr>
                <w:rFonts w:asciiTheme="minorHAnsi" w:hAnsiTheme="minorHAnsi"/>
                <w:i/>
                <w:iCs/>
              </w:rPr>
            </w:pPr>
          </w:p>
        </w:tc>
        <w:tc>
          <w:tcPr>
            <w:tcW w:w="9320" w:type="dxa"/>
          </w:tcPr>
          <w:p w14:paraId="78D88EA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509BF3" w14:textId="77777777" w:rsidR="00C63E25" w:rsidRPr="00350027" w:rsidRDefault="00C63E25" w:rsidP="00C63E25">
      <w:pPr>
        <w:rPr>
          <w:rFonts w:asciiTheme="minorHAnsi" w:hAnsiTheme="minorHAnsi"/>
        </w:rPr>
      </w:pPr>
    </w:p>
    <w:p w14:paraId="527BC32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AE97F76" w14:textId="77777777" w:rsidTr="00F33256">
        <w:tc>
          <w:tcPr>
            <w:tcW w:w="1559" w:type="dxa"/>
          </w:tcPr>
          <w:p w14:paraId="70FA44AB"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MRJ_SCU_STC_SRS_1150</w:t>
            </w:r>
          </w:p>
        </w:tc>
        <w:tc>
          <w:tcPr>
            <w:tcW w:w="9320" w:type="dxa"/>
          </w:tcPr>
          <w:p w14:paraId="4C295958" w14:textId="77777777" w:rsidR="00C63E25" w:rsidRPr="00350027" w:rsidRDefault="00C63E25" w:rsidP="00F33256">
            <w:pPr>
              <w:rPr>
                <w:rFonts w:asciiTheme="minorHAnsi" w:hAnsiTheme="minorHAnsi"/>
              </w:rPr>
            </w:pPr>
            <w:r w:rsidRPr="00350027">
              <w:rPr>
                <w:rFonts w:asciiTheme="minorHAnsi" w:hAnsiTheme="minorHAnsi"/>
              </w:rPr>
              <w:t xml:space="preserve">For interfacing with the interlane bus, the </w:t>
            </w:r>
            <w:r w:rsidRPr="00350027">
              <w:rPr>
                <w:rFonts w:asciiTheme="minorHAnsi" w:hAnsiTheme="minorHAnsi"/>
                <w:i/>
                <w:iCs/>
              </w:rPr>
              <w:t xml:space="preserve">STC Program </w:t>
            </w:r>
            <w:r w:rsidRPr="00350027">
              <w:rPr>
                <w:rFonts w:asciiTheme="minorHAnsi" w:hAnsiTheme="minorHAnsi"/>
              </w:rPr>
              <w:t>shall ensure ILC_nCS GPIO F3 is high for at least 300 ns between each SPI transfer cycle.</w:t>
            </w:r>
          </w:p>
          <w:p w14:paraId="69555D4F" w14:textId="77777777" w:rsidR="00C63E25" w:rsidRPr="00350027" w:rsidRDefault="00C63E25" w:rsidP="00F33256">
            <w:pPr>
              <w:rPr>
                <w:rFonts w:asciiTheme="minorHAnsi" w:hAnsiTheme="minorHAnsi"/>
                <w:i/>
                <w:iCs/>
              </w:rPr>
            </w:pPr>
          </w:p>
        </w:tc>
      </w:tr>
      <w:tr w:rsidR="00C63E25" w:rsidRPr="00350027" w14:paraId="1CFB2B51" w14:textId="77777777" w:rsidTr="00F33256">
        <w:tc>
          <w:tcPr>
            <w:tcW w:w="1559" w:type="dxa"/>
          </w:tcPr>
          <w:p w14:paraId="3ACB8A97" w14:textId="77777777" w:rsidR="00C63E25" w:rsidRPr="00350027" w:rsidRDefault="00C63E25" w:rsidP="00F33256">
            <w:pPr>
              <w:rPr>
                <w:rFonts w:asciiTheme="minorHAnsi" w:hAnsiTheme="minorHAnsi"/>
                <w:i/>
                <w:iCs/>
              </w:rPr>
            </w:pPr>
          </w:p>
        </w:tc>
        <w:tc>
          <w:tcPr>
            <w:tcW w:w="9320" w:type="dxa"/>
          </w:tcPr>
          <w:p w14:paraId="2D90899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77952EE" w14:textId="77777777" w:rsidTr="00F33256">
        <w:tc>
          <w:tcPr>
            <w:tcW w:w="1559" w:type="dxa"/>
          </w:tcPr>
          <w:p w14:paraId="6AB98483" w14:textId="77777777" w:rsidR="00C63E25" w:rsidRPr="00350027" w:rsidRDefault="00C63E25" w:rsidP="00F33256">
            <w:pPr>
              <w:rPr>
                <w:rFonts w:asciiTheme="minorHAnsi" w:hAnsiTheme="minorHAnsi"/>
                <w:i/>
                <w:iCs/>
              </w:rPr>
            </w:pPr>
          </w:p>
        </w:tc>
        <w:tc>
          <w:tcPr>
            <w:tcW w:w="9320" w:type="dxa"/>
          </w:tcPr>
          <w:p w14:paraId="6A1D77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D8AB69E" w14:textId="77777777" w:rsidTr="00F33256">
        <w:tc>
          <w:tcPr>
            <w:tcW w:w="1559" w:type="dxa"/>
          </w:tcPr>
          <w:p w14:paraId="546F18A6" w14:textId="77777777" w:rsidR="00C63E25" w:rsidRPr="00350027" w:rsidRDefault="00C63E25" w:rsidP="00F33256">
            <w:pPr>
              <w:rPr>
                <w:rFonts w:asciiTheme="minorHAnsi" w:hAnsiTheme="minorHAnsi"/>
                <w:i/>
                <w:iCs/>
              </w:rPr>
            </w:pPr>
          </w:p>
        </w:tc>
        <w:tc>
          <w:tcPr>
            <w:tcW w:w="9320" w:type="dxa"/>
          </w:tcPr>
          <w:p w14:paraId="45118E3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D8C99EC" w14:textId="77777777" w:rsidR="00C63E25" w:rsidRPr="00350027" w:rsidRDefault="00C63E25" w:rsidP="00C63E25">
      <w:pPr>
        <w:rPr>
          <w:rFonts w:asciiTheme="minorHAnsi" w:hAnsiTheme="minorHAnsi"/>
        </w:rPr>
      </w:pPr>
    </w:p>
    <w:p w14:paraId="75F9DA5B" w14:textId="77777777" w:rsidR="00C63E25" w:rsidRPr="00350027" w:rsidRDefault="00C63E25" w:rsidP="00C63E25">
      <w:pPr>
        <w:pStyle w:val="Heading2"/>
        <w:rPr>
          <w:rFonts w:asciiTheme="minorHAnsi" w:hAnsiTheme="minorHAnsi"/>
        </w:rPr>
      </w:pPr>
      <w:bookmarkStart w:id="45" w:name="_Toc464110959"/>
      <w:r w:rsidRPr="00350027">
        <w:rPr>
          <w:rFonts w:asciiTheme="minorHAnsi" w:hAnsiTheme="minorHAnsi"/>
        </w:rPr>
        <w:t>Deleted</w:t>
      </w:r>
      <w:bookmarkEnd w:id="45"/>
    </w:p>
    <w:p w14:paraId="0D3ADD48" w14:textId="77777777" w:rsidR="00C63E25" w:rsidRPr="00350027" w:rsidRDefault="00C63E25" w:rsidP="00C63E25">
      <w:pPr>
        <w:rPr>
          <w:rFonts w:asciiTheme="minorHAnsi" w:hAnsiTheme="minorHAnsi"/>
        </w:rPr>
      </w:pPr>
      <w:r w:rsidRPr="00350027">
        <w:rPr>
          <w:rFonts w:asciiTheme="minorHAnsi" w:hAnsiTheme="minorHAnsi"/>
        </w:rPr>
        <w:t>Note: This section was previously used for ARINC 604 Rigging requirements.</w:t>
      </w:r>
    </w:p>
    <w:p w14:paraId="2647CF53" w14:textId="77777777" w:rsidR="00C63E25" w:rsidRPr="00350027" w:rsidRDefault="00C63E25" w:rsidP="00C63E25">
      <w:pPr>
        <w:pStyle w:val="Heading2"/>
        <w:rPr>
          <w:rFonts w:asciiTheme="minorHAnsi" w:hAnsiTheme="minorHAnsi"/>
        </w:rPr>
      </w:pPr>
      <w:bookmarkStart w:id="46" w:name="_Toc464110960"/>
      <w:r w:rsidRPr="00350027">
        <w:rPr>
          <w:rFonts w:asciiTheme="minorHAnsi" w:hAnsiTheme="minorHAnsi"/>
        </w:rPr>
        <w:t>Engineering Access</w:t>
      </w:r>
      <w:bookmarkEnd w:id="46"/>
    </w:p>
    <w:p w14:paraId="2BE97786" w14:textId="77777777" w:rsidR="00C63E25" w:rsidRPr="00350027" w:rsidRDefault="00C63E25" w:rsidP="00C63E25">
      <w:pPr>
        <w:pStyle w:val="Heading3"/>
        <w:rPr>
          <w:rFonts w:asciiTheme="minorHAnsi" w:hAnsiTheme="minorHAnsi"/>
        </w:rPr>
      </w:pPr>
      <w:bookmarkStart w:id="47" w:name="_Toc464110961"/>
      <w:r w:rsidRPr="00350027">
        <w:rPr>
          <w:rFonts w:asciiTheme="minorHAnsi" w:hAnsiTheme="minorHAnsi"/>
        </w:rPr>
        <w:t>STC CAN Bus Protocol (SBP)</w:t>
      </w:r>
      <w:bookmarkEnd w:id="47"/>
    </w:p>
    <w:p w14:paraId="369B1763"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w:t>
      </w:r>
      <w:r w:rsidRPr="00350027">
        <w:rPr>
          <w:rFonts w:asciiTheme="minorHAnsi" w:hAnsiTheme="minorHAnsi"/>
          <w:b/>
          <w:bCs/>
        </w:rPr>
        <w:t xml:space="preserve"> </w:t>
      </w:r>
      <w:r w:rsidRPr="00350027">
        <w:rPr>
          <w:rFonts w:asciiTheme="minorHAnsi" w:hAnsiTheme="minorHAnsi"/>
        </w:rPr>
        <w:t>utilise the CAN peripheral on the DSP for transmitting data following the CAN 2.0B standard.</w:t>
      </w:r>
    </w:p>
    <w:p w14:paraId="76DD0448"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w:t>
      </w:r>
      <w:r w:rsidRPr="00350027">
        <w:rPr>
          <w:rFonts w:asciiTheme="minorHAnsi" w:hAnsiTheme="minorHAnsi"/>
          <w:b/>
          <w:bCs/>
        </w:rPr>
        <w:t xml:space="preserve"> </w:t>
      </w:r>
      <w:r w:rsidRPr="00350027">
        <w:rPr>
          <w:rFonts w:asciiTheme="minorHAnsi" w:hAnsiTheme="minorHAnsi"/>
        </w:rPr>
        <w:t>configure the CAN bus with a speed of 500 kHz.</w:t>
      </w:r>
    </w:p>
    <w:p w14:paraId="17FA3DC3" w14:textId="77777777" w:rsidR="00C63E25" w:rsidRPr="00350027" w:rsidRDefault="00C63E25" w:rsidP="00C63E25">
      <w:pPr>
        <w:rPr>
          <w:rFonts w:asciiTheme="minorHAnsi" w:hAnsiTheme="minorHAnsi"/>
        </w:rPr>
      </w:pPr>
      <w:r w:rsidRPr="00350027">
        <w:rPr>
          <w:rFonts w:asciiTheme="minorHAnsi" w:hAnsiTheme="minorHAnsi"/>
        </w:rPr>
        <w:t>Note: this is being defined by the initialisation values for the CAN peripheral in MRJ_SCU_STC_SRS_517.</w:t>
      </w:r>
      <w:r w:rsidRPr="00350027">
        <w:rPr>
          <w:rFonts w:asciiTheme="minorHAnsi" w:hAnsiTheme="minorHAnsi"/>
        </w:rPr>
        <w:br/>
      </w:r>
    </w:p>
    <w:p w14:paraId="76202233"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will transmit CAN dataset bytes 0 to bytes 7 based on the following convention.</w:t>
      </w:r>
    </w:p>
    <w:p w14:paraId="49CCFFDA" w14:textId="77777777" w:rsidR="00C63E25" w:rsidRPr="00350027" w:rsidRDefault="00C63E25" w:rsidP="00C63E25">
      <w:pPr>
        <w:rPr>
          <w:rFonts w:asciiTheme="minorHAnsi" w:hAnsiTheme="minorHAnsi"/>
        </w:rPr>
      </w:pPr>
      <w:r w:rsidRPr="00350027">
        <w:rPr>
          <w:rFonts w:asciiTheme="minorHAnsi" w:hAnsiTheme="minorHAnsi"/>
        </w:rPr>
        <w:t>Note: the byte order is partially defined by the initialisation values for the CAN peripheral in MRJ_SCU_STC_SRS_517.</w:t>
      </w:r>
    </w:p>
    <w:p w14:paraId="58803BD0" w14:textId="77777777" w:rsidR="00C63E25" w:rsidRPr="00350027" w:rsidRDefault="00C63E25" w:rsidP="00C63E25">
      <w:pPr>
        <w:rPr>
          <w:rFonts w:asciiTheme="minorHAnsi" w:hAnsiTheme="minorHAnsi"/>
        </w:rPr>
      </w:pPr>
    </w:p>
    <w:p w14:paraId="4A8390CD" w14:textId="77777777" w:rsidR="00C63E25" w:rsidRPr="00350027" w:rsidRDefault="00C63E25" w:rsidP="00C63E25">
      <w:pPr>
        <w:rPr>
          <w:rFonts w:asciiTheme="minorHAnsi" w:hAnsiTheme="minorHAnsi"/>
        </w:rPr>
      </w:pPr>
      <w:r w:rsidRPr="00350027">
        <w:rPr>
          <w:rFonts w:asciiTheme="minorHAnsi" w:hAnsiTheme="minorHAnsi"/>
          <w:noProof/>
          <w:lang w:eastAsia="en-GB"/>
        </w:rPr>
        <w:drawing>
          <wp:inline distT="0" distB="0" distL="0" distR="0" wp14:anchorId="135996DE" wp14:editId="6EFD74A0">
            <wp:extent cx="6324600" cy="211455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324600" cy="2114550"/>
                    </a:xfrm>
                    <a:prstGeom prst="rect">
                      <a:avLst/>
                    </a:prstGeom>
                    <a:noFill/>
                    <a:ln>
                      <a:noFill/>
                    </a:ln>
                  </pic:spPr>
                </pic:pic>
              </a:graphicData>
            </a:graphic>
          </wp:inline>
        </w:drawing>
      </w:r>
    </w:p>
    <w:p w14:paraId="3456D414" w14:textId="77777777" w:rsidR="00C63E25" w:rsidRPr="00350027" w:rsidRDefault="00C63E25" w:rsidP="00C63E25">
      <w:pPr>
        <w:rPr>
          <w:rFonts w:asciiTheme="minorHAnsi" w:hAnsiTheme="minorHAnsi"/>
        </w:rPr>
      </w:pPr>
    </w:p>
    <w:p w14:paraId="0212C14F"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Figure 6.10-1 Engineering Interface Dataset</w:t>
      </w:r>
    </w:p>
    <w:p w14:paraId="248EB676" w14:textId="77777777" w:rsidR="00C63E25" w:rsidRPr="00350027" w:rsidRDefault="00C63E25" w:rsidP="00C63E25">
      <w:pPr>
        <w:rPr>
          <w:rFonts w:asciiTheme="minorHAnsi" w:hAnsiTheme="minorHAnsi"/>
        </w:rPr>
      </w:pPr>
    </w:p>
    <w:p w14:paraId="11FAA0A4"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10086"/>
      </w:tblGrid>
      <w:tr w:rsidR="00C63E25" w:rsidRPr="00350027" w14:paraId="25E0147B" w14:textId="77777777" w:rsidTr="00F33256">
        <w:tc>
          <w:tcPr>
            <w:tcW w:w="1559" w:type="dxa"/>
          </w:tcPr>
          <w:p w14:paraId="56F180E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MRJ_SCU_STC_SRS_667</w:t>
            </w:r>
          </w:p>
        </w:tc>
        <w:tc>
          <w:tcPr>
            <w:tcW w:w="9320" w:type="dxa"/>
          </w:tcPr>
          <w:p w14:paraId="09EB092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apply the CAN Message ID definitions from the table below for message</w:t>
            </w:r>
          </w:p>
          <w:p w14:paraId="18CA8126" w14:textId="77777777" w:rsidR="00C63E25" w:rsidRPr="00350027" w:rsidRDefault="00C63E25" w:rsidP="00F33256">
            <w:pPr>
              <w:rPr>
                <w:rFonts w:asciiTheme="minorHAnsi" w:hAnsiTheme="minorHAnsi"/>
              </w:rPr>
            </w:pPr>
            <w:r w:rsidRPr="00350027">
              <w:rPr>
                <w:rFonts w:asciiTheme="minorHAnsi" w:hAnsiTheme="minorHAnsi"/>
              </w:rPr>
              <w:t>transmission.</w:t>
            </w:r>
          </w:p>
          <w:p w14:paraId="2BC944D4" w14:textId="77777777" w:rsidR="00C63E25" w:rsidRPr="00350027" w:rsidRDefault="00C63E25" w:rsidP="00F33256">
            <w:pPr>
              <w:rPr>
                <w:rFonts w:asciiTheme="minorHAnsi" w:hAnsiTheme="minorHAnsi"/>
              </w:rPr>
            </w:pPr>
          </w:p>
          <w:p w14:paraId="6362516E" w14:textId="77777777" w:rsidR="00C63E25" w:rsidRPr="00350027" w:rsidRDefault="00C63E25" w:rsidP="00F33256">
            <w:pPr>
              <w:rPr>
                <w:rFonts w:asciiTheme="minorHAnsi" w:hAnsiTheme="minorHAnsi"/>
              </w:rPr>
            </w:pPr>
            <w:r w:rsidRPr="00350027">
              <w:rPr>
                <w:rFonts w:asciiTheme="minorHAnsi" w:hAnsiTheme="minorHAnsi"/>
              </w:rPr>
              <w:object w:dxaOrig="9870" w:dyaOrig="7553" w14:anchorId="0C6FFDE3">
                <v:shape id="_x0000_i1079" type="#_x0000_t75" style="width:493.5pt;height:378pt" o:ole="">
                  <v:imagedata r:id="rId102" o:title=""/>
                </v:shape>
                <o:OLEObject Type="Embed" ProgID="Word.Document.8" ShapeID="_x0000_i1079" DrawAspect="Content" ObjectID="_1831033204" r:id="rId103"/>
              </w:object>
            </w:r>
          </w:p>
          <w:p w14:paraId="4DDACFB0"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6.10-1 CAN Message IDs</w:t>
            </w:r>
          </w:p>
          <w:p w14:paraId="5E5E6DE6" w14:textId="77777777" w:rsidR="00C63E25" w:rsidRPr="00350027" w:rsidRDefault="00C63E25" w:rsidP="00F33256">
            <w:pPr>
              <w:rPr>
                <w:rFonts w:asciiTheme="minorHAnsi" w:hAnsiTheme="minorHAnsi"/>
              </w:rPr>
            </w:pPr>
          </w:p>
          <w:p w14:paraId="67AAFE06" w14:textId="77777777" w:rsidR="00C63E25" w:rsidRPr="00350027" w:rsidRDefault="00C63E25" w:rsidP="00F33256">
            <w:pPr>
              <w:rPr>
                <w:rFonts w:asciiTheme="minorHAnsi" w:hAnsiTheme="minorHAnsi"/>
                <w:i/>
                <w:iCs/>
              </w:rPr>
            </w:pPr>
          </w:p>
        </w:tc>
      </w:tr>
      <w:tr w:rsidR="00C63E25" w:rsidRPr="00350027" w14:paraId="46E8B8D5" w14:textId="77777777" w:rsidTr="00F33256">
        <w:tc>
          <w:tcPr>
            <w:tcW w:w="1559" w:type="dxa"/>
          </w:tcPr>
          <w:p w14:paraId="207E8688" w14:textId="77777777" w:rsidR="00C63E25" w:rsidRPr="00350027" w:rsidRDefault="00C63E25" w:rsidP="00F33256">
            <w:pPr>
              <w:rPr>
                <w:rFonts w:asciiTheme="minorHAnsi" w:hAnsiTheme="minorHAnsi"/>
                <w:i/>
                <w:iCs/>
              </w:rPr>
            </w:pPr>
          </w:p>
        </w:tc>
        <w:tc>
          <w:tcPr>
            <w:tcW w:w="9320" w:type="dxa"/>
          </w:tcPr>
          <w:p w14:paraId="30FBCCB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AD58C8B" w14:textId="77777777" w:rsidTr="00F33256">
        <w:tc>
          <w:tcPr>
            <w:tcW w:w="1559" w:type="dxa"/>
          </w:tcPr>
          <w:p w14:paraId="690799FE" w14:textId="77777777" w:rsidR="00C63E25" w:rsidRPr="00350027" w:rsidRDefault="00C63E25" w:rsidP="00F33256">
            <w:pPr>
              <w:rPr>
                <w:rFonts w:asciiTheme="minorHAnsi" w:hAnsiTheme="minorHAnsi"/>
                <w:i/>
                <w:iCs/>
              </w:rPr>
            </w:pPr>
          </w:p>
        </w:tc>
        <w:tc>
          <w:tcPr>
            <w:tcW w:w="9320" w:type="dxa"/>
          </w:tcPr>
          <w:p w14:paraId="63ABA49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CAN ICD</w:t>
            </w:r>
          </w:p>
        </w:tc>
      </w:tr>
      <w:tr w:rsidR="00C63E25" w:rsidRPr="00350027" w14:paraId="1BC064E0" w14:textId="77777777" w:rsidTr="00F33256">
        <w:tc>
          <w:tcPr>
            <w:tcW w:w="1559" w:type="dxa"/>
          </w:tcPr>
          <w:p w14:paraId="7D7D94F9" w14:textId="77777777" w:rsidR="00C63E25" w:rsidRPr="00350027" w:rsidRDefault="00C63E25" w:rsidP="00F33256">
            <w:pPr>
              <w:rPr>
                <w:rFonts w:asciiTheme="minorHAnsi" w:hAnsiTheme="minorHAnsi"/>
                <w:i/>
                <w:iCs/>
              </w:rPr>
            </w:pPr>
          </w:p>
        </w:tc>
        <w:tc>
          <w:tcPr>
            <w:tcW w:w="9320" w:type="dxa"/>
          </w:tcPr>
          <w:p w14:paraId="55C904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EEA9C13" w14:textId="77777777" w:rsidR="00C63E25" w:rsidRPr="00350027" w:rsidRDefault="00C63E25" w:rsidP="00C63E25">
      <w:pPr>
        <w:rPr>
          <w:rFonts w:asciiTheme="minorHAnsi" w:hAnsiTheme="minorHAnsi"/>
        </w:rPr>
      </w:pPr>
    </w:p>
    <w:p w14:paraId="49724F4E" w14:textId="77777777" w:rsidR="00C63E25" w:rsidRPr="00350027" w:rsidRDefault="00C63E25" w:rsidP="00C63E25">
      <w:pPr>
        <w:rPr>
          <w:rFonts w:asciiTheme="minorHAnsi" w:hAnsiTheme="minorHAnsi"/>
        </w:rPr>
      </w:pPr>
      <w:r w:rsidRPr="00350027">
        <w:rPr>
          <w:rFonts w:asciiTheme="minorHAnsi" w:hAnsiTheme="minorHAnsi"/>
        </w:rPr>
        <w:t>If contention exists between the CPU and the eCAN controller for access to certain eCAN</w:t>
      </w:r>
    </w:p>
    <w:p w14:paraId="41594B56" w14:textId="77777777" w:rsidR="00C63E25" w:rsidRPr="00350027" w:rsidRDefault="00C63E25" w:rsidP="00C63E25">
      <w:pPr>
        <w:rPr>
          <w:rFonts w:asciiTheme="minorHAnsi" w:hAnsiTheme="minorHAnsi"/>
        </w:rPr>
      </w:pPr>
      <w:r w:rsidRPr="00350027">
        <w:rPr>
          <w:rFonts w:asciiTheme="minorHAnsi" w:hAnsiTheme="minorHAnsi"/>
        </w:rPr>
        <w:t>register areas, a CPU read may erroneously read all zeros (0x00000000), and a CPU write</w:t>
      </w:r>
    </w:p>
    <w:p w14:paraId="19AC0094" w14:textId="77777777" w:rsidR="00C63E25" w:rsidRPr="00350027" w:rsidRDefault="00C63E25" w:rsidP="00C63E25">
      <w:pPr>
        <w:rPr>
          <w:rFonts w:asciiTheme="minorHAnsi" w:hAnsiTheme="minorHAnsi"/>
        </w:rPr>
      </w:pPr>
      <w:r w:rsidRPr="00350027">
        <w:rPr>
          <w:rFonts w:asciiTheme="minorHAnsi" w:hAnsiTheme="minorHAnsi"/>
        </w:rPr>
        <w:t xml:space="preserve">may erroneously fail to execute (TI document CAN Errata SPRZ193L). </w:t>
      </w:r>
    </w:p>
    <w:p w14:paraId="769EFB8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0DA3B4E3" w14:textId="77777777" w:rsidTr="00F33256">
        <w:tc>
          <w:tcPr>
            <w:tcW w:w="1559" w:type="dxa"/>
          </w:tcPr>
          <w:p w14:paraId="4C24CBC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MRJ_SCU_STC_SRS_937</w:t>
            </w:r>
          </w:p>
        </w:tc>
        <w:tc>
          <w:tcPr>
            <w:tcW w:w="9320" w:type="dxa"/>
          </w:tcPr>
          <w:p w14:paraId="3AAB5C40" w14:textId="77777777" w:rsidR="00C63E25" w:rsidRPr="00350027" w:rsidRDefault="00C63E25" w:rsidP="00F33256">
            <w:pPr>
              <w:rPr>
                <w:rFonts w:asciiTheme="minorHAnsi" w:hAnsiTheme="minorHAnsi"/>
              </w:rPr>
            </w:pPr>
            <w:r w:rsidRPr="00350027">
              <w:rPr>
                <w:rFonts w:asciiTheme="minorHAnsi" w:hAnsiTheme="minorHAnsi"/>
              </w:rPr>
              <w:t>For all CPU reads from the eCAM mailbox RAM area, if the read returns all zeros, the software shall discard the first read and use the result of a second read. Interrupts must be disabled during the consecutive CPU reads.</w:t>
            </w:r>
          </w:p>
          <w:p w14:paraId="5AFEE8DA" w14:textId="77777777" w:rsidR="00C63E25" w:rsidRPr="00350027" w:rsidRDefault="00C63E25" w:rsidP="00F33256">
            <w:pPr>
              <w:rPr>
                <w:rFonts w:asciiTheme="minorHAnsi" w:hAnsiTheme="minorHAnsi"/>
              </w:rPr>
            </w:pPr>
          </w:p>
          <w:p w14:paraId="0037D8BA" w14:textId="77777777" w:rsidR="00C63E25" w:rsidRPr="00350027" w:rsidRDefault="00C63E25" w:rsidP="00F33256">
            <w:pPr>
              <w:rPr>
                <w:rFonts w:asciiTheme="minorHAnsi" w:hAnsiTheme="minorHAnsi"/>
              </w:rPr>
            </w:pPr>
            <w:r w:rsidRPr="00350027">
              <w:rPr>
                <w:rFonts w:asciiTheme="minorHAnsi" w:hAnsiTheme="minorHAnsi"/>
              </w:rPr>
              <w:t>Justification: Recommended errata work-around from TI.</w:t>
            </w:r>
          </w:p>
          <w:p w14:paraId="79820FC3" w14:textId="77777777" w:rsidR="00C63E25" w:rsidRPr="00350027" w:rsidRDefault="00C63E25" w:rsidP="00F33256">
            <w:pPr>
              <w:rPr>
                <w:rFonts w:asciiTheme="minorHAnsi" w:hAnsiTheme="minorHAnsi"/>
                <w:i/>
                <w:iCs/>
              </w:rPr>
            </w:pPr>
          </w:p>
        </w:tc>
      </w:tr>
      <w:tr w:rsidR="00C63E25" w:rsidRPr="00350027" w14:paraId="721BFCA3" w14:textId="77777777" w:rsidTr="00F33256">
        <w:tc>
          <w:tcPr>
            <w:tcW w:w="1559" w:type="dxa"/>
          </w:tcPr>
          <w:p w14:paraId="5C5F32DE" w14:textId="77777777" w:rsidR="00C63E25" w:rsidRPr="00350027" w:rsidRDefault="00C63E25" w:rsidP="00F33256">
            <w:pPr>
              <w:rPr>
                <w:rFonts w:asciiTheme="minorHAnsi" w:hAnsiTheme="minorHAnsi"/>
                <w:i/>
                <w:iCs/>
              </w:rPr>
            </w:pPr>
          </w:p>
        </w:tc>
        <w:tc>
          <w:tcPr>
            <w:tcW w:w="9320" w:type="dxa"/>
          </w:tcPr>
          <w:p w14:paraId="4B2F56A6"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2FD883A" w14:textId="77777777" w:rsidTr="00F33256">
        <w:tc>
          <w:tcPr>
            <w:tcW w:w="1559" w:type="dxa"/>
          </w:tcPr>
          <w:p w14:paraId="36B7ED5B" w14:textId="77777777" w:rsidR="00C63E25" w:rsidRPr="00350027" w:rsidRDefault="00C63E25" w:rsidP="00F33256">
            <w:pPr>
              <w:rPr>
                <w:rFonts w:asciiTheme="minorHAnsi" w:hAnsiTheme="minorHAnsi"/>
                <w:i/>
                <w:iCs/>
              </w:rPr>
            </w:pPr>
          </w:p>
        </w:tc>
        <w:tc>
          <w:tcPr>
            <w:tcW w:w="9320" w:type="dxa"/>
          </w:tcPr>
          <w:p w14:paraId="4919848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5786EBBC" w14:textId="77777777" w:rsidTr="00F33256">
        <w:tc>
          <w:tcPr>
            <w:tcW w:w="1559" w:type="dxa"/>
          </w:tcPr>
          <w:p w14:paraId="036015D4" w14:textId="77777777" w:rsidR="00C63E25" w:rsidRPr="00350027" w:rsidRDefault="00C63E25" w:rsidP="00F33256">
            <w:pPr>
              <w:rPr>
                <w:rFonts w:asciiTheme="minorHAnsi" w:hAnsiTheme="minorHAnsi"/>
                <w:i/>
                <w:iCs/>
              </w:rPr>
            </w:pPr>
          </w:p>
        </w:tc>
        <w:tc>
          <w:tcPr>
            <w:tcW w:w="9320" w:type="dxa"/>
          </w:tcPr>
          <w:p w14:paraId="18322A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E0E6A87" w14:textId="77777777" w:rsidR="00C63E25" w:rsidRPr="00350027" w:rsidRDefault="00C63E25" w:rsidP="00C63E25">
      <w:pPr>
        <w:rPr>
          <w:rFonts w:asciiTheme="minorHAnsi" w:hAnsiTheme="minorHAnsi"/>
        </w:rPr>
      </w:pPr>
    </w:p>
    <w:p w14:paraId="3A19B81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C096E8E" w14:textId="77777777" w:rsidTr="00F33256">
        <w:tc>
          <w:tcPr>
            <w:tcW w:w="1559" w:type="dxa"/>
          </w:tcPr>
          <w:p w14:paraId="07B794A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MRJ_SCU_STC_SRS_938</w:t>
            </w:r>
          </w:p>
        </w:tc>
        <w:tc>
          <w:tcPr>
            <w:tcW w:w="9320" w:type="dxa"/>
          </w:tcPr>
          <w:p w14:paraId="28CDDBA0" w14:textId="77777777" w:rsidR="00C63E25" w:rsidRPr="00350027" w:rsidRDefault="00C63E25" w:rsidP="00F33256">
            <w:pPr>
              <w:rPr>
                <w:rFonts w:asciiTheme="minorHAnsi" w:hAnsiTheme="minorHAnsi"/>
              </w:rPr>
            </w:pPr>
            <w:r w:rsidRPr="00350027">
              <w:rPr>
                <w:rFonts w:asciiTheme="minorHAnsi" w:hAnsiTheme="minorHAnsi"/>
              </w:rPr>
              <w:t>For all CPU writes to the LAM/MOTO/MOTS register area, the software shall write the data twice with a minimum of 4 CPU cycles in between writes. Interrupts must be disabled during the consecutive CPU writes.</w:t>
            </w:r>
          </w:p>
          <w:p w14:paraId="7C6F5B9E" w14:textId="77777777" w:rsidR="00C63E25" w:rsidRPr="00350027" w:rsidRDefault="00C63E25" w:rsidP="00F33256">
            <w:pPr>
              <w:rPr>
                <w:rFonts w:asciiTheme="minorHAnsi" w:hAnsiTheme="minorHAnsi"/>
              </w:rPr>
            </w:pPr>
          </w:p>
          <w:p w14:paraId="571ABC13" w14:textId="77777777" w:rsidR="00C63E25" w:rsidRPr="00350027" w:rsidRDefault="00C63E25" w:rsidP="00F33256">
            <w:pPr>
              <w:rPr>
                <w:rFonts w:asciiTheme="minorHAnsi" w:hAnsiTheme="minorHAnsi"/>
              </w:rPr>
            </w:pPr>
            <w:r w:rsidRPr="00350027">
              <w:rPr>
                <w:rFonts w:asciiTheme="minorHAnsi" w:hAnsiTheme="minorHAnsi"/>
              </w:rPr>
              <w:t>Justification: Recommended errata work-around from TI.</w:t>
            </w:r>
          </w:p>
          <w:p w14:paraId="37AE1286" w14:textId="77777777" w:rsidR="00C63E25" w:rsidRPr="00350027" w:rsidRDefault="00C63E25" w:rsidP="00F33256">
            <w:pPr>
              <w:rPr>
                <w:rFonts w:asciiTheme="minorHAnsi" w:hAnsiTheme="minorHAnsi"/>
                <w:i/>
                <w:iCs/>
              </w:rPr>
            </w:pPr>
          </w:p>
        </w:tc>
      </w:tr>
      <w:tr w:rsidR="00C63E25" w:rsidRPr="00350027" w14:paraId="737DD33A" w14:textId="77777777" w:rsidTr="00F33256">
        <w:tc>
          <w:tcPr>
            <w:tcW w:w="1559" w:type="dxa"/>
          </w:tcPr>
          <w:p w14:paraId="00E30931" w14:textId="77777777" w:rsidR="00C63E25" w:rsidRPr="00350027" w:rsidRDefault="00C63E25" w:rsidP="00F33256">
            <w:pPr>
              <w:rPr>
                <w:rFonts w:asciiTheme="minorHAnsi" w:hAnsiTheme="minorHAnsi"/>
                <w:i/>
                <w:iCs/>
              </w:rPr>
            </w:pPr>
          </w:p>
        </w:tc>
        <w:tc>
          <w:tcPr>
            <w:tcW w:w="9320" w:type="dxa"/>
          </w:tcPr>
          <w:p w14:paraId="20E45AD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7136F6D7" w14:textId="77777777" w:rsidTr="00F33256">
        <w:tc>
          <w:tcPr>
            <w:tcW w:w="1559" w:type="dxa"/>
          </w:tcPr>
          <w:p w14:paraId="3D1D5DB5" w14:textId="77777777" w:rsidR="00C63E25" w:rsidRPr="00350027" w:rsidRDefault="00C63E25" w:rsidP="00F33256">
            <w:pPr>
              <w:rPr>
                <w:rFonts w:asciiTheme="minorHAnsi" w:hAnsiTheme="minorHAnsi"/>
                <w:i/>
                <w:iCs/>
              </w:rPr>
            </w:pPr>
          </w:p>
        </w:tc>
        <w:tc>
          <w:tcPr>
            <w:tcW w:w="9320" w:type="dxa"/>
          </w:tcPr>
          <w:p w14:paraId="2AA0ADC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48375415" w14:textId="77777777" w:rsidTr="00F33256">
        <w:tc>
          <w:tcPr>
            <w:tcW w:w="1559" w:type="dxa"/>
          </w:tcPr>
          <w:p w14:paraId="64A8909C" w14:textId="77777777" w:rsidR="00C63E25" w:rsidRPr="00350027" w:rsidRDefault="00C63E25" w:rsidP="00F33256">
            <w:pPr>
              <w:rPr>
                <w:rFonts w:asciiTheme="minorHAnsi" w:hAnsiTheme="minorHAnsi"/>
                <w:i/>
                <w:iCs/>
              </w:rPr>
            </w:pPr>
          </w:p>
        </w:tc>
        <w:tc>
          <w:tcPr>
            <w:tcW w:w="9320" w:type="dxa"/>
          </w:tcPr>
          <w:p w14:paraId="31C0B0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DA17DA0" w14:textId="77777777" w:rsidR="00C63E25" w:rsidRPr="00350027" w:rsidRDefault="00C63E25" w:rsidP="00C63E25">
      <w:pPr>
        <w:rPr>
          <w:rFonts w:asciiTheme="minorHAnsi" w:hAnsiTheme="minorHAnsi"/>
        </w:rPr>
      </w:pPr>
    </w:p>
    <w:p w14:paraId="075D2E5B" w14:textId="77777777" w:rsidR="00C63E25" w:rsidRPr="00350027" w:rsidRDefault="00C63E25" w:rsidP="00C63E25">
      <w:pPr>
        <w:pStyle w:val="Heading3"/>
        <w:rPr>
          <w:rFonts w:asciiTheme="minorHAnsi" w:hAnsiTheme="minorHAnsi"/>
        </w:rPr>
      </w:pPr>
      <w:bookmarkStart w:id="48" w:name="_Toc464110962"/>
      <w:r w:rsidRPr="00350027">
        <w:rPr>
          <w:rFonts w:asciiTheme="minorHAnsi" w:hAnsiTheme="minorHAnsi"/>
        </w:rPr>
        <w:t>CAN Bus Message Framing</w:t>
      </w:r>
      <w:bookmarkEnd w:id="48"/>
    </w:p>
    <w:p w14:paraId="1CC81AA0"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9129"/>
      </w:tblGrid>
      <w:tr w:rsidR="00C63E25" w:rsidRPr="00350027" w14:paraId="473A7930" w14:textId="77777777" w:rsidTr="00F33256">
        <w:tc>
          <w:tcPr>
            <w:tcW w:w="1559" w:type="dxa"/>
          </w:tcPr>
          <w:p w14:paraId="43B21D2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MRJ_SCU_STC_SRS_1097</w:t>
            </w:r>
          </w:p>
        </w:tc>
        <w:tc>
          <w:tcPr>
            <w:tcW w:w="9320" w:type="dxa"/>
          </w:tcPr>
          <w:p w14:paraId="23144CE3" w14:textId="77777777" w:rsidR="00C63E25" w:rsidRPr="00350027" w:rsidRDefault="00C63E25" w:rsidP="00F33256">
            <w:pPr>
              <w:rPr>
                <w:rFonts w:asciiTheme="minorHAnsi" w:hAnsiTheme="minorHAnsi"/>
              </w:rPr>
            </w:pPr>
            <w:r w:rsidRPr="00350027">
              <w:rPr>
                <w:rFonts w:asciiTheme="minorHAnsi" w:hAnsiTheme="minorHAnsi"/>
              </w:rPr>
              <w:t xml:space="preserve">To support engineering development and testing the </w:t>
            </w:r>
            <w:r w:rsidRPr="00350027">
              <w:rPr>
                <w:rFonts w:asciiTheme="minorHAnsi" w:hAnsiTheme="minorHAnsi"/>
                <w:i/>
                <w:iCs/>
              </w:rPr>
              <w:t xml:space="preserve">STC Program </w:t>
            </w:r>
            <w:r w:rsidRPr="00350027">
              <w:rPr>
                <w:rFonts w:asciiTheme="minorHAnsi" w:hAnsiTheme="minorHAnsi"/>
              </w:rPr>
              <w:t>shall send the SBP_STATUS message according to the schedule provided in Table 6.10-1.</w:t>
            </w:r>
          </w:p>
          <w:p w14:paraId="5CD66865" w14:textId="77777777" w:rsidR="00C63E25" w:rsidRPr="00350027" w:rsidRDefault="00C63E25" w:rsidP="00F33256">
            <w:pPr>
              <w:rPr>
                <w:rFonts w:asciiTheme="minorHAnsi" w:hAnsiTheme="minorHAnsi"/>
              </w:rPr>
            </w:pPr>
          </w:p>
          <w:p w14:paraId="286FD2EB" w14:textId="77777777" w:rsidR="00C63E25" w:rsidRPr="00350027" w:rsidRDefault="0031659F" w:rsidP="00F33256">
            <w:pPr>
              <w:rPr>
                <w:rFonts w:asciiTheme="minorHAnsi" w:hAnsiTheme="minorHAnsi"/>
              </w:rPr>
            </w:pPr>
            <w:r w:rsidRPr="00350027">
              <w:rPr>
                <w:rFonts w:asciiTheme="minorHAnsi" w:hAnsiTheme="minorHAnsi"/>
              </w:rPr>
              <w:object w:dxaOrig="9512" w:dyaOrig="8192" w14:anchorId="3F6BA656">
                <v:shape id="_x0000_i1080" type="#_x0000_t75" style="width:445.5pt;height:383.25pt" o:ole="">
                  <v:imagedata r:id="rId104" o:title=""/>
                </v:shape>
                <o:OLEObject Type="Embed" ProgID="Word.Document.12" ShapeID="_x0000_i1080" DrawAspect="Content" ObjectID="_1831033205" r:id="rId105"/>
              </w:object>
            </w:r>
          </w:p>
          <w:p w14:paraId="64FB4E3F" w14:textId="77777777" w:rsidR="00C63E25" w:rsidRPr="00350027" w:rsidRDefault="00C63E25" w:rsidP="00F33256">
            <w:pPr>
              <w:rPr>
                <w:rFonts w:asciiTheme="minorHAnsi" w:hAnsiTheme="minorHAnsi"/>
              </w:rPr>
            </w:pPr>
            <w:r w:rsidRPr="00350027">
              <w:rPr>
                <w:rFonts w:asciiTheme="minorHAnsi" w:hAnsiTheme="minorHAnsi"/>
              </w:rPr>
              <w:t xml:space="preserve">                                             Table 6.10-1: CAN Transmission Schedule </w:t>
            </w:r>
          </w:p>
          <w:p w14:paraId="17F5AEAA" w14:textId="77777777" w:rsidR="00C63E25" w:rsidRPr="00350027" w:rsidRDefault="00C63E25" w:rsidP="00F33256">
            <w:pPr>
              <w:rPr>
                <w:rFonts w:asciiTheme="minorHAnsi" w:hAnsiTheme="minorHAnsi"/>
                <w:i/>
                <w:iCs/>
              </w:rPr>
            </w:pPr>
          </w:p>
        </w:tc>
      </w:tr>
      <w:tr w:rsidR="00C63E25" w:rsidRPr="00350027" w14:paraId="38A3D72F" w14:textId="77777777" w:rsidTr="00F33256">
        <w:tc>
          <w:tcPr>
            <w:tcW w:w="1559" w:type="dxa"/>
          </w:tcPr>
          <w:p w14:paraId="29480094" w14:textId="77777777" w:rsidR="00C63E25" w:rsidRPr="00350027" w:rsidRDefault="00C63E25" w:rsidP="00F33256">
            <w:pPr>
              <w:rPr>
                <w:rFonts w:asciiTheme="minorHAnsi" w:hAnsiTheme="minorHAnsi"/>
                <w:i/>
                <w:iCs/>
              </w:rPr>
            </w:pPr>
          </w:p>
        </w:tc>
        <w:tc>
          <w:tcPr>
            <w:tcW w:w="9320" w:type="dxa"/>
          </w:tcPr>
          <w:p w14:paraId="4A4AF4F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E13665D" w14:textId="77777777" w:rsidTr="00F33256">
        <w:tc>
          <w:tcPr>
            <w:tcW w:w="1559" w:type="dxa"/>
          </w:tcPr>
          <w:p w14:paraId="0082F5CD" w14:textId="77777777" w:rsidR="00C63E25" w:rsidRPr="00350027" w:rsidRDefault="00C63E25" w:rsidP="00F33256">
            <w:pPr>
              <w:rPr>
                <w:rFonts w:asciiTheme="minorHAnsi" w:hAnsiTheme="minorHAnsi"/>
                <w:i/>
                <w:iCs/>
              </w:rPr>
            </w:pPr>
          </w:p>
        </w:tc>
        <w:tc>
          <w:tcPr>
            <w:tcW w:w="9320" w:type="dxa"/>
          </w:tcPr>
          <w:p w14:paraId="3B1C772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1FC6B98B" w14:textId="77777777" w:rsidTr="00F33256">
        <w:tc>
          <w:tcPr>
            <w:tcW w:w="1559" w:type="dxa"/>
          </w:tcPr>
          <w:p w14:paraId="594ACB43" w14:textId="77777777" w:rsidR="00C63E25" w:rsidRPr="00350027" w:rsidRDefault="00C63E25" w:rsidP="00F33256">
            <w:pPr>
              <w:rPr>
                <w:rFonts w:asciiTheme="minorHAnsi" w:hAnsiTheme="minorHAnsi"/>
                <w:i/>
                <w:iCs/>
              </w:rPr>
            </w:pPr>
          </w:p>
        </w:tc>
        <w:tc>
          <w:tcPr>
            <w:tcW w:w="9320" w:type="dxa"/>
          </w:tcPr>
          <w:p w14:paraId="25649C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5C8C045" w14:textId="77777777" w:rsidR="00C63E25" w:rsidRPr="00350027" w:rsidRDefault="00C63E25" w:rsidP="00C63E25">
      <w:pPr>
        <w:rPr>
          <w:rFonts w:asciiTheme="minorHAnsi" w:hAnsiTheme="minorHAnsi"/>
        </w:rPr>
      </w:pPr>
    </w:p>
    <w:p w14:paraId="2184E871" w14:textId="77777777" w:rsidR="00C63E25" w:rsidRPr="00350027" w:rsidRDefault="00C63E25" w:rsidP="00C63E25">
      <w:pPr>
        <w:pStyle w:val="Heading3"/>
        <w:rPr>
          <w:rFonts w:asciiTheme="minorHAnsi" w:hAnsiTheme="minorHAnsi"/>
        </w:rPr>
      </w:pPr>
      <w:bookmarkStart w:id="49" w:name="_Toc464110963"/>
      <w:r w:rsidRPr="00350027">
        <w:rPr>
          <w:rFonts w:asciiTheme="minorHAnsi" w:hAnsiTheme="minorHAnsi"/>
        </w:rPr>
        <w:t>CAN Bus Message Definitions</w:t>
      </w:r>
      <w:bookmarkEnd w:id="49"/>
    </w:p>
    <w:p w14:paraId="02D5F492" w14:textId="77777777" w:rsidR="00C63E25" w:rsidRPr="00350027" w:rsidRDefault="00C63E25" w:rsidP="00C63E25">
      <w:pPr>
        <w:pStyle w:val="Heading4"/>
        <w:rPr>
          <w:rFonts w:asciiTheme="minorHAnsi" w:hAnsiTheme="minorHAnsi"/>
        </w:rPr>
      </w:pPr>
      <w:r w:rsidRPr="00350027">
        <w:rPr>
          <w:rFonts w:asciiTheme="minorHAnsi" w:hAnsiTheme="minorHAnsi"/>
        </w:rPr>
        <w:t>SBP_STATUS ID 102 (Steering Status)</w:t>
      </w:r>
    </w:p>
    <w:p w14:paraId="65143D6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EC86261" w14:textId="77777777" w:rsidTr="00F33256">
        <w:tc>
          <w:tcPr>
            <w:tcW w:w="1559" w:type="dxa"/>
          </w:tcPr>
          <w:p w14:paraId="5483C93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MRJ_SCU_STC_SRS_1100</w:t>
            </w:r>
          </w:p>
        </w:tc>
        <w:tc>
          <w:tcPr>
            <w:tcW w:w="9320" w:type="dxa"/>
          </w:tcPr>
          <w:p w14:paraId="5ECB5A69" w14:textId="77777777" w:rsidR="00C63E25" w:rsidRPr="00350027" w:rsidRDefault="00C63E25" w:rsidP="00F33256">
            <w:pPr>
              <w:rPr>
                <w:rFonts w:asciiTheme="minorHAnsi" w:hAnsiTheme="minorHAnsi"/>
              </w:rPr>
            </w:pPr>
            <w:r w:rsidRPr="00350027">
              <w:rPr>
                <w:rFonts w:asciiTheme="minorHAnsi" w:hAnsiTheme="minorHAnsi"/>
              </w:rPr>
              <w:t xml:space="preserve">The update rate for the Steering Status message from </w:t>
            </w:r>
            <w:r w:rsidRPr="00350027">
              <w:rPr>
                <w:rFonts w:asciiTheme="minorHAnsi" w:hAnsiTheme="minorHAnsi"/>
                <w:i/>
                <w:iCs/>
              </w:rPr>
              <w:t>STC Program</w:t>
            </w:r>
            <w:r w:rsidRPr="00350027">
              <w:rPr>
                <w:rFonts w:asciiTheme="minorHAnsi" w:hAnsiTheme="minorHAnsi"/>
              </w:rPr>
              <w:t xml:space="preserve"> shall be 10ms ± 1ms.</w:t>
            </w:r>
          </w:p>
          <w:p w14:paraId="3A584BA8" w14:textId="77777777" w:rsidR="00C63E25" w:rsidRPr="00350027" w:rsidRDefault="00C63E25" w:rsidP="00F33256">
            <w:pPr>
              <w:rPr>
                <w:rFonts w:asciiTheme="minorHAnsi" w:hAnsiTheme="minorHAnsi"/>
              </w:rPr>
            </w:pPr>
          </w:p>
          <w:p w14:paraId="685B39E1" w14:textId="77777777" w:rsidR="00C63E25" w:rsidRPr="00350027" w:rsidRDefault="00C63E25" w:rsidP="00F33256">
            <w:pPr>
              <w:rPr>
                <w:rFonts w:asciiTheme="minorHAnsi" w:hAnsiTheme="minorHAnsi"/>
                <w:i/>
                <w:iCs/>
              </w:rPr>
            </w:pPr>
          </w:p>
        </w:tc>
      </w:tr>
      <w:tr w:rsidR="00C63E25" w:rsidRPr="00350027" w14:paraId="7ACE77B7" w14:textId="77777777" w:rsidTr="00F33256">
        <w:tc>
          <w:tcPr>
            <w:tcW w:w="1559" w:type="dxa"/>
          </w:tcPr>
          <w:p w14:paraId="3872DD75" w14:textId="77777777" w:rsidR="00C63E25" w:rsidRPr="00350027" w:rsidRDefault="00C63E25" w:rsidP="00F33256">
            <w:pPr>
              <w:rPr>
                <w:rFonts w:asciiTheme="minorHAnsi" w:hAnsiTheme="minorHAnsi"/>
                <w:i/>
                <w:iCs/>
              </w:rPr>
            </w:pPr>
          </w:p>
        </w:tc>
        <w:tc>
          <w:tcPr>
            <w:tcW w:w="9320" w:type="dxa"/>
          </w:tcPr>
          <w:p w14:paraId="29A6B08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B665BE" w14:textId="77777777" w:rsidTr="00F33256">
        <w:tc>
          <w:tcPr>
            <w:tcW w:w="1559" w:type="dxa"/>
          </w:tcPr>
          <w:p w14:paraId="5DD3976C" w14:textId="77777777" w:rsidR="00C63E25" w:rsidRPr="00350027" w:rsidRDefault="00C63E25" w:rsidP="00F33256">
            <w:pPr>
              <w:rPr>
                <w:rFonts w:asciiTheme="minorHAnsi" w:hAnsiTheme="minorHAnsi"/>
                <w:i/>
                <w:iCs/>
              </w:rPr>
            </w:pPr>
          </w:p>
        </w:tc>
        <w:tc>
          <w:tcPr>
            <w:tcW w:w="9320" w:type="dxa"/>
          </w:tcPr>
          <w:p w14:paraId="1964F27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FF7AE0F" w14:textId="77777777" w:rsidTr="00F33256">
        <w:tc>
          <w:tcPr>
            <w:tcW w:w="1559" w:type="dxa"/>
          </w:tcPr>
          <w:p w14:paraId="006A11CE" w14:textId="77777777" w:rsidR="00C63E25" w:rsidRPr="00350027" w:rsidRDefault="00C63E25" w:rsidP="00F33256">
            <w:pPr>
              <w:rPr>
                <w:rFonts w:asciiTheme="minorHAnsi" w:hAnsiTheme="minorHAnsi"/>
                <w:i/>
                <w:iCs/>
              </w:rPr>
            </w:pPr>
          </w:p>
        </w:tc>
        <w:tc>
          <w:tcPr>
            <w:tcW w:w="9320" w:type="dxa"/>
          </w:tcPr>
          <w:p w14:paraId="0039AE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BDD4822" w14:textId="77777777" w:rsidR="00C63E25" w:rsidRPr="00350027" w:rsidRDefault="00C63E25" w:rsidP="00C63E25">
      <w:pPr>
        <w:rPr>
          <w:rFonts w:asciiTheme="minorHAnsi" w:hAnsiTheme="minorHAnsi"/>
        </w:rPr>
      </w:pPr>
    </w:p>
    <w:p w14:paraId="132503C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10202"/>
      </w:tblGrid>
      <w:tr w:rsidR="00C63E25" w:rsidRPr="00350027" w14:paraId="288DCA9F" w14:textId="77777777" w:rsidTr="00F33256">
        <w:tc>
          <w:tcPr>
            <w:tcW w:w="1559" w:type="dxa"/>
          </w:tcPr>
          <w:p w14:paraId="0E0F222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MRJ_SCU_STC_SRS_1101</w:t>
            </w:r>
          </w:p>
        </w:tc>
        <w:tc>
          <w:tcPr>
            <w:tcW w:w="9320" w:type="dxa"/>
          </w:tcPr>
          <w:p w14:paraId="759D9D09" w14:textId="77777777" w:rsidR="00C63E25" w:rsidRPr="00350027" w:rsidRDefault="00C63E25" w:rsidP="00F33256">
            <w:pPr>
              <w:rPr>
                <w:rFonts w:asciiTheme="minorHAnsi" w:hAnsiTheme="minorHAnsi"/>
              </w:rPr>
            </w:pPr>
            <w:r w:rsidRPr="00350027">
              <w:rPr>
                <w:rFonts w:asciiTheme="minorHAnsi" w:hAnsiTheme="minorHAnsi"/>
              </w:rPr>
              <w:t xml:space="preserve">The Steering Status message from </w:t>
            </w:r>
            <w:r w:rsidRPr="00350027">
              <w:rPr>
                <w:rFonts w:asciiTheme="minorHAnsi" w:hAnsiTheme="minorHAnsi"/>
                <w:i/>
                <w:iCs/>
              </w:rPr>
              <w:t>STC Program</w:t>
            </w:r>
            <w:r w:rsidRPr="00350027">
              <w:rPr>
                <w:rFonts w:asciiTheme="minorHAnsi" w:hAnsiTheme="minorHAnsi"/>
              </w:rPr>
              <w:t xml:space="preserve"> shall comply with the format in the Table 6.10-2.</w:t>
            </w:r>
          </w:p>
          <w:p w14:paraId="3A9E59EE" w14:textId="77777777" w:rsidR="00C63E25" w:rsidRPr="00350027" w:rsidRDefault="00C63E25" w:rsidP="00F33256">
            <w:pPr>
              <w:rPr>
                <w:rFonts w:asciiTheme="minorHAnsi" w:hAnsiTheme="minorHAnsi"/>
              </w:rPr>
            </w:pPr>
          </w:p>
          <w:p w14:paraId="67ECDC72" w14:textId="77777777" w:rsidR="00C63E25" w:rsidRPr="00350027" w:rsidRDefault="0031659F" w:rsidP="00F33256">
            <w:pPr>
              <w:rPr>
                <w:rFonts w:asciiTheme="minorHAnsi" w:hAnsiTheme="minorHAnsi"/>
              </w:rPr>
            </w:pPr>
            <w:r w:rsidRPr="00350027">
              <w:rPr>
                <w:rFonts w:asciiTheme="minorHAnsi" w:hAnsiTheme="minorHAnsi"/>
              </w:rPr>
              <w:object w:dxaOrig="10726" w:dyaOrig="7253" w14:anchorId="1FD905EA">
                <v:shape id="_x0000_i1081" type="#_x0000_t75" style="width:499.5pt;height:339pt" o:ole="">
                  <v:imagedata r:id="rId106" o:title=""/>
                </v:shape>
                <o:OLEObject Type="Embed" ProgID="Word.Document.8" ShapeID="_x0000_i1081" DrawAspect="Content" ObjectID="_1831033206" r:id="rId107"/>
              </w:object>
            </w:r>
          </w:p>
          <w:p w14:paraId="04D1EB37" w14:textId="77777777" w:rsidR="00C63E25" w:rsidRPr="00350027" w:rsidRDefault="00C63E25" w:rsidP="00F33256">
            <w:pPr>
              <w:rPr>
                <w:rFonts w:asciiTheme="minorHAnsi" w:hAnsiTheme="minorHAnsi"/>
              </w:rPr>
            </w:pPr>
            <w:r w:rsidRPr="00350027">
              <w:rPr>
                <w:rFonts w:asciiTheme="minorHAnsi" w:hAnsiTheme="minorHAnsi"/>
              </w:rPr>
              <w:t xml:space="preserve">                                                    Table 6.10-2: Steering Status </w:t>
            </w:r>
          </w:p>
          <w:p w14:paraId="043962BE" w14:textId="77777777" w:rsidR="00C63E25" w:rsidRPr="00350027" w:rsidRDefault="00C63E25" w:rsidP="00F33256">
            <w:pPr>
              <w:rPr>
                <w:rFonts w:asciiTheme="minorHAnsi" w:hAnsiTheme="minorHAnsi"/>
                <w:i/>
                <w:iCs/>
              </w:rPr>
            </w:pPr>
          </w:p>
        </w:tc>
      </w:tr>
      <w:tr w:rsidR="00C63E25" w:rsidRPr="00350027" w14:paraId="34EB5741" w14:textId="77777777" w:rsidTr="00F33256">
        <w:tc>
          <w:tcPr>
            <w:tcW w:w="1559" w:type="dxa"/>
          </w:tcPr>
          <w:p w14:paraId="62A3070F" w14:textId="77777777" w:rsidR="00C63E25" w:rsidRPr="00350027" w:rsidRDefault="00C63E25" w:rsidP="00F33256">
            <w:pPr>
              <w:rPr>
                <w:rFonts w:asciiTheme="minorHAnsi" w:hAnsiTheme="minorHAnsi"/>
                <w:i/>
                <w:iCs/>
              </w:rPr>
            </w:pPr>
          </w:p>
        </w:tc>
        <w:tc>
          <w:tcPr>
            <w:tcW w:w="9320" w:type="dxa"/>
          </w:tcPr>
          <w:p w14:paraId="2352A75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4E8B33D" w14:textId="77777777" w:rsidTr="00F33256">
        <w:tc>
          <w:tcPr>
            <w:tcW w:w="1559" w:type="dxa"/>
          </w:tcPr>
          <w:p w14:paraId="437F227E" w14:textId="77777777" w:rsidR="00C63E25" w:rsidRPr="00350027" w:rsidRDefault="00C63E25" w:rsidP="00F33256">
            <w:pPr>
              <w:rPr>
                <w:rFonts w:asciiTheme="minorHAnsi" w:hAnsiTheme="minorHAnsi"/>
                <w:i/>
                <w:iCs/>
              </w:rPr>
            </w:pPr>
          </w:p>
        </w:tc>
        <w:tc>
          <w:tcPr>
            <w:tcW w:w="9320" w:type="dxa"/>
          </w:tcPr>
          <w:p w14:paraId="7F5B195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4ED2F53" w14:textId="77777777" w:rsidTr="00F33256">
        <w:tc>
          <w:tcPr>
            <w:tcW w:w="1559" w:type="dxa"/>
          </w:tcPr>
          <w:p w14:paraId="4E311CAD" w14:textId="77777777" w:rsidR="00C63E25" w:rsidRPr="00350027" w:rsidRDefault="00C63E25" w:rsidP="00F33256">
            <w:pPr>
              <w:rPr>
                <w:rFonts w:asciiTheme="minorHAnsi" w:hAnsiTheme="minorHAnsi"/>
                <w:i/>
                <w:iCs/>
              </w:rPr>
            </w:pPr>
          </w:p>
        </w:tc>
        <w:tc>
          <w:tcPr>
            <w:tcW w:w="9320" w:type="dxa"/>
          </w:tcPr>
          <w:p w14:paraId="4D25F9C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A3D54AC" w14:textId="77777777" w:rsidR="00C63E25" w:rsidRPr="00350027" w:rsidRDefault="00C63E25" w:rsidP="00C63E25">
      <w:pPr>
        <w:rPr>
          <w:rFonts w:asciiTheme="minorHAnsi" w:hAnsiTheme="minorHAnsi"/>
        </w:rPr>
      </w:pPr>
    </w:p>
    <w:p w14:paraId="7DE63C4C" w14:textId="77777777" w:rsidR="00C63E25" w:rsidRPr="00350027" w:rsidRDefault="00C63E25" w:rsidP="00C63E25">
      <w:pPr>
        <w:pStyle w:val="Heading4"/>
        <w:rPr>
          <w:rFonts w:asciiTheme="minorHAnsi" w:hAnsiTheme="minorHAnsi"/>
        </w:rPr>
      </w:pPr>
      <w:r w:rsidRPr="00350027">
        <w:rPr>
          <w:rFonts w:asciiTheme="minorHAnsi" w:hAnsiTheme="minorHAnsi"/>
        </w:rPr>
        <w:t>SBP_STATUS ID 103 (Rudder and Discrete)</w:t>
      </w:r>
    </w:p>
    <w:p w14:paraId="04A42C7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7EECC50" w14:textId="77777777" w:rsidTr="00F33256">
        <w:tc>
          <w:tcPr>
            <w:tcW w:w="1559" w:type="dxa"/>
          </w:tcPr>
          <w:p w14:paraId="2949B63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MRJ_SCU_STC_SRS_1104</w:t>
            </w:r>
          </w:p>
        </w:tc>
        <w:tc>
          <w:tcPr>
            <w:tcW w:w="9320" w:type="dxa"/>
          </w:tcPr>
          <w:p w14:paraId="0BDFC9DA" w14:textId="77777777" w:rsidR="00C63E25" w:rsidRPr="00350027" w:rsidRDefault="00C63E25" w:rsidP="00F33256">
            <w:pPr>
              <w:rPr>
                <w:rFonts w:asciiTheme="minorHAnsi" w:hAnsiTheme="minorHAnsi"/>
              </w:rPr>
            </w:pPr>
            <w:r w:rsidRPr="00350027">
              <w:rPr>
                <w:rFonts w:asciiTheme="minorHAnsi" w:hAnsiTheme="minorHAnsi"/>
              </w:rPr>
              <w:t xml:space="preserve">The update rate for the Rudder and Discrete Status message from </w:t>
            </w:r>
            <w:r w:rsidRPr="00350027">
              <w:rPr>
                <w:rFonts w:asciiTheme="minorHAnsi" w:hAnsiTheme="minorHAnsi"/>
                <w:i/>
                <w:iCs/>
              </w:rPr>
              <w:t>STC Program</w:t>
            </w:r>
            <w:r w:rsidRPr="00350027">
              <w:rPr>
                <w:rFonts w:asciiTheme="minorHAnsi" w:hAnsiTheme="minorHAnsi"/>
              </w:rPr>
              <w:t xml:space="preserve"> shall be 10ms ± 1ms.</w:t>
            </w:r>
          </w:p>
          <w:p w14:paraId="234F6552" w14:textId="77777777" w:rsidR="00C63E25" w:rsidRPr="00350027" w:rsidRDefault="00C63E25" w:rsidP="00F33256">
            <w:pPr>
              <w:rPr>
                <w:rFonts w:asciiTheme="minorHAnsi" w:hAnsiTheme="minorHAnsi"/>
                <w:i/>
                <w:iCs/>
              </w:rPr>
            </w:pPr>
          </w:p>
        </w:tc>
      </w:tr>
      <w:tr w:rsidR="00C63E25" w:rsidRPr="00350027" w14:paraId="6291643C" w14:textId="77777777" w:rsidTr="00F33256">
        <w:tc>
          <w:tcPr>
            <w:tcW w:w="1559" w:type="dxa"/>
          </w:tcPr>
          <w:p w14:paraId="5F20E484" w14:textId="77777777" w:rsidR="00C63E25" w:rsidRPr="00350027" w:rsidRDefault="00C63E25" w:rsidP="00F33256">
            <w:pPr>
              <w:rPr>
                <w:rFonts w:asciiTheme="minorHAnsi" w:hAnsiTheme="minorHAnsi"/>
                <w:i/>
                <w:iCs/>
              </w:rPr>
            </w:pPr>
          </w:p>
        </w:tc>
        <w:tc>
          <w:tcPr>
            <w:tcW w:w="9320" w:type="dxa"/>
          </w:tcPr>
          <w:p w14:paraId="0BEB726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48E4AE7" w14:textId="77777777" w:rsidTr="00F33256">
        <w:tc>
          <w:tcPr>
            <w:tcW w:w="1559" w:type="dxa"/>
          </w:tcPr>
          <w:p w14:paraId="7EBF4B2D" w14:textId="77777777" w:rsidR="00C63E25" w:rsidRPr="00350027" w:rsidRDefault="00C63E25" w:rsidP="00F33256">
            <w:pPr>
              <w:rPr>
                <w:rFonts w:asciiTheme="minorHAnsi" w:hAnsiTheme="minorHAnsi"/>
                <w:i/>
                <w:iCs/>
              </w:rPr>
            </w:pPr>
          </w:p>
        </w:tc>
        <w:tc>
          <w:tcPr>
            <w:tcW w:w="9320" w:type="dxa"/>
          </w:tcPr>
          <w:p w14:paraId="0BB4077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A566B9" w14:textId="77777777" w:rsidTr="00F33256">
        <w:tc>
          <w:tcPr>
            <w:tcW w:w="1559" w:type="dxa"/>
          </w:tcPr>
          <w:p w14:paraId="31DC3305" w14:textId="77777777" w:rsidR="00C63E25" w:rsidRPr="00350027" w:rsidRDefault="00C63E25" w:rsidP="00F33256">
            <w:pPr>
              <w:rPr>
                <w:rFonts w:asciiTheme="minorHAnsi" w:hAnsiTheme="minorHAnsi"/>
                <w:i/>
                <w:iCs/>
              </w:rPr>
            </w:pPr>
          </w:p>
        </w:tc>
        <w:tc>
          <w:tcPr>
            <w:tcW w:w="9320" w:type="dxa"/>
          </w:tcPr>
          <w:p w14:paraId="679E1C0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F62938F" w14:textId="77777777" w:rsidR="00C63E25" w:rsidRPr="00350027" w:rsidRDefault="00C63E25" w:rsidP="00C63E25">
      <w:pPr>
        <w:rPr>
          <w:rFonts w:asciiTheme="minorHAnsi" w:hAnsiTheme="minorHAnsi"/>
        </w:rPr>
      </w:pPr>
    </w:p>
    <w:p w14:paraId="63C3B24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10342"/>
      </w:tblGrid>
      <w:tr w:rsidR="00C63E25" w:rsidRPr="00350027" w14:paraId="72CE995C" w14:textId="77777777" w:rsidTr="00F33256">
        <w:tc>
          <w:tcPr>
            <w:tcW w:w="1559" w:type="dxa"/>
          </w:tcPr>
          <w:p w14:paraId="659C66F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MRJ_SCU_STC_SRS_1105</w:t>
            </w:r>
          </w:p>
        </w:tc>
        <w:tc>
          <w:tcPr>
            <w:tcW w:w="9320" w:type="dxa"/>
          </w:tcPr>
          <w:p w14:paraId="3C275C56" w14:textId="77777777" w:rsidR="00C63E25" w:rsidRPr="00350027" w:rsidRDefault="00C63E25" w:rsidP="00F33256">
            <w:pPr>
              <w:rPr>
                <w:rFonts w:asciiTheme="minorHAnsi" w:hAnsiTheme="minorHAnsi"/>
              </w:rPr>
            </w:pPr>
            <w:r w:rsidRPr="00350027">
              <w:rPr>
                <w:rFonts w:asciiTheme="minorHAnsi" w:hAnsiTheme="minorHAnsi"/>
              </w:rPr>
              <w:t xml:space="preserve">The Rudder and Discrete Status message from </w:t>
            </w:r>
            <w:r w:rsidRPr="00350027">
              <w:rPr>
                <w:rFonts w:asciiTheme="minorHAnsi" w:hAnsiTheme="minorHAnsi"/>
                <w:i/>
                <w:iCs/>
              </w:rPr>
              <w:t>STC Program</w:t>
            </w:r>
            <w:r w:rsidRPr="00350027">
              <w:rPr>
                <w:rFonts w:asciiTheme="minorHAnsi" w:hAnsiTheme="minorHAnsi"/>
              </w:rPr>
              <w:t xml:space="preserve"> shall comply with the format in the Table 6.10-3.</w:t>
            </w:r>
          </w:p>
          <w:p w14:paraId="4D0E2F13" w14:textId="77777777" w:rsidR="00C63E25" w:rsidRPr="00350027" w:rsidRDefault="00C63E25" w:rsidP="00F33256">
            <w:pPr>
              <w:rPr>
                <w:rFonts w:asciiTheme="minorHAnsi" w:hAnsiTheme="minorHAnsi"/>
              </w:rPr>
            </w:pPr>
          </w:p>
          <w:p w14:paraId="3430D1F5" w14:textId="77777777" w:rsidR="00C63E25" w:rsidRPr="00350027" w:rsidRDefault="0031659F" w:rsidP="00F33256">
            <w:pPr>
              <w:rPr>
                <w:rFonts w:asciiTheme="minorHAnsi" w:hAnsiTheme="minorHAnsi"/>
              </w:rPr>
            </w:pPr>
            <w:r w:rsidRPr="00350027">
              <w:rPr>
                <w:rFonts w:asciiTheme="minorHAnsi" w:hAnsiTheme="minorHAnsi"/>
              </w:rPr>
              <w:object w:dxaOrig="10726" w:dyaOrig="13212" w14:anchorId="63C49F39">
                <v:shape id="_x0000_i1082" type="#_x0000_t75" style="width:506.25pt;height:623.25pt" o:ole="">
                  <v:imagedata r:id="rId108" o:title=""/>
                </v:shape>
                <o:OLEObject Type="Embed" ProgID="Word.Document.8" ShapeID="_x0000_i1082" DrawAspect="Content" ObjectID="_1831033207" r:id="rId109"/>
              </w:object>
            </w:r>
          </w:p>
          <w:p w14:paraId="4FF3669D" w14:textId="77777777" w:rsidR="00C63E25" w:rsidRPr="00350027" w:rsidRDefault="00C63E25" w:rsidP="00F33256">
            <w:pPr>
              <w:rPr>
                <w:rFonts w:asciiTheme="minorHAnsi" w:hAnsiTheme="minorHAnsi"/>
              </w:rPr>
            </w:pPr>
            <w:r w:rsidRPr="00350027">
              <w:rPr>
                <w:rFonts w:asciiTheme="minorHAnsi" w:hAnsiTheme="minorHAnsi"/>
              </w:rPr>
              <w:t xml:space="preserve">                                                  Table 6.10-3: Rudder and Discrete Status</w:t>
            </w:r>
          </w:p>
          <w:p w14:paraId="47B4813B" w14:textId="77777777" w:rsidR="00C63E25" w:rsidRPr="00350027" w:rsidRDefault="00C63E25" w:rsidP="00F33256">
            <w:pPr>
              <w:rPr>
                <w:rFonts w:asciiTheme="minorHAnsi" w:hAnsiTheme="minorHAnsi"/>
                <w:i/>
                <w:iCs/>
              </w:rPr>
            </w:pPr>
          </w:p>
        </w:tc>
      </w:tr>
      <w:tr w:rsidR="00C63E25" w:rsidRPr="00350027" w14:paraId="6732D0CA" w14:textId="77777777" w:rsidTr="00F33256">
        <w:tc>
          <w:tcPr>
            <w:tcW w:w="1559" w:type="dxa"/>
          </w:tcPr>
          <w:p w14:paraId="7ADE51F5" w14:textId="77777777" w:rsidR="00C63E25" w:rsidRPr="00350027" w:rsidRDefault="00C63E25" w:rsidP="00F33256">
            <w:pPr>
              <w:rPr>
                <w:rFonts w:asciiTheme="minorHAnsi" w:hAnsiTheme="minorHAnsi"/>
                <w:i/>
                <w:iCs/>
              </w:rPr>
            </w:pPr>
          </w:p>
        </w:tc>
        <w:tc>
          <w:tcPr>
            <w:tcW w:w="9320" w:type="dxa"/>
          </w:tcPr>
          <w:p w14:paraId="3DFB27C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82E2E2" w14:textId="77777777" w:rsidTr="00F33256">
        <w:tc>
          <w:tcPr>
            <w:tcW w:w="1559" w:type="dxa"/>
          </w:tcPr>
          <w:p w14:paraId="2380D61D" w14:textId="77777777" w:rsidR="00C63E25" w:rsidRPr="00350027" w:rsidRDefault="00C63E25" w:rsidP="00F33256">
            <w:pPr>
              <w:rPr>
                <w:rFonts w:asciiTheme="minorHAnsi" w:hAnsiTheme="minorHAnsi"/>
                <w:i/>
                <w:iCs/>
              </w:rPr>
            </w:pPr>
          </w:p>
        </w:tc>
        <w:tc>
          <w:tcPr>
            <w:tcW w:w="9320" w:type="dxa"/>
          </w:tcPr>
          <w:p w14:paraId="20A2CC4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53BAD38" w14:textId="77777777" w:rsidTr="00F33256">
        <w:tc>
          <w:tcPr>
            <w:tcW w:w="1559" w:type="dxa"/>
          </w:tcPr>
          <w:p w14:paraId="5846C8F3" w14:textId="77777777" w:rsidR="00C63E25" w:rsidRPr="00350027" w:rsidRDefault="00C63E25" w:rsidP="00F33256">
            <w:pPr>
              <w:rPr>
                <w:rFonts w:asciiTheme="minorHAnsi" w:hAnsiTheme="minorHAnsi"/>
                <w:i/>
                <w:iCs/>
              </w:rPr>
            </w:pPr>
          </w:p>
        </w:tc>
        <w:tc>
          <w:tcPr>
            <w:tcW w:w="9320" w:type="dxa"/>
          </w:tcPr>
          <w:p w14:paraId="2E97EBB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D7104FA" w14:textId="77777777" w:rsidR="00C63E25" w:rsidRPr="00350027" w:rsidRDefault="00C63E25" w:rsidP="00C63E25">
      <w:pPr>
        <w:rPr>
          <w:rFonts w:asciiTheme="minorHAnsi" w:hAnsiTheme="minorHAnsi"/>
        </w:rPr>
      </w:pPr>
    </w:p>
    <w:p w14:paraId="63D8B72C" w14:textId="77777777" w:rsidR="00C63E25" w:rsidRPr="00350027" w:rsidRDefault="00C63E25" w:rsidP="00C63E25">
      <w:pPr>
        <w:pStyle w:val="Heading4"/>
        <w:rPr>
          <w:rFonts w:asciiTheme="minorHAnsi" w:hAnsiTheme="minorHAnsi"/>
        </w:rPr>
      </w:pPr>
      <w:r w:rsidRPr="00350027">
        <w:rPr>
          <w:rFonts w:asciiTheme="minorHAnsi" w:hAnsiTheme="minorHAnsi"/>
        </w:rPr>
        <w:t>SBP_STATUS ID 110 to 119 (Sensor #n Status)</w:t>
      </w:r>
    </w:p>
    <w:p w14:paraId="0BF7F05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96D164E" w14:textId="77777777" w:rsidTr="00F33256">
        <w:tc>
          <w:tcPr>
            <w:tcW w:w="1559" w:type="dxa"/>
          </w:tcPr>
          <w:p w14:paraId="41CC463F"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MRJ_SCU_STC_SRS_1107</w:t>
            </w:r>
          </w:p>
        </w:tc>
        <w:tc>
          <w:tcPr>
            <w:tcW w:w="9320" w:type="dxa"/>
          </w:tcPr>
          <w:p w14:paraId="54AFB667" w14:textId="77777777" w:rsidR="00C63E25" w:rsidRPr="00350027" w:rsidRDefault="00C63E25" w:rsidP="00F33256">
            <w:pPr>
              <w:rPr>
                <w:rFonts w:asciiTheme="minorHAnsi" w:hAnsiTheme="minorHAnsi"/>
              </w:rPr>
            </w:pPr>
            <w:r w:rsidRPr="00350027">
              <w:rPr>
                <w:rFonts w:asciiTheme="minorHAnsi" w:hAnsiTheme="minorHAnsi"/>
              </w:rPr>
              <w:t xml:space="preserve">The update rate for the Sensor #n Status message for Sensor #n from </w:t>
            </w:r>
            <w:r w:rsidRPr="00350027">
              <w:rPr>
                <w:rFonts w:asciiTheme="minorHAnsi" w:hAnsiTheme="minorHAnsi"/>
                <w:i/>
                <w:iCs/>
              </w:rPr>
              <w:t>STC Program</w:t>
            </w:r>
            <w:r w:rsidRPr="00350027">
              <w:rPr>
                <w:rFonts w:asciiTheme="minorHAnsi" w:hAnsiTheme="minorHAnsi"/>
              </w:rPr>
              <w:t xml:space="preserve"> shall be 51.2ms ± 1ms.</w:t>
            </w:r>
          </w:p>
          <w:p w14:paraId="73F56D40" w14:textId="77777777" w:rsidR="00C63E25" w:rsidRPr="00350027" w:rsidRDefault="00C63E25" w:rsidP="00F33256">
            <w:pPr>
              <w:rPr>
                <w:rFonts w:asciiTheme="minorHAnsi" w:hAnsiTheme="minorHAnsi"/>
                <w:i/>
                <w:iCs/>
              </w:rPr>
            </w:pPr>
          </w:p>
        </w:tc>
      </w:tr>
      <w:tr w:rsidR="00C63E25" w:rsidRPr="00350027" w14:paraId="30494AE2" w14:textId="77777777" w:rsidTr="00F33256">
        <w:tc>
          <w:tcPr>
            <w:tcW w:w="1559" w:type="dxa"/>
          </w:tcPr>
          <w:p w14:paraId="58FD7119" w14:textId="77777777" w:rsidR="00C63E25" w:rsidRPr="00350027" w:rsidRDefault="00C63E25" w:rsidP="00F33256">
            <w:pPr>
              <w:rPr>
                <w:rFonts w:asciiTheme="minorHAnsi" w:hAnsiTheme="minorHAnsi"/>
                <w:i/>
                <w:iCs/>
              </w:rPr>
            </w:pPr>
          </w:p>
        </w:tc>
        <w:tc>
          <w:tcPr>
            <w:tcW w:w="9320" w:type="dxa"/>
          </w:tcPr>
          <w:p w14:paraId="0DE89FD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A1937B" w14:textId="77777777" w:rsidTr="00F33256">
        <w:tc>
          <w:tcPr>
            <w:tcW w:w="1559" w:type="dxa"/>
          </w:tcPr>
          <w:p w14:paraId="06CA8E08" w14:textId="77777777" w:rsidR="00C63E25" w:rsidRPr="00350027" w:rsidRDefault="00C63E25" w:rsidP="00F33256">
            <w:pPr>
              <w:rPr>
                <w:rFonts w:asciiTheme="minorHAnsi" w:hAnsiTheme="minorHAnsi"/>
                <w:i/>
                <w:iCs/>
              </w:rPr>
            </w:pPr>
          </w:p>
        </w:tc>
        <w:tc>
          <w:tcPr>
            <w:tcW w:w="9320" w:type="dxa"/>
          </w:tcPr>
          <w:p w14:paraId="23B778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4B43E6FE" w14:textId="77777777" w:rsidTr="00F33256">
        <w:tc>
          <w:tcPr>
            <w:tcW w:w="1559" w:type="dxa"/>
          </w:tcPr>
          <w:p w14:paraId="61A3B511" w14:textId="77777777" w:rsidR="00C63E25" w:rsidRPr="00350027" w:rsidRDefault="00C63E25" w:rsidP="00F33256">
            <w:pPr>
              <w:rPr>
                <w:rFonts w:asciiTheme="minorHAnsi" w:hAnsiTheme="minorHAnsi"/>
                <w:i/>
                <w:iCs/>
              </w:rPr>
            </w:pPr>
          </w:p>
        </w:tc>
        <w:tc>
          <w:tcPr>
            <w:tcW w:w="9320" w:type="dxa"/>
          </w:tcPr>
          <w:p w14:paraId="60662FC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701883A" w14:textId="77777777" w:rsidR="00C63E25" w:rsidRPr="00350027" w:rsidRDefault="00C63E25" w:rsidP="00C63E25">
      <w:pPr>
        <w:rPr>
          <w:rFonts w:asciiTheme="minorHAnsi" w:hAnsiTheme="minorHAnsi"/>
        </w:rPr>
      </w:pPr>
    </w:p>
    <w:p w14:paraId="60D3C66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9151"/>
      </w:tblGrid>
      <w:tr w:rsidR="00C63E25" w:rsidRPr="00350027" w14:paraId="4E69C545" w14:textId="77777777" w:rsidTr="00F33256">
        <w:tc>
          <w:tcPr>
            <w:tcW w:w="1559" w:type="dxa"/>
          </w:tcPr>
          <w:p w14:paraId="376F332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MRJ_SCU_STC_SRS_1103</w:t>
            </w:r>
          </w:p>
        </w:tc>
        <w:tc>
          <w:tcPr>
            <w:tcW w:w="9320" w:type="dxa"/>
          </w:tcPr>
          <w:p w14:paraId="400997C3" w14:textId="77777777" w:rsidR="00C63E25" w:rsidRPr="00350027" w:rsidRDefault="00C63E25" w:rsidP="00F33256">
            <w:pPr>
              <w:rPr>
                <w:rFonts w:asciiTheme="minorHAnsi" w:hAnsiTheme="minorHAnsi"/>
              </w:rPr>
            </w:pPr>
            <w:r w:rsidRPr="00350027">
              <w:rPr>
                <w:rFonts w:asciiTheme="minorHAnsi" w:hAnsiTheme="minorHAnsi"/>
              </w:rPr>
              <w:t xml:space="preserve">The Sensor #n Status message from </w:t>
            </w:r>
            <w:r w:rsidRPr="00350027">
              <w:rPr>
                <w:rFonts w:asciiTheme="minorHAnsi" w:hAnsiTheme="minorHAnsi"/>
                <w:i/>
                <w:iCs/>
              </w:rPr>
              <w:t>STC Program</w:t>
            </w:r>
            <w:r w:rsidRPr="00350027">
              <w:rPr>
                <w:rFonts w:asciiTheme="minorHAnsi" w:hAnsiTheme="minorHAnsi"/>
              </w:rPr>
              <w:t xml:space="preserve"> shall comply with the format in the Table 6.10-4.</w:t>
            </w:r>
          </w:p>
          <w:p w14:paraId="4B0FE9B5" w14:textId="77777777" w:rsidR="00C63E25" w:rsidRPr="00350027" w:rsidRDefault="00C63E25" w:rsidP="00F33256">
            <w:pPr>
              <w:rPr>
                <w:rFonts w:asciiTheme="minorHAnsi" w:hAnsiTheme="minorHAnsi"/>
              </w:rPr>
            </w:pPr>
          </w:p>
          <w:p w14:paraId="3C85A4BD" w14:textId="77777777" w:rsidR="00C63E25" w:rsidRPr="00350027" w:rsidRDefault="0031659F" w:rsidP="00F33256">
            <w:pPr>
              <w:rPr>
                <w:rFonts w:asciiTheme="minorHAnsi" w:hAnsiTheme="minorHAnsi"/>
              </w:rPr>
            </w:pPr>
            <w:r w:rsidRPr="00350027">
              <w:rPr>
                <w:rFonts w:asciiTheme="minorHAnsi" w:hAnsiTheme="minorHAnsi"/>
              </w:rPr>
              <w:object w:dxaOrig="10726" w:dyaOrig="7822" w14:anchorId="091D36E9">
                <v:shape id="_x0000_i1083" type="#_x0000_t75" style="width:447pt;height:325.5pt" o:ole="">
                  <v:imagedata r:id="rId110" o:title=""/>
                </v:shape>
                <o:OLEObject Type="Embed" ProgID="Word.Document.8" ShapeID="_x0000_i1083" DrawAspect="Content" ObjectID="_1831033208" r:id="rId111"/>
              </w:object>
            </w:r>
          </w:p>
          <w:p w14:paraId="6E0DB449" w14:textId="77777777" w:rsidR="00C63E25" w:rsidRPr="00350027" w:rsidRDefault="00C63E25" w:rsidP="00F33256">
            <w:pPr>
              <w:rPr>
                <w:rFonts w:asciiTheme="minorHAnsi" w:hAnsiTheme="minorHAnsi"/>
              </w:rPr>
            </w:pPr>
            <w:r w:rsidRPr="00350027">
              <w:rPr>
                <w:rFonts w:asciiTheme="minorHAnsi" w:hAnsiTheme="minorHAnsi"/>
              </w:rPr>
              <w:t xml:space="preserve">                                                                  Table 6.10-4: Sensor #n Status</w:t>
            </w:r>
          </w:p>
          <w:p w14:paraId="1ECA3541" w14:textId="77777777" w:rsidR="00C63E25" w:rsidRPr="00350027" w:rsidRDefault="00C63E25" w:rsidP="00F33256">
            <w:pPr>
              <w:rPr>
                <w:rFonts w:asciiTheme="minorHAnsi" w:hAnsiTheme="minorHAnsi"/>
                <w:i/>
                <w:iCs/>
              </w:rPr>
            </w:pPr>
          </w:p>
        </w:tc>
      </w:tr>
      <w:tr w:rsidR="00C63E25" w:rsidRPr="00350027" w14:paraId="1AA4E1F6" w14:textId="77777777" w:rsidTr="00F33256">
        <w:tc>
          <w:tcPr>
            <w:tcW w:w="1559" w:type="dxa"/>
          </w:tcPr>
          <w:p w14:paraId="4AC1CCEB" w14:textId="77777777" w:rsidR="00C63E25" w:rsidRPr="00350027" w:rsidRDefault="00C63E25" w:rsidP="00F33256">
            <w:pPr>
              <w:rPr>
                <w:rFonts w:asciiTheme="minorHAnsi" w:hAnsiTheme="minorHAnsi"/>
                <w:i/>
                <w:iCs/>
              </w:rPr>
            </w:pPr>
          </w:p>
        </w:tc>
        <w:tc>
          <w:tcPr>
            <w:tcW w:w="9320" w:type="dxa"/>
          </w:tcPr>
          <w:p w14:paraId="07DF3FF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38B4409" w14:textId="77777777" w:rsidTr="00F33256">
        <w:tc>
          <w:tcPr>
            <w:tcW w:w="1559" w:type="dxa"/>
          </w:tcPr>
          <w:p w14:paraId="427D52F0" w14:textId="77777777" w:rsidR="00C63E25" w:rsidRPr="00350027" w:rsidRDefault="00C63E25" w:rsidP="00F33256">
            <w:pPr>
              <w:rPr>
                <w:rFonts w:asciiTheme="minorHAnsi" w:hAnsiTheme="minorHAnsi"/>
                <w:i/>
                <w:iCs/>
              </w:rPr>
            </w:pPr>
          </w:p>
        </w:tc>
        <w:tc>
          <w:tcPr>
            <w:tcW w:w="9320" w:type="dxa"/>
          </w:tcPr>
          <w:p w14:paraId="5CE3A05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C816B9C" w14:textId="77777777" w:rsidTr="00F33256">
        <w:tc>
          <w:tcPr>
            <w:tcW w:w="1559" w:type="dxa"/>
          </w:tcPr>
          <w:p w14:paraId="30BDCE9C" w14:textId="77777777" w:rsidR="00C63E25" w:rsidRPr="00350027" w:rsidRDefault="00C63E25" w:rsidP="00F33256">
            <w:pPr>
              <w:rPr>
                <w:rFonts w:asciiTheme="minorHAnsi" w:hAnsiTheme="minorHAnsi"/>
                <w:i/>
                <w:iCs/>
              </w:rPr>
            </w:pPr>
          </w:p>
        </w:tc>
        <w:tc>
          <w:tcPr>
            <w:tcW w:w="9320" w:type="dxa"/>
          </w:tcPr>
          <w:p w14:paraId="7CABF9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C0A2CFE" w14:textId="77777777" w:rsidR="00C63E25" w:rsidRPr="00350027" w:rsidRDefault="00C63E25" w:rsidP="00C63E25">
      <w:pPr>
        <w:rPr>
          <w:rFonts w:asciiTheme="minorHAnsi" w:hAnsiTheme="minorHAnsi"/>
        </w:rPr>
      </w:pPr>
    </w:p>
    <w:p w14:paraId="6D6CE6B6" w14:textId="77777777" w:rsidR="00C63E25" w:rsidRPr="00350027" w:rsidRDefault="00C63E25" w:rsidP="00C63E25">
      <w:pPr>
        <w:pStyle w:val="Heading2"/>
        <w:rPr>
          <w:rFonts w:asciiTheme="minorHAnsi" w:hAnsiTheme="minorHAnsi"/>
        </w:rPr>
      </w:pPr>
      <w:bookmarkStart w:id="50" w:name="_Toc464110964"/>
      <w:r w:rsidRPr="00350027">
        <w:rPr>
          <w:rFonts w:asciiTheme="minorHAnsi" w:hAnsiTheme="minorHAnsi"/>
        </w:rPr>
        <w:t>Implementation Constraints</w:t>
      </w:r>
      <w:bookmarkEnd w:id="50"/>
    </w:p>
    <w:p w14:paraId="05DBB72D" w14:textId="77777777" w:rsidR="00C63E25" w:rsidRPr="00350027" w:rsidRDefault="00C63E25" w:rsidP="00C63E25">
      <w:pPr>
        <w:pStyle w:val="Heading3"/>
        <w:rPr>
          <w:rFonts w:asciiTheme="minorHAnsi" w:hAnsiTheme="minorHAnsi"/>
        </w:rPr>
      </w:pPr>
      <w:bookmarkStart w:id="51" w:name="_Toc464110965"/>
      <w:r w:rsidRPr="00350027">
        <w:rPr>
          <w:rFonts w:asciiTheme="minorHAnsi" w:hAnsiTheme="minorHAnsi"/>
        </w:rPr>
        <w:t>Software Development and Verification</w:t>
      </w:r>
      <w:bookmarkEnd w:id="51"/>
    </w:p>
    <w:p w14:paraId="590EF1EB"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be developed and verified to meet the objectives of DO-178B for Level A software.</w:t>
      </w:r>
    </w:p>
    <w:p w14:paraId="2D63A388" w14:textId="77777777" w:rsidR="00C63E25" w:rsidRPr="00350027" w:rsidRDefault="00C63E25" w:rsidP="00C63E25">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will be implemented in C and Assembler coding language for the SM320F2812PGFMEP DSP.</w:t>
      </w:r>
      <w:r w:rsidRPr="00350027">
        <w:rPr>
          <w:rFonts w:asciiTheme="minorHAnsi" w:hAnsiTheme="minorHAnsi"/>
        </w:rPr>
        <w:br/>
        <w:t>The assembler source code will be written in accordance with the conventions of the C language compiler for the target system, e.g. stack implementation, register usage and global variable naming.</w:t>
      </w:r>
    </w:p>
    <w:p w14:paraId="6285661B" w14:textId="77777777" w:rsidR="00C63E25" w:rsidRPr="00350027" w:rsidRDefault="00C63E25" w:rsidP="00C63E25">
      <w:pPr>
        <w:pStyle w:val="Heading3"/>
        <w:rPr>
          <w:rFonts w:asciiTheme="minorHAnsi" w:hAnsiTheme="minorHAnsi"/>
        </w:rPr>
      </w:pPr>
      <w:bookmarkStart w:id="52" w:name="_Toc464110966"/>
      <w:r w:rsidRPr="00350027">
        <w:rPr>
          <w:rFonts w:asciiTheme="minorHAnsi" w:hAnsiTheme="minorHAnsi"/>
        </w:rPr>
        <w:t>Memory</w:t>
      </w:r>
      <w:bookmarkEnd w:id="52"/>
    </w:p>
    <w:p w14:paraId="32AB018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7E8A67C" w14:textId="77777777" w:rsidTr="00F33256">
        <w:tc>
          <w:tcPr>
            <w:tcW w:w="1559" w:type="dxa"/>
          </w:tcPr>
          <w:p w14:paraId="6565C10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MRJ_SCU_STC_SRS_498</w:t>
            </w:r>
          </w:p>
        </w:tc>
        <w:tc>
          <w:tcPr>
            <w:tcW w:w="9320" w:type="dxa"/>
          </w:tcPr>
          <w:p w14:paraId="0BABEDFC"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not utilise more than 70% of the available FLASH memory for the initial certification of the product.</w:t>
            </w:r>
          </w:p>
          <w:p w14:paraId="5DD5A35A" w14:textId="77777777" w:rsidR="00C63E25" w:rsidRPr="00350027" w:rsidRDefault="00C63E25" w:rsidP="00F33256">
            <w:pPr>
              <w:rPr>
                <w:rFonts w:asciiTheme="minorHAnsi" w:hAnsiTheme="minorHAnsi"/>
                <w:i/>
                <w:iCs/>
              </w:rPr>
            </w:pPr>
          </w:p>
        </w:tc>
      </w:tr>
      <w:tr w:rsidR="00C63E25" w:rsidRPr="00350027" w14:paraId="6A7A5ACB" w14:textId="77777777" w:rsidTr="00F33256">
        <w:tc>
          <w:tcPr>
            <w:tcW w:w="1559" w:type="dxa"/>
          </w:tcPr>
          <w:p w14:paraId="6347C760" w14:textId="77777777" w:rsidR="00C63E25" w:rsidRPr="00350027" w:rsidRDefault="00C63E25" w:rsidP="00F33256">
            <w:pPr>
              <w:rPr>
                <w:rFonts w:asciiTheme="minorHAnsi" w:hAnsiTheme="minorHAnsi"/>
                <w:i/>
                <w:iCs/>
              </w:rPr>
            </w:pPr>
          </w:p>
        </w:tc>
        <w:tc>
          <w:tcPr>
            <w:tcW w:w="9320" w:type="dxa"/>
          </w:tcPr>
          <w:p w14:paraId="53B8900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2B31E23" w14:textId="77777777" w:rsidTr="00F33256">
        <w:tc>
          <w:tcPr>
            <w:tcW w:w="1559" w:type="dxa"/>
          </w:tcPr>
          <w:p w14:paraId="72FA206B" w14:textId="77777777" w:rsidR="00C63E25" w:rsidRPr="00350027" w:rsidRDefault="00C63E25" w:rsidP="00F33256">
            <w:pPr>
              <w:rPr>
                <w:rFonts w:asciiTheme="minorHAnsi" w:hAnsiTheme="minorHAnsi"/>
                <w:i/>
                <w:iCs/>
              </w:rPr>
            </w:pPr>
          </w:p>
        </w:tc>
        <w:tc>
          <w:tcPr>
            <w:tcW w:w="9320" w:type="dxa"/>
          </w:tcPr>
          <w:p w14:paraId="00BAA0B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5464F58" w14:textId="77777777" w:rsidTr="00F33256">
        <w:tc>
          <w:tcPr>
            <w:tcW w:w="1559" w:type="dxa"/>
          </w:tcPr>
          <w:p w14:paraId="7C97DFE8" w14:textId="77777777" w:rsidR="00C63E25" w:rsidRPr="00350027" w:rsidRDefault="00C63E25" w:rsidP="00F33256">
            <w:pPr>
              <w:rPr>
                <w:rFonts w:asciiTheme="minorHAnsi" w:hAnsiTheme="minorHAnsi"/>
                <w:i/>
                <w:iCs/>
              </w:rPr>
            </w:pPr>
          </w:p>
        </w:tc>
        <w:tc>
          <w:tcPr>
            <w:tcW w:w="9320" w:type="dxa"/>
          </w:tcPr>
          <w:p w14:paraId="6975BFA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55ECF77" w14:textId="77777777" w:rsidR="00C63E25" w:rsidRPr="00350027" w:rsidRDefault="00C63E25" w:rsidP="00C63E25">
      <w:pPr>
        <w:rPr>
          <w:rFonts w:asciiTheme="minorHAnsi" w:hAnsiTheme="minorHAnsi"/>
        </w:rPr>
      </w:pPr>
    </w:p>
    <w:p w14:paraId="3149E2A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7E4B837" w14:textId="77777777" w:rsidTr="00F33256">
        <w:tc>
          <w:tcPr>
            <w:tcW w:w="1559" w:type="dxa"/>
          </w:tcPr>
          <w:p w14:paraId="7A899D2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MRJ_SCU_STC_SRS_499</w:t>
            </w:r>
          </w:p>
        </w:tc>
        <w:tc>
          <w:tcPr>
            <w:tcW w:w="9320" w:type="dxa"/>
          </w:tcPr>
          <w:p w14:paraId="0C5FA62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not utilise more than 70% of the available RAM for the initial certification of the product.</w:t>
            </w:r>
          </w:p>
          <w:p w14:paraId="4C7537A6" w14:textId="77777777" w:rsidR="00C63E25" w:rsidRPr="00350027" w:rsidRDefault="00C63E25" w:rsidP="00F33256">
            <w:pPr>
              <w:rPr>
                <w:rFonts w:asciiTheme="minorHAnsi" w:hAnsiTheme="minorHAnsi"/>
                <w:i/>
                <w:iCs/>
              </w:rPr>
            </w:pPr>
          </w:p>
        </w:tc>
      </w:tr>
      <w:tr w:rsidR="00C63E25" w:rsidRPr="00350027" w14:paraId="7BE185A2" w14:textId="77777777" w:rsidTr="00F33256">
        <w:tc>
          <w:tcPr>
            <w:tcW w:w="1559" w:type="dxa"/>
          </w:tcPr>
          <w:p w14:paraId="2C7BF8D0" w14:textId="77777777" w:rsidR="00C63E25" w:rsidRPr="00350027" w:rsidRDefault="00C63E25" w:rsidP="00F33256">
            <w:pPr>
              <w:rPr>
                <w:rFonts w:asciiTheme="minorHAnsi" w:hAnsiTheme="minorHAnsi"/>
                <w:i/>
                <w:iCs/>
              </w:rPr>
            </w:pPr>
          </w:p>
        </w:tc>
        <w:tc>
          <w:tcPr>
            <w:tcW w:w="9320" w:type="dxa"/>
          </w:tcPr>
          <w:p w14:paraId="2B050D7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2E28F31" w14:textId="77777777" w:rsidTr="00F33256">
        <w:tc>
          <w:tcPr>
            <w:tcW w:w="1559" w:type="dxa"/>
          </w:tcPr>
          <w:p w14:paraId="15D09309" w14:textId="77777777" w:rsidR="00C63E25" w:rsidRPr="00350027" w:rsidRDefault="00C63E25" w:rsidP="00F33256">
            <w:pPr>
              <w:rPr>
                <w:rFonts w:asciiTheme="minorHAnsi" w:hAnsiTheme="minorHAnsi"/>
                <w:i/>
                <w:iCs/>
              </w:rPr>
            </w:pPr>
          </w:p>
        </w:tc>
        <w:tc>
          <w:tcPr>
            <w:tcW w:w="9320" w:type="dxa"/>
          </w:tcPr>
          <w:p w14:paraId="7DA58B6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0705305" w14:textId="77777777" w:rsidTr="00F33256">
        <w:tc>
          <w:tcPr>
            <w:tcW w:w="1559" w:type="dxa"/>
          </w:tcPr>
          <w:p w14:paraId="589C2670" w14:textId="77777777" w:rsidR="00C63E25" w:rsidRPr="00350027" w:rsidRDefault="00C63E25" w:rsidP="00F33256">
            <w:pPr>
              <w:rPr>
                <w:rFonts w:asciiTheme="minorHAnsi" w:hAnsiTheme="minorHAnsi"/>
                <w:i/>
                <w:iCs/>
              </w:rPr>
            </w:pPr>
          </w:p>
        </w:tc>
        <w:tc>
          <w:tcPr>
            <w:tcW w:w="9320" w:type="dxa"/>
          </w:tcPr>
          <w:p w14:paraId="797B762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02D97BF" w14:textId="77777777" w:rsidR="00C63E25" w:rsidRPr="00350027" w:rsidRDefault="00C63E25" w:rsidP="00C63E25">
      <w:pPr>
        <w:rPr>
          <w:rFonts w:asciiTheme="minorHAnsi" w:hAnsiTheme="minorHAnsi"/>
        </w:rPr>
      </w:pPr>
    </w:p>
    <w:p w14:paraId="3023455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EFF4CEF" w14:textId="77777777" w:rsidTr="00F33256">
        <w:tc>
          <w:tcPr>
            <w:tcW w:w="1559" w:type="dxa"/>
          </w:tcPr>
          <w:p w14:paraId="5427007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MRJ_SCU_STC_SRS_1162</w:t>
            </w:r>
          </w:p>
        </w:tc>
        <w:tc>
          <w:tcPr>
            <w:tcW w:w="9320" w:type="dxa"/>
          </w:tcPr>
          <w:p w14:paraId="774A302B"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use more than 70% of its allocated stack space.</w:t>
            </w:r>
          </w:p>
          <w:p w14:paraId="7426D861" w14:textId="77777777" w:rsidR="00C63E25" w:rsidRPr="00350027" w:rsidRDefault="00C63E25" w:rsidP="00F33256">
            <w:pPr>
              <w:rPr>
                <w:rFonts w:asciiTheme="minorHAnsi" w:hAnsiTheme="minorHAnsi"/>
              </w:rPr>
            </w:pPr>
          </w:p>
          <w:p w14:paraId="1147FDB3" w14:textId="77777777" w:rsidR="00C63E25" w:rsidRPr="00350027" w:rsidRDefault="00C63E25" w:rsidP="00F33256">
            <w:pPr>
              <w:rPr>
                <w:rFonts w:asciiTheme="minorHAnsi" w:hAnsiTheme="minorHAnsi"/>
              </w:rPr>
            </w:pPr>
            <w:r w:rsidRPr="00350027">
              <w:rPr>
                <w:rFonts w:asciiTheme="minorHAnsi" w:hAnsiTheme="minorHAnsi"/>
              </w:rPr>
              <w:t>Justification: Stack margin of less than 70% ensures no stack overrun during runtime.</w:t>
            </w:r>
          </w:p>
          <w:p w14:paraId="11DC6444" w14:textId="77777777" w:rsidR="00C63E25" w:rsidRPr="00350027" w:rsidRDefault="00C63E25" w:rsidP="00F33256">
            <w:pPr>
              <w:rPr>
                <w:rFonts w:asciiTheme="minorHAnsi" w:hAnsiTheme="minorHAnsi"/>
                <w:i/>
                <w:iCs/>
              </w:rPr>
            </w:pPr>
          </w:p>
        </w:tc>
      </w:tr>
      <w:tr w:rsidR="00C63E25" w:rsidRPr="00350027" w14:paraId="4C8A0CAA" w14:textId="77777777" w:rsidTr="00F33256">
        <w:tc>
          <w:tcPr>
            <w:tcW w:w="1559" w:type="dxa"/>
          </w:tcPr>
          <w:p w14:paraId="33374A90" w14:textId="77777777" w:rsidR="00C63E25" w:rsidRPr="00350027" w:rsidRDefault="00C63E25" w:rsidP="00F33256">
            <w:pPr>
              <w:rPr>
                <w:rFonts w:asciiTheme="minorHAnsi" w:hAnsiTheme="minorHAnsi"/>
                <w:i/>
                <w:iCs/>
              </w:rPr>
            </w:pPr>
          </w:p>
        </w:tc>
        <w:tc>
          <w:tcPr>
            <w:tcW w:w="9320" w:type="dxa"/>
          </w:tcPr>
          <w:p w14:paraId="6B3432B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3405396A" w14:textId="77777777" w:rsidTr="00F33256">
        <w:tc>
          <w:tcPr>
            <w:tcW w:w="1559" w:type="dxa"/>
          </w:tcPr>
          <w:p w14:paraId="6714B78A" w14:textId="77777777" w:rsidR="00C63E25" w:rsidRPr="00350027" w:rsidRDefault="00C63E25" w:rsidP="00F33256">
            <w:pPr>
              <w:rPr>
                <w:rFonts w:asciiTheme="minorHAnsi" w:hAnsiTheme="minorHAnsi"/>
                <w:i/>
                <w:iCs/>
              </w:rPr>
            </w:pPr>
          </w:p>
        </w:tc>
        <w:tc>
          <w:tcPr>
            <w:tcW w:w="9320" w:type="dxa"/>
          </w:tcPr>
          <w:p w14:paraId="20D2048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29CC95BC" w14:textId="77777777" w:rsidTr="00F33256">
        <w:tc>
          <w:tcPr>
            <w:tcW w:w="1559" w:type="dxa"/>
          </w:tcPr>
          <w:p w14:paraId="47786715" w14:textId="77777777" w:rsidR="00C63E25" w:rsidRPr="00350027" w:rsidRDefault="00C63E25" w:rsidP="00F33256">
            <w:pPr>
              <w:rPr>
                <w:rFonts w:asciiTheme="minorHAnsi" w:hAnsiTheme="minorHAnsi"/>
                <w:i/>
                <w:iCs/>
              </w:rPr>
            </w:pPr>
          </w:p>
        </w:tc>
        <w:tc>
          <w:tcPr>
            <w:tcW w:w="9320" w:type="dxa"/>
          </w:tcPr>
          <w:p w14:paraId="711766B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8990E90" w14:textId="77777777" w:rsidR="00C63E25" w:rsidRPr="00350027" w:rsidRDefault="00C63E25" w:rsidP="00C63E25">
      <w:pPr>
        <w:rPr>
          <w:rFonts w:asciiTheme="minorHAnsi" w:hAnsiTheme="minorHAnsi"/>
        </w:rPr>
      </w:pPr>
    </w:p>
    <w:p w14:paraId="12D065CF" w14:textId="77777777" w:rsidR="00C63E25" w:rsidRPr="00350027" w:rsidRDefault="00C63E25" w:rsidP="00C63E25">
      <w:pPr>
        <w:pStyle w:val="Heading3"/>
        <w:rPr>
          <w:rFonts w:asciiTheme="minorHAnsi" w:hAnsiTheme="minorHAnsi"/>
        </w:rPr>
      </w:pPr>
      <w:bookmarkStart w:id="53" w:name="_Toc464110967"/>
      <w:r w:rsidRPr="00350027">
        <w:rPr>
          <w:rFonts w:asciiTheme="minorHAnsi" w:hAnsiTheme="minorHAnsi"/>
        </w:rPr>
        <w:t>Processor Throughput</w:t>
      </w:r>
      <w:bookmarkEnd w:id="53"/>
    </w:p>
    <w:p w14:paraId="5FDE723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92FF7E0" w14:textId="77777777" w:rsidTr="00F33256">
        <w:tc>
          <w:tcPr>
            <w:tcW w:w="1559" w:type="dxa"/>
          </w:tcPr>
          <w:p w14:paraId="73D094C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MRJ_SCU_STC_SRS_501</w:t>
            </w:r>
          </w:p>
        </w:tc>
        <w:tc>
          <w:tcPr>
            <w:tcW w:w="9320" w:type="dxa"/>
          </w:tcPr>
          <w:p w14:paraId="23E8663E"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not utilise more than 70% of the available processing throughput for the initial certification of the product.  BIT processing during otherwise idle time will not be included in total processing time.</w:t>
            </w:r>
          </w:p>
          <w:p w14:paraId="25A72B2C" w14:textId="77777777" w:rsidR="00C63E25" w:rsidRPr="00350027" w:rsidRDefault="00C63E25" w:rsidP="00F33256">
            <w:pPr>
              <w:rPr>
                <w:rFonts w:asciiTheme="minorHAnsi" w:hAnsiTheme="minorHAnsi"/>
                <w:i/>
                <w:iCs/>
              </w:rPr>
            </w:pPr>
          </w:p>
        </w:tc>
      </w:tr>
      <w:tr w:rsidR="00C63E25" w:rsidRPr="00350027" w14:paraId="58E71433" w14:textId="77777777" w:rsidTr="00F33256">
        <w:tc>
          <w:tcPr>
            <w:tcW w:w="1559" w:type="dxa"/>
          </w:tcPr>
          <w:p w14:paraId="60450B63" w14:textId="77777777" w:rsidR="00C63E25" w:rsidRPr="00350027" w:rsidRDefault="00C63E25" w:rsidP="00F33256">
            <w:pPr>
              <w:rPr>
                <w:rFonts w:asciiTheme="minorHAnsi" w:hAnsiTheme="minorHAnsi"/>
                <w:i/>
                <w:iCs/>
              </w:rPr>
            </w:pPr>
          </w:p>
        </w:tc>
        <w:tc>
          <w:tcPr>
            <w:tcW w:w="9320" w:type="dxa"/>
          </w:tcPr>
          <w:p w14:paraId="53D2CBF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6D1296A" w14:textId="77777777" w:rsidTr="00F33256">
        <w:tc>
          <w:tcPr>
            <w:tcW w:w="1559" w:type="dxa"/>
          </w:tcPr>
          <w:p w14:paraId="33FECA16" w14:textId="77777777" w:rsidR="00C63E25" w:rsidRPr="00350027" w:rsidRDefault="00C63E25" w:rsidP="00F33256">
            <w:pPr>
              <w:rPr>
                <w:rFonts w:asciiTheme="minorHAnsi" w:hAnsiTheme="minorHAnsi"/>
                <w:i/>
                <w:iCs/>
              </w:rPr>
            </w:pPr>
          </w:p>
        </w:tc>
        <w:tc>
          <w:tcPr>
            <w:tcW w:w="9320" w:type="dxa"/>
          </w:tcPr>
          <w:p w14:paraId="509B748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1FEB943" w14:textId="77777777" w:rsidTr="00F33256">
        <w:tc>
          <w:tcPr>
            <w:tcW w:w="1559" w:type="dxa"/>
          </w:tcPr>
          <w:p w14:paraId="512EBC52" w14:textId="77777777" w:rsidR="00C63E25" w:rsidRPr="00350027" w:rsidRDefault="00C63E25" w:rsidP="00F33256">
            <w:pPr>
              <w:rPr>
                <w:rFonts w:asciiTheme="minorHAnsi" w:hAnsiTheme="minorHAnsi"/>
                <w:i/>
                <w:iCs/>
              </w:rPr>
            </w:pPr>
          </w:p>
        </w:tc>
        <w:tc>
          <w:tcPr>
            <w:tcW w:w="9320" w:type="dxa"/>
          </w:tcPr>
          <w:p w14:paraId="08FB768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4161D3A" w14:textId="77777777" w:rsidR="00C63E25" w:rsidRPr="00350027" w:rsidRDefault="00C63E25" w:rsidP="00C63E25">
      <w:pPr>
        <w:rPr>
          <w:rFonts w:asciiTheme="minorHAnsi" w:hAnsiTheme="minorHAnsi"/>
        </w:rPr>
      </w:pPr>
    </w:p>
    <w:p w14:paraId="2F6C0467" w14:textId="77777777" w:rsidR="00C63E25" w:rsidRPr="00350027" w:rsidRDefault="00C63E25" w:rsidP="00C63E25">
      <w:pPr>
        <w:pStyle w:val="Heading3"/>
        <w:rPr>
          <w:rFonts w:asciiTheme="minorHAnsi" w:hAnsiTheme="minorHAnsi"/>
        </w:rPr>
      </w:pPr>
      <w:bookmarkStart w:id="54" w:name="_Toc464110968"/>
      <w:r w:rsidRPr="00350027">
        <w:rPr>
          <w:rFonts w:asciiTheme="minorHAnsi" w:hAnsiTheme="minorHAnsi"/>
        </w:rPr>
        <w:t>Additional Safety Related Requirements</w:t>
      </w:r>
      <w:bookmarkEnd w:id="54"/>
    </w:p>
    <w:p w14:paraId="5DF19E1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DBF0F09" w14:textId="77777777" w:rsidTr="00F33256">
        <w:tc>
          <w:tcPr>
            <w:tcW w:w="1559" w:type="dxa"/>
          </w:tcPr>
          <w:p w14:paraId="194A947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MRJ_SCU_STC_SRS_503</w:t>
            </w:r>
          </w:p>
        </w:tc>
        <w:tc>
          <w:tcPr>
            <w:tcW w:w="9320" w:type="dxa"/>
          </w:tcPr>
          <w:p w14:paraId="5D2DCD2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should be implemented in a way which protects data and code items located in RAM against Single Event Upsets by means of:</w:t>
            </w:r>
          </w:p>
          <w:p w14:paraId="4125298A" w14:textId="77777777" w:rsidR="00C63E25" w:rsidRPr="00350027" w:rsidRDefault="00C63E25" w:rsidP="00F33256">
            <w:pPr>
              <w:rPr>
                <w:rFonts w:asciiTheme="minorHAnsi" w:hAnsiTheme="minorHAnsi"/>
              </w:rPr>
            </w:pPr>
            <w:r w:rsidRPr="00350027">
              <w:rPr>
                <w:rFonts w:asciiTheme="minorHAnsi" w:hAnsiTheme="minorHAnsi"/>
              </w:rPr>
              <w:t>- either refreshing data values continuously in a periodic manner</w:t>
            </w:r>
          </w:p>
          <w:p w14:paraId="49B76614" w14:textId="77777777" w:rsidR="00C63E25" w:rsidRPr="00350027" w:rsidRDefault="00C63E25" w:rsidP="00F33256">
            <w:pPr>
              <w:rPr>
                <w:rFonts w:asciiTheme="minorHAnsi" w:hAnsiTheme="minorHAnsi"/>
              </w:rPr>
            </w:pPr>
            <w:r w:rsidRPr="00350027">
              <w:rPr>
                <w:rFonts w:asciiTheme="minorHAnsi" w:hAnsiTheme="minorHAnsi"/>
              </w:rPr>
              <w:t>- or verifying that the data value has not changed.</w:t>
            </w:r>
          </w:p>
          <w:p w14:paraId="1BD3EA08" w14:textId="77777777" w:rsidR="00C63E25" w:rsidRPr="00350027" w:rsidRDefault="00C63E25" w:rsidP="00F33256">
            <w:pPr>
              <w:rPr>
                <w:rFonts w:asciiTheme="minorHAnsi" w:hAnsiTheme="minorHAnsi"/>
              </w:rPr>
            </w:pPr>
          </w:p>
          <w:p w14:paraId="2BC5E370" w14:textId="77777777" w:rsidR="00C63E25" w:rsidRPr="00350027" w:rsidRDefault="00C63E25" w:rsidP="00F33256">
            <w:pPr>
              <w:rPr>
                <w:rFonts w:asciiTheme="minorHAnsi" w:hAnsiTheme="minorHAnsi"/>
              </w:rPr>
            </w:pPr>
            <w:r w:rsidRPr="00350027">
              <w:rPr>
                <w:rFonts w:asciiTheme="minorHAnsi" w:hAnsiTheme="minorHAnsi"/>
              </w:rPr>
              <w:t xml:space="preserve">Justification: For SEU mitigation RAM copies of variables and code will be compared by the SCU software with their flash or NVM counterparts if not refreshed during runtime operation. </w:t>
            </w:r>
          </w:p>
          <w:p w14:paraId="61B311CF" w14:textId="77777777" w:rsidR="00C63E25" w:rsidRPr="00350027" w:rsidRDefault="00C63E25" w:rsidP="00F33256">
            <w:pPr>
              <w:rPr>
                <w:rFonts w:asciiTheme="minorHAnsi" w:hAnsiTheme="minorHAnsi"/>
                <w:i/>
                <w:iCs/>
              </w:rPr>
            </w:pPr>
          </w:p>
        </w:tc>
      </w:tr>
      <w:tr w:rsidR="00C63E25" w:rsidRPr="00350027" w14:paraId="647ACFE7" w14:textId="77777777" w:rsidTr="00F33256">
        <w:tc>
          <w:tcPr>
            <w:tcW w:w="1559" w:type="dxa"/>
          </w:tcPr>
          <w:p w14:paraId="15B0A822" w14:textId="77777777" w:rsidR="00C63E25" w:rsidRPr="00350027" w:rsidRDefault="00C63E25" w:rsidP="00F33256">
            <w:pPr>
              <w:rPr>
                <w:rFonts w:asciiTheme="minorHAnsi" w:hAnsiTheme="minorHAnsi"/>
                <w:i/>
                <w:iCs/>
              </w:rPr>
            </w:pPr>
          </w:p>
        </w:tc>
        <w:tc>
          <w:tcPr>
            <w:tcW w:w="9320" w:type="dxa"/>
          </w:tcPr>
          <w:p w14:paraId="352EEE5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51B35B66" w14:textId="77777777" w:rsidTr="00F33256">
        <w:tc>
          <w:tcPr>
            <w:tcW w:w="1559" w:type="dxa"/>
          </w:tcPr>
          <w:p w14:paraId="5686CF9F" w14:textId="77777777" w:rsidR="00C63E25" w:rsidRPr="00350027" w:rsidRDefault="00C63E25" w:rsidP="00F33256">
            <w:pPr>
              <w:rPr>
                <w:rFonts w:asciiTheme="minorHAnsi" w:hAnsiTheme="minorHAnsi"/>
                <w:i/>
                <w:iCs/>
              </w:rPr>
            </w:pPr>
          </w:p>
        </w:tc>
        <w:tc>
          <w:tcPr>
            <w:tcW w:w="9320" w:type="dxa"/>
          </w:tcPr>
          <w:p w14:paraId="0CD7E68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53D31893" w14:textId="77777777" w:rsidTr="00F33256">
        <w:tc>
          <w:tcPr>
            <w:tcW w:w="1559" w:type="dxa"/>
          </w:tcPr>
          <w:p w14:paraId="68C64526" w14:textId="77777777" w:rsidR="00C63E25" w:rsidRPr="00350027" w:rsidRDefault="00C63E25" w:rsidP="00F33256">
            <w:pPr>
              <w:rPr>
                <w:rFonts w:asciiTheme="minorHAnsi" w:hAnsiTheme="minorHAnsi"/>
                <w:i/>
                <w:iCs/>
              </w:rPr>
            </w:pPr>
          </w:p>
        </w:tc>
        <w:tc>
          <w:tcPr>
            <w:tcW w:w="9320" w:type="dxa"/>
          </w:tcPr>
          <w:p w14:paraId="1957AEA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462A12F" w14:textId="77777777" w:rsidR="00C63E25" w:rsidRPr="00350027" w:rsidRDefault="00C63E25" w:rsidP="00C63E25">
      <w:pPr>
        <w:rPr>
          <w:rFonts w:asciiTheme="minorHAnsi" w:hAnsiTheme="minorHAnsi"/>
        </w:rPr>
      </w:pPr>
    </w:p>
    <w:p w14:paraId="36CE637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05E9AFD" w14:textId="77777777" w:rsidTr="00F33256">
        <w:tc>
          <w:tcPr>
            <w:tcW w:w="1559" w:type="dxa"/>
          </w:tcPr>
          <w:p w14:paraId="26CB7CF7"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MRJ_SCU_STC_SRS_729</w:t>
            </w:r>
          </w:p>
        </w:tc>
        <w:tc>
          <w:tcPr>
            <w:tcW w:w="9320" w:type="dxa"/>
          </w:tcPr>
          <w:p w14:paraId="6785DF4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-me compiler option for all code files, which run from flash and call functions (by use of BF or SBF) containing instructions that use program-memory addressing, where the BF or SBF instruction is within 8 words of the instruction using program-memory addressing.</w:t>
            </w:r>
          </w:p>
          <w:p w14:paraId="15D4896E"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Instructions that use program-memory addressing include MAC/XMAC, DMAC/XMACD, QMACL, IMACL, PREAD/XPREAD and PWRITE/XPWRITE. This requirement only applies to code where the BF or SBF instruction is within 8 words of the instruction using program-memory addressing. </w:t>
            </w:r>
          </w:p>
          <w:p w14:paraId="15A90F7D" w14:textId="77777777" w:rsidR="00C63E25" w:rsidRPr="00350027" w:rsidRDefault="00C63E25" w:rsidP="00F33256">
            <w:pPr>
              <w:rPr>
                <w:rFonts w:asciiTheme="minorHAnsi" w:hAnsiTheme="minorHAnsi"/>
              </w:rPr>
            </w:pPr>
          </w:p>
          <w:p w14:paraId="11C3EFAD"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24CE7B58" w14:textId="77777777" w:rsidR="00C63E25" w:rsidRPr="00350027" w:rsidRDefault="00C63E25" w:rsidP="00F33256">
            <w:pPr>
              <w:rPr>
                <w:rFonts w:asciiTheme="minorHAnsi" w:hAnsiTheme="minorHAnsi"/>
                <w:i/>
                <w:iCs/>
              </w:rPr>
            </w:pPr>
          </w:p>
        </w:tc>
      </w:tr>
      <w:tr w:rsidR="00C63E25" w:rsidRPr="00350027" w14:paraId="5E60DEF1" w14:textId="77777777" w:rsidTr="00F33256">
        <w:tc>
          <w:tcPr>
            <w:tcW w:w="1559" w:type="dxa"/>
          </w:tcPr>
          <w:p w14:paraId="686CA257" w14:textId="77777777" w:rsidR="00C63E25" w:rsidRPr="00350027" w:rsidRDefault="00C63E25" w:rsidP="00F33256">
            <w:pPr>
              <w:rPr>
                <w:rFonts w:asciiTheme="minorHAnsi" w:hAnsiTheme="minorHAnsi"/>
                <w:i/>
                <w:iCs/>
              </w:rPr>
            </w:pPr>
          </w:p>
        </w:tc>
        <w:tc>
          <w:tcPr>
            <w:tcW w:w="9320" w:type="dxa"/>
          </w:tcPr>
          <w:p w14:paraId="2A9CD9E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88386FC" w14:textId="77777777" w:rsidTr="00F33256">
        <w:tc>
          <w:tcPr>
            <w:tcW w:w="1559" w:type="dxa"/>
          </w:tcPr>
          <w:p w14:paraId="4555A3D5" w14:textId="77777777" w:rsidR="00C63E25" w:rsidRPr="00350027" w:rsidRDefault="00C63E25" w:rsidP="00F33256">
            <w:pPr>
              <w:rPr>
                <w:rFonts w:asciiTheme="minorHAnsi" w:hAnsiTheme="minorHAnsi"/>
                <w:i/>
                <w:iCs/>
              </w:rPr>
            </w:pPr>
          </w:p>
        </w:tc>
        <w:tc>
          <w:tcPr>
            <w:tcW w:w="9320" w:type="dxa"/>
          </w:tcPr>
          <w:p w14:paraId="017B0BE2"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F3E60C1" w14:textId="77777777" w:rsidTr="00F33256">
        <w:tc>
          <w:tcPr>
            <w:tcW w:w="1559" w:type="dxa"/>
          </w:tcPr>
          <w:p w14:paraId="18DE5FFF" w14:textId="77777777" w:rsidR="00C63E25" w:rsidRPr="00350027" w:rsidRDefault="00C63E25" w:rsidP="00F33256">
            <w:pPr>
              <w:rPr>
                <w:rFonts w:asciiTheme="minorHAnsi" w:hAnsiTheme="minorHAnsi"/>
                <w:i/>
                <w:iCs/>
              </w:rPr>
            </w:pPr>
          </w:p>
        </w:tc>
        <w:tc>
          <w:tcPr>
            <w:tcW w:w="9320" w:type="dxa"/>
          </w:tcPr>
          <w:p w14:paraId="26156E8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127D91" w14:textId="77777777" w:rsidR="00C63E25" w:rsidRPr="00350027" w:rsidRDefault="00C63E25" w:rsidP="00C63E25">
      <w:pPr>
        <w:rPr>
          <w:rFonts w:asciiTheme="minorHAnsi" w:hAnsiTheme="minorHAnsi"/>
        </w:rPr>
      </w:pPr>
    </w:p>
    <w:p w14:paraId="5B67F90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3AD00DF" w14:textId="77777777" w:rsidTr="00F33256">
        <w:tc>
          <w:tcPr>
            <w:tcW w:w="1559" w:type="dxa"/>
          </w:tcPr>
          <w:p w14:paraId="3EC90A6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MRJ_SCU_STC_SRS_723</w:t>
            </w:r>
          </w:p>
        </w:tc>
        <w:tc>
          <w:tcPr>
            <w:tcW w:w="9320" w:type="dxa"/>
          </w:tcPr>
          <w:p w14:paraId="41A03C13" w14:textId="77777777" w:rsidR="00C63E25" w:rsidRPr="00350027" w:rsidRDefault="00C63E25" w:rsidP="00F33256">
            <w:pPr>
              <w:rPr>
                <w:rFonts w:asciiTheme="minorHAnsi" w:hAnsiTheme="minorHAnsi"/>
              </w:rPr>
            </w:pPr>
            <w:r w:rsidRPr="00350027">
              <w:rPr>
                <w:rFonts w:asciiTheme="minorHAnsi" w:hAnsiTheme="minorHAnsi"/>
              </w:rPr>
              <w:t>The STC Program shall not locate code within 8 words of the end of valid memory (flash and RAM). The valid code sections will be defined in the linker command file.</w:t>
            </w:r>
          </w:p>
          <w:p w14:paraId="3B2D8303" w14:textId="77777777" w:rsidR="00C63E25" w:rsidRPr="00350027" w:rsidRDefault="00C63E25" w:rsidP="00F33256">
            <w:pPr>
              <w:rPr>
                <w:rFonts w:asciiTheme="minorHAnsi" w:hAnsiTheme="minorHAnsi"/>
              </w:rPr>
            </w:pPr>
          </w:p>
          <w:p w14:paraId="5C07E953" w14:textId="77777777" w:rsidR="00C63E25" w:rsidRPr="00350027" w:rsidRDefault="00C63E25" w:rsidP="00F33256">
            <w:pPr>
              <w:rPr>
                <w:rFonts w:asciiTheme="minorHAnsi" w:hAnsiTheme="minorHAnsi"/>
              </w:rPr>
            </w:pPr>
            <w:r w:rsidRPr="00350027">
              <w:rPr>
                <w:rFonts w:asciiTheme="minorHAnsi" w:hAnsiTheme="minorHAnsi"/>
              </w:rPr>
              <w:t>Note: This requirement is related to the linker command file and is part of the protection mechanism against a known DSP errata.</w:t>
            </w:r>
          </w:p>
          <w:p w14:paraId="368EE9D2" w14:textId="77777777" w:rsidR="00C63E25" w:rsidRPr="00350027" w:rsidRDefault="00C63E25" w:rsidP="00F33256">
            <w:pPr>
              <w:rPr>
                <w:rFonts w:asciiTheme="minorHAnsi" w:hAnsiTheme="minorHAnsi"/>
                <w:i/>
                <w:iCs/>
              </w:rPr>
            </w:pPr>
          </w:p>
        </w:tc>
      </w:tr>
      <w:tr w:rsidR="00C63E25" w:rsidRPr="00350027" w14:paraId="1293919B" w14:textId="77777777" w:rsidTr="00F33256">
        <w:tc>
          <w:tcPr>
            <w:tcW w:w="1559" w:type="dxa"/>
          </w:tcPr>
          <w:p w14:paraId="3F072DD9" w14:textId="77777777" w:rsidR="00C63E25" w:rsidRPr="00350027" w:rsidRDefault="00C63E25" w:rsidP="00F33256">
            <w:pPr>
              <w:rPr>
                <w:rFonts w:asciiTheme="minorHAnsi" w:hAnsiTheme="minorHAnsi"/>
                <w:i/>
                <w:iCs/>
              </w:rPr>
            </w:pPr>
          </w:p>
        </w:tc>
        <w:tc>
          <w:tcPr>
            <w:tcW w:w="9320" w:type="dxa"/>
          </w:tcPr>
          <w:p w14:paraId="1176B89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1308E8C" w14:textId="77777777" w:rsidTr="00F33256">
        <w:tc>
          <w:tcPr>
            <w:tcW w:w="1559" w:type="dxa"/>
          </w:tcPr>
          <w:p w14:paraId="4245B59C" w14:textId="77777777" w:rsidR="00C63E25" w:rsidRPr="00350027" w:rsidRDefault="00C63E25" w:rsidP="00F33256">
            <w:pPr>
              <w:rPr>
                <w:rFonts w:asciiTheme="minorHAnsi" w:hAnsiTheme="minorHAnsi"/>
                <w:i/>
                <w:iCs/>
              </w:rPr>
            </w:pPr>
          </w:p>
        </w:tc>
        <w:tc>
          <w:tcPr>
            <w:tcW w:w="9320" w:type="dxa"/>
          </w:tcPr>
          <w:p w14:paraId="0754F46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2176D97" w14:textId="77777777" w:rsidTr="00F33256">
        <w:tc>
          <w:tcPr>
            <w:tcW w:w="1559" w:type="dxa"/>
          </w:tcPr>
          <w:p w14:paraId="1ED9721E" w14:textId="77777777" w:rsidR="00C63E25" w:rsidRPr="00350027" w:rsidRDefault="00C63E25" w:rsidP="00F33256">
            <w:pPr>
              <w:rPr>
                <w:rFonts w:asciiTheme="minorHAnsi" w:hAnsiTheme="minorHAnsi"/>
                <w:i/>
                <w:iCs/>
              </w:rPr>
            </w:pPr>
          </w:p>
        </w:tc>
        <w:tc>
          <w:tcPr>
            <w:tcW w:w="9320" w:type="dxa"/>
          </w:tcPr>
          <w:p w14:paraId="16FBB9E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7D42D2B" w14:textId="77777777" w:rsidR="00C63E25" w:rsidRPr="00350027" w:rsidRDefault="00C63E25" w:rsidP="00C63E25">
      <w:pPr>
        <w:rPr>
          <w:rFonts w:asciiTheme="minorHAnsi" w:hAnsiTheme="minorHAnsi"/>
        </w:rPr>
      </w:pPr>
    </w:p>
    <w:p w14:paraId="51D5B95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A92E024" w14:textId="77777777" w:rsidTr="00F33256">
        <w:tc>
          <w:tcPr>
            <w:tcW w:w="1559" w:type="dxa"/>
          </w:tcPr>
          <w:p w14:paraId="0F351076"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MRJ_SCU_STC_SRS_939</w:t>
            </w:r>
          </w:p>
        </w:tc>
        <w:tc>
          <w:tcPr>
            <w:tcW w:w="9320" w:type="dxa"/>
          </w:tcPr>
          <w:p w14:paraId="01C5330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use Flash/ROM memory area 0x3F7FF0 through 0x3F7FF7.</w:t>
            </w:r>
          </w:p>
          <w:p w14:paraId="05430A7B" w14:textId="77777777" w:rsidR="00C63E25" w:rsidRPr="00350027" w:rsidRDefault="00C63E25" w:rsidP="00F33256">
            <w:pPr>
              <w:rPr>
                <w:rFonts w:asciiTheme="minorHAnsi" w:hAnsiTheme="minorHAnsi"/>
              </w:rPr>
            </w:pPr>
          </w:p>
          <w:p w14:paraId="77F5C4FC" w14:textId="77777777" w:rsidR="00C63E25" w:rsidRPr="00350027" w:rsidRDefault="00C63E25" w:rsidP="00F33256">
            <w:pPr>
              <w:rPr>
                <w:rFonts w:asciiTheme="minorHAnsi" w:hAnsiTheme="minorHAnsi"/>
                <w:i/>
                <w:iCs/>
              </w:rPr>
            </w:pPr>
          </w:p>
        </w:tc>
      </w:tr>
      <w:tr w:rsidR="00C63E25" w:rsidRPr="00350027" w14:paraId="03BC4488" w14:textId="77777777" w:rsidTr="00F33256">
        <w:tc>
          <w:tcPr>
            <w:tcW w:w="1559" w:type="dxa"/>
          </w:tcPr>
          <w:p w14:paraId="5FAD7F4C" w14:textId="77777777" w:rsidR="00C63E25" w:rsidRPr="00350027" w:rsidRDefault="00C63E25" w:rsidP="00F33256">
            <w:pPr>
              <w:rPr>
                <w:rFonts w:asciiTheme="minorHAnsi" w:hAnsiTheme="minorHAnsi"/>
                <w:i/>
                <w:iCs/>
              </w:rPr>
            </w:pPr>
          </w:p>
        </w:tc>
        <w:tc>
          <w:tcPr>
            <w:tcW w:w="9320" w:type="dxa"/>
          </w:tcPr>
          <w:p w14:paraId="1DF965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7F45E0C" w14:textId="77777777" w:rsidTr="00F33256">
        <w:tc>
          <w:tcPr>
            <w:tcW w:w="1559" w:type="dxa"/>
          </w:tcPr>
          <w:p w14:paraId="689DB89F" w14:textId="77777777" w:rsidR="00C63E25" w:rsidRPr="00350027" w:rsidRDefault="00C63E25" w:rsidP="00F33256">
            <w:pPr>
              <w:rPr>
                <w:rFonts w:asciiTheme="minorHAnsi" w:hAnsiTheme="minorHAnsi"/>
                <w:i/>
                <w:iCs/>
              </w:rPr>
            </w:pPr>
          </w:p>
        </w:tc>
        <w:tc>
          <w:tcPr>
            <w:tcW w:w="9320" w:type="dxa"/>
          </w:tcPr>
          <w:p w14:paraId="05C093D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3E22F89" w14:textId="77777777" w:rsidTr="00F33256">
        <w:tc>
          <w:tcPr>
            <w:tcW w:w="1559" w:type="dxa"/>
          </w:tcPr>
          <w:p w14:paraId="04C8BC05" w14:textId="77777777" w:rsidR="00C63E25" w:rsidRPr="00350027" w:rsidRDefault="00C63E25" w:rsidP="00F33256">
            <w:pPr>
              <w:rPr>
                <w:rFonts w:asciiTheme="minorHAnsi" w:hAnsiTheme="minorHAnsi"/>
                <w:i/>
                <w:iCs/>
              </w:rPr>
            </w:pPr>
          </w:p>
        </w:tc>
        <w:tc>
          <w:tcPr>
            <w:tcW w:w="9320" w:type="dxa"/>
          </w:tcPr>
          <w:p w14:paraId="23E1AE2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74664CD" w14:textId="77777777" w:rsidR="00C63E25" w:rsidRPr="00350027" w:rsidRDefault="00C63E25" w:rsidP="00C63E25">
      <w:pPr>
        <w:rPr>
          <w:rFonts w:asciiTheme="minorHAnsi" w:hAnsiTheme="minorHAnsi"/>
        </w:rPr>
      </w:pPr>
    </w:p>
    <w:p w14:paraId="2295D1A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364CAE4" w14:textId="77777777" w:rsidTr="00F33256">
        <w:tc>
          <w:tcPr>
            <w:tcW w:w="1559" w:type="dxa"/>
          </w:tcPr>
          <w:p w14:paraId="6898006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MRJ_SCU_STC_SRS_730</w:t>
            </w:r>
          </w:p>
        </w:tc>
        <w:tc>
          <w:tcPr>
            <w:tcW w:w="9320" w:type="dxa"/>
          </w:tcPr>
          <w:p w14:paraId="2A5547DD"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be implemented in a way so that the McBSP FIFO is not being written to while reading from it.</w:t>
            </w:r>
          </w:p>
          <w:p w14:paraId="24B2C333"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78F7542A" w14:textId="77777777" w:rsidR="00C63E25" w:rsidRPr="00350027" w:rsidRDefault="00C63E25" w:rsidP="00F33256">
            <w:pPr>
              <w:rPr>
                <w:rFonts w:asciiTheme="minorHAnsi" w:hAnsiTheme="minorHAnsi"/>
                <w:i/>
                <w:iCs/>
              </w:rPr>
            </w:pPr>
          </w:p>
        </w:tc>
      </w:tr>
      <w:tr w:rsidR="00C63E25" w:rsidRPr="00350027" w14:paraId="02D93052" w14:textId="77777777" w:rsidTr="00F33256">
        <w:tc>
          <w:tcPr>
            <w:tcW w:w="1559" w:type="dxa"/>
          </w:tcPr>
          <w:p w14:paraId="0CC85B95" w14:textId="77777777" w:rsidR="00C63E25" w:rsidRPr="00350027" w:rsidRDefault="00C63E25" w:rsidP="00F33256">
            <w:pPr>
              <w:rPr>
                <w:rFonts w:asciiTheme="minorHAnsi" w:hAnsiTheme="minorHAnsi"/>
                <w:i/>
                <w:iCs/>
              </w:rPr>
            </w:pPr>
          </w:p>
        </w:tc>
        <w:tc>
          <w:tcPr>
            <w:tcW w:w="9320" w:type="dxa"/>
          </w:tcPr>
          <w:p w14:paraId="7D6E12E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4AA680E" w14:textId="77777777" w:rsidTr="00F33256">
        <w:tc>
          <w:tcPr>
            <w:tcW w:w="1559" w:type="dxa"/>
          </w:tcPr>
          <w:p w14:paraId="611F7701" w14:textId="77777777" w:rsidR="00C63E25" w:rsidRPr="00350027" w:rsidRDefault="00C63E25" w:rsidP="00F33256">
            <w:pPr>
              <w:rPr>
                <w:rFonts w:asciiTheme="minorHAnsi" w:hAnsiTheme="minorHAnsi"/>
                <w:i/>
                <w:iCs/>
              </w:rPr>
            </w:pPr>
          </w:p>
        </w:tc>
        <w:tc>
          <w:tcPr>
            <w:tcW w:w="9320" w:type="dxa"/>
          </w:tcPr>
          <w:p w14:paraId="0F254A9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C5C350C" w14:textId="77777777" w:rsidTr="00F33256">
        <w:tc>
          <w:tcPr>
            <w:tcW w:w="1559" w:type="dxa"/>
          </w:tcPr>
          <w:p w14:paraId="3866B096" w14:textId="77777777" w:rsidR="00C63E25" w:rsidRPr="00350027" w:rsidRDefault="00C63E25" w:rsidP="00F33256">
            <w:pPr>
              <w:rPr>
                <w:rFonts w:asciiTheme="minorHAnsi" w:hAnsiTheme="minorHAnsi"/>
                <w:i/>
                <w:iCs/>
              </w:rPr>
            </w:pPr>
          </w:p>
        </w:tc>
        <w:tc>
          <w:tcPr>
            <w:tcW w:w="9320" w:type="dxa"/>
          </w:tcPr>
          <w:p w14:paraId="5691399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86BCE40" w14:textId="77777777" w:rsidR="00C63E25" w:rsidRPr="00350027" w:rsidRDefault="00C63E25" w:rsidP="00C63E25">
      <w:pPr>
        <w:rPr>
          <w:rFonts w:asciiTheme="minorHAnsi" w:hAnsiTheme="minorHAnsi"/>
        </w:rPr>
      </w:pPr>
    </w:p>
    <w:p w14:paraId="7AD42C43"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61B718CA" w14:textId="77777777" w:rsidTr="00F33256">
        <w:tc>
          <w:tcPr>
            <w:tcW w:w="1559" w:type="dxa"/>
          </w:tcPr>
          <w:p w14:paraId="38B2FD5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MRJ_SCU_STC_SRS_731</w:t>
            </w:r>
          </w:p>
        </w:tc>
        <w:tc>
          <w:tcPr>
            <w:tcW w:w="9320" w:type="dxa"/>
          </w:tcPr>
          <w:p w14:paraId="45AD441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read the following address locations: 0x7001, 0x7401, 0x7C01.</w:t>
            </w:r>
          </w:p>
          <w:p w14:paraId="23196E76"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21AF6B60" w14:textId="77777777" w:rsidR="00C63E25" w:rsidRPr="00350027" w:rsidRDefault="00C63E25" w:rsidP="00F33256">
            <w:pPr>
              <w:rPr>
                <w:rFonts w:asciiTheme="minorHAnsi" w:hAnsiTheme="minorHAnsi"/>
                <w:i/>
                <w:iCs/>
              </w:rPr>
            </w:pPr>
          </w:p>
        </w:tc>
      </w:tr>
      <w:tr w:rsidR="00C63E25" w:rsidRPr="00350027" w14:paraId="379C8644" w14:textId="77777777" w:rsidTr="00F33256">
        <w:tc>
          <w:tcPr>
            <w:tcW w:w="1559" w:type="dxa"/>
          </w:tcPr>
          <w:p w14:paraId="483EF232" w14:textId="77777777" w:rsidR="00C63E25" w:rsidRPr="00350027" w:rsidRDefault="00C63E25" w:rsidP="00F33256">
            <w:pPr>
              <w:rPr>
                <w:rFonts w:asciiTheme="minorHAnsi" w:hAnsiTheme="minorHAnsi"/>
                <w:i/>
                <w:iCs/>
              </w:rPr>
            </w:pPr>
          </w:p>
        </w:tc>
        <w:tc>
          <w:tcPr>
            <w:tcW w:w="9320" w:type="dxa"/>
          </w:tcPr>
          <w:p w14:paraId="31DE48D3"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7232717" w14:textId="77777777" w:rsidTr="00F33256">
        <w:tc>
          <w:tcPr>
            <w:tcW w:w="1559" w:type="dxa"/>
          </w:tcPr>
          <w:p w14:paraId="0AD7C0B7" w14:textId="77777777" w:rsidR="00C63E25" w:rsidRPr="00350027" w:rsidRDefault="00C63E25" w:rsidP="00F33256">
            <w:pPr>
              <w:rPr>
                <w:rFonts w:asciiTheme="minorHAnsi" w:hAnsiTheme="minorHAnsi"/>
                <w:i/>
                <w:iCs/>
              </w:rPr>
            </w:pPr>
          </w:p>
        </w:tc>
        <w:tc>
          <w:tcPr>
            <w:tcW w:w="9320" w:type="dxa"/>
          </w:tcPr>
          <w:p w14:paraId="1208D0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5F9F3E5C" w14:textId="77777777" w:rsidTr="00F33256">
        <w:tc>
          <w:tcPr>
            <w:tcW w:w="1559" w:type="dxa"/>
          </w:tcPr>
          <w:p w14:paraId="1A9F946B" w14:textId="77777777" w:rsidR="00C63E25" w:rsidRPr="00350027" w:rsidRDefault="00C63E25" w:rsidP="00F33256">
            <w:pPr>
              <w:rPr>
                <w:rFonts w:asciiTheme="minorHAnsi" w:hAnsiTheme="minorHAnsi"/>
                <w:i/>
                <w:iCs/>
              </w:rPr>
            </w:pPr>
          </w:p>
        </w:tc>
        <w:tc>
          <w:tcPr>
            <w:tcW w:w="9320" w:type="dxa"/>
          </w:tcPr>
          <w:p w14:paraId="770D987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B28388B" w14:textId="77777777" w:rsidR="00C63E25" w:rsidRPr="00350027" w:rsidRDefault="00C63E25" w:rsidP="00C63E25">
      <w:pPr>
        <w:rPr>
          <w:rFonts w:asciiTheme="minorHAnsi" w:hAnsiTheme="minorHAnsi"/>
        </w:rPr>
      </w:pPr>
    </w:p>
    <w:p w14:paraId="510E26A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49DF4E09" w14:textId="77777777" w:rsidTr="00F33256">
        <w:tc>
          <w:tcPr>
            <w:tcW w:w="1559" w:type="dxa"/>
          </w:tcPr>
          <w:p w14:paraId="26ECCB54"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MRJ_SCU_STC_SRS_733</w:t>
            </w:r>
          </w:p>
        </w:tc>
        <w:tc>
          <w:tcPr>
            <w:tcW w:w="9320" w:type="dxa"/>
          </w:tcPr>
          <w:p w14:paraId="65410B03" w14:textId="77777777" w:rsidR="00C63E25" w:rsidRPr="00350027" w:rsidRDefault="00C63E25" w:rsidP="00F33256">
            <w:pPr>
              <w:rPr>
                <w:rFonts w:asciiTheme="minorHAnsi" w:hAnsiTheme="minorHAnsi"/>
              </w:rPr>
            </w:pPr>
            <w:r w:rsidRPr="00350027">
              <w:rPr>
                <w:rFonts w:asciiTheme="minorHAnsi" w:hAnsiTheme="minorHAnsi"/>
              </w:rPr>
              <w:t xml:space="preserve">The ADC interface timing of the </w:t>
            </w:r>
            <w:r w:rsidRPr="00350027">
              <w:rPr>
                <w:rFonts w:asciiTheme="minorHAnsi" w:hAnsiTheme="minorHAnsi"/>
                <w:i/>
                <w:iCs/>
              </w:rPr>
              <w:t>STC Program</w:t>
            </w:r>
            <w:r w:rsidRPr="00350027">
              <w:rPr>
                <w:rFonts w:asciiTheme="minorHAnsi" w:hAnsiTheme="minorHAnsi"/>
              </w:rPr>
              <w:t xml:space="preserve"> shall take into account one extra ADC clock period when reading/polling the ADC result register.</w:t>
            </w:r>
          </w:p>
          <w:p w14:paraId="0B506675" w14:textId="77777777" w:rsidR="00C63E25" w:rsidRPr="00350027" w:rsidRDefault="00C63E25" w:rsidP="00F33256">
            <w:pPr>
              <w:rPr>
                <w:rFonts w:asciiTheme="minorHAnsi" w:hAnsiTheme="minorHAnsi"/>
              </w:rPr>
            </w:pPr>
            <w:r w:rsidRPr="00350027">
              <w:rPr>
                <w:rFonts w:asciiTheme="minorHAnsi" w:hAnsiTheme="minorHAnsi"/>
              </w:rPr>
              <w:t>Note: This requirement stems from a known DSP errata.</w:t>
            </w:r>
          </w:p>
          <w:p w14:paraId="26774D5A" w14:textId="77777777" w:rsidR="00C63E25" w:rsidRPr="00350027" w:rsidRDefault="00C63E25" w:rsidP="00F33256">
            <w:pPr>
              <w:rPr>
                <w:rFonts w:asciiTheme="minorHAnsi" w:hAnsiTheme="minorHAnsi"/>
                <w:i/>
                <w:iCs/>
              </w:rPr>
            </w:pPr>
          </w:p>
        </w:tc>
      </w:tr>
      <w:tr w:rsidR="00C63E25" w:rsidRPr="00350027" w14:paraId="75A18D38" w14:textId="77777777" w:rsidTr="00F33256">
        <w:tc>
          <w:tcPr>
            <w:tcW w:w="1559" w:type="dxa"/>
          </w:tcPr>
          <w:p w14:paraId="16C18F08" w14:textId="77777777" w:rsidR="00C63E25" w:rsidRPr="00350027" w:rsidRDefault="00C63E25" w:rsidP="00F33256">
            <w:pPr>
              <w:rPr>
                <w:rFonts w:asciiTheme="minorHAnsi" w:hAnsiTheme="minorHAnsi"/>
                <w:i/>
                <w:iCs/>
              </w:rPr>
            </w:pPr>
          </w:p>
        </w:tc>
        <w:tc>
          <w:tcPr>
            <w:tcW w:w="9320" w:type="dxa"/>
          </w:tcPr>
          <w:p w14:paraId="1A98DEA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3D1F968" w14:textId="77777777" w:rsidTr="00F33256">
        <w:tc>
          <w:tcPr>
            <w:tcW w:w="1559" w:type="dxa"/>
          </w:tcPr>
          <w:p w14:paraId="51B3892A" w14:textId="77777777" w:rsidR="00C63E25" w:rsidRPr="00350027" w:rsidRDefault="00C63E25" w:rsidP="00F33256">
            <w:pPr>
              <w:rPr>
                <w:rFonts w:asciiTheme="minorHAnsi" w:hAnsiTheme="minorHAnsi"/>
                <w:i/>
                <w:iCs/>
              </w:rPr>
            </w:pPr>
          </w:p>
        </w:tc>
        <w:tc>
          <w:tcPr>
            <w:tcW w:w="9320" w:type="dxa"/>
          </w:tcPr>
          <w:p w14:paraId="6FA1F8C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0063437" w14:textId="77777777" w:rsidTr="00F33256">
        <w:tc>
          <w:tcPr>
            <w:tcW w:w="1559" w:type="dxa"/>
          </w:tcPr>
          <w:p w14:paraId="1959E23A" w14:textId="77777777" w:rsidR="00C63E25" w:rsidRPr="00350027" w:rsidRDefault="00C63E25" w:rsidP="00F33256">
            <w:pPr>
              <w:rPr>
                <w:rFonts w:asciiTheme="minorHAnsi" w:hAnsiTheme="minorHAnsi"/>
                <w:i/>
                <w:iCs/>
              </w:rPr>
            </w:pPr>
          </w:p>
        </w:tc>
        <w:tc>
          <w:tcPr>
            <w:tcW w:w="9320" w:type="dxa"/>
          </w:tcPr>
          <w:p w14:paraId="28487D9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90DE439" w14:textId="77777777" w:rsidR="00C63E25" w:rsidRPr="00350027" w:rsidRDefault="00C63E25" w:rsidP="00C63E25">
      <w:pPr>
        <w:rPr>
          <w:rFonts w:asciiTheme="minorHAnsi" w:hAnsiTheme="minorHAnsi"/>
        </w:rPr>
      </w:pPr>
    </w:p>
    <w:p w14:paraId="74F901B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4ECE343" w14:textId="77777777" w:rsidTr="00F33256">
        <w:tc>
          <w:tcPr>
            <w:tcW w:w="1559" w:type="dxa"/>
          </w:tcPr>
          <w:p w14:paraId="0FC310DB"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MRJ_SCU_STC_SRS_1144</w:t>
            </w:r>
          </w:p>
        </w:tc>
        <w:tc>
          <w:tcPr>
            <w:tcW w:w="9320" w:type="dxa"/>
          </w:tcPr>
          <w:p w14:paraId="496A6751" w14:textId="77777777" w:rsidR="00C63E25" w:rsidRPr="00350027" w:rsidRDefault="00C63E25" w:rsidP="00F33256">
            <w:pPr>
              <w:rPr>
                <w:rFonts w:asciiTheme="minorHAnsi" w:hAnsiTheme="minorHAnsi"/>
              </w:rPr>
            </w:pPr>
            <w:r w:rsidRPr="00350027">
              <w:rPr>
                <w:rFonts w:asciiTheme="minorHAnsi" w:hAnsiTheme="minorHAnsi"/>
              </w:rPr>
              <w:t xml:space="preserve">During accesses to the eCAN registers, the </w:t>
            </w:r>
            <w:r w:rsidRPr="00350027">
              <w:rPr>
                <w:rFonts w:asciiTheme="minorHAnsi" w:hAnsiTheme="minorHAnsi"/>
                <w:i/>
                <w:iCs/>
              </w:rPr>
              <w:t>STC Program</w:t>
            </w:r>
            <w:r w:rsidRPr="00350027">
              <w:rPr>
                <w:rFonts w:asciiTheme="minorHAnsi" w:hAnsiTheme="minorHAnsi"/>
              </w:rPr>
              <w:t xml:space="preserve"> shall use the double read/double write functions as proposed by the TI Errata sheet [ref. C16].</w:t>
            </w:r>
          </w:p>
          <w:p w14:paraId="120A6C64" w14:textId="77777777" w:rsidR="00C63E25" w:rsidRPr="00350027" w:rsidRDefault="00C63E25" w:rsidP="00F33256">
            <w:pPr>
              <w:rPr>
                <w:rFonts w:asciiTheme="minorHAnsi" w:hAnsiTheme="minorHAnsi"/>
                <w:i/>
                <w:iCs/>
              </w:rPr>
            </w:pPr>
          </w:p>
        </w:tc>
      </w:tr>
      <w:tr w:rsidR="00C63E25" w:rsidRPr="00350027" w14:paraId="01D50F96" w14:textId="77777777" w:rsidTr="00F33256">
        <w:tc>
          <w:tcPr>
            <w:tcW w:w="1559" w:type="dxa"/>
          </w:tcPr>
          <w:p w14:paraId="7ED75E3F" w14:textId="77777777" w:rsidR="00C63E25" w:rsidRPr="00350027" w:rsidRDefault="00C63E25" w:rsidP="00F33256">
            <w:pPr>
              <w:rPr>
                <w:rFonts w:asciiTheme="minorHAnsi" w:hAnsiTheme="minorHAnsi"/>
                <w:i/>
                <w:iCs/>
              </w:rPr>
            </w:pPr>
          </w:p>
        </w:tc>
        <w:tc>
          <w:tcPr>
            <w:tcW w:w="9320" w:type="dxa"/>
          </w:tcPr>
          <w:p w14:paraId="2747A015"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4A244F6" w14:textId="77777777" w:rsidTr="00F33256">
        <w:tc>
          <w:tcPr>
            <w:tcW w:w="1559" w:type="dxa"/>
          </w:tcPr>
          <w:p w14:paraId="65C3ABAE" w14:textId="77777777" w:rsidR="00C63E25" w:rsidRPr="00350027" w:rsidRDefault="00C63E25" w:rsidP="00F33256">
            <w:pPr>
              <w:rPr>
                <w:rFonts w:asciiTheme="minorHAnsi" w:hAnsiTheme="minorHAnsi"/>
                <w:i/>
                <w:iCs/>
              </w:rPr>
            </w:pPr>
          </w:p>
        </w:tc>
        <w:tc>
          <w:tcPr>
            <w:tcW w:w="9320" w:type="dxa"/>
          </w:tcPr>
          <w:p w14:paraId="1E9E29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03E1A879" w14:textId="77777777" w:rsidTr="00F33256">
        <w:tc>
          <w:tcPr>
            <w:tcW w:w="1559" w:type="dxa"/>
          </w:tcPr>
          <w:p w14:paraId="503C65BC" w14:textId="77777777" w:rsidR="00C63E25" w:rsidRPr="00350027" w:rsidRDefault="00C63E25" w:rsidP="00F33256">
            <w:pPr>
              <w:rPr>
                <w:rFonts w:asciiTheme="minorHAnsi" w:hAnsiTheme="minorHAnsi"/>
                <w:i/>
                <w:iCs/>
              </w:rPr>
            </w:pPr>
          </w:p>
        </w:tc>
        <w:tc>
          <w:tcPr>
            <w:tcW w:w="9320" w:type="dxa"/>
          </w:tcPr>
          <w:p w14:paraId="3817CB5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308DCD6" w14:textId="77777777" w:rsidR="00C63E25" w:rsidRPr="00350027" w:rsidRDefault="00C63E25" w:rsidP="00C63E25">
      <w:pPr>
        <w:rPr>
          <w:rFonts w:asciiTheme="minorHAnsi" w:hAnsiTheme="minorHAnsi"/>
        </w:rPr>
      </w:pPr>
    </w:p>
    <w:p w14:paraId="060CBE0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4D16ECCF" w14:textId="77777777" w:rsidTr="00F33256">
        <w:tc>
          <w:tcPr>
            <w:tcW w:w="1559" w:type="dxa"/>
          </w:tcPr>
          <w:p w14:paraId="31E30CE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MRJ_SCU_STC_SRS_1208</w:t>
            </w:r>
          </w:p>
        </w:tc>
        <w:tc>
          <w:tcPr>
            <w:tcW w:w="9320" w:type="dxa"/>
          </w:tcPr>
          <w:p w14:paraId="6E72DC2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not include an interrupt enable instruction immediately after a PIEACK clear instruction.</w:t>
            </w:r>
          </w:p>
          <w:p w14:paraId="477420B0" w14:textId="77777777" w:rsidR="00C63E25" w:rsidRPr="00350027" w:rsidRDefault="00C63E25" w:rsidP="00F33256">
            <w:pPr>
              <w:rPr>
                <w:rFonts w:asciiTheme="minorHAnsi" w:hAnsiTheme="minorHAnsi"/>
                <w:i/>
                <w:iCs/>
              </w:rPr>
            </w:pPr>
          </w:p>
        </w:tc>
      </w:tr>
      <w:tr w:rsidR="00C63E25" w:rsidRPr="00350027" w14:paraId="4A7F87FD" w14:textId="77777777" w:rsidTr="00F33256">
        <w:tc>
          <w:tcPr>
            <w:tcW w:w="1559" w:type="dxa"/>
          </w:tcPr>
          <w:p w14:paraId="0387981F" w14:textId="77777777" w:rsidR="00C63E25" w:rsidRPr="00350027" w:rsidRDefault="00C63E25" w:rsidP="00F33256">
            <w:pPr>
              <w:rPr>
                <w:rFonts w:asciiTheme="minorHAnsi" w:hAnsiTheme="minorHAnsi"/>
                <w:i/>
                <w:iCs/>
              </w:rPr>
            </w:pPr>
          </w:p>
        </w:tc>
        <w:tc>
          <w:tcPr>
            <w:tcW w:w="9320" w:type="dxa"/>
          </w:tcPr>
          <w:p w14:paraId="03E3855A"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AF9A3EA" w14:textId="77777777" w:rsidTr="00F33256">
        <w:tc>
          <w:tcPr>
            <w:tcW w:w="1559" w:type="dxa"/>
          </w:tcPr>
          <w:p w14:paraId="1990DAE4" w14:textId="77777777" w:rsidR="00C63E25" w:rsidRPr="00350027" w:rsidRDefault="00C63E25" w:rsidP="00F33256">
            <w:pPr>
              <w:rPr>
                <w:rFonts w:asciiTheme="minorHAnsi" w:hAnsiTheme="minorHAnsi"/>
                <w:i/>
                <w:iCs/>
              </w:rPr>
            </w:pPr>
          </w:p>
        </w:tc>
        <w:tc>
          <w:tcPr>
            <w:tcW w:w="9320" w:type="dxa"/>
          </w:tcPr>
          <w:p w14:paraId="652A187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776B3AB" w14:textId="77777777" w:rsidTr="00F33256">
        <w:tc>
          <w:tcPr>
            <w:tcW w:w="1559" w:type="dxa"/>
          </w:tcPr>
          <w:p w14:paraId="76120632" w14:textId="77777777" w:rsidR="00C63E25" w:rsidRPr="00350027" w:rsidRDefault="00C63E25" w:rsidP="00F33256">
            <w:pPr>
              <w:rPr>
                <w:rFonts w:asciiTheme="minorHAnsi" w:hAnsiTheme="minorHAnsi"/>
                <w:i/>
                <w:iCs/>
              </w:rPr>
            </w:pPr>
          </w:p>
        </w:tc>
        <w:tc>
          <w:tcPr>
            <w:tcW w:w="9320" w:type="dxa"/>
          </w:tcPr>
          <w:p w14:paraId="2C84A33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FD7B1E4" w14:textId="77777777" w:rsidR="00C63E25" w:rsidRPr="00350027" w:rsidRDefault="00C63E25" w:rsidP="00C63E25">
      <w:pPr>
        <w:rPr>
          <w:rFonts w:asciiTheme="minorHAnsi" w:hAnsiTheme="minorHAnsi"/>
        </w:rPr>
      </w:pPr>
    </w:p>
    <w:p w14:paraId="30D03A97" w14:textId="77777777" w:rsidR="00C63E25" w:rsidRPr="00350027" w:rsidRDefault="00C63E25" w:rsidP="00C63E25">
      <w:pPr>
        <w:pStyle w:val="Heading2"/>
        <w:rPr>
          <w:rFonts w:asciiTheme="minorHAnsi" w:hAnsiTheme="minorHAnsi"/>
        </w:rPr>
      </w:pPr>
      <w:bookmarkStart w:id="55" w:name="_Toc464110969"/>
      <w:r w:rsidRPr="00350027">
        <w:rPr>
          <w:rFonts w:asciiTheme="minorHAnsi" w:hAnsiTheme="minorHAnsi"/>
        </w:rPr>
        <w:t>STC Constants Data</w:t>
      </w:r>
      <w:bookmarkEnd w:id="55"/>
    </w:p>
    <w:p w14:paraId="3F6486A0" w14:textId="77777777" w:rsidR="00C63E25" w:rsidRPr="00350027" w:rsidRDefault="00C63E25" w:rsidP="00C63E25">
      <w:pPr>
        <w:pStyle w:val="Heading3"/>
        <w:rPr>
          <w:rFonts w:asciiTheme="minorHAnsi" w:hAnsiTheme="minorHAnsi"/>
        </w:rPr>
      </w:pPr>
      <w:bookmarkStart w:id="56" w:name="_Toc464110970"/>
      <w:r w:rsidRPr="00350027">
        <w:rPr>
          <w:rFonts w:asciiTheme="minorHAnsi" w:hAnsiTheme="minorHAnsi"/>
        </w:rPr>
        <w:t>SACT LVDT Ratio to Steering Actuator Position Lookup Table</w:t>
      </w:r>
      <w:bookmarkEnd w:id="56"/>
    </w:p>
    <w:p w14:paraId="0E8D84D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3BC5F0D" w14:textId="77777777" w:rsidTr="00F33256">
        <w:tc>
          <w:tcPr>
            <w:tcW w:w="1559" w:type="dxa"/>
          </w:tcPr>
          <w:p w14:paraId="662CED7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MRJ_SCU_STC_SRS_111</w:t>
            </w:r>
          </w:p>
        </w:tc>
        <w:tc>
          <w:tcPr>
            <w:tcW w:w="9320" w:type="dxa"/>
          </w:tcPr>
          <w:p w14:paraId="649FAAA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have a lookup table derived from the following LH LVDT Ratio-to-Angle Lookup Table to convert between LVDT Ratiometric Position and Actual Steering Angle ('Angle' [deg]). The ratio-to-angle lookup table is created by polynomial interpolation between the existing data points.  The integer part of the Q0.14 ratio gives the lower index into the look-up and the fractional part is used to derive the weights of the two table entries that are linearly interpolated.  The angles are in Q8.7 to cover the full ±140° range.  </w:t>
            </w:r>
          </w:p>
          <w:p w14:paraId="5C62A521" w14:textId="77777777" w:rsidR="00C63E25" w:rsidRPr="00350027" w:rsidRDefault="00C63E25" w:rsidP="00F33256">
            <w:pPr>
              <w:rPr>
                <w:rFonts w:asciiTheme="minorHAnsi" w:hAnsiTheme="minorHAnsi"/>
              </w:rPr>
            </w:pPr>
            <w:r w:rsidRPr="00350027">
              <w:rPr>
                <w:rFonts w:asciiTheme="minorHAnsi" w:hAnsiTheme="minorHAnsi"/>
              </w:rPr>
              <w:t xml:space="preserve">left_lvdt_angle_lookup [1024] = </w:t>
            </w:r>
          </w:p>
          <w:p w14:paraId="4F65C25F" w14:textId="77777777" w:rsidR="00C63E25" w:rsidRPr="00350027" w:rsidRDefault="00C63E25" w:rsidP="00F33256">
            <w:pPr>
              <w:rPr>
                <w:rFonts w:asciiTheme="minorHAnsi" w:hAnsiTheme="minorHAnsi"/>
              </w:rPr>
            </w:pPr>
            <w:r w:rsidRPr="00350027">
              <w:rPr>
                <w:rFonts w:asciiTheme="minorHAnsi" w:hAnsiTheme="minorHAnsi"/>
              </w:rPr>
              <w:t>{</w:t>
            </w:r>
          </w:p>
          <w:p w14:paraId="0DDE991F" w14:textId="77777777" w:rsidR="00C63E25" w:rsidRPr="00350027" w:rsidRDefault="00C63E25" w:rsidP="00F33256">
            <w:pPr>
              <w:rPr>
                <w:rFonts w:asciiTheme="minorHAnsi" w:hAnsiTheme="minorHAnsi"/>
              </w:rPr>
            </w:pPr>
            <w:r w:rsidRPr="00350027">
              <w:rPr>
                <w:rFonts w:asciiTheme="minorHAnsi" w:hAnsiTheme="minorHAnsi"/>
              </w:rPr>
              <w:t xml:space="preserve">     3456, 3168, 3044, 2951, 2875, 2802, 2741, 2680, </w:t>
            </w:r>
          </w:p>
          <w:p w14:paraId="2FA4EF3D" w14:textId="77777777" w:rsidR="00C63E25" w:rsidRPr="00350027" w:rsidRDefault="00C63E25" w:rsidP="00F33256">
            <w:pPr>
              <w:rPr>
                <w:rFonts w:asciiTheme="minorHAnsi" w:hAnsiTheme="minorHAnsi"/>
              </w:rPr>
            </w:pPr>
            <w:r w:rsidRPr="00350027">
              <w:rPr>
                <w:rFonts w:asciiTheme="minorHAnsi" w:hAnsiTheme="minorHAnsi"/>
              </w:rPr>
              <w:t xml:space="preserve">     2629, 2577, 2529, 2482, 2436, 2395, 2355, 2314, </w:t>
            </w:r>
          </w:p>
          <w:p w14:paraId="657ABABE" w14:textId="77777777" w:rsidR="00C63E25" w:rsidRPr="00350027" w:rsidRDefault="00C63E25" w:rsidP="00F33256">
            <w:pPr>
              <w:rPr>
                <w:rFonts w:asciiTheme="minorHAnsi" w:hAnsiTheme="minorHAnsi"/>
              </w:rPr>
            </w:pPr>
            <w:r w:rsidRPr="00350027">
              <w:rPr>
                <w:rFonts w:asciiTheme="minorHAnsi" w:hAnsiTheme="minorHAnsi"/>
              </w:rPr>
              <w:t xml:space="preserve">     2276, 2239, 2203, 2166, 2133, 2099, 2065, 2032, </w:t>
            </w:r>
          </w:p>
          <w:p w14:paraId="305B0515" w14:textId="77777777" w:rsidR="00C63E25" w:rsidRPr="00350027" w:rsidRDefault="00C63E25" w:rsidP="00F33256">
            <w:pPr>
              <w:rPr>
                <w:rFonts w:asciiTheme="minorHAnsi" w:hAnsiTheme="minorHAnsi"/>
              </w:rPr>
            </w:pPr>
            <w:r w:rsidRPr="00350027">
              <w:rPr>
                <w:rFonts w:asciiTheme="minorHAnsi" w:hAnsiTheme="minorHAnsi"/>
              </w:rPr>
              <w:t xml:space="preserve">     2002, 1971, 1940, 1910, 1881, 1852, 1822, 1793, </w:t>
            </w:r>
          </w:p>
          <w:p w14:paraId="2EDECC59" w14:textId="77777777" w:rsidR="00C63E25" w:rsidRPr="00350027" w:rsidRDefault="00C63E25" w:rsidP="00F33256">
            <w:pPr>
              <w:rPr>
                <w:rFonts w:asciiTheme="minorHAnsi" w:hAnsiTheme="minorHAnsi"/>
              </w:rPr>
            </w:pPr>
            <w:r w:rsidRPr="00350027">
              <w:rPr>
                <w:rFonts w:asciiTheme="minorHAnsi" w:hAnsiTheme="minorHAnsi"/>
              </w:rPr>
              <w:t xml:space="preserve">     1766, 1739, 1711, 1684, 1657, 1632, 1606, 1581, </w:t>
            </w:r>
          </w:p>
          <w:p w14:paraId="34524461" w14:textId="77777777" w:rsidR="00C63E25" w:rsidRPr="00350027" w:rsidRDefault="00C63E25" w:rsidP="00F33256">
            <w:pPr>
              <w:rPr>
                <w:rFonts w:asciiTheme="minorHAnsi" w:hAnsiTheme="minorHAnsi"/>
              </w:rPr>
            </w:pPr>
            <w:r w:rsidRPr="00350027">
              <w:rPr>
                <w:rFonts w:asciiTheme="minorHAnsi" w:hAnsiTheme="minorHAnsi"/>
              </w:rPr>
              <w:t xml:space="preserve">     1555, 1530, 1505, 1481, 1457, 1432, 1408, 1385, </w:t>
            </w:r>
          </w:p>
          <w:p w14:paraId="5316131B" w14:textId="77777777" w:rsidR="00C63E25" w:rsidRPr="00350027" w:rsidRDefault="00C63E25" w:rsidP="00F33256">
            <w:pPr>
              <w:rPr>
                <w:rFonts w:asciiTheme="minorHAnsi" w:hAnsiTheme="minorHAnsi"/>
              </w:rPr>
            </w:pPr>
            <w:r w:rsidRPr="00350027">
              <w:rPr>
                <w:rFonts w:asciiTheme="minorHAnsi" w:hAnsiTheme="minorHAnsi"/>
              </w:rPr>
              <w:t xml:space="preserve">     1362, 1338, 1315, 1292, 1270, 1247, 1225, 1203, </w:t>
            </w:r>
          </w:p>
          <w:p w14:paraId="10E7D2CC" w14:textId="77777777" w:rsidR="00C63E25" w:rsidRPr="00350027" w:rsidRDefault="00C63E25" w:rsidP="00F33256">
            <w:pPr>
              <w:rPr>
                <w:rFonts w:asciiTheme="minorHAnsi" w:hAnsiTheme="minorHAnsi"/>
              </w:rPr>
            </w:pPr>
            <w:r w:rsidRPr="00350027">
              <w:rPr>
                <w:rFonts w:asciiTheme="minorHAnsi" w:hAnsiTheme="minorHAnsi"/>
              </w:rPr>
              <w:t xml:space="preserve">     1181, 1159, 1137, 1115, 1094, 1072, 1051, 1029, </w:t>
            </w:r>
          </w:p>
          <w:p w14:paraId="288E8360" w14:textId="77777777" w:rsidR="00C63E25" w:rsidRPr="00350027" w:rsidRDefault="00C63E25" w:rsidP="00F33256">
            <w:pPr>
              <w:rPr>
                <w:rFonts w:asciiTheme="minorHAnsi" w:hAnsiTheme="minorHAnsi"/>
              </w:rPr>
            </w:pPr>
            <w:r w:rsidRPr="00350027">
              <w:rPr>
                <w:rFonts w:asciiTheme="minorHAnsi" w:hAnsiTheme="minorHAnsi"/>
              </w:rPr>
              <w:t xml:space="preserve">     1008, 988, 967, 947, 926, 906, 886, 866, </w:t>
            </w:r>
          </w:p>
          <w:p w14:paraId="7E52B43E" w14:textId="77777777" w:rsidR="00C63E25" w:rsidRPr="00350027" w:rsidRDefault="00C63E25" w:rsidP="00F33256">
            <w:pPr>
              <w:rPr>
                <w:rFonts w:asciiTheme="minorHAnsi" w:hAnsiTheme="minorHAnsi"/>
              </w:rPr>
            </w:pPr>
            <w:r w:rsidRPr="00350027">
              <w:rPr>
                <w:rFonts w:asciiTheme="minorHAnsi" w:hAnsiTheme="minorHAnsi"/>
              </w:rPr>
              <w:t xml:space="preserve">     846, 825, 805, 785, 766, 746, 727, 708, </w:t>
            </w:r>
          </w:p>
          <w:p w14:paraId="45D99B78" w14:textId="77777777" w:rsidR="00C63E25" w:rsidRPr="00350027" w:rsidRDefault="00C63E25" w:rsidP="00F33256">
            <w:pPr>
              <w:rPr>
                <w:rFonts w:asciiTheme="minorHAnsi" w:hAnsiTheme="minorHAnsi"/>
              </w:rPr>
            </w:pPr>
            <w:r w:rsidRPr="00350027">
              <w:rPr>
                <w:rFonts w:asciiTheme="minorHAnsi" w:hAnsiTheme="minorHAnsi"/>
              </w:rPr>
              <w:t xml:space="preserve">     688, 669, 650, 630, 612, 593, 574, 555, </w:t>
            </w:r>
          </w:p>
          <w:p w14:paraId="482E28A1" w14:textId="77777777" w:rsidR="00C63E25" w:rsidRPr="00350027" w:rsidRDefault="00C63E25" w:rsidP="00F33256">
            <w:pPr>
              <w:rPr>
                <w:rFonts w:asciiTheme="minorHAnsi" w:hAnsiTheme="minorHAnsi"/>
              </w:rPr>
            </w:pPr>
            <w:r w:rsidRPr="00350027">
              <w:rPr>
                <w:rFonts w:asciiTheme="minorHAnsi" w:hAnsiTheme="minorHAnsi"/>
              </w:rPr>
              <w:t xml:space="preserve">     536, 517, 499, 480, 462, 444, 426, 407, </w:t>
            </w:r>
          </w:p>
          <w:p w14:paraId="2DD980C1" w14:textId="77777777" w:rsidR="00C63E25" w:rsidRPr="00350027" w:rsidRDefault="00C63E25" w:rsidP="00F33256">
            <w:pPr>
              <w:rPr>
                <w:rFonts w:asciiTheme="minorHAnsi" w:hAnsiTheme="minorHAnsi"/>
              </w:rPr>
            </w:pPr>
            <w:r w:rsidRPr="00350027">
              <w:rPr>
                <w:rFonts w:asciiTheme="minorHAnsi" w:hAnsiTheme="minorHAnsi"/>
              </w:rPr>
              <w:t xml:space="preserve">     389, 371, 353, 335, 318, 300, 282, 264, </w:t>
            </w:r>
          </w:p>
          <w:p w14:paraId="0C2D44E8" w14:textId="77777777" w:rsidR="00C63E25" w:rsidRPr="00350027" w:rsidRDefault="00C63E25" w:rsidP="00F33256">
            <w:pPr>
              <w:rPr>
                <w:rFonts w:asciiTheme="minorHAnsi" w:hAnsiTheme="minorHAnsi"/>
              </w:rPr>
            </w:pPr>
            <w:r w:rsidRPr="00350027">
              <w:rPr>
                <w:rFonts w:asciiTheme="minorHAnsi" w:hAnsiTheme="minorHAnsi"/>
              </w:rPr>
              <w:t xml:space="preserve">     246, 229, 211, 194, 176, 159, 141, 124, </w:t>
            </w:r>
          </w:p>
          <w:p w14:paraId="3FB93520" w14:textId="77777777" w:rsidR="00C63E25" w:rsidRPr="00350027" w:rsidRDefault="00C63E25" w:rsidP="00F33256">
            <w:pPr>
              <w:rPr>
                <w:rFonts w:asciiTheme="minorHAnsi" w:hAnsiTheme="minorHAnsi"/>
              </w:rPr>
            </w:pPr>
            <w:r w:rsidRPr="00350027">
              <w:rPr>
                <w:rFonts w:asciiTheme="minorHAnsi" w:hAnsiTheme="minorHAnsi"/>
              </w:rPr>
              <w:t xml:space="preserve">     107, 89, 72, 55, 37, 20, 3, -14, </w:t>
            </w:r>
          </w:p>
          <w:p w14:paraId="3F37D2FC" w14:textId="77777777" w:rsidR="00C63E25" w:rsidRPr="00350027" w:rsidRDefault="00C63E25" w:rsidP="00F33256">
            <w:pPr>
              <w:rPr>
                <w:rFonts w:asciiTheme="minorHAnsi" w:hAnsiTheme="minorHAnsi"/>
              </w:rPr>
            </w:pPr>
            <w:r w:rsidRPr="00350027">
              <w:rPr>
                <w:rFonts w:asciiTheme="minorHAnsi" w:hAnsiTheme="minorHAnsi"/>
              </w:rPr>
              <w:t xml:space="preserve">     -31, -48, -64, -81, -98, -115, -132, -148, </w:t>
            </w:r>
          </w:p>
          <w:p w14:paraId="5BA5D687" w14:textId="77777777" w:rsidR="00C63E25" w:rsidRPr="00350027" w:rsidRDefault="00C63E25" w:rsidP="00F33256">
            <w:pPr>
              <w:rPr>
                <w:rFonts w:asciiTheme="minorHAnsi" w:hAnsiTheme="minorHAnsi"/>
              </w:rPr>
            </w:pPr>
            <w:r w:rsidRPr="00350027">
              <w:rPr>
                <w:rFonts w:asciiTheme="minorHAnsi" w:hAnsiTheme="minorHAnsi"/>
              </w:rPr>
              <w:t xml:space="preserve">     -165, -181, -198, -215, -231, -248, -264, -281, </w:t>
            </w:r>
          </w:p>
          <w:p w14:paraId="0423CFBD" w14:textId="77777777" w:rsidR="00C63E25" w:rsidRPr="00350027" w:rsidRDefault="00C63E25" w:rsidP="00F33256">
            <w:pPr>
              <w:rPr>
                <w:rFonts w:asciiTheme="minorHAnsi" w:hAnsiTheme="minorHAnsi"/>
              </w:rPr>
            </w:pPr>
            <w:r w:rsidRPr="00350027">
              <w:rPr>
                <w:rFonts w:asciiTheme="minorHAnsi" w:hAnsiTheme="minorHAnsi"/>
              </w:rPr>
              <w:t xml:space="preserve">     -297, -313, -330, -346, -362, -378, -395, -411, </w:t>
            </w:r>
          </w:p>
          <w:p w14:paraId="6CE53F34" w14:textId="77777777" w:rsidR="00C63E25" w:rsidRPr="00350027" w:rsidRDefault="00C63E25" w:rsidP="00F33256">
            <w:pPr>
              <w:rPr>
                <w:rFonts w:asciiTheme="minorHAnsi" w:hAnsiTheme="minorHAnsi"/>
              </w:rPr>
            </w:pPr>
            <w:r w:rsidRPr="00350027">
              <w:rPr>
                <w:rFonts w:asciiTheme="minorHAnsi" w:hAnsiTheme="minorHAnsi"/>
              </w:rPr>
              <w:t xml:space="preserve">     -427, -443, -459, -475, -491, -507, -524, -539, </w:t>
            </w:r>
          </w:p>
          <w:p w14:paraId="31B69AEA" w14:textId="77777777" w:rsidR="00C63E25" w:rsidRPr="00350027" w:rsidRDefault="00C63E25" w:rsidP="00F33256">
            <w:pPr>
              <w:rPr>
                <w:rFonts w:asciiTheme="minorHAnsi" w:hAnsiTheme="minorHAnsi"/>
              </w:rPr>
            </w:pPr>
            <w:r w:rsidRPr="00350027">
              <w:rPr>
                <w:rFonts w:asciiTheme="minorHAnsi" w:hAnsiTheme="minorHAnsi"/>
              </w:rPr>
              <w:t xml:space="preserve">     -555, -571, -587, -603, -619, -635, -651, -667, </w:t>
            </w:r>
          </w:p>
          <w:p w14:paraId="4561C193" w14:textId="77777777" w:rsidR="00C63E25" w:rsidRPr="00350027" w:rsidRDefault="00C63E25" w:rsidP="00F33256">
            <w:pPr>
              <w:rPr>
                <w:rFonts w:asciiTheme="minorHAnsi" w:hAnsiTheme="minorHAnsi"/>
              </w:rPr>
            </w:pPr>
            <w:r w:rsidRPr="00350027">
              <w:rPr>
                <w:rFonts w:asciiTheme="minorHAnsi" w:hAnsiTheme="minorHAnsi"/>
              </w:rPr>
              <w:t xml:space="preserve">     -682, -698, -714, -730, -745, -761, -776, -792, </w:t>
            </w:r>
          </w:p>
          <w:p w14:paraId="524BF194" w14:textId="77777777" w:rsidR="00C63E25" w:rsidRPr="00350027" w:rsidRDefault="00C63E25" w:rsidP="00F33256">
            <w:pPr>
              <w:rPr>
                <w:rFonts w:asciiTheme="minorHAnsi" w:hAnsiTheme="minorHAnsi"/>
              </w:rPr>
            </w:pPr>
            <w:r w:rsidRPr="00350027">
              <w:rPr>
                <w:rFonts w:asciiTheme="minorHAnsi" w:hAnsiTheme="minorHAnsi"/>
              </w:rPr>
              <w:t xml:space="preserve">     -808, -823, -839, -854, -870, -885, -901, -916, </w:t>
            </w:r>
          </w:p>
          <w:p w14:paraId="467F980D" w14:textId="77777777" w:rsidR="00C63E25" w:rsidRPr="00350027" w:rsidRDefault="00C63E25" w:rsidP="00F33256">
            <w:pPr>
              <w:rPr>
                <w:rFonts w:asciiTheme="minorHAnsi" w:hAnsiTheme="minorHAnsi"/>
              </w:rPr>
            </w:pPr>
            <w:r w:rsidRPr="00350027">
              <w:rPr>
                <w:rFonts w:asciiTheme="minorHAnsi" w:hAnsiTheme="minorHAnsi"/>
              </w:rPr>
              <w:t xml:space="preserve">     -931, -947, -962, -978, -993, -1008, -1024, -1039, </w:t>
            </w:r>
          </w:p>
          <w:p w14:paraId="27F90A09" w14:textId="77777777" w:rsidR="00C63E25" w:rsidRPr="00350027" w:rsidRDefault="00C63E25" w:rsidP="00F33256">
            <w:pPr>
              <w:rPr>
                <w:rFonts w:asciiTheme="minorHAnsi" w:hAnsiTheme="minorHAnsi"/>
              </w:rPr>
            </w:pPr>
            <w:r w:rsidRPr="00350027">
              <w:rPr>
                <w:rFonts w:asciiTheme="minorHAnsi" w:hAnsiTheme="minorHAnsi"/>
              </w:rPr>
              <w:t xml:space="preserve">     -1054, -1069, -1084, -1099, -1114, -1130, -1145, -1160, </w:t>
            </w:r>
          </w:p>
          <w:p w14:paraId="1802B08C" w14:textId="77777777" w:rsidR="00C63E25" w:rsidRPr="00350027" w:rsidRDefault="00C63E25" w:rsidP="00F33256">
            <w:pPr>
              <w:rPr>
                <w:rFonts w:asciiTheme="minorHAnsi" w:hAnsiTheme="minorHAnsi"/>
              </w:rPr>
            </w:pPr>
            <w:r w:rsidRPr="00350027">
              <w:rPr>
                <w:rFonts w:asciiTheme="minorHAnsi" w:hAnsiTheme="minorHAnsi"/>
              </w:rPr>
              <w:t xml:space="preserve">     -1175, -1190, -1205, -1220, -1235, -1250, -1265, -1281, </w:t>
            </w:r>
          </w:p>
          <w:p w14:paraId="3A3BA3F5" w14:textId="77777777" w:rsidR="00C63E25" w:rsidRPr="00350027" w:rsidRDefault="00C63E25" w:rsidP="00F33256">
            <w:pPr>
              <w:rPr>
                <w:rFonts w:asciiTheme="minorHAnsi" w:hAnsiTheme="minorHAnsi"/>
              </w:rPr>
            </w:pPr>
            <w:r w:rsidRPr="00350027">
              <w:rPr>
                <w:rFonts w:asciiTheme="minorHAnsi" w:hAnsiTheme="minorHAnsi"/>
              </w:rPr>
              <w:t xml:space="preserve">     -1296, -1311, -1325, -1340, -1355, -1370, -1385, -1400, </w:t>
            </w:r>
          </w:p>
          <w:p w14:paraId="1D0DB138" w14:textId="77777777" w:rsidR="00C63E25" w:rsidRPr="00350027" w:rsidRDefault="00C63E25" w:rsidP="00F33256">
            <w:pPr>
              <w:rPr>
                <w:rFonts w:asciiTheme="minorHAnsi" w:hAnsiTheme="minorHAnsi"/>
              </w:rPr>
            </w:pPr>
            <w:r w:rsidRPr="00350027">
              <w:rPr>
                <w:rFonts w:asciiTheme="minorHAnsi" w:hAnsiTheme="minorHAnsi"/>
              </w:rPr>
              <w:t xml:space="preserve">     -1415, -1430, -1445, -1460, -1475, -1490, -1505, -1520, </w:t>
            </w:r>
          </w:p>
          <w:p w14:paraId="31546233"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-1535, -1550, -1565, -1579, -1594, -1609, -1623, -1638, </w:t>
            </w:r>
          </w:p>
          <w:p w14:paraId="0D48027E" w14:textId="77777777" w:rsidR="00C63E25" w:rsidRPr="00350027" w:rsidRDefault="00C63E25" w:rsidP="00F33256">
            <w:pPr>
              <w:rPr>
                <w:rFonts w:asciiTheme="minorHAnsi" w:hAnsiTheme="minorHAnsi"/>
              </w:rPr>
            </w:pPr>
            <w:r w:rsidRPr="00350027">
              <w:rPr>
                <w:rFonts w:asciiTheme="minorHAnsi" w:hAnsiTheme="minorHAnsi"/>
              </w:rPr>
              <w:t xml:space="preserve">     -1653, -1667, -1682, -1697, -1712, -1726, -1741, -1756, </w:t>
            </w:r>
          </w:p>
          <w:p w14:paraId="1E944596" w14:textId="77777777" w:rsidR="00C63E25" w:rsidRPr="00350027" w:rsidRDefault="00C63E25" w:rsidP="00F33256">
            <w:pPr>
              <w:rPr>
                <w:rFonts w:asciiTheme="minorHAnsi" w:hAnsiTheme="minorHAnsi"/>
              </w:rPr>
            </w:pPr>
            <w:r w:rsidRPr="00350027">
              <w:rPr>
                <w:rFonts w:asciiTheme="minorHAnsi" w:hAnsiTheme="minorHAnsi"/>
              </w:rPr>
              <w:t xml:space="preserve">     -1770, -1785, -1800, -1814, -1829, -1843, -1858, -1873, </w:t>
            </w:r>
          </w:p>
          <w:p w14:paraId="393E4C9B" w14:textId="77777777" w:rsidR="00C63E25" w:rsidRPr="00350027" w:rsidRDefault="00C63E25" w:rsidP="00F33256">
            <w:pPr>
              <w:rPr>
                <w:rFonts w:asciiTheme="minorHAnsi" w:hAnsiTheme="minorHAnsi"/>
              </w:rPr>
            </w:pPr>
            <w:r w:rsidRPr="00350027">
              <w:rPr>
                <w:rFonts w:asciiTheme="minorHAnsi" w:hAnsiTheme="minorHAnsi"/>
              </w:rPr>
              <w:t xml:space="preserve">     -1887, -1902, -1916, -1931, -1945, -1960, -1975, -1989, </w:t>
            </w:r>
          </w:p>
          <w:p w14:paraId="260DAA3B" w14:textId="77777777" w:rsidR="00C63E25" w:rsidRPr="00350027" w:rsidRDefault="00C63E25" w:rsidP="00F33256">
            <w:pPr>
              <w:rPr>
                <w:rFonts w:asciiTheme="minorHAnsi" w:hAnsiTheme="minorHAnsi"/>
              </w:rPr>
            </w:pPr>
            <w:r w:rsidRPr="00350027">
              <w:rPr>
                <w:rFonts w:asciiTheme="minorHAnsi" w:hAnsiTheme="minorHAnsi"/>
              </w:rPr>
              <w:t xml:space="preserve">     -2004, -2018, -2033, -2048, -2062, -2076, -2091, -2105, </w:t>
            </w:r>
          </w:p>
          <w:p w14:paraId="75485DB1" w14:textId="77777777" w:rsidR="00C63E25" w:rsidRPr="00350027" w:rsidRDefault="00C63E25" w:rsidP="00F33256">
            <w:pPr>
              <w:rPr>
                <w:rFonts w:asciiTheme="minorHAnsi" w:hAnsiTheme="minorHAnsi"/>
              </w:rPr>
            </w:pPr>
            <w:r w:rsidRPr="00350027">
              <w:rPr>
                <w:rFonts w:asciiTheme="minorHAnsi" w:hAnsiTheme="minorHAnsi"/>
              </w:rPr>
              <w:t xml:space="preserve">     -2120, -2134, -2149, -2163, -2178, -2192, -2206, -2221, </w:t>
            </w:r>
          </w:p>
          <w:p w14:paraId="743F3B58" w14:textId="77777777" w:rsidR="00C63E25" w:rsidRPr="00350027" w:rsidRDefault="00C63E25" w:rsidP="00F33256">
            <w:pPr>
              <w:rPr>
                <w:rFonts w:asciiTheme="minorHAnsi" w:hAnsiTheme="minorHAnsi"/>
              </w:rPr>
            </w:pPr>
            <w:r w:rsidRPr="00350027">
              <w:rPr>
                <w:rFonts w:asciiTheme="minorHAnsi" w:hAnsiTheme="minorHAnsi"/>
              </w:rPr>
              <w:t xml:space="preserve">     -2235, -2250, -2264, -2279, -2293, -2308, -2322, -2337, </w:t>
            </w:r>
          </w:p>
          <w:p w14:paraId="38D49C79" w14:textId="77777777" w:rsidR="00C63E25" w:rsidRPr="00350027" w:rsidRDefault="00C63E25" w:rsidP="00F33256">
            <w:pPr>
              <w:rPr>
                <w:rFonts w:asciiTheme="minorHAnsi" w:hAnsiTheme="minorHAnsi"/>
              </w:rPr>
            </w:pPr>
            <w:r w:rsidRPr="00350027">
              <w:rPr>
                <w:rFonts w:asciiTheme="minorHAnsi" w:hAnsiTheme="minorHAnsi"/>
              </w:rPr>
              <w:t xml:space="preserve">     -2351, -2365, -2380, -2394, -2409, -2423, -2438, -2452, </w:t>
            </w:r>
          </w:p>
          <w:p w14:paraId="4F83B163" w14:textId="77777777" w:rsidR="00C63E25" w:rsidRPr="00350027" w:rsidRDefault="00C63E25" w:rsidP="00F33256">
            <w:pPr>
              <w:rPr>
                <w:rFonts w:asciiTheme="minorHAnsi" w:hAnsiTheme="minorHAnsi"/>
              </w:rPr>
            </w:pPr>
            <w:r w:rsidRPr="00350027">
              <w:rPr>
                <w:rFonts w:asciiTheme="minorHAnsi" w:hAnsiTheme="minorHAnsi"/>
              </w:rPr>
              <w:t xml:space="preserve">     -2466, -2481, -2495, -2509, -2524, -2538, -2552, -2567, </w:t>
            </w:r>
          </w:p>
          <w:p w14:paraId="0A38FE3B" w14:textId="77777777" w:rsidR="00C63E25" w:rsidRPr="00350027" w:rsidRDefault="00C63E25" w:rsidP="00F33256">
            <w:pPr>
              <w:rPr>
                <w:rFonts w:asciiTheme="minorHAnsi" w:hAnsiTheme="minorHAnsi"/>
              </w:rPr>
            </w:pPr>
            <w:r w:rsidRPr="00350027">
              <w:rPr>
                <w:rFonts w:asciiTheme="minorHAnsi" w:hAnsiTheme="minorHAnsi"/>
              </w:rPr>
              <w:t xml:space="preserve">     -2581, -2595, -2610, -2624, -2638, -2653, -2667, -2681, </w:t>
            </w:r>
          </w:p>
          <w:p w14:paraId="477DDA0D" w14:textId="77777777" w:rsidR="00C63E25" w:rsidRPr="00350027" w:rsidRDefault="00C63E25" w:rsidP="00F33256">
            <w:pPr>
              <w:rPr>
                <w:rFonts w:asciiTheme="minorHAnsi" w:hAnsiTheme="minorHAnsi"/>
              </w:rPr>
            </w:pPr>
            <w:r w:rsidRPr="00350027">
              <w:rPr>
                <w:rFonts w:asciiTheme="minorHAnsi" w:hAnsiTheme="minorHAnsi"/>
              </w:rPr>
              <w:t xml:space="preserve">     -2695, -2710, -2724, -2738, -2753, -2767, -2781, -2796, </w:t>
            </w:r>
          </w:p>
          <w:p w14:paraId="4222FC8A" w14:textId="77777777" w:rsidR="00C63E25" w:rsidRPr="00350027" w:rsidRDefault="00C63E25" w:rsidP="00F33256">
            <w:pPr>
              <w:rPr>
                <w:rFonts w:asciiTheme="minorHAnsi" w:hAnsiTheme="minorHAnsi"/>
              </w:rPr>
            </w:pPr>
            <w:r w:rsidRPr="00350027">
              <w:rPr>
                <w:rFonts w:asciiTheme="minorHAnsi" w:hAnsiTheme="minorHAnsi"/>
              </w:rPr>
              <w:t xml:space="preserve">     -2810, -2824, -2839, -2853, -2867, -2881, -2895, -2910, </w:t>
            </w:r>
          </w:p>
          <w:p w14:paraId="533F0F7A" w14:textId="77777777" w:rsidR="00C63E25" w:rsidRPr="00350027" w:rsidRDefault="00C63E25" w:rsidP="00F33256">
            <w:pPr>
              <w:rPr>
                <w:rFonts w:asciiTheme="minorHAnsi" w:hAnsiTheme="minorHAnsi"/>
              </w:rPr>
            </w:pPr>
            <w:r w:rsidRPr="00350027">
              <w:rPr>
                <w:rFonts w:asciiTheme="minorHAnsi" w:hAnsiTheme="minorHAnsi"/>
              </w:rPr>
              <w:t xml:space="preserve">     -2924, -2938, -2952, -2966, -2981, -2995, -3009, -3023, </w:t>
            </w:r>
          </w:p>
          <w:p w14:paraId="354190E4" w14:textId="77777777" w:rsidR="00C63E25" w:rsidRPr="00350027" w:rsidRDefault="00C63E25" w:rsidP="00F33256">
            <w:pPr>
              <w:rPr>
                <w:rFonts w:asciiTheme="minorHAnsi" w:hAnsiTheme="minorHAnsi"/>
              </w:rPr>
            </w:pPr>
            <w:r w:rsidRPr="00350027">
              <w:rPr>
                <w:rFonts w:asciiTheme="minorHAnsi" w:hAnsiTheme="minorHAnsi"/>
              </w:rPr>
              <w:t xml:space="preserve">     -3037, -3052, -3066, -3080, -3094, -3109, -3123, -3137, </w:t>
            </w:r>
          </w:p>
          <w:p w14:paraId="2F603EF0" w14:textId="77777777" w:rsidR="00C63E25" w:rsidRPr="00350027" w:rsidRDefault="00C63E25" w:rsidP="00F33256">
            <w:pPr>
              <w:rPr>
                <w:rFonts w:asciiTheme="minorHAnsi" w:hAnsiTheme="minorHAnsi"/>
              </w:rPr>
            </w:pPr>
            <w:r w:rsidRPr="00350027">
              <w:rPr>
                <w:rFonts w:asciiTheme="minorHAnsi" w:hAnsiTheme="minorHAnsi"/>
              </w:rPr>
              <w:t xml:space="preserve">     -3152, -3166, -3180, -3195, -3209, -3223, -3237, -3252, </w:t>
            </w:r>
          </w:p>
          <w:p w14:paraId="1A5B5B4D" w14:textId="77777777" w:rsidR="00C63E25" w:rsidRPr="00350027" w:rsidRDefault="00C63E25" w:rsidP="00F33256">
            <w:pPr>
              <w:rPr>
                <w:rFonts w:asciiTheme="minorHAnsi" w:hAnsiTheme="minorHAnsi"/>
              </w:rPr>
            </w:pPr>
            <w:r w:rsidRPr="00350027">
              <w:rPr>
                <w:rFonts w:asciiTheme="minorHAnsi" w:hAnsiTheme="minorHAnsi"/>
              </w:rPr>
              <w:t xml:space="preserve">     -3266, -3280, -3294, -3308, -3323, -3337, -3351, -3365, </w:t>
            </w:r>
          </w:p>
          <w:p w14:paraId="3DCA51D8" w14:textId="77777777" w:rsidR="00C63E25" w:rsidRPr="00350027" w:rsidRDefault="00C63E25" w:rsidP="00F33256">
            <w:pPr>
              <w:rPr>
                <w:rFonts w:asciiTheme="minorHAnsi" w:hAnsiTheme="minorHAnsi"/>
              </w:rPr>
            </w:pPr>
            <w:r w:rsidRPr="00350027">
              <w:rPr>
                <w:rFonts w:asciiTheme="minorHAnsi" w:hAnsiTheme="minorHAnsi"/>
              </w:rPr>
              <w:t xml:space="preserve">     -3379, -3394, -3408, -3422, -3436, -3450, -3465, -3479, </w:t>
            </w:r>
          </w:p>
          <w:p w14:paraId="15B2A024" w14:textId="77777777" w:rsidR="00C63E25" w:rsidRPr="00350027" w:rsidRDefault="00C63E25" w:rsidP="00F33256">
            <w:pPr>
              <w:rPr>
                <w:rFonts w:asciiTheme="minorHAnsi" w:hAnsiTheme="minorHAnsi"/>
              </w:rPr>
            </w:pPr>
            <w:r w:rsidRPr="00350027">
              <w:rPr>
                <w:rFonts w:asciiTheme="minorHAnsi" w:hAnsiTheme="minorHAnsi"/>
              </w:rPr>
              <w:t xml:space="preserve">     -3493, -3507, -3521, -3536, -3550, -3564, -3578, -3592, </w:t>
            </w:r>
          </w:p>
          <w:p w14:paraId="00B6424C" w14:textId="77777777" w:rsidR="00C63E25" w:rsidRPr="00350027" w:rsidRDefault="00C63E25" w:rsidP="00F33256">
            <w:pPr>
              <w:rPr>
                <w:rFonts w:asciiTheme="minorHAnsi" w:hAnsiTheme="minorHAnsi"/>
              </w:rPr>
            </w:pPr>
            <w:r w:rsidRPr="00350027">
              <w:rPr>
                <w:rFonts w:asciiTheme="minorHAnsi" w:hAnsiTheme="minorHAnsi"/>
              </w:rPr>
              <w:t xml:space="preserve">     -3607, -3621, -3635, -3649, -3663, -3678, -3692, -3706, </w:t>
            </w:r>
          </w:p>
          <w:p w14:paraId="6B1A2071" w14:textId="77777777" w:rsidR="00C63E25" w:rsidRPr="00350027" w:rsidRDefault="00C63E25" w:rsidP="00F33256">
            <w:pPr>
              <w:rPr>
                <w:rFonts w:asciiTheme="minorHAnsi" w:hAnsiTheme="minorHAnsi"/>
              </w:rPr>
            </w:pPr>
            <w:r w:rsidRPr="00350027">
              <w:rPr>
                <w:rFonts w:asciiTheme="minorHAnsi" w:hAnsiTheme="minorHAnsi"/>
              </w:rPr>
              <w:t xml:space="preserve">     -3720, -3735, -3749, -3763, -3778, -3792, -3806, -3821, </w:t>
            </w:r>
          </w:p>
          <w:p w14:paraId="645B9027" w14:textId="77777777" w:rsidR="00C63E25" w:rsidRPr="00350027" w:rsidRDefault="00C63E25" w:rsidP="00F33256">
            <w:pPr>
              <w:rPr>
                <w:rFonts w:asciiTheme="minorHAnsi" w:hAnsiTheme="minorHAnsi"/>
              </w:rPr>
            </w:pPr>
            <w:r w:rsidRPr="00350027">
              <w:rPr>
                <w:rFonts w:asciiTheme="minorHAnsi" w:hAnsiTheme="minorHAnsi"/>
              </w:rPr>
              <w:t xml:space="preserve">     -3835, -3849, -3863, -3878, -3892, -3906, -3920, -3934, </w:t>
            </w:r>
          </w:p>
          <w:p w14:paraId="27B60C59" w14:textId="77777777" w:rsidR="00C63E25" w:rsidRPr="00350027" w:rsidRDefault="00C63E25" w:rsidP="00F33256">
            <w:pPr>
              <w:rPr>
                <w:rFonts w:asciiTheme="minorHAnsi" w:hAnsiTheme="minorHAnsi"/>
              </w:rPr>
            </w:pPr>
            <w:r w:rsidRPr="00350027">
              <w:rPr>
                <w:rFonts w:asciiTheme="minorHAnsi" w:hAnsiTheme="minorHAnsi"/>
              </w:rPr>
              <w:t xml:space="preserve">     -3949, -3963, -3977, -3991, -4006, -4020, -4034, -4049, </w:t>
            </w:r>
          </w:p>
          <w:p w14:paraId="0E04868E" w14:textId="77777777" w:rsidR="00C63E25" w:rsidRPr="00350027" w:rsidRDefault="00C63E25" w:rsidP="00F33256">
            <w:pPr>
              <w:rPr>
                <w:rFonts w:asciiTheme="minorHAnsi" w:hAnsiTheme="minorHAnsi"/>
              </w:rPr>
            </w:pPr>
            <w:r w:rsidRPr="00350027">
              <w:rPr>
                <w:rFonts w:asciiTheme="minorHAnsi" w:hAnsiTheme="minorHAnsi"/>
              </w:rPr>
              <w:t xml:space="preserve">     -4063, -4077, -4092, -4106, -4120, -4134, -4149, -4163, </w:t>
            </w:r>
          </w:p>
          <w:p w14:paraId="5EAAAF5B" w14:textId="77777777" w:rsidR="00C63E25" w:rsidRPr="00350027" w:rsidRDefault="00C63E25" w:rsidP="00F33256">
            <w:pPr>
              <w:rPr>
                <w:rFonts w:asciiTheme="minorHAnsi" w:hAnsiTheme="minorHAnsi"/>
              </w:rPr>
            </w:pPr>
            <w:r w:rsidRPr="00350027">
              <w:rPr>
                <w:rFonts w:asciiTheme="minorHAnsi" w:hAnsiTheme="minorHAnsi"/>
              </w:rPr>
              <w:t xml:space="preserve">     -4177, -4191, -4205, -4220, -4234, -4248, -4262, -4277, </w:t>
            </w:r>
          </w:p>
          <w:p w14:paraId="5516119F" w14:textId="77777777" w:rsidR="00C63E25" w:rsidRPr="00350027" w:rsidRDefault="00C63E25" w:rsidP="00F33256">
            <w:pPr>
              <w:rPr>
                <w:rFonts w:asciiTheme="minorHAnsi" w:hAnsiTheme="minorHAnsi"/>
              </w:rPr>
            </w:pPr>
            <w:r w:rsidRPr="00350027">
              <w:rPr>
                <w:rFonts w:asciiTheme="minorHAnsi" w:hAnsiTheme="minorHAnsi"/>
              </w:rPr>
              <w:t xml:space="preserve">     -4291, -4305, -4320, -4334, -4348, -4363, -4377, -4391, </w:t>
            </w:r>
          </w:p>
          <w:p w14:paraId="4AAED940" w14:textId="77777777" w:rsidR="00C63E25" w:rsidRPr="00350027" w:rsidRDefault="00C63E25" w:rsidP="00F33256">
            <w:pPr>
              <w:rPr>
                <w:rFonts w:asciiTheme="minorHAnsi" w:hAnsiTheme="minorHAnsi"/>
              </w:rPr>
            </w:pPr>
            <w:r w:rsidRPr="00350027">
              <w:rPr>
                <w:rFonts w:asciiTheme="minorHAnsi" w:hAnsiTheme="minorHAnsi"/>
              </w:rPr>
              <w:t xml:space="preserve">     -4406, -4420, -4434, -4449, -4463, -4477, -4492, -4506, </w:t>
            </w:r>
          </w:p>
          <w:p w14:paraId="30D159F2" w14:textId="77777777" w:rsidR="00C63E25" w:rsidRPr="00350027" w:rsidRDefault="00C63E25" w:rsidP="00F33256">
            <w:pPr>
              <w:rPr>
                <w:rFonts w:asciiTheme="minorHAnsi" w:hAnsiTheme="minorHAnsi"/>
              </w:rPr>
            </w:pPr>
            <w:r w:rsidRPr="00350027">
              <w:rPr>
                <w:rFonts w:asciiTheme="minorHAnsi" w:hAnsiTheme="minorHAnsi"/>
              </w:rPr>
              <w:t xml:space="preserve">     -4521, -4535, -4550, -4564, -4578, -4593, -4607, -4622, </w:t>
            </w:r>
          </w:p>
          <w:p w14:paraId="6A746FC1" w14:textId="77777777" w:rsidR="00C63E25" w:rsidRPr="00350027" w:rsidRDefault="00C63E25" w:rsidP="00F33256">
            <w:pPr>
              <w:rPr>
                <w:rFonts w:asciiTheme="minorHAnsi" w:hAnsiTheme="minorHAnsi"/>
              </w:rPr>
            </w:pPr>
            <w:r w:rsidRPr="00350027">
              <w:rPr>
                <w:rFonts w:asciiTheme="minorHAnsi" w:hAnsiTheme="minorHAnsi"/>
              </w:rPr>
              <w:t xml:space="preserve">     -4636, -4650, -4665, -4679, -4693, -4708, -4722, -4736, </w:t>
            </w:r>
          </w:p>
          <w:p w14:paraId="0FF02CF6" w14:textId="77777777" w:rsidR="00C63E25" w:rsidRPr="00350027" w:rsidRDefault="00C63E25" w:rsidP="00F33256">
            <w:pPr>
              <w:rPr>
                <w:rFonts w:asciiTheme="minorHAnsi" w:hAnsiTheme="minorHAnsi"/>
              </w:rPr>
            </w:pPr>
            <w:r w:rsidRPr="00350027">
              <w:rPr>
                <w:rFonts w:asciiTheme="minorHAnsi" w:hAnsiTheme="minorHAnsi"/>
              </w:rPr>
              <w:t xml:space="preserve">     -4751, -4765, -4780, -4794, -4809, -4823, -4837, -4852, </w:t>
            </w:r>
          </w:p>
          <w:p w14:paraId="0BF997C9" w14:textId="77777777" w:rsidR="00C63E25" w:rsidRPr="00350027" w:rsidRDefault="00C63E25" w:rsidP="00F33256">
            <w:pPr>
              <w:rPr>
                <w:rFonts w:asciiTheme="minorHAnsi" w:hAnsiTheme="minorHAnsi"/>
              </w:rPr>
            </w:pPr>
            <w:r w:rsidRPr="00350027">
              <w:rPr>
                <w:rFonts w:asciiTheme="minorHAnsi" w:hAnsiTheme="minorHAnsi"/>
              </w:rPr>
              <w:t xml:space="preserve">     -4866, -4881, -4896, -4910, -4925, -4939, -4954, -4968, </w:t>
            </w:r>
          </w:p>
          <w:p w14:paraId="0140B943" w14:textId="77777777" w:rsidR="00C63E25" w:rsidRPr="00350027" w:rsidRDefault="00C63E25" w:rsidP="00F33256">
            <w:pPr>
              <w:rPr>
                <w:rFonts w:asciiTheme="minorHAnsi" w:hAnsiTheme="minorHAnsi"/>
              </w:rPr>
            </w:pPr>
            <w:r w:rsidRPr="00350027">
              <w:rPr>
                <w:rFonts w:asciiTheme="minorHAnsi" w:hAnsiTheme="minorHAnsi"/>
              </w:rPr>
              <w:t xml:space="preserve">     -4983, -4998, -5012, -5026, -5041, -5055, -5070, -5084, </w:t>
            </w:r>
          </w:p>
          <w:p w14:paraId="2B0FFE82" w14:textId="77777777" w:rsidR="00C63E25" w:rsidRPr="00350027" w:rsidRDefault="00C63E25" w:rsidP="00F33256">
            <w:pPr>
              <w:rPr>
                <w:rFonts w:asciiTheme="minorHAnsi" w:hAnsiTheme="minorHAnsi"/>
              </w:rPr>
            </w:pPr>
            <w:r w:rsidRPr="00350027">
              <w:rPr>
                <w:rFonts w:asciiTheme="minorHAnsi" w:hAnsiTheme="minorHAnsi"/>
              </w:rPr>
              <w:t xml:space="preserve">     -5099, -5113, -5128, -5142, -5157, -5172, -5187, -5201, </w:t>
            </w:r>
          </w:p>
          <w:p w14:paraId="1FA3796D" w14:textId="77777777" w:rsidR="00C63E25" w:rsidRPr="00350027" w:rsidRDefault="00C63E25" w:rsidP="00F33256">
            <w:pPr>
              <w:rPr>
                <w:rFonts w:asciiTheme="minorHAnsi" w:hAnsiTheme="minorHAnsi"/>
              </w:rPr>
            </w:pPr>
            <w:r w:rsidRPr="00350027">
              <w:rPr>
                <w:rFonts w:asciiTheme="minorHAnsi" w:hAnsiTheme="minorHAnsi"/>
              </w:rPr>
              <w:t xml:space="preserve">     -5216, -5231, -5245, -5260, -5275, -5289, -5304, -5318, </w:t>
            </w:r>
          </w:p>
          <w:p w14:paraId="5D76126A" w14:textId="77777777" w:rsidR="00C63E25" w:rsidRPr="00350027" w:rsidRDefault="00C63E25" w:rsidP="00F33256">
            <w:pPr>
              <w:rPr>
                <w:rFonts w:asciiTheme="minorHAnsi" w:hAnsiTheme="minorHAnsi"/>
              </w:rPr>
            </w:pPr>
            <w:r w:rsidRPr="00350027">
              <w:rPr>
                <w:rFonts w:asciiTheme="minorHAnsi" w:hAnsiTheme="minorHAnsi"/>
              </w:rPr>
              <w:t xml:space="preserve">     -5333, -5347, -5362, -5377, -5391, -5406, -5421, -5435, </w:t>
            </w:r>
          </w:p>
          <w:p w14:paraId="15AD5D77" w14:textId="77777777" w:rsidR="00C63E25" w:rsidRPr="00350027" w:rsidRDefault="00C63E25" w:rsidP="00F33256">
            <w:pPr>
              <w:rPr>
                <w:rFonts w:asciiTheme="minorHAnsi" w:hAnsiTheme="minorHAnsi"/>
              </w:rPr>
            </w:pPr>
            <w:r w:rsidRPr="00350027">
              <w:rPr>
                <w:rFonts w:asciiTheme="minorHAnsi" w:hAnsiTheme="minorHAnsi"/>
              </w:rPr>
              <w:t xml:space="preserve">     -5450, -5465, -5480, -5494, -5509, -5524, -5538, -5553, </w:t>
            </w:r>
          </w:p>
          <w:p w14:paraId="36E75E12" w14:textId="77777777" w:rsidR="00C63E25" w:rsidRPr="00350027" w:rsidRDefault="00C63E25" w:rsidP="00F33256">
            <w:pPr>
              <w:rPr>
                <w:rFonts w:asciiTheme="minorHAnsi" w:hAnsiTheme="minorHAnsi"/>
              </w:rPr>
            </w:pPr>
            <w:r w:rsidRPr="00350027">
              <w:rPr>
                <w:rFonts w:asciiTheme="minorHAnsi" w:hAnsiTheme="minorHAnsi"/>
              </w:rPr>
              <w:t xml:space="preserve">     -5568, -5582, -5597, -5612, -5627, -5641, -5656, -5671, </w:t>
            </w:r>
          </w:p>
          <w:p w14:paraId="6510A916" w14:textId="77777777" w:rsidR="00C63E25" w:rsidRPr="00350027" w:rsidRDefault="00C63E25" w:rsidP="00F33256">
            <w:pPr>
              <w:rPr>
                <w:rFonts w:asciiTheme="minorHAnsi" w:hAnsiTheme="minorHAnsi"/>
              </w:rPr>
            </w:pPr>
            <w:r w:rsidRPr="00350027">
              <w:rPr>
                <w:rFonts w:asciiTheme="minorHAnsi" w:hAnsiTheme="minorHAnsi"/>
              </w:rPr>
              <w:t xml:space="preserve">     -5686, -5701, -5716, -5730, -5745, -5760, -5775, -5790, </w:t>
            </w:r>
          </w:p>
          <w:p w14:paraId="4B3394F2" w14:textId="77777777" w:rsidR="00C63E25" w:rsidRPr="00350027" w:rsidRDefault="00C63E25" w:rsidP="00F33256">
            <w:pPr>
              <w:rPr>
                <w:rFonts w:asciiTheme="minorHAnsi" w:hAnsiTheme="minorHAnsi"/>
              </w:rPr>
            </w:pPr>
            <w:r w:rsidRPr="00350027">
              <w:rPr>
                <w:rFonts w:asciiTheme="minorHAnsi" w:hAnsiTheme="minorHAnsi"/>
              </w:rPr>
              <w:t xml:space="preserve">     -5805, -5819, -5834, -5849, -5864, -5879, -5894, -5909, </w:t>
            </w:r>
          </w:p>
          <w:p w14:paraId="14E5ED98" w14:textId="77777777" w:rsidR="00C63E25" w:rsidRPr="00350027" w:rsidRDefault="00C63E25" w:rsidP="00F33256">
            <w:pPr>
              <w:rPr>
                <w:rFonts w:asciiTheme="minorHAnsi" w:hAnsiTheme="minorHAnsi"/>
              </w:rPr>
            </w:pPr>
            <w:r w:rsidRPr="00350027">
              <w:rPr>
                <w:rFonts w:asciiTheme="minorHAnsi" w:hAnsiTheme="minorHAnsi"/>
              </w:rPr>
              <w:t xml:space="preserve">     -5924, -5939, -5954, -5968, -5983, -5998, -6013, -6028, </w:t>
            </w:r>
          </w:p>
          <w:p w14:paraId="53D8A65A" w14:textId="77777777" w:rsidR="00C63E25" w:rsidRPr="00350027" w:rsidRDefault="00C63E25" w:rsidP="00F33256">
            <w:pPr>
              <w:rPr>
                <w:rFonts w:asciiTheme="minorHAnsi" w:hAnsiTheme="minorHAnsi"/>
              </w:rPr>
            </w:pPr>
            <w:r w:rsidRPr="00350027">
              <w:rPr>
                <w:rFonts w:asciiTheme="minorHAnsi" w:hAnsiTheme="minorHAnsi"/>
              </w:rPr>
              <w:t xml:space="preserve">     -6043, -6058, -6073, -6088, -6103, -6118, -6133, -6148, </w:t>
            </w:r>
          </w:p>
          <w:p w14:paraId="3972A522" w14:textId="77777777" w:rsidR="00C63E25" w:rsidRPr="00350027" w:rsidRDefault="00C63E25" w:rsidP="00F33256">
            <w:pPr>
              <w:rPr>
                <w:rFonts w:asciiTheme="minorHAnsi" w:hAnsiTheme="minorHAnsi"/>
              </w:rPr>
            </w:pPr>
            <w:r w:rsidRPr="00350027">
              <w:rPr>
                <w:rFonts w:asciiTheme="minorHAnsi" w:hAnsiTheme="minorHAnsi"/>
              </w:rPr>
              <w:t xml:space="preserve">     -6163, -6178, -6193, -6209, -6224, -6239, -6254, -6269, </w:t>
            </w:r>
          </w:p>
          <w:p w14:paraId="7E35EC67" w14:textId="77777777" w:rsidR="00C63E25" w:rsidRPr="00350027" w:rsidRDefault="00C63E25" w:rsidP="00F33256">
            <w:pPr>
              <w:rPr>
                <w:rFonts w:asciiTheme="minorHAnsi" w:hAnsiTheme="minorHAnsi"/>
              </w:rPr>
            </w:pPr>
            <w:r w:rsidRPr="00350027">
              <w:rPr>
                <w:rFonts w:asciiTheme="minorHAnsi" w:hAnsiTheme="minorHAnsi"/>
              </w:rPr>
              <w:t xml:space="preserve">     -6284, -6299, -6314, -6329, -6345, -6360, -6375, -6390, </w:t>
            </w:r>
          </w:p>
          <w:p w14:paraId="75BB3090" w14:textId="77777777" w:rsidR="00C63E25" w:rsidRPr="00350027" w:rsidRDefault="00C63E25" w:rsidP="00F33256">
            <w:pPr>
              <w:rPr>
                <w:rFonts w:asciiTheme="minorHAnsi" w:hAnsiTheme="minorHAnsi"/>
              </w:rPr>
            </w:pPr>
            <w:r w:rsidRPr="00350027">
              <w:rPr>
                <w:rFonts w:asciiTheme="minorHAnsi" w:hAnsiTheme="minorHAnsi"/>
              </w:rPr>
              <w:t xml:space="preserve">     -6405, -6420, -6436, -6451, -6466, -6481, -6497, -6512, </w:t>
            </w:r>
          </w:p>
          <w:p w14:paraId="2942FBFA" w14:textId="77777777" w:rsidR="00C63E25" w:rsidRPr="00350027" w:rsidRDefault="00C63E25" w:rsidP="00F33256">
            <w:pPr>
              <w:rPr>
                <w:rFonts w:asciiTheme="minorHAnsi" w:hAnsiTheme="minorHAnsi"/>
              </w:rPr>
            </w:pPr>
            <w:r w:rsidRPr="00350027">
              <w:rPr>
                <w:rFonts w:asciiTheme="minorHAnsi" w:hAnsiTheme="minorHAnsi"/>
              </w:rPr>
              <w:t xml:space="preserve">     -6527, -6542, -6558, -6573, -6589, -6604, -6619, -6635, </w:t>
            </w:r>
          </w:p>
          <w:p w14:paraId="09C95C72" w14:textId="77777777" w:rsidR="00C63E25" w:rsidRPr="00350027" w:rsidRDefault="00C63E25" w:rsidP="00F33256">
            <w:pPr>
              <w:rPr>
                <w:rFonts w:asciiTheme="minorHAnsi" w:hAnsiTheme="minorHAnsi"/>
              </w:rPr>
            </w:pPr>
            <w:r w:rsidRPr="00350027">
              <w:rPr>
                <w:rFonts w:asciiTheme="minorHAnsi" w:hAnsiTheme="minorHAnsi"/>
              </w:rPr>
              <w:t xml:space="preserve">     -6650, -6665, -6681, -6696, -6712, -6727, -6742, -6758, </w:t>
            </w:r>
          </w:p>
          <w:p w14:paraId="0CEC44DA" w14:textId="77777777" w:rsidR="00C63E25" w:rsidRPr="00350027" w:rsidRDefault="00C63E25" w:rsidP="00F33256">
            <w:pPr>
              <w:rPr>
                <w:rFonts w:asciiTheme="minorHAnsi" w:hAnsiTheme="minorHAnsi"/>
              </w:rPr>
            </w:pPr>
            <w:r w:rsidRPr="00350027">
              <w:rPr>
                <w:rFonts w:asciiTheme="minorHAnsi" w:hAnsiTheme="minorHAnsi"/>
              </w:rPr>
              <w:t xml:space="preserve">     -6773, -6789, -6804, -6820, -6835, -6851, -6866, -6882, </w:t>
            </w:r>
          </w:p>
          <w:p w14:paraId="5F1A24F4" w14:textId="77777777" w:rsidR="00C63E25" w:rsidRPr="00350027" w:rsidRDefault="00C63E25" w:rsidP="00F33256">
            <w:pPr>
              <w:rPr>
                <w:rFonts w:asciiTheme="minorHAnsi" w:hAnsiTheme="minorHAnsi"/>
              </w:rPr>
            </w:pPr>
            <w:r w:rsidRPr="00350027">
              <w:rPr>
                <w:rFonts w:asciiTheme="minorHAnsi" w:hAnsiTheme="minorHAnsi"/>
              </w:rPr>
              <w:t xml:space="preserve">     -6897, -6913, -6928, -6944, -6959, -6975, -6990, -7006, </w:t>
            </w:r>
          </w:p>
          <w:p w14:paraId="0908829B" w14:textId="77777777" w:rsidR="00C63E25" w:rsidRPr="00350027" w:rsidRDefault="00C63E25" w:rsidP="00F33256">
            <w:pPr>
              <w:rPr>
                <w:rFonts w:asciiTheme="minorHAnsi" w:hAnsiTheme="minorHAnsi"/>
              </w:rPr>
            </w:pPr>
            <w:r w:rsidRPr="00350027">
              <w:rPr>
                <w:rFonts w:asciiTheme="minorHAnsi" w:hAnsiTheme="minorHAnsi"/>
              </w:rPr>
              <w:t xml:space="preserve">     -7022, -7037, -7053, -7068, -7084, -7100, -7115, -7131, </w:t>
            </w:r>
          </w:p>
          <w:p w14:paraId="26871F3F" w14:textId="77777777" w:rsidR="00C63E25" w:rsidRPr="00350027" w:rsidRDefault="00C63E25" w:rsidP="00F33256">
            <w:pPr>
              <w:rPr>
                <w:rFonts w:asciiTheme="minorHAnsi" w:hAnsiTheme="minorHAnsi"/>
              </w:rPr>
            </w:pPr>
            <w:r w:rsidRPr="00350027">
              <w:rPr>
                <w:rFonts w:asciiTheme="minorHAnsi" w:hAnsiTheme="minorHAnsi"/>
              </w:rPr>
              <w:t xml:space="preserve">     -7147, -7162, -7178, -7194, -7210, -7226, -7242, -7257, </w:t>
            </w:r>
          </w:p>
          <w:p w14:paraId="28C66A70" w14:textId="77777777" w:rsidR="00C63E25" w:rsidRPr="00350027" w:rsidRDefault="00C63E25" w:rsidP="00F33256">
            <w:pPr>
              <w:rPr>
                <w:rFonts w:asciiTheme="minorHAnsi" w:hAnsiTheme="minorHAnsi"/>
              </w:rPr>
            </w:pPr>
            <w:r w:rsidRPr="00350027">
              <w:rPr>
                <w:rFonts w:asciiTheme="minorHAnsi" w:hAnsiTheme="minorHAnsi"/>
              </w:rPr>
              <w:t xml:space="preserve">     -7273, -7289, -7305, -7321, -7337, -7353, -7369, -7385, </w:t>
            </w:r>
          </w:p>
          <w:p w14:paraId="5EEE0727" w14:textId="77777777" w:rsidR="00C63E25" w:rsidRPr="00350027" w:rsidRDefault="00C63E25" w:rsidP="00F33256">
            <w:pPr>
              <w:rPr>
                <w:rFonts w:asciiTheme="minorHAnsi" w:hAnsiTheme="minorHAnsi"/>
              </w:rPr>
            </w:pPr>
            <w:r w:rsidRPr="00350027">
              <w:rPr>
                <w:rFonts w:asciiTheme="minorHAnsi" w:hAnsiTheme="minorHAnsi"/>
              </w:rPr>
              <w:t xml:space="preserve">     -7401, -7417, -7433, -7449, -7465, -7481, -7497, -7513, </w:t>
            </w:r>
          </w:p>
          <w:p w14:paraId="6C955368" w14:textId="77777777" w:rsidR="00C63E25" w:rsidRPr="00350027" w:rsidRDefault="00C63E25" w:rsidP="00F33256">
            <w:pPr>
              <w:rPr>
                <w:rFonts w:asciiTheme="minorHAnsi" w:hAnsiTheme="minorHAnsi"/>
              </w:rPr>
            </w:pPr>
            <w:r w:rsidRPr="00350027">
              <w:rPr>
                <w:rFonts w:asciiTheme="minorHAnsi" w:hAnsiTheme="minorHAnsi"/>
              </w:rPr>
              <w:t xml:space="preserve">     -7529, -7545, -7561, -7577, -7593, -7609, -7625, -7641, </w:t>
            </w:r>
          </w:p>
          <w:p w14:paraId="37ADC0BB" w14:textId="77777777" w:rsidR="00C63E25" w:rsidRPr="00350027" w:rsidRDefault="00C63E25" w:rsidP="00F33256">
            <w:pPr>
              <w:rPr>
                <w:rFonts w:asciiTheme="minorHAnsi" w:hAnsiTheme="minorHAnsi"/>
              </w:rPr>
            </w:pPr>
            <w:r w:rsidRPr="00350027">
              <w:rPr>
                <w:rFonts w:asciiTheme="minorHAnsi" w:hAnsiTheme="minorHAnsi"/>
              </w:rPr>
              <w:t xml:space="preserve">     -7657, -7674, -7690, -7706, -7722, -7738, -7754, -7770, </w:t>
            </w:r>
          </w:p>
          <w:p w14:paraId="1FC79AD4" w14:textId="77777777" w:rsidR="00C63E25" w:rsidRPr="00350027" w:rsidRDefault="00C63E25" w:rsidP="00F33256">
            <w:pPr>
              <w:rPr>
                <w:rFonts w:asciiTheme="minorHAnsi" w:hAnsiTheme="minorHAnsi"/>
              </w:rPr>
            </w:pPr>
            <w:r w:rsidRPr="00350027">
              <w:rPr>
                <w:rFonts w:asciiTheme="minorHAnsi" w:hAnsiTheme="minorHAnsi"/>
              </w:rPr>
              <w:t xml:space="preserve">     -7787, -7803, -7819, -7835, -7852, -7868, -7885, -7901, </w:t>
            </w:r>
          </w:p>
          <w:p w14:paraId="478B8923" w14:textId="77777777" w:rsidR="00C63E25" w:rsidRPr="00350027" w:rsidRDefault="00C63E25" w:rsidP="00F33256">
            <w:pPr>
              <w:rPr>
                <w:rFonts w:asciiTheme="minorHAnsi" w:hAnsiTheme="minorHAnsi"/>
              </w:rPr>
            </w:pPr>
            <w:r w:rsidRPr="00350027">
              <w:rPr>
                <w:rFonts w:asciiTheme="minorHAnsi" w:hAnsiTheme="minorHAnsi"/>
              </w:rPr>
              <w:t xml:space="preserve">     -7918, -7934, -7951, -7967, -7984, -8000, -8016, -8033, </w:t>
            </w:r>
          </w:p>
          <w:p w14:paraId="4F18E08D" w14:textId="77777777" w:rsidR="00C63E25" w:rsidRPr="00350027" w:rsidRDefault="00C63E25" w:rsidP="00F33256">
            <w:pPr>
              <w:rPr>
                <w:rFonts w:asciiTheme="minorHAnsi" w:hAnsiTheme="minorHAnsi"/>
              </w:rPr>
            </w:pPr>
            <w:r w:rsidRPr="00350027">
              <w:rPr>
                <w:rFonts w:asciiTheme="minorHAnsi" w:hAnsiTheme="minorHAnsi"/>
              </w:rPr>
              <w:t xml:space="preserve">     -8049, -8066, -8082, -8099, -8115, -8132, -8148, -8165, </w:t>
            </w:r>
          </w:p>
          <w:p w14:paraId="086B5D17"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-8181, -8198, -8214, -8231, -8248, -8265, -8281, -8298, </w:t>
            </w:r>
          </w:p>
          <w:p w14:paraId="19DEE2FF" w14:textId="77777777" w:rsidR="00C63E25" w:rsidRPr="00350027" w:rsidRDefault="00C63E25" w:rsidP="00F33256">
            <w:pPr>
              <w:rPr>
                <w:rFonts w:asciiTheme="minorHAnsi" w:hAnsiTheme="minorHAnsi"/>
              </w:rPr>
            </w:pPr>
            <w:r w:rsidRPr="00350027">
              <w:rPr>
                <w:rFonts w:asciiTheme="minorHAnsi" w:hAnsiTheme="minorHAnsi"/>
              </w:rPr>
              <w:t xml:space="preserve">     -8315, -8332, -8349, -8366, -8383, -8400, -8417, -8434, </w:t>
            </w:r>
          </w:p>
          <w:p w14:paraId="16B7077D" w14:textId="77777777" w:rsidR="00C63E25" w:rsidRPr="00350027" w:rsidRDefault="00C63E25" w:rsidP="00F33256">
            <w:pPr>
              <w:rPr>
                <w:rFonts w:asciiTheme="minorHAnsi" w:hAnsiTheme="minorHAnsi"/>
              </w:rPr>
            </w:pPr>
            <w:r w:rsidRPr="00350027">
              <w:rPr>
                <w:rFonts w:asciiTheme="minorHAnsi" w:hAnsiTheme="minorHAnsi"/>
              </w:rPr>
              <w:t xml:space="preserve">     -8451, -8468, -8485, -8502, -8518, -8535, -8552, -8569, </w:t>
            </w:r>
          </w:p>
          <w:p w14:paraId="06A6F864" w14:textId="77777777" w:rsidR="00C63E25" w:rsidRPr="00350027" w:rsidRDefault="00C63E25" w:rsidP="00F33256">
            <w:pPr>
              <w:rPr>
                <w:rFonts w:asciiTheme="minorHAnsi" w:hAnsiTheme="minorHAnsi"/>
              </w:rPr>
            </w:pPr>
            <w:r w:rsidRPr="00350027">
              <w:rPr>
                <w:rFonts w:asciiTheme="minorHAnsi" w:hAnsiTheme="minorHAnsi"/>
              </w:rPr>
              <w:t xml:space="preserve">     -8586, -8604, -8621, -8638, -8655, -8672, -8689, -8706, </w:t>
            </w:r>
          </w:p>
          <w:p w14:paraId="4E93CDB9" w14:textId="77777777" w:rsidR="00C63E25" w:rsidRPr="00350027" w:rsidRDefault="00C63E25" w:rsidP="00F33256">
            <w:pPr>
              <w:rPr>
                <w:rFonts w:asciiTheme="minorHAnsi" w:hAnsiTheme="minorHAnsi"/>
              </w:rPr>
            </w:pPr>
            <w:r w:rsidRPr="00350027">
              <w:rPr>
                <w:rFonts w:asciiTheme="minorHAnsi" w:hAnsiTheme="minorHAnsi"/>
              </w:rPr>
              <w:t xml:space="preserve">     -8724, -8741, -8758, -8776, -8793, -8810, -8828, -8845, </w:t>
            </w:r>
          </w:p>
          <w:p w14:paraId="1748114B" w14:textId="77777777" w:rsidR="00C63E25" w:rsidRPr="00350027" w:rsidRDefault="00C63E25" w:rsidP="00F33256">
            <w:pPr>
              <w:rPr>
                <w:rFonts w:asciiTheme="minorHAnsi" w:hAnsiTheme="minorHAnsi"/>
              </w:rPr>
            </w:pPr>
            <w:r w:rsidRPr="00350027">
              <w:rPr>
                <w:rFonts w:asciiTheme="minorHAnsi" w:hAnsiTheme="minorHAnsi"/>
              </w:rPr>
              <w:t xml:space="preserve">     -8862, -8879, -8897, -8914, -8931, -8949, -8966, -8984, </w:t>
            </w:r>
          </w:p>
          <w:p w14:paraId="42CC30FB" w14:textId="77777777" w:rsidR="00C63E25" w:rsidRPr="00350027" w:rsidRDefault="00C63E25" w:rsidP="00F33256">
            <w:pPr>
              <w:rPr>
                <w:rFonts w:asciiTheme="minorHAnsi" w:hAnsiTheme="minorHAnsi"/>
              </w:rPr>
            </w:pPr>
            <w:r w:rsidRPr="00350027">
              <w:rPr>
                <w:rFonts w:asciiTheme="minorHAnsi" w:hAnsiTheme="minorHAnsi"/>
              </w:rPr>
              <w:t xml:space="preserve">     -9001, -9019, -9037, -9055, -9072, -9090, -9108, -9125, </w:t>
            </w:r>
          </w:p>
          <w:p w14:paraId="2E7FD2A5" w14:textId="77777777" w:rsidR="00C63E25" w:rsidRPr="00350027" w:rsidRDefault="00C63E25" w:rsidP="00F33256">
            <w:pPr>
              <w:rPr>
                <w:rFonts w:asciiTheme="minorHAnsi" w:hAnsiTheme="minorHAnsi"/>
              </w:rPr>
            </w:pPr>
            <w:r w:rsidRPr="00350027">
              <w:rPr>
                <w:rFonts w:asciiTheme="minorHAnsi" w:hAnsiTheme="minorHAnsi"/>
              </w:rPr>
              <w:t xml:space="preserve">     -9143, -9161, -9178, -9196, -9214, -9232, -9250, -9268, </w:t>
            </w:r>
          </w:p>
          <w:p w14:paraId="78C0C606" w14:textId="77777777" w:rsidR="00C63E25" w:rsidRPr="00350027" w:rsidRDefault="00C63E25" w:rsidP="00F33256">
            <w:pPr>
              <w:rPr>
                <w:rFonts w:asciiTheme="minorHAnsi" w:hAnsiTheme="minorHAnsi"/>
              </w:rPr>
            </w:pPr>
            <w:r w:rsidRPr="00350027">
              <w:rPr>
                <w:rFonts w:asciiTheme="minorHAnsi" w:hAnsiTheme="minorHAnsi"/>
              </w:rPr>
              <w:t xml:space="preserve">     -9286, -9304, -9322, -9340, -9358, -9376, -9394, -9412, </w:t>
            </w:r>
          </w:p>
          <w:p w14:paraId="1679DC54" w14:textId="77777777" w:rsidR="00C63E25" w:rsidRPr="00350027" w:rsidRDefault="00C63E25" w:rsidP="00F33256">
            <w:pPr>
              <w:rPr>
                <w:rFonts w:asciiTheme="minorHAnsi" w:hAnsiTheme="minorHAnsi"/>
              </w:rPr>
            </w:pPr>
            <w:r w:rsidRPr="00350027">
              <w:rPr>
                <w:rFonts w:asciiTheme="minorHAnsi" w:hAnsiTheme="minorHAnsi"/>
              </w:rPr>
              <w:t xml:space="preserve">     -9430, -9448, -9466, -9485, -9503, -9521, -9539, -9558, </w:t>
            </w:r>
          </w:p>
          <w:p w14:paraId="5C0637A3" w14:textId="77777777" w:rsidR="00C63E25" w:rsidRPr="00350027" w:rsidRDefault="00C63E25" w:rsidP="00F33256">
            <w:pPr>
              <w:rPr>
                <w:rFonts w:asciiTheme="minorHAnsi" w:hAnsiTheme="minorHAnsi"/>
              </w:rPr>
            </w:pPr>
            <w:r w:rsidRPr="00350027">
              <w:rPr>
                <w:rFonts w:asciiTheme="minorHAnsi" w:hAnsiTheme="minorHAnsi"/>
              </w:rPr>
              <w:t xml:space="preserve">     -9576, -9594, -9613, -9631, -9650, -9668, -9686, -9705, </w:t>
            </w:r>
          </w:p>
          <w:p w14:paraId="75916019" w14:textId="77777777" w:rsidR="00C63E25" w:rsidRPr="00350027" w:rsidRDefault="00C63E25" w:rsidP="00F33256">
            <w:pPr>
              <w:rPr>
                <w:rFonts w:asciiTheme="minorHAnsi" w:hAnsiTheme="minorHAnsi"/>
              </w:rPr>
            </w:pPr>
            <w:r w:rsidRPr="00350027">
              <w:rPr>
                <w:rFonts w:asciiTheme="minorHAnsi" w:hAnsiTheme="minorHAnsi"/>
              </w:rPr>
              <w:t xml:space="preserve">     -9723, -9742, -9761, -9779, -9798, -9817, -9835, -9854, </w:t>
            </w:r>
          </w:p>
          <w:p w14:paraId="652090E5" w14:textId="77777777" w:rsidR="00C63E25" w:rsidRPr="00350027" w:rsidRDefault="00C63E25" w:rsidP="00F33256">
            <w:pPr>
              <w:rPr>
                <w:rFonts w:asciiTheme="minorHAnsi" w:hAnsiTheme="minorHAnsi"/>
              </w:rPr>
            </w:pPr>
            <w:r w:rsidRPr="00350027">
              <w:rPr>
                <w:rFonts w:asciiTheme="minorHAnsi" w:hAnsiTheme="minorHAnsi"/>
              </w:rPr>
              <w:t xml:space="preserve">     -9873, -9892, -9911, -9930, -9948, -9967, -9986, -10005, </w:t>
            </w:r>
          </w:p>
          <w:p w14:paraId="2D639E19" w14:textId="77777777" w:rsidR="00C63E25" w:rsidRPr="00350027" w:rsidRDefault="00C63E25" w:rsidP="00F33256">
            <w:pPr>
              <w:rPr>
                <w:rFonts w:asciiTheme="minorHAnsi" w:hAnsiTheme="minorHAnsi"/>
              </w:rPr>
            </w:pPr>
            <w:r w:rsidRPr="00350027">
              <w:rPr>
                <w:rFonts w:asciiTheme="minorHAnsi" w:hAnsiTheme="minorHAnsi"/>
              </w:rPr>
              <w:t xml:space="preserve">     -10024, -10044, -10063, -10082, -10101, -10120, -10139, -10158, </w:t>
            </w:r>
          </w:p>
          <w:p w14:paraId="61B4F70D" w14:textId="77777777" w:rsidR="00C63E25" w:rsidRPr="00350027" w:rsidRDefault="00C63E25" w:rsidP="00F33256">
            <w:pPr>
              <w:rPr>
                <w:rFonts w:asciiTheme="minorHAnsi" w:hAnsiTheme="minorHAnsi"/>
              </w:rPr>
            </w:pPr>
            <w:r w:rsidRPr="00350027">
              <w:rPr>
                <w:rFonts w:asciiTheme="minorHAnsi" w:hAnsiTheme="minorHAnsi"/>
              </w:rPr>
              <w:t xml:space="preserve">     -10177, -10196, -10215, -10235, -10254, -10274, -10293, -10313, </w:t>
            </w:r>
          </w:p>
          <w:p w14:paraId="7676A2FC" w14:textId="77777777" w:rsidR="00C63E25" w:rsidRPr="00350027" w:rsidRDefault="00C63E25" w:rsidP="00F33256">
            <w:pPr>
              <w:rPr>
                <w:rFonts w:asciiTheme="minorHAnsi" w:hAnsiTheme="minorHAnsi"/>
              </w:rPr>
            </w:pPr>
            <w:r w:rsidRPr="00350027">
              <w:rPr>
                <w:rFonts w:asciiTheme="minorHAnsi" w:hAnsiTheme="minorHAnsi"/>
              </w:rPr>
              <w:t xml:space="preserve">     -10332, -10352, -10371, -10391, -10411, -10431, -10450, -10470, </w:t>
            </w:r>
          </w:p>
          <w:p w14:paraId="405781A7" w14:textId="77777777" w:rsidR="00C63E25" w:rsidRPr="00350027" w:rsidRDefault="00C63E25" w:rsidP="00F33256">
            <w:pPr>
              <w:rPr>
                <w:rFonts w:asciiTheme="minorHAnsi" w:hAnsiTheme="minorHAnsi"/>
              </w:rPr>
            </w:pPr>
            <w:r w:rsidRPr="00350027">
              <w:rPr>
                <w:rFonts w:asciiTheme="minorHAnsi" w:hAnsiTheme="minorHAnsi"/>
              </w:rPr>
              <w:t xml:space="preserve">     -10490, -10510, -10530, -10550, -10570, -10590, -10610, -10630, </w:t>
            </w:r>
          </w:p>
          <w:p w14:paraId="7815B0EA" w14:textId="77777777" w:rsidR="00C63E25" w:rsidRPr="00350027" w:rsidRDefault="00C63E25" w:rsidP="00F33256">
            <w:pPr>
              <w:rPr>
                <w:rFonts w:asciiTheme="minorHAnsi" w:hAnsiTheme="minorHAnsi"/>
              </w:rPr>
            </w:pPr>
            <w:r w:rsidRPr="00350027">
              <w:rPr>
                <w:rFonts w:asciiTheme="minorHAnsi" w:hAnsiTheme="minorHAnsi"/>
              </w:rPr>
              <w:t xml:space="preserve">     -10650, -10670, -10690, -10710, -10730, -10750, -10771, -10791, </w:t>
            </w:r>
          </w:p>
          <w:p w14:paraId="73310B9F" w14:textId="77777777" w:rsidR="00C63E25" w:rsidRPr="00350027" w:rsidRDefault="00C63E25" w:rsidP="00F33256">
            <w:pPr>
              <w:rPr>
                <w:rFonts w:asciiTheme="minorHAnsi" w:hAnsiTheme="minorHAnsi"/>
              </w:rPr>
            </w:pPr>
            <w:r w:rsidRPr="00350027">
              <w:rPr>
                <w:rFonts w:asciiTheme="minorHAnsi" w:hAnsiTheme="minorHAnsi"/>
              </w:rPr>
              <w:t xml:space="preserve">     -10812, -10832, -10853, -10873, -10894, -10914, -10935, -10955, </w:t>
            </w:r>
          </w:p>
          <w:p w14:paraId="3B97D477" w14:textId="77777777" w:rsidR="00C63E25" w:rsidRPr="00350027" w:rsidRDefault="00C63E25" w:rsidP="00F33256">
            <w:pPr>
              <w:rPr>
                <w:rFonts w:asciiTheme="minorHAnsi" w:hAnsiTheme="minorHAnsi"/>
              </w:rPr>
            </w:pPr>
            <w:r w:rsidRPr="00350027">
              <w:rPr>
                <w:rFonts w:asciiTheme="minorHAnsi" w:hAnsiTheme="minorHAnsi"/>
              </w:rPr>
              <w:t xml:space="preserve">     -10976, -10996, -11017, -11038, -11059, -11080, -11101, -11122, </w:t>
            </w:r>
          </w:p>
          <w:p w14:paraId="4ABE9CE4" w14:textId="77777777" w:rsidR="00C63E25" w:rsidRPr="00350027" w:rsidRDefault="00C63E25" w:rsidP="00F33256">
            <w:pPr>
              <w:rPr>
                <w:rFonts w:asciiTheme="minorHAnsi" w:hAnsiTheme="minorHAnsi"/>
              </w:rPr>
            </w:pPr>
            <w:r w:rsidRPr="00350027">
              <w:rPr>
                <w:rFonts w:asciiTheme="minorHAnsi" w:hAnsiTheme="minorHAnsi"/>
              </w:rPr>
              <w:t xml:space="preserve">     -11143, -11165, -11186, -11207, -11229, -11250, -11271, -11293, </w:t>
            </w:r>
          </w:p>
          <w:p w14:paraId="0D95B17F" w14:textId="77777777" w:rsidR="00C63E25" w:rsidRPr="00350027" w:rsidRDefault="00C63E25" w:rsidP="00F33256">
            <w:pPr>
              <w:rPr>
                <w:rFonts w:asciiTheme="minorHAnsi" w:hAnsiTheme="minorHAnsi"/>
              </w:rPr>
            </w:pPr>
            <w:r w:rsidRPr="00350027">
              <w:rPr>
                <w:rFonts w:asciiTheme="minorHAnsi" w:hAnsiTheme="minorHAnsi"/>
              </w:rPr>
              <w:t xml:space="preserve">     -11314, -11335, -11356, -11378, -11399, -11421, -11443, -11465, </w:t>
            </w:r>
          </w:p>
          <w:p w14:paraId="42C7005F" w14:textId="77777777" w:rsidR="00C63E25" w:rsidRPr="00350027" w:rsidRDefault="00C63E25" w:rsidP="00F33256">
            <w:pPr>
              <w:rPr>
                <w:rFonts w:asciiTheme="minorHAnsi" w:hAnsiTheme="minorHAnsi"/>
              </w:rPr>
            </w:pPr>
            <w:r w:rsidRPr="00350027">
              <w:rPr>
                <w:rFonts w:asciiTheme="minorHAnsi" w:hAnsiTheme="minorHAnsi"/>
              </w:rPr>
              <w:t xml:space="preserve">     -11487, -11509, -11531, -11553, -11575, -11597, -11619, -11641, </w:t>
            </w:r>
          </w:p>
          <w:p w14:paraId="67660EEE" w14:textId="77777777" w:rsidR="00C63E25" w:rsidRPr="00350027" w:rsidRDefault="00C63E25" w:rsidP="00F33256">
            <w:pPr>
              <w:rPr>
                <w:rFonts w:asciiTheme="minorHAnsi" w:hAnsiTheme="minorHAnsi"/>
              </w:rPr>
            </w:pPr>
            <w:r w:rsidRPr="00350027">
              <w:rPr>
                <w:rFonts w:asciiTheme="minorHAnsi" w:hAnsiTheme="minorHAnsi"/>
              </w:rPr>
              <w:t xml:space="preserve">     -11664, -11686, -11709, -11731, -11754, -11776, -11799, -11822, </w:t>
            </w:r>
          </w:p>
          <w:p w14:paraId="5157B92B" w14:textId="77777777" w:rsidR="00C63E25" w:rsidRPr="00350027" w:rsidRDefault="00C63E25" w:rsidP="00F33256">
            <w:pPr>
              <w:rPr>
                <w:rFonts w:asciiTheme="minorHAnsi" w:hAnsiTheme="minorHAnsi"/>
              </w:rPr>
            </w:pPr>
            <w:r w:rsidRPr="00350027">
              <w:rPr>
                <w:rFonts w:asciiTheme="minorHAnsi" w:hAnsiTheme="minorHAnsi"/>
              </w:rPr>
              <w:t xml:space="preserve">     -11844, -11867, -11890, -11913, -11936, -11959, -11982, -12005, </w:t>
            </w:r>
          </w:p>
          <w:p w14:paraId="2D67985D" w14:textId="77777777" w:rsidR="00C63E25" w:rsidRPr="00350027" w:rsidRDefault="00C63E25" w:rsidP="00F33256">
            <w:pPr>
              <w:rPr>
                <w:rFonts w:asciiTheme="minorHAnsi" w:hAnsiTheme="minorHAnsi"/>
              </w:rPr>
            </w:pPr>
            <w:r w:rsidRPr="00350027">
              <w:rPr>
                <w:rFonts w:asciiTheme="minorHAnsi" w:hAnsiTheme="minorHAnsi"/>
              </w:rPr>
              <w:t xml:space="preserve">     -12028, -12051, -12075, -12098, -12122, -12145, -12169, -12192, </w:t>
            </w:r>
          </w:p>
          <w:p w14:paraId="7A4CF748" w14:textId="77777777" w:rsidR="00C63E25" w:rsidRPr="00350027" w:rsidRDefault="00C63E25" w:rsidP="00F33256">
            <w:pPr>
              <w:rPr>
                <w:rFonts w:asciiTheme="minorHAnsi" w:hAnsiTheme="minorHAnsi"/>
              </w:rPr>
            </w:pPr>
            <w:r w:rsidRPr="00350027">
              <w:rPr>
                <w:rFonts w:asciiTheme="minorHAnsi" w:hAnsiTheme="minorHAnsi"/>
              </w:rPr>
              <w:t xml:space="preserve">     -12216, -12240, -12264, -12287, -12311, -12335, -12360, -12384, </w:t>
            </w:r>
          </w:p>
          <w:p w14:paraId="75B77AA4" w14:textId="77777777" w:rsidR="00C63E25" w:rsidRPr="00350027" w:rsidRDefault="00C63E25" w:rsidP="00F33256">
            <w:pPr>
              <w:rPr>
                <w:rFonts w:asciiTheme="minorHAnsi" w:hAnsiTheme="minorHAnsi"/>
              </w:rPr>
            </w:pPr>
            <w:r w:rsidRPr="00350027">
              <w:rPr>
                <w:rFonts w:asciiTheme="minorHAnsi" w:hAnsiTheme="minorHAnsi"/>
              </w:rPr>
              <w:t xml:space="preserve">     -12408, -12432, -12456, -12481, -12505, -12530, -12554, -12579, </w:t>
            </w:r>
          </w:p>
          <w:p w14:paraId="1AE8DE97" w14:textId="77777777" w:rsidR="00C63E25" w:rsidRPr="00350027" w:rsidRDefault="00C63E25" w:rsidP="00F33256">
            <w:pPr>
              <w:rPr>
                <w:rFonts w:asciiTheme="minorHAnsi" w:hAnsiTheme="minorHAnsi"/>
              </w:rPr>
            </w:pPr>
            <w:r w:rsidRPr="00350027">
              <w:rPr>
                <w:rFonts w:asciiTheme="minorHAnsi" w:hAnsiTheme="minorHAnsi"/>
              </w:rPr>
              <w:t xml:space="preserve">     -12604, -12629, -12654, -12679, -12704, -12730, -12755, -12781, </w:t>
            </w:r>
          </w:p>
          <w:p w14:paraId="72B007D1" w14:textId="77777777" w:rsidR="00C63E25" w:rsidRPr="00350027" w:rsidRDefault="00C63E25" w:rsidP="00F33256">
            <w:pPr>
              <w:rPr>
                <w:rFonts w:asciiTheme="minorHAnsi" w:hAnsiTheme="minorHAnsi"/>
              </w:rPr>
            </w:pPr>
            <w:r w:rsidRPr="00350027">
              <w:rPr>
                <w:rFonts w:asciiTheme="minorHAnsi" w:hAnsiTheme="minorHAnsi"/>
              </w:rPr>
              <w:t xml:space="preserve">     -12806, -12832, -12858, -12884, -12910, -12936, -12962, -12988, </w:t>
            </w:r>
          </w:p>
          <w:p w14:paraId="6628C945" w14:textId="77777777" w:rsidR="00C63E25" w:rsidRPr="00350027" w:rsidRDefault="00C63E25" w:rsidP="00F33256">
            <w:pPr>
              <w:rPr>
                <w:rFonts w:asciiTheme="minorHAnsi" w:hAnsiTheme="minorHAnsi"/>
              </w:rPr>
            </w:pPr>
            <w:r w:rsidRPr="00350027">
              <w:rPr>
                <w:rFonts w:asciiTheme="minorHAnsi" w:hAnsiTheme="minorHAnsi"/>
              </w:rPr>
              <w:t xml:space="preserve">     -13014, -13040, -13066, -13093, -13120, -13147, -13174, -13201, </w:t>
            </w:r>
          </w:p>
          <w:p w14:paraId="45BE4F15" w14:textId="77777777" w:rsidR="00C63E25" w:rsidRPr="00350027" w:rsidRDefault="00C63E25" w:rsidP="00F33256">
            <w:pPr>
              <w:rPr>
                <w:rFonts w:asciiTheme="minorHAnsi" w:hAnsiTheme="minorHAnsi"/>
              </w:rPr>
            </w:pPr>
            <w:r w:rsidRPr="00350027">
              <w:rPr>
                <w:rFonts w:asciiTheme="minorHAnsi" w:hAnsiTheme="minorHAnsi"/>
              </w:rPr>
              <w:t xml:space="preserve">     -13228, -13255, -13282, -13310, -13337, -13365, -13393, -13420, </w:t>
            </w:r>
          </w:p>
          <w:p w14:paraId="30ECAB80" w14:textId="77777777" w:rsidR="00C63E25" w:rsidRPr="00350027" w:rsidRDefault="00C63E25" w:rsidP="00F33256">
            <w:pPr>
              <w:rPr>
                <w:rFonts w:asciiTheme="minorHAnsi" w:hAnsiTheme="minorHAnsi"/>
              </w:rPr>
            </w:pPr>
            <w:r w:rsidRPr="00350027">
              <w:rPr>
                <w:rFonts w:asciiTheme="minorHAnsi" w:hAnsiTheme="minorHAnsi"/>
              </w:rPr>
              <w:t xml:space="preserve">     -13448, -13476, -13505, -13533, -13561, -13590, -13619, -13648, </w:t>
            </w:r>
          </w:p>
          <w:p w14:paraId="027C234C" w14:textId="77777777" w:rsidR="00C63E25" w:rsidRPr="00350027" w:rsidRDefault="00C63E25" w:rsidP="00F33256">
            <w:pPr>
              <w:rPr>
                <w:rFonts w:asciiTheme="minorHAnsi" w:hAnsiTheme="minorHAnsi"/>
              </w:rPr>
            </w:pPr>
            <w:r w:rsidRPr="00350027">
              <w:rPr>
                <w:rFonts w:asciiTheme="minorHAnsi" w:hAnsiTheme="minorHAnsi"/>
              </w:rPr>
              <w:t xml:space="preserve">     -13677, -13706, -13736, -13765, -13794, -13823, -13853, -13883, </w:t>
            </w:r>
          </w:p>
          <w:p w14:paraId="6F62CD42" w14:textId="77777777" w:rsidR="00C63E25" w:rsidRPr="00350027" w:rsidRDefault="00C63E25" w:rsidP="00F33256">
            <w:pPr>
              <w:rPr>
                <w:rFonts w:asciiTheme="minorHAnsi" w:hAnsiTheme="minorHAnsi"/>
              </w:rPr>
            </w:pPr>
            <w:r w:rsidRPr="00350027">
              <w:rPr>
                <w:rFonts w:asciiTheme="minorHAnsi" w:hAnsiTheme="minorHAnsi"/>
              </w:rPr>
              <w:t xml:space="preserve">     -13914, -13944, -13975, -14005, -14036, -14067, -14098, -14129, </w:t>
            </w:r>
          </w:p>
          <w:p w14:paraId="3C695517" w14:textId="77777777" w:rsidR="00C63E25" w:rsidRPr="00350027" w:rsidRDefault="00C63E25" w:rsidP="00F33256">
            <w:pPr>
              <w:rPr>
                <w:rFonts w:asciiTheme="minorHAnsi" w:hAnsiTheme="minorHAnsi"/>
              </w:rPr>
            </w:pPr>
            <w:r w:rsidRPr="00350027">
              <w:rPr>
                <w:rFonts w:asciiTheme="minorHAnsi" w:hAnsiTheme="minorHAnsi"/>
              </w:rPr>
              <w:t xml:space="preserve">     -14161, -14192, -14224, -14256, -14288, -14320, -14352, -14385, </w:t>
            </w:r>
          </w:p>
          <w:p w14:paraId="2FF2245B" w14:textId="77777777" w:rsidR="00C63E25" w:rsidRPr="00350027" w:rsidRDefault="00C63E25" w:rsidP="00F33256">
            <w:pPr>
              <w:rPr>
                <w:rFonts w:asciiTheme="minorHAnsi" w:hAnsiTheme="minorHAnsi"/>
              </w:rPr>
            </w:pPr>
            <w:r w:rsidRPr="00350027">
              <w:rPr>
                <w:rFonts w:asciiTheme="minorHAnsi" w:hAnsiTheme="minorHAnsi"/>
              </w:rPr>
              <w:t xml:space="preserve">     -14419, -14452, -14485, -14518, -14551, -14585, -14619, -14654, </w:t>
            </w:r>
          </w:p>
          <w:p w14:paraId="77697818" w14:textId="77777777" w:rsidR="00C63E25" w:rsidRPr="00350027" w:rsidRDefault="00C63E25" w:rsidP="00F33256">
            <w:pPr>
              <w:rPr>
                <w:rFonts w:asciiTheme="minorHAnsi" w:hAnsiTheme="minorHAnsi"/>
              </w:rPr>
            </w:pPr>
            <w:r w:rsidRPr="00350027">
              <w:rPr>
                <w:rFonts w:asciiTheme="minorHAnsi" w:hAnsiTheme="minorHAnsi"/>
              </w:rPr>
              <w:t xml:space="preserve">     -14688, -14723, -14758, -14794, -14829, -14865, -14901, -14937, </w:t>
            </w:r>
          </w:p>
          <w:p w14:paraId="24312409" w14:textId="77777777" w:rsidR="00C63E25" w:rsidRPr="00350027" w:rsidRDefault="00C63E25" w:rsidP="00F33256">
            <w:pPr>
              <w:rPr>
                <w:rFonts w:asciiTheme="minorHAnsi" w:hAnsiTheme="minorHAnsi"/>
              </w:rPr>
            </w:pPr>
            <w:r w:rsidRPr="00350027">
              <w:rPr>
                <w:rFonts w:asciiTheme="minorHAnsi" w:hAnsiTheme="minorHAnsi"/>
              </w:rPr>
              <w:t xml:space="preserve">     -14973, -15011, -15049, -15086, -15125, -15163, -15202, -15240, </w:t>
            </w:r>
          </w:p>
          <w:p w14:paraId="0C4035BB" w14:textId="77777777" w:rsidR="00C63E25" w:rsidRPr="00350027" w:rsidRDefault="00C63E25" w:rsidP="00F33256">
            <w:pPr>
              <w:rPr>
                <w:rFonts w:asciiTheme="minorHAnsi" w:hAnsiTheme="minorHAnsi"/>
              </w:rPr>
            </w:pPr>
            <w:r w:rsidRPr="00350027">
              <w:rPr>
                <w:rFonts w:asciiTheme="minorHAnsi" w:hAnsiTheme="minorHAnsi"/>
              </w:rPr>
              <w:t xml:space="preserve">     -15279, -15318, -15356, -15397, -15437, -15478, -15520, -15563, </w:t>
            </w:r>
          </w:p>
          <w:p w14:paraId="1659ECDA" w14:textId="77777777" w:rsidR="00C63E25" w:rsidRPr="00350027" w:rsidRDefault="00C63E25" w:rsidP="00F33256">
            <w:pPr>
              <w:rPr>
                <w:rFonts w:asciiTheme="minorHAnsi" w:hAnsiTheme="minorHAnsi"/>
              </w:rPr>
            </w:pPr>
            <w:r w:rsidRPr="00350027">
              <w:rPr>
                <w:rFonts w:asciiTheme="minorHAnsi" w:hAnsiTheme="minorHAnsi"/>
              </w:rPr>
              <w:t xml:space="preserve">     -15605, -15648, -15690, -15733, -15777, -15822, -15867, -15913, </w:t>
            </w:r>
          </w:p>
          <w:p w14:paraId="12E0173A" w14:textId="77777777" w:rsidR="00C63E25" w:rsidRPr="00350027" w:rsidRDefault="00C63E25" w:rsidP="00F33256">
            <w:pPr>
              <w:rPr>
                <w:rFonts w:asciiTheme="minorHAnsi" w:hAnsiTheme="minorHAnsi"/>
              </w:rPr>
            </w:pPr>
            <w:r w:rsidRPr="00350027">
              <w:rPr>
                <w:rFonts w:asciiTheme="minorHAnsi" w:hAnsiTheme="minorHAnsi"/>
              </w:rPr>
              <w:t xml:space="preserve">     -15959, -16006, -16053, -16101, -16149, -16197, -16246, -16298, </w:t>
            </w:r>
          </w:p>
          <w:p w14:paraId="39E7D01B" w14:textId="77777777" w:rsidR="00C63E25" w:rsidRPr="00350027" w:rsidRDefault="00C63E25" w:rsidP="00F33256">
            <w:pPr>
              <w:rPr>
                <w:rFonts w:asciiTheme="minorHAnsi" w:hAnsiTheme="minorHAnsi"/>
              </w:rPr>
            </w:pPr>
            <w:r w:rsidRPr="00350027">
              <w:rPr>
                <w:rFonts w:asciiTheme="minorHAnsi" w:hAnsiTheme="minorHAnsi"/>
              </w:rPr>
              <w:t xml:space="preserve">     -16350, -16402, -16456, -16509, -16565, -16620, -16678, -16737, </w:t>
            </w:r>
          </w:p>
          <w:p w14:paraId="0D2772F4" w14:textId="77777777" w:rsidR="00C63E25" w:rsidRPr="00350027" w:rsidRDefault="00C63E25" w:rsidP="00F33256">
            <w:pPr>
              <w:rPr>
                <w:rFonts w:asciiTheme="minorHAnsi" w:hAnsiTheme="minorHAnsi"/>
              </w:rPr>
            </w:pPr>
            <w:r w:rsidRPr="00350027">
              <w:rPr>
                <w:rFonts w:asciiTheme="minorHAnsi" w:hAnsiTheme="minorHAnsi"/>
              </w:rPr>
              <w:t xml:space="preserve">     -16797, -16856, -16917, -16981, -17045, -17112, -17181, -17253, </w:t>
            </w:r>
          </w:p>
          <w:p w14:paraId="3D71B7A2" w14:textId="77777777" w:rsidR="00C63E25" w:rsidRPr="00350027" w:rsidRDefault="00C63E25" w:rsidP="00F33256">
            <w:pPr>
              <w:rPr>
                <w:rFonts w:asciiTheme="minorHAnsi" w:hAnsiTheme="minorHAnsi"/>
              </w:rPr>
            </w:pPr>
            <w:r w:rsidRPr="00350027">
              <w:rPr>
                <w:rFonts w:asciiTheme="minorHAnsi" w:hAnsiTheme="minorHAnsi"/>
              </w:rPr>
              <w:t xml:space="preserve">     -17325, -17397, -17476, -17557, -17644, -17732, -17822, -17920</w:t>
            </w:r>
          </w:p>
          <w:p w14:paraId="4E9E9625" w14:textId="77777777" w:rsidR="00C63E25" w:rsidRPr="00350027" w:rsidRDefault="00C63E25" w:rsidP="00F33256">
            <w:pPr>
              <w:rPr>
                <w:rFonts w:asciiTheme="minorHAnsi" w:hAnsiTheme="minorHAnsi"/>
              </w:rPr>
            </w:pPr>
            <w:r w:rsidRPr="00350027">
              <w:rPr>
                <w:rFonts w:asciiTheme="minorHAnsi" w:hAnsiTheme="minorHAnsi"/>
              </w:rPr>
              <w:t>}</w:t>
            </w:r>
          </w:p>
          <w:p w14:paraId="34F2F08B" w14:textId="77777777" w:rsidR="00C63E25" w:rsidRPr="00350027" w:rsidRDefault="00C63E25" w:rsidP="00F33256">
            <w:pPr>
              <w:rPr>
                <w:rFonts w:asciiTheme="minorHAnsi" w:hAnsiTheme="minorHAnsi"/>
              </w:rPr>
            </w:pPr>
          </w:p>
          <w:p w14:paraId="6702DBEF" w14:textId="77777777" w:rsidR="00C63E25" w:rsidRPr="00350027" w:rsidRDefault="00C63E25" w:rsidP="00F33256">
            <w:pPr>
              <w:rPr>
                <w:rFonts w:asciiTheme="minorHAnsi" w:hAnsiTheme="minorHAnsi"/>
                <w:i/>
                <w:iCs/>
              </w:rPr>
            </w:pPr>
          </w:p>
        </w:tc>
      </w:tr>
      <w:tr w:rsidR="00C63E25" w:rsidRPr="00350027" w14:paraId="12C860FA" w14:textId="77777777" w:rsidTr="00F33256">
        <w:tc>
          <w:tcPr>
            <w:tcW w:w="1559" w:type="dxa"/>
          </w:tcPr>
          <w:p w14:paraId="1C975FE6" w14:textId="77777777" w:rsidR="00C63E25" w:rsidRPr="00350027" w:rsidRDefault="00C63E25" w:rsidP="00F33256">
            <w:pPr>
              <w:rPr>
                <w:rFonts w:asciiTheme="minorHAnsi" w:hAnsiTheme="minorHAnsi"/>
                <w:i/>
                <w:iCs/>
              </w:rPr>
            </w:pPr>
          </w:p>
        </w:tc>
        <w:tc>
          <w:tcPr>
            <w:tcW w:w="9320" w:type="dxa"/>
          </w:tcPr>
          <w:p w14:paraId="7646BCD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5742E4A" w14:textId="77777777" w:rsidTr="00F33256">
        <w:tc>
          <w:tcPr>
            <w:tcW w:w="1559" w:type="dxa"/>
          </w:tcPr>
          <w:p w14:paraId="2C3CFF82" w14:textId="77777777" w:rsidR="00C63E25" w:rsidRPr="00350027" w:rsidRDefault="00C63E25" w:rsidP="00F33256">
            <w:pPr>
              <w:rPr>
                <w:rFonts w:asciiTheme="minorHAnsi" w:hAnsiTheme="minorHAnsi"/>
                <w:i/>
                <w:iCs/>
              </w:rPr>
            </w:pPr>
          </w:p>
        </w:tc>
        <w:tc>
          <w:tcPr>
            <w:tcW w:w="9320" w:type="dxa"/>
          </w:tcPr>
          <w:p w14:paraId="3B22E9E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90AAD6" w14:textId="77777777" w:rsidTr="00F33256">
        <w:tc>
          <w:tcPr>
            <w:tcW w:w="1559" w:type="dxa"/>
          </w:tcPr>
          <w:p w14:paraId="1520B1E4" w14:textId="77777777" w:rsidR="00C63E25" w:rsidRPr="00350027" w:rsidRDefault="00C63E25" w:rsidP="00F33256">
            <w:pPr>
              <w:rPr>
                <w:rFonts w:asciiTheme="minorHAnsi" w:hAnsiTheme="minorHAnsi"/>
                <w:i/>
                <w:iCs/>
              </w:rPr>
            </w:pPr>
          </w:p>
        </w:tc>
        <w:tc>
          <w:tcPr>
            <w:tcW w:w="9320" w:type="dxa"/>
          </w:tcPr>
          <w:p w14:paraId="2255259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F6B36D" w14:textId="77777777" w:rsidR="00C63E25" w:rsidRPr="00350027" w:rsidRDefault="00C63E25" w:rsidP="00C63E25">
      <w:pPr>
        <w:rPr>
          <w:rFonts w:asciiTheme="minorHAnsi" w:hAnsiTheme="minorHAnsi"/>
        </w:rPr>
      </w:pPr>
    </w:p>
    <w:p w14:paraId="6A4E34B6" w14:textId="77777777" w:rsidR="00C63E25" w:rsidRPr="00350027" w:rsidRDefault="00C63E25" w:rsidP="00C63E25">
      <w:pPr>
        <w:pStyle w:val="Heading3"/>
        <w:rPr>
          <w:rFonts w:asciiTheme="minorHAnsi" w:hAnsiTheme="minorHAnsi"/>
        </w:rPr>
      </w:pPr>
      <w:bookmarkStart w:id="57" w:name="_Toc464110971"/>
      <w:r w:rsidRPr="00350027">
        <w:rPr>
          <w:rFonts w:asciiTheme="minorHAnsi" w:hAnsiTheme="minorHAnsi"/>
        </w:rPr>
        <w:t>PID Controller Tuning Constants</w:t>
      </w:r>
      <w:bookmarkEnd w:id="57"/>
    </w:p>
    <w:p w14:paraId="55491B55" w14:textId="77777777" w:rsidR="00C63E25" w:rsidRPr="00350027" w:rsidRDefault="00C63E25" w:rsidP="00C63E25">
      <w:pPr>
        <w:rPr>
          <w:rFonts w:asciiTheme="minorHAnsi" w:hAnsiTheme="minorHAnsi"/>
        </w:rPr>
      </w:pPr>
      <w:r w:rsidRPr="00350027">
        <w:rPr>
          <w:rFonts w:asciiTheme="minorHAnsi" w:hAnsiTheme="minorHAnsi"/>
        </w:rPr>
        <w:t>See MRJ_SCU_STC_SRS_197.</w:t>
      </w:r>
    </w:p>
    <w:p w14:paraId="70AA7753" w14:textId="77777777" w:rsidR="00C63E25" w:rsidRPr="00350027" w:rsidRDefault="00C63E25" w:rsidP="00C63E25">
      <w:pPr>
        <w:pStyle w:val="Heading3"/>
        <w:rPr>
          <w:rFonts w:asciiTheme="minorHAnsi" w:hAnsiTheme="minorHAnsi"/>
        </w:rPr>
      </w:pPr>
      <w:bookmarkStart w:id="58" w:name="_Toc464110972"/>
      <w:r w:rsidRPr="00350027">
        <w:rPr>
          <w:rFonts w:asciiTheme="minorHAnsi" w:hAnsiTheme="minorHAnsi"/>
        </w:rPr>
        <w:lastRenderedPageBreak/>
        <w:t>LVDT/RVDT Excitation Lookup Table</w:t>
      </w:r>
      <w:bookmarkEnd w:id="58"/>
    </w:p>
    <w:p w14:paraId="56B0971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243"/>
      </w:tblGrid>
      <w:tr w:rsidR="00C63E25" w:rsidRPr="00350027" w14:paraId="1A61B2E2" w14:textId="77777777" w:rsidTr="00F33256">
        <w:tc>
          <w:tcPr>
            <w:tcW w:w="1559" w:type="dxa"/>
          </w:tcPr>
          <w:p w14:paraId="4FA276B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MRJ_SCU_STC_SRS_272</w:t>
            </w:r>
          </w:p>
        </w:tc>
        <w:tc>
          <w:tcPr>
            <w:tcW w:w="9320" w:type="dxa"/>
          </w:tcPr>
          <w:p w14:paraId="26B177B7" w14:textId="77777777" w:rsidR="00C63E25" w:rsidRPr="00350027" w:rsidRDefault="00C63E25" w:rsidP="00F33256">
            <w:pPr>
              <w:rPr>
                <w:rFonts w:asciiTheme="minorHAnsi" w:hAnsiTheme="minorHAnsi"/>
              </w:rPr>
            </w:pPr>
            <w:r w:rsidRPr="00350027">
              <w:rPr>
                <w:rFonts w:asciiTheme="minorHAnsi" w:hAnsiTheme="minorHAnsi"/>
              </w:rPr>
              <w:t xml:space="preserve">The STC shall use the following circular table of 16 bit unsigned constants for updating the compare register associated with the PWM1 output, using the next value in the table with each compare register update.  </w:t>
            </w:r>
          </w:p>
          <w:p w14:paraId="014A7F86" w14:textId="77777777" w:rsidR="00C63E25" w:rsidRPr="00350027" w:rsidRDefault="00C63E25" w:rsidP="00F33256">
            <w:pPr>
              <w:rPr>
                <w:rFonts w:asciiTheme="minorHAnsi" w:hAnsiTheme="minorHAnsi"/>
              </w:rPr>
            </w:pPr>
            <w:r w:rsidRPr="00350027">
              <w:rPr>
                <w:rFonts w:asciiTheme="minorHAnsi" w:hAnsiTheme="minorHAnsi"/>
              </w:rPr>
              <w:object w:dxaOrig="9026" w:dyaOrig="3397" w14:anchorId="40D03D05">
                <v:shape id="_x0000_i1084" type="#_x0000_t75" style="width:451.5pt;height:169.5pt" o:ole="">
                  <v:imagedata r:id="rId112" o:title=""/>
                </v:shape>
                <o:OLEObject Type="Embed" ProgID="Word.Document.12" ShapeID="_x0000_i1084" DrawAspect="Content" ObjectID="_1831033209" r:id="rId113"/>
              </w:object>
            </w:r>
          </w:p>
          <w:p w14:paraId="220AFB91" w14:textId="77777777" w:rsidR="00C63E25" w:rsidRPr="00350027" w:rsidRDefault="00C63E25" w:rsidP="00F33256">
            <w:pPr>
              <w:rPr>
                <w:rFonts w:asciiTheme="minorHAnsi" w:hAnsiTheme="minorHAnsi"/>
                <w:i/>
                <w:iCs/>
              </w:rPr>
            </w:pPr>
          </w:p>
        </w:tc>
      </w:tr>
      <w:tr w:rsidR="00C63E25" w:rsidRPr="00350027" w14:paraId="53AC1E61" w14:textId="77777777" w:rsidTr="00F33256">
        <w:tc>
          <w:tcPr>
            <w:tcW w:w="1559" w:type="dxa"/>
          </w:tcPr>
          <w:p w14:paraId="311858D7" w14:textId="77777777" w:rsidR="00C63E25" w:rsidRPr="00350027" w:rsidRDefault="00C63E25" w:rsidP="00F33256">
            <w:pPr>
              <w:rPr>
                <w:rFonts w:asciiTheme="minorHAnsi" w:hAnsiTheme="minorHAnsi"/>
                <w:i/>
                <w:iCs/>
              </w:rPr>
            </w:pPr>
          </w:p>
        </w:tc>
        <w:tc>
          <w:tcPr>
            <w:tcW w:w="9320" w:type="dxa"/>
          </w:tcPr>
          <w:p w14:paraId="0E14EBF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F224BEC" w14:textId="77777777" w:rsidTr="00F33256">
        <w:tc>
          <w:tcPr>
            <w:tcW w:w="1559" w:type="dxa"/>
          </w:tcPr>
          <w:p w14:paraId="0D165CAD" w14:textId="77777777" w:rsidR="00C63E25" w:rsidRPr="00350027" w:rsidRDefault="00C63E25" w:rsidP="00F33256">
            <w:pPr>
              <w:rPr>
                <w:rFonts w:asciiTheme="minorHAnsi" w:hAnsiTheme="minorHAnsi"/>
                <w:i/>
                <w:iCs/>
              </w:rPr>
            </w:pPr>
          </w:p>
        </w:tc>
        <w:tc>
          <w:tcPr>
            <w:tcW w:w="9320" w:type="dxa"/>
          </w:tcPr>
          <w:p w14:paraId="2DEE042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1006103F" w14:textId="77777777" w:rsidTr="00F33256">
        <w:tc>
          <w:tcPr>
            <w:tcW w:w="1559" w:type="dxa"/>
          </w:tcPr>
          <w:p w14:paraId="01C76AF7" w14:textId="77777777" w:rsidR="00C63E25" w:rsidRPr="00350027" w:rsidRDefault="00C63E25" w:rsidP="00F33256">
            <w:pPr>
              <w:rPr>
                <w:rFonts w:asciiTheme="minorHAnsi" w:hAnsiTheme="minorHAnsi"/>
                <w:i/>
                <w:iCs/>
              </w:rPr>
            </w:pPr>
          </w:p>
        </w:tc>
        <w:tc>
          <w:tcPr>
            <w:tcW w:w="9320" w:type="dxa"/>
          </w:tcPr>
          <w:p w14:paraId="5A5F2B1E"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53A9EC0B" w14:textId="77777777" w:rsidR="00C63E25" w:rsidRPr="00350027" w:rsidRDefault="00C63E25" w:rsidP="00C63E25">
      <w:pPr>
        <w:rPr>
          <w:rFonts w:asciiTheme="minorHAnsi" w:hAnsiTheme="minorHAnsi"/>
        </w:rPr>
      </w:pPr>
    </w:p>
    <w:p w14:paraId="38D153D0" w14:textId="77777777" w:rsidR="00C63E25" w:rsidRPr="00350027" w:rsidRDefault="00C63E25" w:rsidP="00C63E25">
      <w:pPr>
        <w:pStyle w:val="Heading3"/>
        <w:rPr>
          <w:rFonts w:asciiTheme="minorHAnsi" w:hAnsiTheme="minorHAnsi"/>
        </w:rPr>
      </w:pPr>
      <w:bookmarkStart w:id="59" w:name="_Toc464110973"/>
      <w:r w:rsidRPr="00350027">
        <w:rPr>
          <w:rFonts w:asciiTheme="minorHAnsi" w:hAnsiTheme="minorHAnsi"/>
        </w:rPr>
        <w:t>32-Bit CRC Table</w:t>
      </w:r>
      <w:bookmarkEnd w:id="59"/>
    </w:p>
    <w:p w14:paraId="5189290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1C210B3" w14:textId="77777777" w:rsidTr="00F33256">
        <w:tc>
          <w:tcPr>
            <w:tcW w:w="1559" w:type="dxa"/>
          </w:tcPr>
          <w:p w14:paraId="15F7E2E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MRJ_SCU_STC_SRS_688</w:t>
            </w:r>
          </w:p>
        </w:tc>
        <w:tc>
          <w:tcPr>
            <w:tcW w:w="9320" w:type="dxa"/>
          </w:tcPr>
          <w:p w14:paraId="61C8D7AA"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utilise the following CRC Table for any of its 32-Bit CRC calculations.</w:t>
            </w:r>
          </w:p>
          <w:p w14:paraId="7106787C" w14:textId="77777777" w:rsidR="00C63E25" w:rsidRPr="00350027" w:rsidRDefault="00C63E25" w:rsidP="00F33256">
            <w:pPr>
              <w:rPr>
                <w:rFonts w:asciiTheme="minorHAnsi" w:hAnsiTheme="minorHAnsi"/>
              </w:rPr>
            </w:pPr>
            <w:r w:rsidRPr="00350027">
              <w:rPr>
                <w:rFonts w:asciiTheme="minorHAnsi" w:hAnsiTheme="minorHAnsi"/>
              </w:rPr>
              <w:t>Justification: This is the table utilised by the CRC utility used to embed the checksums during build process</w:t>
            </w:r>
          </w:p>
          <w:p w14:paraId="2049242F" w14:textId="77777777" w:rsidR="00C63E25" w:rsidRPr="00350027" w:rsidRDefault="00C63E25" w:rsidP="00F33256">
            <w:pPr>
              <w:rPr>
                <w:rFonts w:asciiTheme="minorHAnsi" w:hAnsiTheme="minorHAnsi"/>
              </w:rPr>
            </w:pPr>
          </w:p>
          <w:p w14:paraId="30FDF1B9" w14:textId="77777777" w:rsidR="00C63E25" w:rsidRPr="00350027" w:rsidRDefault="00C63E25" w:rsidP="00F33256">
            <w:pPr>
              <w:rPr>
                <w:rFonts w:asciiTheme="minorHAnsi" w:hAnsiTheme="minorHAnsi"/>
              </w:rPr>
            </w:pPr>
            <w:r w:rsidRPr="00350027">
              <w:rPr>
                <w:rFonts w:asciiTheme="minorHAnsi" w:hAnsiTheme="minorHAnsi"/>
              </w:rPr>
              <w:t>CRCTable[256] =</w:t>
            </w:r>
          </w:p>
          <w:p w14:paraId="192F0719" w14:textId="77777777" w:rsidR="00C63E25" w:rsidRPr="00350027" w:rsidRDefault="00C63E25" w:rsidP="00F33256">
            <w:pPr>
              <w:rPr>
                <w:rFonts w:asciiTheme="minorHAnsi" w:hAnsiTheme="minorHAnsi"/>
              </w:rPr>
            </w:pPr>
            <w:r w:rsidRPr="00350027">
              <w:rPr>
                <w:rFonts w:asciiTheme="minorHAnsi" w:hAnsiTheme="minorHAnsi"/>
              </w:rPr>
              <w:t xml:space="preserve">  {0x00000000UL, 0x77073096UL, 0xEE0E612CUL, 0x990951BAUL, </w:t>
            </w:r>
          </w:p>
          <w:p w14:paraId="3C300919" w14:textId="77777777" w:rsidR="00C63E25" w:rsidRPr="00350027" w:rsidRDefault="00C63E25" w:rsidP="00F33256">
            <w:pPr>
              <w:rPr>
                <w:rFonts w:asciiTheme="minorHAnsi" w:hAnsiTheme="minorHAnsi"/>
              </w:rPr>
            </w:pPr>
            <w:r w:rsidRPr="00350027">
              <w:rPr>
                <w:rFonts w:asciiTheme="minorHAnsi" w:hAnsiTheme="minorHAnsi"/>
              </w:rPr>
              <w:t xml:space="preserve">   0x076DC419UL, 0x706AF48FUL, 0xE963A535UL, 0x9E6495A3UL, </w:t>
            </w:r>
          </w:p>
          <w:p w14:paraId="19D9D4B5" w14:textId="77777777" w:rsidR="00C63E25" w:rsidRPr="00350027" w:rsidRDefault="00C63E25" w:rsidP="00F33256">
            <w:pPr>
              <w:rPr>
                <w:rFonts w:asciiTheme="minorHAnsi" w:hAnsiTheme="minorHAnsi"/>
              </w:rPr>
            </w:pPr>
            <w:r w:rsidRPr="00350027">
              <w:rPr>
                <w:rFonts w:asciiTheme="minorHAnsi" w:hAnsiTheme="minorHAnsi"/>
              </w:rPr>
              <w:t xml:space="preserve">   0x0EDB8832UL, 0x79DCB8A4UL, 0xE0D5E91EUL, 0x97D2D988UL,</w:t>
            </w:r>
          </w:p>
          <w:p w14:paraId="54C1E850" w14:textId="77777777" w:rsidR="00C63E25" w:rsidRPr="00350027" w:rsidRDefault="00C63E25" w:rsidP="00F33256">
            <w:pPr>
              <w:rPr>
                <w:rFonts w:asciiTheme="minorHAnsi" w:hAnsiTheme="minorHAnsi"/>
              </w:rPr>
            </w:pPr>
            <w:r w:rsidRPr="00350027">
              <w:rPr>
                <w:rFonts w:asciiTheme="minorHAnsi" w:hAnsiTheme="minorHAnsi"/>
              </w:rPr>
              <w:t xml:space="preserve">   0x09B64C2BUL, 0x7EB17CBDUL, 0xE7B82D07UL, 0x90BF1D91UL, </w:t>
            </w:r>
          </w:p>
          <w:p w14:paraId="2DFA269F" w14:textId="77777777" w:rsidR="00C63E25" w:rsidRPr="00350027" w:rsidRDefault="00C63E25" w:rsidP="00F33256">
            <w:pPr>
              <w:rPr>
                <w:rFonts w:asciiTheme="minorHAnsi" w:hAnsiTheme="minorHAnsi"/>
              </w:rPr>
            </w:pPr>
            <w:r w:rsidRPr="00350027">
              <w:rPr>
                <w:rFonts w:asciiTheme="minorHAnsi" w:hAnsiTheme="minorHAnsi"/>
              </w:rPr>
              <w:t xml:space="preserve">   0x1DB71064UL, 0x6AB020F2UL, 0xF3B97148UL, 0x84BE41DEUL, </w:t>
            </w:r>
          </w:p>
          <w:p w14:paraId="70A86844" w14:textId="77777777" w:rsidR="00C63E25" w:rsidRPr="00350027" w:rsidRDefault="00C63E25" w:rsidP="00F33256">
            <w:pPr>
              <w:rPr>
                <w:rFonts w:asciiTheme="minorHAnsi" w:hAnsiTheme="minorHAnsi"/>
              </w:rPr>
            </w:pPr>
            <w:r w:rsidRPr="00350027">
              <w:rPr>
                <w:rFonts w:asciiTheme="minorHAnsi" w:hAnsiTheme="minorHAnsi"/>
              </w:rPr>
              <w:t xml:space="preserve">   0x1ADAD47DUL, 0x6DDDE4EBUL, 0xF4D4B551UL, 0x83D385C7UL,</w:t>
            </w:r>
          </w:p>
          <w:p w14:paraId="07B4F5FD" w14:textId="77777777" w:rsidR="00C63E25" w:rsidRPr="00350027" w:rsidRDefault="00C63E25" w:rsidP="00F33256">
            <w:pPr>
              <w:rPr>
                <w:rFonts w:asciiTheme="minorHAnsi" w:hAnsiTheme="minorHAnsi"/>
              </w:rPr>
            </w:pPr>
            <w:r w:rsidRPr="00350027">
              <w:rPr>
                <w:rFonts w:asciiTheme="minorHAnsi" w:hAnsiTheme="minorHAnsi"/>
              </w:rPr>
              <w:t xml:space="preserve">   0x136C9856UL, 0x646BA8C0UL, 0xFD62F97AUL, 0x8A65C9ECUL, </w:t>
            </w:r>
          </w:p>
          <w:p w14:paraId="444D92FF" w14:textId="77777777" w:rsidR="00C63E25" w:rsidRPr="00350027" w:rsidRDefault="00C63E25" w:rsidP="00F33256">
            <w:pPr>
              <w:rPr>
                <w:rFonts w:asciiTheme="minorHAnsi" w:hAnsiTheme="minorHAnsi"/>
              </w:rPr>
            </w:pPr>
            <w:r w:rsidRPr="00350027">
              <w:rPr>
                <w:rFonts w:asciiTheme="minorHAnsi" w:hAnsiTheme="minorHAnsi"/>
              </w:rPr>
              <w:t xml:space="preserve">   0x14015C4FUL, 0x63066CD9UL, 0xFA0F3D63UL, 0x8D080DF5UL, </w:t>
            </w:r>
          </w:p>
          <w:p w14:paraId="6F0D214B" w14:textId="77777777" w:rsidR="00C63E25" w:rsidRPr="00350027" w:rsidRDefault="00C63E25" w:rsidP="00F33256">
            <w:pPr>
              <w:rPr>
                <w:rFonts w:asciiTheme="minorHAnsi" w:hAnsiTheme="minorHAnsi"/>
              </w:rPr>
            </w:pPr>
            <w:r w:rsidRPr="00350027">
              <w:rPr>
                <w:rFonts w:asciiTheme="minorHAnsi" w:hAnsiTheme="minorHAnsi"/>
              </w:rPr>
              <w:t xml:space="preserve">   0x3B6E20C8UL, 0x4C69105EUL, 0xD56041E4UL, 0xA2677172UL,</w:t>
            </w:r>
          </w:p>
          <w:p w14:paraId="65C32039" w14:textId="77777777" w:rsidR="00C63E25" w:rsidRPr="00350027" w:rsidRDefault="00C63E25" w:rsidP="00F33256">
            <w:pPr>
              <w:rPr>
                <w:rFonts w:asciiTheme="minorHAnsi" w:hAnsiTheme="minorHAnsi"/>
              </w:rPr>
            </w:pPr>
            <w:r w:rsidRPr="00350027">
              <w:rPr>
                <w:rFonts w:asciiTheme="minorHAnsi" w:hAnsiTheme="minorHAnsi"/>
              </w:rPr>
              <w:t xml:space="preserve">   0x3C03E4D1UL, 0x4B04D447UL, 0xD20D85FDUL, 0xA50AB56BUL, </w:t>
            </w:r>
          </w:p>
          <w:p w14:paraId="09B80CCB" w14:textId="77777777" w:rsidR="00C63E25" w:rsidRPr="00350027" w:rsidRDefault="00C63E25" w:rsidP="00F33256">
            <w:pPr>
              <w:rPr>
                <w:rFonts w:asciiTheme="minorHAnsi" w:hAnsiTheme="minorHAnsi"/>
              </w:rPr>
            </w:pPr>
            <w:r w:rsidRPr="00350027">
              <w:rPr>
                <w:rFonts w:asciiTheme="minorHAnsi" w:hAnsiTheme="minorHAnsi"/>
              </w:rPr>
              <w:t xml:space="preserve">   0x35B5A8FAUL, 0x42B2986CUL, 0xDBBBC9D6UL, 0xACBCF940UL, </w:t>
            </w:r>
          </w:p>
          <w:p w14:paraId="74CF724D" w14:textId="77777777" w:rsidR="00C63E25" w:rsidRPr="00350027" w:rsidRDefault="00C63E25" w:rsidP="00F33256">
            <w:pPr>
              <w:rPr>
                <w:rFonts w:asciiTheme="minorHAnsi" w:hAnsiTheme="minorHAnsi"/>
              </w:rPr>
            </w:pPr>
            <w:r w:rsidRPr="00350027">
              <w:rPr>
                <w:rFonts w:asciiTheme="minorHAnsi" w:hAnsiTheme="minorHAnsi"/>
              </w:rPr>
              <w:t xml:space="preserve">   0x32D86CE3UL, 0x45DF5C75UL, 0xDCD60DCFUL, 0xABD13D59UL,</w:t>
            </w:r>
          </w:p>
          <w:p w14:paraId="5560FAC5" w14:textId="77777777" w:rsidR="00C63E25" w:rsidRPr="00350027" w:rsidRDefault="00C63E25" w:rsidP="00F33256">
            <w:pPr>
              <w:rPr>
                <w:rFonts w:asciiTheme="minorHAnsi" w:hAnsiTheme="minorHAnsi"/>
              </w:rPr>
            </w:pPr>
            <w:r w:rsidRPr="00350027">
              <w:rPr>
                <w:rFonts w:asciiTheme="minorHAnsi" w:hAnsiTheme="minorHAnsi"/>
              </w:rPr>
              <w:t xml:space="preserve">   0x26D930ACUL, 0x51DE003AUL, 0xC8D75180UL, 0xBFD06116UL, </w:t>
            </w:r>
          </w:p>
          <w:p w14:paraId="048128B8" w14:textId="77777777" w:rsidR="00C63E25" w:rsidRPr="00350027" w:rsidRDefault="00C63E25" w:rsidP="00F33256">
            <w:pPr>
              <w:rPr>
                <w:rFonts w:asciiTheme="minorHAnsi" w:hAnsiTheme="minorHAnsi"/>
              </w:rPr>
            </w:pPr>
            <w:r w:rsidRPr="00350027">
              <w:rPr>
                <w:rFonts w:asciiTheme="minorHAnsi" w:hAnsiTheme="minorHAnsi"/>
              </w:rPr>
              <w:t xml:space="preserve">   0x21B4F4B5UL, 0x56B3C423UL, 0xCFBA9599UL, 0xB8BDA50FUL, </w:t>
            </w:r>
          </w:p>
          <w:p w14:paraId="6A03C374" w14:textId="77777777" w:rsidR="00C63E25" w:rsidRPr="00350027" w:rsidRDefault="00C63E25" w:rsidP="00F33256">
            <w:pPr>
              <w:rPr>
                <w:rFonts w:asciiTheme="minorHAnsi" w:hAnsiTheme="minorHAnsi"/>
              </w:rPr>
            </w:pPr>
            <w:r w:rsidRPr="00350027">
              <w:rPr>
                <w:rFonts w:asciiTheme="minorHAnsi" w:hAnsiTheme="minorHAnsi"/>
              </w:rPr>
              <w:t xml:space="preserve">   0x2802B89EUL, 0x5F058808UL, 0xC60CD9B2UL, 0xB10BE924UL,</w:t>
            </w:r>
          </w:p>
          <w:p w14:paraId="2D6E2437" w14:textId="77777777" w:rsidR="00C63E25" w:rsidRPr="00350027" w:rsidRDefault="00C63E25" w:rsidP="00F33256">
            <w:pPr>
              <w:rPr>
                <w:rFonts w:asciiTheme="minorHAnsi" w:hAnsiTheme="minorHAnsi"/>
              </w:rPr>
            </w:pPr>
            <w:r w:rsidRPr="00350027">
              <w:rPr>
                <w:rFonts w:asciiTheme="minorHAnsi" w:hAnsiTheme="minorHAnsi"/>
              </w:rPr>
              <w:t xml:space="preserve">   0x2F6F7C87UL, 0x58684C11UL, 0xC1611DABUL, 0xB6662D3DUL, </w:t>
            </w:r>
          </w:p>
          <w:p w14:paraId="75701B1C" w14:textId="77777777" w:rsidR="00C63E25" w:rsidRPr="00350027" w:rsidRDefault="00C63E25" w:rsidP="00F33256">
            <w:pPr>
              <w:rPr>
                <w:rFonts w:asciiTheme="minorHAnsi" w:hAnsiTheme="minorHAnsi"/>
              </w:rPr>
            </w:pPr>
            <w:r w:rsidRPr="00350027">
              <w:rPr>
                <w:rFonts w:asciiTheme="minorHAnsi" w:hAnsiTheme="minorHAnsi"/>
              </w:rPr>
              <w:t xml:space="preserve">   0x76DC4190UL, 0x01DB7106UL, 0x98D220BCUL, 0xEFD5102AUL, </w:t>
            </w:r>
          </w:p>
          <w:p w14:paraId="68CCE5CC" w14:textId="77777777" w:rsidR="00C63E25" w:rsidRPr="00350027" w:rsidRDefault="00C63E25" w:rsidP="00F33256">
            <w:pPr>
              <w:rPr>
                <w:rFonts w:asciiTheme="minorHAnsi" w:hAnsiTheme="minorHAnsi"/>
              </w:rPr>
            </w:pPr>
            <w:r w:rsidRPr="00350027">
              <w:rPr>
                <w:rFonts w:asciiTheme="minorHAnsi" w:hAnsiTheme="minorHAnsi"/>
              </w:rPr>
              <w:t xml:space="preserve">   0x71B18589UL, 0x06B6B51FUL, 0x9FBFE4A5UL, 0xE8B8D433UL,</w:t>
            </w:r>
          </w:p>
          <w:p w14:paraId="1798C137" w14:textId="77777777" w:rsidR="00C63E25" w:rsidRPr="00350027" w:rsidRDefault="00C63E25" w:rsidP="00F33256">
            <w:pPr>
              <w:rPr>
                <w:rFonts w:asciiTheme="minorHAnsi" w:hAnsiTheme="minorHAnsi"/>
              </w:rPr>
            </w:pPr>
            <w:r w:rsidRPr="00350027">
              <w:rPr>
                <w:rFonts w:asciiTheme="minorHAnsi" w:hAnsiTheme="minorHAnsi"/>
              </w:rPr>
              <w:t xml:space="preserve">   0x7807C9A2UL, 0x0F00F934UL, 0x9609A88EUL, 0xE10E9818UL, </w:t>
            </w:r>
          </w:p>
          <w:p w14:paraId="5A39295B" w14:textId="77777777" w:rsidR="00C63E25" w:rsidRPr="00350027" w:rsidRDefault="00C63E25" w:rsidP="00F33256">
            <w:pPr>
              <w:rPr>
                <w:rFonts w:asciiTheme="minorHAnsi" w:hAnsiTheme="minorHAnsi"/>
              </w:rPr>
            </w:pPr>
            <w:r w:rsidRPr="00350027">
              <w:rPr>
                <w:rFonts w:asciiTheme="minorHAnsi" w:hAnsiTheme="minorHAnsi"/>
              </w:rPr>
              <w:t xml:space="preserve">   0x7F6A0DBBUL, 0x086D3D2DUL, 0x91646C97UL, 0xE6635C01UL, </w:t>
            </w:r>
          </w:p>
          <w:p w14:paraId="5DF461BF" w14:textId="77777777" w:rsidR="00C63E25" w:rsidRPr="00350027" w:rsidRDefault="00C63E25" w:rsidP="00F33256">
            <w:pPr>
              <w:rPr>
                <w:rFonts w:asciiTheme="minorHAnsi" w:hAnsiTheme="minorHAnsi"/>
              </w:rPr>
            </w:pPr>
            <w:r w:rsidRPr="00350027">
              <w:rPr>
                <w:rFonts w:asciiTheme="minorHAnsi" w:hAnsiTheme="minorHAnsi"/>
              </w:rPr>
              <w:t xml:space="preserve">   0x6B6B51F4UL, 0x1C6C6162UL, 0x856530D8UL, 0xF262004EUL,</w:t>
            </w:r>
          </w:p>
          <w:p w14:paraId="0356C67D" w14:textId="77777777" w:rsidR="00C63E25" w:rsidRPr="00350027" w:rsidRDefault="00C63E25" w:rsidP="00F33256">
            <w:pPr>
              <w:rPr>
                <w:rFonts w:asciiTheme="minorHAnsi" w:hAnsiTheme="minorHAnsi"/>
              </w:rPr>
            </w:pPr>
            <w:r w:rsidRPr="00350027">
              <w:rPr>
                <w:rFonts w:asciiTheme="minorHAnsi" w:hAnsiTheme="minorHAnsi"/>
              </w:rPr>
              <w:t xml:space="preserve">   0x6C0695EDUL, 0x1B01A57BUL, 0x8208F4C1UL, 0xF50FC457UL, </w:t>
            </w:r>
          </w:p>
          <w:p w14:paraId="330964AE" w14:textId="77777777" w:rsidR="00C63E25" w:rsidRPr="00350027" w:rsidRDefault="00C63E25" w:rsidP="00F33256">
            <w:pPr>
              <w:rPr>
                <w:rFonts w:asciiTheme="minorHAnsi" w:hAnsiTheme="minorHAnsi"/>
              </w:rPr>
            </w:pPr>
            <w:r w:rsidRPr="00350027">
              <w:rPr>
                <w:rFonts w:asciiTheme="minorHAnsi" w:hAnsiTheme="minorHAnsi"/>
              </w:rPr>
              <w:t xml:space="preserve">   0x65B0D9C6UL, 0x12B7E950UL, 0x8BBEB8EAUL, 0xFCB9887CUL, </w:t>
            </w:r>
          </w:p>
          <w:p w14:paraId="0A6834B1" w14:textId="77777777" w:rsidR="00C63E25" w:rsidRPr="00350027" w:rsidRDefault="00C63E25" w:rsidP="00F33256">
            <w:pPr>
              <w:rPr>
                <w:rFonts w:asciiTheme="minorHAnsi" w:hAnsiTheme="minorHAnsi"/>
              </w:rPr>
            </w:pPr>
            <w:r w:rsidRPr="00350027">
              <w:rPr>
                <w:rFonts w:asciiTheme="minorHAnsi" w:hAnsiTheme="minorHAnsi"/>
              </w:rPr>
              <w:t xml:space="preserve">   0x62DD1DDFUL, 0x15DA2D49UL, 0x8CD37CF3UL, 0xFBD44C65UL,</w:t>
            </w:r>
          </w:p>
          <w:p w14:paraId="5ABA16BB" w14:textId="77777777" w:rsidR="00C63E25" w:rsidRPr="00350027" w:rsidRDefault="00C63E25" w:rsidP="00F33256">
            <w:pPr>
              <w:rPr>
                <w:rFonts w:asciiTheme="minorHAnsi" w:hAnsiTheme="minorHAnsi"/>
              </w:rPr>
            </w:pPr>
            <w:r w:rsidRPr="00350027">
              <w:rPr>
                <w:rFonts w:asciiTheme="minorHAnsi" w:hAnsiTheme="minorHAnsi"/>
              </w:rPr>
              <w:lastRenderedPageBreak/>
              <w:t xml:space="preserve">   0x4DB26158UL, 0x3AB551CEUL, 0xA3BC0074UL, 0xD4BB30E2UL, </w:t>
            </w:r>
          </w:p>
          <w:p w14:paraId="3006F91F" w14:textId="77777777" w:rsidR="00C63E25" w:rsidRPr="00350027" w:rsidRDefault="00C63E25" w:rsidP="00F33256">
            <w:pPr>
              <w:rPr>
                <w:rFonts w:asciiTheme="minorHAnsi" w:hAnsiTheme="minorHAnsi"/>
              </w:rPr>
            </w:pPr>
            <w:r w:rsidRPr="00350027">
              <w:rPr>
                <w:rFonts w:asciiTheme="minorHAnsi" w:hAnsiTheme="minorHAnsi"/>
              </w:rPr>
              <w:t xml:space="preserve">   0x4ADFA541UL, 0x3DD895D7UL, 0xA4D1C46DUL, 0xD3D6F4FBUL, </w:t>
            </w:r>
          </w:p>
          <w:p w14:paraId="168FF767" w14:textId="77777777" w:rsidR="00C63E25" w:rsidRPr="00350027" w:rsidRDefault="00C63E25" w:rsidP="00F33256">
            <w:pPr>
              <w:rPr>
                <w:rFonts w:asciiTheme="minorHAnsi" w:hAnsiTheme="minorHAnsi"/>
              </w:rPr>
            </w:pPr>
            <w:r w:rsidRPr="00350027">
              <w:rPr>
                <w:rFonts w:asciiTheme="minorHAnsi" w:hAnsiTheme="minorHAnsi"/>
              </w:rPr>
              <w:t xml:space="preserve">   0x4369E96AUL, 0x346ED9FCUL, 0xAD678846UL, 0xDA60B8D0UL,</w:t>
            </w:r>
          </w:p>
          <w:p w14:paraId="2C12D56E" w14:textId="77777777" w:rsidR="00C63E25" w:rsidRPr="00350027" w:rsidRDefault="00C63E25" w:rsidP="00F33256">
            <w:pPr>
              <w:rPr>
                <w:rFonts w:asciiTheme="minorHAnsi" w:hAnsiTheme="minorHAnsi"/>
              </w:rPr>
            </w:pPr>
            <w:r w:rsidRPr="00350027">
              <w:rPr>
                <w:rFonts w:asciiTheme="minorHAnsi" w:hAnsiTheme="minorHAnsi"/>
              </w:rPr>
              <w:t xml:space="preserve">   0x44042D73UL, 0x33031DE5UL, 0xAA0A4C5FUL, 0xDD0D7CC9UL, </w:t>
            </w:r>
          </w:p>
          <w:p w14:paraId="69929A7A" w14:textId="77777777" w:rsidR="00C63E25" w:rsidRPr="00350027" w:rsidRDefault="00C63E25" w:rsidP="00F33256">
            <w:pPr>
              <w:rPr>
                <w:rFonts w:asciiTheme="minorHAnsi" w:hAnsiTheme="minorHAnsi"/>
              </w:rPr>
            </w:pPr>
            <w:r w:rsidRPr="00350027">
              <w:rPr>
                <w:rFonts w:asciiTheme="minorHAnsi" w:hAnsiTheme="minorHAnsi"/>
              </w:rPr>
              <w:t xml:space="preserve">   0x5005713CUL, 0x270241AAUL, 0xBE0B1010UL, 0xC90C2086UL, </w:t>
            </w:r>
          </w:p>
          <w:p w14:paraId="383D1908" w14:textId="77777777" w:rsidR="00C63E25" w:rsidRPr="00350027" w:rsidRDefault="00C63E25" w:rsidP="00F33256">
            <w:pPr>
              <w:rPr>
                <w:rFonts w:asciiTheme="minorHAnsi" w:hAnsiTheme="minorHAnsi"/>
              </w:rPr>
            </w:pPr>
            <w:r w:rsidRPr="00350027">
              <w:rPr>
                <w:rFonts w:asciiTheme="minorHAnsi" w:hAnsiTheme="minorHAnsi"/>
              </w:rPr>
              <w:t xml:space="preserve">   0x5768B525UL, 0x206F85B3UL, 0xB966D409UL, 0xCE61E49FUL,</w:t>
            </w:r>
          </w:p>
          <w:p w14:paraId="1AF6122A" w14:textId="77777777" w:rsidR="00C63E25" w:rsidRPr="00350027" w:rsidRDefault="00C63E25" w:rsidP="00F33256">
            <w:pPr>
              <w:rPr>
                <w:rFonts w:asciiTheme="minorHAnsi" w:hAnsiTheme="minorHAnsi"/>
              </w:rPr>
            </w:pPr>
            <w:r w:rsidRPr="00350027">
              <w:rPr>
                <w:rFonts w:asciiTheme="minorHAnsi" w:hAnsiTheme="minorHAnsi"/>
              </w:rPr>
              <w:t xml:space="preserve">   0x5EDEF90EUL, 0x29D9C998UL, 0xB0D09822UL, 0xC7D7A8B4UL, </w:t>
            </w:r>
          </w:p>
          <w:p w14:paraId="6D2388F5" w14:textId="77777777" w:rsidR="00C63E25" w:rsidRPr="00350027" w:rsidRDefault="00C63E25" w:rsidP="00F33256">
            <w:pPr>
              <w:rPr>
                <w:rFonts w:asciiTheme="minorHAnsi" w:hAnsiTheme="minorHAnsi"/>
              </w:rPr>
            </w:pPr>
            <w:r w:rsidRPr="00350027">
              <w:rPr>
                <w:rFonts w:asciiTheme="minorHAnsi" w:hAnsiTheme="minorHAnsi"/>
              </w:rPr>
              <w:t xml:space="preserve">   0x59B33D17UL, 0x2EB40D81UL, 0xB7BD5C3BUL, 0xC0BA6CADUL, </w:t>
            </w:r>
          </w:p>
          <w:p w14:paraId="074A0596" w14:textId="77777777" w:rsidR="00C63E25" w:rsidRPr="00350027" w:rsidRDefault="00C63E25" w:rsidP="00F33256">
            <w:pPr>
              <w:rPr>
                <w:rFonts w:asciiTheme="minorHAnsi" w:hAnsiTheme="minorHAnsi"/>
              </w:rPr>
            </w:pPr>
            <w:r w:rsidRPr="00350027">
              <w:rPr>
                <w:rFonts w:asciiTheme="minorHAnsi" w:hAnsiTheme="minorHAnsi"/>
              </w:rPr>
              <w:t xml:space="preserve">   0xEDB88320UL, 0x9ABFB3B6UL, 0x03B6E20CUL, 0x74B1D29AUL,</w:t>
            </w:r>
          </w:p>
          <w:p w14:paraId="3DC4F23B" w14:textId="77777777" w:rsidR="00C63E25" w:rsidRPr="00350027" w:rsidRDefault="00C63E25" w:rsidP="00F33256">
            <w:pPr>
              <w:rPr>
                <w:rFonts w:asciiTheme="minorHAnsi" w:hAnsiTheme="minorHAnsi"/>
              </w:rPr>
            </w:pPr>
            <w:r w:rsidRPr="00350027">
              <w:rPr>
                <w:rFonts w:asciiTheme="minorHAnsi" w:hAnsiTheme="minorHAnsi"/>
              </w:rPr>
              <w:t xml:space="preserve">   0xEAD54739UL, 0x9DD277AFUL, 0x04DB2615UL, 0x73DC1683UL, </w:t>
            </w:r>
          </w:p>
          <w:p w14:paraId="478D97C0" w14:textId="77777777" w:rsidR="00C63E25" w:rsidRPr="00350027" w:rsidRDefault="00C63E25" w:rsidP="00F33256">
            <w:pPr>
              <w:rPr>
                <w:rFonts w:asciiTheme="minorHAnsi" w:hAnsiTheme="minorHAnsi"/>
              </w:rPr>
            </w:pPr>
            <w:r w:rsidRPr="00350027">
              <w:rPr>
                <w:rFonts w:asciiTheme="minorHAnsi" w:hAnsiTheme="minorHAnsi"/>
              </w:rPr>
              <w:t xml:space="preserve">   0xE3630B12UL, 0x94643B84UL, 0x0D6D6A3EUL, 0x7A6A5AA8UL, </w:t>
            </w:r>
          </w:p>
          <w:p w14:paraId="1E03842F" w14:textId="77777777" w:rsidR="00C63E25" w:rsidRPr="00350027" w:rsidRDefault="00C63E25" w:rsidP="00F33256">
            <w:pPr>
              <w:rPr>
                <w:rFonts w:asciiTheme="minorHAnsi" w:hAnsiTheme="minorHAnsi"/>
              </w:rPr>
            </w:pPr>
            <w:r w:rsidRPr="00350027">
              <w:rPr>
                <w:rFonts w:asciiTheme="minorHAnsi" w:hAnsiTheme="minorHAnsi"/>
              </w:rPr>
              <w:t xml:space="preserve">   0xE40ECF0BUL, 0x9309FF9DUL, 0x0A00AE27UL, 0x7D079EB1UL,</w:t>
            </w:r>
          </w:p>
          <w:p w14:paraId="07F2B3FA" w14:textId="77777777" w:rsidR="00C63E25" w:rsidRPr="00350027" w:rsidRDefault="00C63E25" w:rsidP="00F33256">
            <w:pPr>
              <w:rPr>
                <w:rFonts w:asciiTheme="minorHAnsi" w:hAnsiTheme="minorHAnsi"/>
              </w:rPr>
            </w:pPr>
            <w:r w:rsidRPr="00350027">
              <w:rPr>
                <w:rFonts w:asciiTheme="minorHAnsi" w:hAnsiTheme="minorHAnsi"/>
              </w:rPr>
              <w:t xml:space="preserve">   0xF00F9344UL, 0x8708A3D2UL, 0x1E01F268UL, 0x6906C2FEUL, </w:t>
            </w:r>
          </w:p>
          <w:p w14:paraId="04EF3A71" w14:textId="77777777" w:rsidR="00C63E25" w:rsidRPr="00350027" w:rsidRDefault="00C63E25" w:rsidP="00F33256">
            <w:pPr>
              <w:rPr>
                <w:rFonts w:asciiTheme="minorHAnsi" w:hAnsiTheme="minorHAnsi"/>
              </w:rPr>
            </w:pPr>
            <w:r w:rsidRPr="00350027">
              <w:rPr>
                <w:rFonts w:asciiTheme="minorHAnsi" w:hAnsiTheme="minorHAnsi"/>
              </w:rPr>
              <w:t xml:space="preserve">   0xF762575DUL, 0x806567CBUL, 0x196C3671UL, 0x6E6B06E7UL, </w:t>
            </w:r>
          </w:p>
          <w:p w14:paraId="68A1B280" w14:textId="77777777" w:rsidR="00C63E25" w:rsidRPr="00350027" w:rsidRDefault="00C63E25" w:rsidP="00F33256">
            <w:pPr>
              <w:rPr>
                <w:rFonts w:asciiTheme="minorHAnsi" w:hAnsiTheme="minorHAnsi"/>
              </w:rPr>
            </w:pPr>
            <w:r w:rsidRPr="00350027">
              <w:rPr>
                <w:rFonts w:asciiTheme="minorHAnsi" w:hAnsiTheme="minorHAnsi"/>
              </w:rPr>
              <w:t xml:space="preserve">   0xFED41B76UL, 0x89D32BE0UL, 0x10DA7A5AUL, 0x67DD4ACCUL,</w:t>
            </w:r>
          </w:p>
          <w:p w14:paraId="1E49D436" w14:textId="77777777" w:rsidR="00C63E25" w:rsidRPr="00350027" w:rsidRDefault="00C63E25" w:rsidP="00F33256">
            <w:pPr>
              <w:rPr>
                <w:rFonts w:asciiTheme="minorHAnsi" w:hAnsiTheme="minorHAnsi"/>
              </w:rPr>
            </w:pPr>
            <w:r w:rsidRPr="00350027">
              <w:rPr>
                <w:rFonts w:asciiTheme="minorHAnsi" w:hAnsiTheme="minorHAnsi"/>
              </w:rPr>
              <w:t xml:space="preserve">   0xF9B9DF6FUL, 0x8EBEEFF9UL, 0x17B7BE43UL, 0x60B08ED5UL, </w:t>
            </w:r>
          </w:p>
          <w:p w14:paraId="115ECAD3" w14:textId="77777777" w:rsidR="00C63E25" w:rsidRPr="00350027" w:rsidRDefault="00C63E25" w:rsidP="00F33256">
            <w:pPr>
              <w:rPr>
                <w:rFonts w:asciiTheme="minorHAnsi" w:hAnsiTheme="minorHAnsi"/>
              </w:rPr>
            </w:pPr>
            <w:r w:rsidRPr="00350027">
              <w:rPr>
                <w:rFonts w:asciiTheme="minorHAnsi" w:hAnsiTheme="minorHAnsi"/>
              </w:rPr>
              <w:t xml:space="preserve">   0xD6D6A3E8UL, 0xA1D1937EUL, 0x38D8C2C4UL, 0x4FDFF252UL, </w:t>
            </w:r>
          </w:p>
          <w:p w14:paraId="7C97C4C2" w14:textId="77777777" w:rsidR="00C63E25" w:rsidRPr="00350027" w:rsidRDefault="00C63E25" w:rsidP="00F33256">
            <w:pPr>
              <w:rPr>
                <w:rFonts w:asciiTheme="minorHAnsi" w:hAnsiTheme="minorHAnsi"/>
              </w:rPr>
            </w:pPr>
            <w:r w:rsidRPr="00350027">
              <w:rPr>
                <w:rFonts w:asciiTheme="minorHAnsi" w:hAnsiTheme="minorHAnsi"/>
              </w:rPr>
              <w:t xml:space="preserve">   0xD1BB67F1UL, 0xA6BC5767UL, 0x3FB506DDUL, 0x48B2364BUL,</w:t>
            </w:r>
          </w:p>
          <w:p w14:paraId="65644AF3" w14:textId="77777777" w:rsidR="00C63E25" w:rsidRPr="00350027" w:rsidRDefault="00C63E25" w:rsidP="00F33256">
            <w:pPr>
              <w:rPr>
                <w:rFonts w:asciiTheme="minorHAnsi" w:hAnsiTheme="minorHAnsi"/>
              </w:rPr>
            </w:pPr>
            <w:r w:rsidRPr="00350027">
              <w:rPr>
                <w:rFonts w:asciiTheme="minorHAnsi" w:hAnsiTheme="minorHAnsi"/>
              </w:rPr>
              <w:t xml:space="preserve">   0xD80D2BDAUL, 0xAF0A1B4CUL, 0x36034AF6UL, 0x41047A60UL, </w:t>
            </w:r>
          </w:p>
          <w:p w14:paraId="539C2B83" w14:textId="77777777" w:rsidR="00C63E25" w:rsidRPr="00350027" w:rsidRDefault="00C63E25" w:rsidP="00F33256">
            <w:pPr>
              <w:rPr>
                <w:rFonts w:asciiTheme="minorHAnsi" w:hAnsiTheme="minorHAnsi"/>
              </w:rPr>
            </w:pPr>
            <w:r w:rsidRPr="00350027">
              <w:rPr>
                <w:rFonts w:asciiTheme="minorHAnsi" w:hAnsiTheme="minorHAnsi"/>
              </w:rPr>
              <w:t xml:space="preserve">   0xDF60EFC3UL, 0xA867DF55UL, 0x316E8EEFUL, 0x4669BE79UL, </w:t>
            </w:r>
          </w:p>
          <w:p w14:paraId="293E1543" w14:textId="77777777" w:rsidR="00C63E25" w:rsidRPr="00350027" w:rsidRDefault="00C63E25" w:rsidP="00F33256">
            <w:pPr>
              <w:rPr>
                <w:rFonts w:asciiTheme="minorHAnsi" w:hAnsiTheme="minorHAnsi"/>
              </w:rPr>
            </w:pPr>
            <w:r w:rsidRPr="00350027">
              <w:rPr>
                <w:rFonts w:asciiTheme="minorHAnsi" w:hAnsiTheme="minorHAnsi"/>
              </w:rPr>
              <w:t xml:space="preserve">   0xCB61B38CUL, 0xBC66831AUL, 0x256FD2A0UL, 0x5268E236UL,</w:t>
            </w:r>
          </w:p>
          <w:p w14:paraId="4DC2688E" w14:textId="77777777" w:rsidR="00C63E25" w:rsidRPr="00350027" w:rsidRDefault="00C63E25" w:rsidP="00F33256">
            <w:pPr>
              <w:rPr>
                <w:rFonts w:asciiTheme="minorHAnsi" w:hAnsiTheme="minorHAnsi"/>
              </w:rPr>
            </w:pPr>
            <w:r w:rsidRPr="00350027">
              <w:rPr>
                <w:rFonts w:asciiTheme="minorHAnsi" w:hAnsiTheme="minorHAnsi"/>
              </w:rPr>
              <w:t xml:space="preserve">   0xCC0C7795UL, 0xBB0B4703UL, 0x220216B9UL, 0x5505262FUL, </w:t>
            </w:r>
          </w:p>
          <w:p w14:paraId="3631F8C9" w14:textId="77777777" w:rsidR="00C63E25" w:rsidRPr="00350027" w:rsidRDefault="00C63E25" w:rsidP="00F33256">
            <w:pPr>
              <w:rPr>
                <w:rFonts w:asciiTheme="minorHAnsi" w:hAnsiTheme="minorHAnsi"/>
              </w:rPr>
            </w:pPr>
            <w:r w:rsidRPr="00350027">
              <w:rPr>
                <w:rFonts w:asciiTheme="minorHAnsi" w:hAnsiTheme="minorHAnsi"/>
              </w:rPr>
              <w:t xml:space="preserve">   0xC5BA3BBEUL, 0xB2BD0B28UL, 0x2BB45A92UL, 0x5CB36A04UL, </w:t>
            </w:r>
          </w:p>
          <w:p w14:paraId="362211C2" w14:textId="77777777" w:rsidR="00C63E25" w:rsidRPr="00350027" w:rsidRDefault="00C63E25" w:rsidP="00F33256">
            <w:pPr>
              <w:rPr>
                <w:rFonts w:asciiTheme="minorHAnsi" w:hAnsiTheme="minorHAnsi"/>
              </w:rPr>
            </w:pPr>
            <w:r w:rsidRPr="00350027">
              <w:rPr>
                <w:rFonts w:asciiTheme="minorHAnsi" w:hAnsiTheme="minorHAnsi"/>
              </w:rPr>
              <w:t xml:space="preserve">   0xC2D7FFA7UL, 0xB5D0CF31UL, 0x2CD99E8BUL, 0x5BDEAE1DUL,</w:t>
            </w:r>
          </w:p>
          <w:p w14:paraId="5410180A" w14:textId="77777777" w:rsidR="00C63E25" w:rsidRPr="00350027" w:rsidRDefault="00C63E25" w:rsidP="00F33256">
            <w:pPr>
              <w:rPr>
                <w:rFonts w:asciiTheme="minorHAnsi" w:hAnsiTheme="minorHAnsi"/>
              </w:rPr>
            </w:pPr>
            <w:r w:rsidRPr="00350027">
              <w:rPr>
                <w:rFonts w:asciiTheme="minorHAnsi" w:hAnsiTheme="minorHAnsi"/>
              </w:rPr>
              <w:t xml:space="preserve">   0x9B64C2B0UL, 0xEC63F226UL, 0x756AA39CUL, 0x026D930AUL, </w:t>
            </w:r>
          </w:p>
          <w:p w14:paraId="08772C4D" w14:textId="77777777" w:rsidR="00C63E25" w:rsidRPr="00350027" w:rsidRDefault="00C63E25" w:rsidP="00F33256">
            <w:pPr>
              <w:rPr>
                <w:rFonts w:asciiTheme="minorHAnsi" w:hAnsiTheme="minorHAnsi"/>
              </w:rPr>
            </w:pPr>
            <w:r w:rsidRPr="00350027">
              <w:rPr>
                <w:rFonts w:asciiTheme="minorHAnsi" w:hAnsiTheme="minorHAnsi"/>
              </w:rPr>
              <w:t xml:space="preserve">   0x9C0906A9UL, 0xEB0E363FUL, 0x72076785UL, 0x05005713UL, </w:t>
            </w:r>
          </w:p>
          <w:p w14:paraId="5EEB3254" w14:textId="77777777" w:rsidR="00C63E25" w:rsidRPr="00350027" w:rsidRDefault="00C63E25" w:rsidP="00F33256">
            <w:pPr>
              <w:rPr>
                <w:rFonts w:asciiTheme="minorHAnsi" w:hAnsiTheme="minorHAnsi"/>
              </w:rPr>
            </w:pPr>
            <w:r w:rsidRPr="00350027">
              <w:rPr>
                <w:rFonts w:asciiTheme="minorHAnsi" w:hAnsiTheme="minorHAnsi"/>
              </w:rPr>
              <w:t xml:space="preserve">   0x95BF4A82UL, 0xE2B87A14UL, 0x7BB12BAEUL, 0x0CB61B38UL,</w:t>
            </w:r>
          </w:p>
          <w:p w14:paraId="7FF6AEBB" w14:textId="77777777" w:rsidR="00C63E25" w:rsidRPr="00350027" w:rsidRDefault="00C63E25" w:rsidP="00F33256">
            <w:pPr>
              <w:rPr>
                <w:rFonts w:asciiTheme="minorHAnsi" w:hAnsiTheme="minorHAnsi"/>
              </w:rPr>
            </w:pPr>
            <w:r w:rsidRPr="00350027">
              <w:rPr>
                <w:rFonts w:asciiTheme="minorHAnsi" w:hAnsiTheme="minorHAnsi"/>
              </w:rPr>
              <w:t xml:space="preserve">   0x92D28E9BUL, 0xE5D5BE0DUL, 0x7CDCEFB7UL, 0x0BDBDF21UL, </w:t>
            </w:r>
          </w:p>
          <w:p w14:paraId="359A438E" w14:textId="77777777" w:rsidR="00C63E25" w:rsidRPr="00350027" w:rsidRDefault="00C63E25" w:rsidP="00F33256">
            <w:pPr>
              <w:rPr>
                <w:rFonts w:asciiTheme="minorHAnsi" w:hAnsiTheme="minorHAnsi"/>
              </w:rPr>
            </w:pPr>
            <w:r w:rsidRPr="00350027">
              <w:rPr>
                <w:rFonts w:asciiTheme="minorHAnsi" w:hAnsiTheme="minorHAnsi"/>
              </w:rPr>
              <w:t xml:space="preserve">   0x86D3D2D4UL, 0xF1D4E242UL, 0x68DDB3F8UL, 0x1FDA836EUL, </w:t>
            </w:r>
          </w:p>
          <w:p w14:paraId="7A1E6FBB" w14:textId="77777777" w:rsidR="00C63E25" w:rsidRPr="00350027" w:rsidRDefault="00C63E25" w:rsidP="00F33256">
            <w:pPr>
              <w:rPr>
                <w:rFonts w:asciiTheme="minorHAnsi" w:hAnsiTheme="minorHAnsi"/>
              </w:rPr>
            </w:pPr>
            <w:r w:rsidRPr="00350027">
              <w:rPr>
                <w:rFonts w:asciiTheme="minorHAnsi" w:hAnsiTheme="minorHAnsi"/>
              </w:rPr>
              <w:t xml:space="preserve">   0x81BE16CDUL, 0xF6B9265BUL, 0x6FB077E1UL, 0x18B74777UL,</w:t>
            </w:r>
          </w:p>
          <w:p w14:paraId="7CB14E45" w14:textId="77777777" w:rsidR="00C63E25" w:rsidRPr="00350027" w:rsidRDefault="00C63E25" w:rsidP="00F33256">
            <w:pPr>
              <w:rPr>
                <w:rFonts w:asciiTheme="minorHAnsi" w:hAnsiTheme="minorHAnsi"/>
              </w:rPr>
            </w:pPr>
            <w:r w:rsidRPr="00350027">
              <w:rPr>
                <w:rFonts w:asciiTheme="minorHAnsi" w:hAnsiTheme="minorHAnsi"/>
              </w:rPr>
              <w:t xml:space="preserve">   0x88085AE6UL, 0xFF0F6A70UL, 0x66063BCAUL, 0x11010B5CUL, </w:t>
            </w:r>
          </w:p>
          <w:p w14:paraId="3914984A" w14:textId="77777777" w:rsidR="00C63E25" w:rsidRPr="00350027" w:rsidRDefault="00C63E25" w:rsidP="00F33256">
            <w:pPr>
              <w:rPr>
                <w:rFonts w:asciiTheme="minorHAnsi" w:hAnsiTheme="minorHAnsi"/>
              </w:rPr>
            </w:pPr>
            <w:r w:rsidRPr="00350027">
              <w:rPr>
                <w:rFonts w:asciiTheme="minorHAnsi" w:hAnsiTheme="minorHAnsi"/>
              </w:rPr>
              <w:t xml:space="preserve">   0x8F659EFFUL, 0xF862AE69UL, 0x616BFFD3UL, 0x166CCF45UL, </w:t>
            </w:r>
          </w:p>
          <w:p w14:paraId="66232606" w14:textId="77777777" w:rsidR="00C63E25" w:rsidRPr="00350027" w:rsidRDefault="00C63E25" w:rsidP="00F33256">
            <w:pPr>
              <w:rPr>
                <w:rFonts w:asciiTheme="minorHAnsi" w:hAnsiTheme="minorHAnsi"/>
              </w:rPr>
            </w:pPr>
            <w:r w:rsidRPr="00350027">
              <w:rPr>
                <w:rFonts w:asciiTheme="minorHAnsi" w:hAnsiTheme="minorHAnsi"/>
              </w:rPr>
              <w:t xml:space="preserve">   0xA00AE278UL, 0xD70DD2EEUL, 0x4E048354UL, 0x3903B3C2UL,</w:t>
            </w:r>
          </w:p>
          <w:p w14:paraId="6D769788" w14:textId="77777777" w:rsidR="00C63E25" w:rsidRPr="00350027" w:rsidRDefault="00C63E25" w:rsidP="00F33256">
            <w:pPr>
              <w:rPr>
                <w:rFonts w:asciiTheme="minorHAnsi" w:hAnsiTheme="minorHAnsi"/>
              </w:rPr>
            </w:pPr>
            <w:r w:rsidRPr="00350027">
              <w:rPr>
                <w:rFonts w:asciiTheme="minorHAnsi" w:hAnsiTheme="minorHAnsi"/>
              </w:rPr>
              <w:t xml:space="preserve">   0xA7672661UL, 0xD06016F7UL, 0x4969474DUL, 0x3E6E77DBUL, </w:t>
            </w:r>
          </w:p>
          <w:p w14:paraId="79A03710" w14:textId="77777777" w:rsidR="00C63E25" w:rsidRPr="00350027" w:rsidRDefault="00C63E25" w:rsidP="00F33256">
            <w:pPr>
              <w:rPr>
                <w:rFonts w:asciiTheme="minorHAnsi" w:hAnsiTheme="minorHAnsi"/>
              </w:rPr>
            </w:pPr>
            <w:r w:rsidRPr="00350027">
              <w:rPr>
                <w:rFonts w:asciiTheme="minorHAnsi" w:hAnsiTheme="minorHAnsi"/>
              </w:rPr>
              <w:t xml:space="preserve">   0xAED16A4AUL, 0xD9D65ADCUL, 0x40DF0B66UL, 0x37D83BF0UL, </w:t>
            </w:r>
          </w:p>
          <w:p w14:paraId="126D47FE" w14:textId="77777777" w:rsidR="00C63E25" w:rsidRPr="00350027" w:rsidRDefault="00C63E25" w:rsidP="00F33256">
            <w:pPr>
              <w:rPr>
                <w:rFonts w:asciiTheme="minorHAnsi" w:hAnsiTheme="minorHAnsi"/>
              </w:rPr>
            </w:pPr>
            <w:r w:rsidRPr="00350027">
              <w:rPr>
                <w:rFonts w:asciiTheme="minorHAnsi" w:hAnsiTheme="minorHAnsi"/>
              </w:rPr>
              <w:t xml:space="preserve">   0xA9BCAE53UL, 0xDEBB9EC5UL, 0x47B2CF7FUL, 0x30B5FFE9UL,</w:t>
            </w:r>
          </w:p>
          <w:p w14:paraId="056F9366" w14:textId="77777777" w:rsidR="00C63E25" w:rsidRPr="00350027" w:rsidRDefault="00C63E25" w:rsidP="00F33256">
            <w:pPr>
              <w:rPr>
                <w:rFonts w:asciiTheme="minorHAnsi" w:hAnsiTheme="minorHAnsi"/>
              </w:rPr>
            </w:pPr>
            <w:r w:rsidRPr="00350027">
              <w:rPr>
                <w:rFonts w:asciiTheme="minorHAnsi" w:hAnsiTheme="minorHAnsi"/>
              </w:rPr>
              <w:t xml:space="preserve">   0xBDBDF21CUL, 0xCABAC28AUL, 0x53B39330UL, 0x24B4A3A6UL, </w:t>
            </w:r>
          </w:p>
          <w:p w14:paraId="24766568" w14:textId="77777777" w:rsidR="00C63E25" w:rsidRPr="00350027" w:rsidRDefault="00C63E25" w:rsidP="00F33256">
            <w:pPr>
              <w:rPr>
                <w:rFonts w:asciiTheme="minorHAnsi" w:hAnsiTheme="minorHAnsi"/>
              </w:rPr>
            </w:pPr>
            <w:r w:rsidRPr="00350027">
              <w:rPr>
                <w:rFonts w:asciiTheme="minorHAnsi" w:hAnsiTheme="minorHAnsi"/>
              </w:rPr>
              <w:t xml:space="preserve">   0xBAD03605UL, 0xCDD70693UL, 0x54DE5729UL, 0x23D967BFUL, </w:t>
            </w:r>
          </w:p>
          <w:p w14:paraId="6D1D06D8" w14:textId="77777777" w:rsidR="00C63E25" w:rsidRPr="00350027" w:rsidRDefault="00C63E25" w:rsidP="00F33256">
            <w:pPr>
              <w:rPr>
                <w:rFonts w:asciiTheme="minorHAnsi" w:hAnsiTheme="minorHAnsi"/>
              </w:rPr>
            </w:pPr>
            <w:r w:rsidRPr="00350027">
              <w:rPr>
                <w:rFonts w:asciiTheme="minorHAnsi" w:hAnsiTheme="minorHAnsi"/>
              </w:rPr>
              <w:t xml:space="preserve">   0xB3667A2EUL, 0xC4614AB8UL, 0x5D681B02UL, 0x2A6F2B94UL,</w:t>
            </w:r>
          </w:p>
          <w:p w14:paraId="0D9C71ED" w14:textId="77777777" w:rsidR="00C63E25" w:rsidRPr="00350027" w:rsidRDefault="00C63E25" w:rsidP="00F33256">
            <w:pPr>
              <w:rPr>
                <w:rFonts w:asciiTheme="minorHAnsi" w:hAnsiTheme="minorHAnsi"/>
              </w:rPr>
            </w:pPr>
            <w:r w:rsidRPr="00350027">
              <w:rPr>
                <w:rFonts w:asciiTheme="minorHAnsi" w:hAnsiTheme="minorHAnsi"/>
              </w:rPr>
              <w:t xml:space="preserve">   0xB40BBE37UL, 0xC30C8EA1UL, 0x5A05DF1BUL, 0x2D02EF8DUL};</w:t>
            </w:r>
          </w:p>
          <w:p w14:paraId="45CB427A" w14:textId="77777777" w:rsidR="00C63E25" w:rsidRPr="00350027" w:rsidRDefault="00C63E25" w:rsidP="00F33256">
            <w:pPr>
              <w:rPr>
                <w:rFonts w:asciiTheme="minorHAnsi" w:hAnsiTheme="minorHAnsi"/>
                <w:i/>
                <w:iCs/>
              </w:rPr>
            </w:pPr>
          </w:p>
        </w:tc>
      </w:tr>
      <w:tr w:rsidR="00C63E25" w:rsidRPr="00350027" w14:paraId="4E26E161" w14:textId="77777777" w:rsidTr="00F33256">
        <w:tc>
          <w:tcPr>
            <w:tcW w:w="1559" w:type="dxa"/>
          </w:tcPr>
          <w:p w14:paraId="2D07565B" w14:textId="77777777" w:rsidR="00C63E25" w:rsidRPr="00350027" w:rsidRDefault="00C63E25" w:rsidP="00F33256">
            <w:pPr>
              <w:rPr>
                <w:rFonts w:asciiTheme="minorHAnsi" w:hAnsiTheme="minorHAnsi"/>
                <w:i/>
                <w:iCs/>
              </w:rPr>
            </w:pPr>
          </w:p>
        </w:tc>
        <w:tc>
          <w:tcPr>
            <w:tcW w:w="9320" w:type="dxa"/>
          </w:tcPr>
          <w:p w14:paraId="0D88A4C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Derived</w:t>
            </w:r>
          </w:p>
        </w:tc>
      </w:tr>
      <w:tr w:rsidR="00C63E25" w:rsidRPr="00350027" w14:paraId="6C8F409D" w14:textId="77777777" w:rsidTr="00F33256">
        <w:tc>
          <w:tcPr>
            <w:tcW w:w="1559" w:type="dxa"/>
          </w:tcPr>
          <w:p w14:paraId="44A113B7" w14:textId="77777777" w:rsidR="00C63E25" w:rsidRPr="00350027" w:rsidRDefault="00C63E25" w:rsidP="00F33256">
            <w:pPr>
              <w:rPr>
                <w:rFonts w:asciiTheme="minorHAnsi" w:hAnsiTheme="minorHAnsi"/>
                <w:i/>
                <w:iCs/>
              </w:rPr>
            </w:pPr>
          </w:p>
        </w:tc>
        <w:tc>
          <w:tcPr>
            <w:tcW w:w="9320" w:type="dxa"/>
          </w:tcPr>
          <w:p w14:paraId="727E264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w:t>
            </w:r>
          </w:p>
        </w:tc>
      </w:tr>
      <w:tr w:rsidR="00C63E25" w:rsidRPr="00350027" w14:paraId="71C717D3" w14:textId="77777777" w:rsidTr="00F33256">
        <w:tc>
          <w:tcPr>
            <w:tcW w:w="1559" w:type="dxa"/>
          </w:tcPr>
          <w:p w14:paraId="4EAECA89" w14:textId="77777777" w:rsidR="00C63E25" w:rsidRPr="00350027" w:rsidRDefault="00C63E25" w:rsidP="00F33256">
            <w:pPr>
              <w:rPr>
                <w:rFonts w:asciiTheme="minorHAnsi" w:hAnsiTheme="minorHAnsi"/>
                <w:i/>
                <w:iCs/>
              </w:rPr>
            </w:pPr>
          </w:p>
        </w:tc>
        <w:tc>
          <w:tcPr>
            <w:tcW w:w="9320" w:type="dxa"/>
          </w:tcPr>
          <w:p w14:paraId="229CBB3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DE9FA9A" w14:textId="77777777" w:rsidR="00C63E25" w:rsidRPr="00350027" w:rsidRDefault="00C63E25" w:rsidP="00C63E25">
      <w:pPr>
        <w:rPr>
          <w:rFonts w:asciiTheme="minorHAnsi" w:hAnsiTheme="minorHAnsi"/>
        </w:rPr>
      </w:pPr>
    </w:p>
    <w:p w14:paraId="143FD704" w14:textId="77777777" w:rsidR="00C63E25" w:rsidRPr="00350027" w:rsidRDefault="00C63E25" w:rsidP="00C63E25">
      <w:pPr>
        <w:pStyle w:val="Heading3"/>
        <w:rPr>
          <w:rFonts w:asciiTheme="minorHAnsi" w:hAnsiTheme="minorHAnsi"/>
        </w:rPr>
      </w:pPr>
      <w:bookmarkStart w:id="60" w:name="_Toc464110974"/>
      <w:r w:rsidRPr="00350027">
        <w:rPr>
          <w:rFonts w:asciiTheme="minorHAnsi" w:hAnsiTheme="minorHAnsi"/>
        </w:rPr>
        <w:t>Sine and Cosine Lookup tables</w:t>
      </w:r>
      <w:bookmarkEnd w:id="60"/>
    </w:p>
    <w:p w14:paraId="70286BA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14D9C568" w14:textId="77777777" w:rsidTr="00F33256">
        <w:tc>
          <w:tcPr>
            <w:tcW w:w="1559" w:type="dxa"/>
          </w:tcPr>
          <w:p w14:paraId="59B7A0AA"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MRJ_SCU_STC_SRS_892</w:t>
            </w:r>
          </w:p>
        </w:tc>
        <w:tc>
          <w:tcPr>
            <w:tcW w:w="9320" w:type="dxa"/>
          </w:tcPr>
          <w:p w14:paraId="749B8B4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shall use the following table of 16 bit signed constants as K_CosTable[1] applicable to DFT calculation of  A/D channels 1 to 8:</w:t>
            </w:r>
          </w:p>
          <w:p w14:paraId="0E3ADD64" w14:textId="77777777" w:rsidR="00C63E25" w:rsidRPr="00350027" w:rsidRDefault="00C63E25" w:rsidP="00F33256">
            <w:pPr>
              <w:rPr>
                <w:rFonts w:asciiTheme="minorHAnsi" w:hAnsiTheme="minorHAnsi"/>
              </w:rPr>
            </w:pPr>
            <w:r w:rsidRPr="00350027">
              <w:rPr>
                <w:rFonts w:asciiTheme="minorHAnsi" w:hAnsiTheme="minorHAnsi"/>
              </w:rPr>
              <w:object w:dxaOrig="8306" w:dyaOrig="11289" w14:anchorId="0FC1C163">
                <v:shape id="_x0000_i1085" type="#_x0000_t75" style="width:415.5pt;height:564.75pt" o:ole="">
                  <v:imagedata r:id="rId114" o:title=""/>
                </v:shape>
                <o:OLEObject Type="Embed" ProgID="Word.Document.8" ShapeID="_x0000_i1085" DrawAspect="Content" ObjectID="_1831033210" r:id="rId115"/>
              </w:object>
            </w:r>
          </w:p>
          <w:p w14:paraId="034BFA9B" w14:textId="77777777" w:rsidR="00C63E25" w:rsidRPr="00350027" w:rsidRDefault="00C63E25" w:rsidP="00F33256">
            <w:pPr>
              <w:rPr>
                <w:rFonts w:asciiTheme="minorHAnsi" w:hAnsiTheme="minorHAnsi"/>
                <w:i/>
                <w:iCs/>
              </w:rPr>
            </w:pPr>
          </w:p>
        </w:tc>
      </w:tr>
      <w:tr w:rsidR="00C63E25" w:rsidRPr="00350027" w14:paraId="55BBFA08" w14:textId="77777777" w:rsidTr="00F33256">
        <w:tc>
          <w:tcPr>
            <w:tcW w:w="1559" w:type="dxa"/>
          </w:tcPr>
          <w:p w14:paraId="0176EA00" w14:textId="77777777" w:rsidR="00C63E25" w:rsidRPr="00350027" w:rsidRDefault="00C63E25" w:rsidP="00F33256">
            <w:pPr>
              <w:rPr>
                <w:rFonts w:asciiTheme="minorHAnsi" w:hAnsiTheme="minorHAnsi"/>
                <w:i/>
                <w:iCs/>
              </w:rPr>
            </w:pPr>
          </w:p>
        </w:tc>
        <w:tc>
          <w:tcPr>
            <w:tcW w:w="9320" w:type="dxa"/>
          </w:tcPr>
          <w:p w14:paraId="49FBA37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A62EE03" w14:textId="77777777" w:rsidTr="00F33256">
        <w:tc>
          <w:tcPr>
            <w:tcW w:w="1559" w:type="dxa"/>
          </w:tcPr>
          <w:p w14:paraId="2773E15F" w14:textId="77777777" w:rsidR="00C63E25" w:rsidRPr="00350027" w:rsidRDefault="00C63E25" w:rsidP="00F33256">
            <w:pPr>
              <w:rPr>
                <w:rFonts w:asciiTheme="minorHAnsi" w:hAnsiTheme="minorHAnsi"/>
                <w:i/>
                <w:iCs/>
              </w:rPr>
            </w:pPr>
          </w:p>
        </w:tc>
        <w:tc>
          <w:tcPr>
            <w:tcW w:w="9320" w:type="dxa"/>
          </w:tcPr>
          <w:p w14:paraId="2399B289"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4602958E" w14:textId="77777777" w:rsidTr="00F33256">
        <w:tc>
          <w:tcPr>
            <w:tcW w:w="1559" w:type="dxa"/>
          </w:tcPr>
          <w:p w14:paraId="2051C46E" w14:textId="77777777" w:rsidR="00C63E25" w:rsidRPr="00350027" w:rsidRDefault="00C63E25" w:rsidP="00F33256">
            <w:pPr>
              <w:rPr>
                <w:rFonts w:asciiTheme="minorHAnsi" w:hAnsiTheme="minorHAnsi"/>
                <w:i/>
                <w:iCs/>
              </w:rPr>
            </w:pPr>
          </w:p>
        </w:tc>
        <w:tc>
          <w:tcPr>
            <w:tcW w:w="9320" w:type="dxa"/>
          </w:tcPr>
          <w:p w14:paraId="7BE973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C303E60" w14:textId="77777777" w:rsidR="00C63E25" w:rsidRPr="00350027" w:rsidRDefault="00C63E25" w:rsidP="00C63E25">
      <w:pPr>
        <w:rPr>
          <w:rFonts w:asciiTheme="minorHAnsi" w:hAnsiTheme="minorHAnsi"/>
        </w:rPr>
      </w:pPr>
    </w:p>
    <w:p w14:paraId="11D5E84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5AC28C8C" w14:textId="77777777" w:rsidTr="00F33256">
        <w:tc>
          <w:tcPr>
            <w:tcW w:w="1559" w:type="dxa"/>
          </w:tcPr>
          <w:p w14:paraId="563BD75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MRJ_SCU_STC_SRS_960</w:t>
            </w:r>
          </w:p>
        </w:tc>
        <w:tc>
          <w:tcPr>
            <w:tcW w:w="9320" w:type="dxa"/>
          </w:tcPr>
          <w:p w14:paraId="50C1C4C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use the following table of 16 bit signed constants as K_CosTable[2] applicable to DFT calculation of  A/D channels 9 to 16:</w:t>
            </w:r>
          </w:p>
          <w:p w14:paraId="34A6F6C3" w14:textId="77777777" w:rsidR="00C63E25" w:rsidRPr="00350027" w:rsidRDefault="00C63E25" w:rsidP="00F33256">
            <w:pPr>
              <w:rPr>
                <w:rFonts w:asciiTheme="minorHAnsi" w:hAnsiTheme="minorHAnsi"/>
              </w:rPr>
            </w:pPr>
            <w:r w:rsidRPr="00350027">
              <w:rPr>
                <w:rFonts w:asciiTheme="minorHAnsi" w:hAnsiTheme="minorHAnsi"/>
              </w:rPr>
              <w:object w:dxaOrig="8306" w:dyaOrig="11289" w14:anchorId="17249AE8">
                <v:shape id="_x0000_i1086" type="#_x0000_t75" style="width:415.5pt;height:564.75pt" o:ole="">
                  <v:imagedata r:id="rId116" o:title=""/>
                </v:shape>
                <o:OLEObject Type="Embed" ProgID="Word.Document.8" ShapeID="_x0000_i1086" DrawAspect="Content" ObjectID="_1831033211" r:id="rId117"/>
              </w:object>
            </w:r>
          </w:p>
          <w:p w14:paraId="045562F9" w14:textId="77777777" w:rsidR="00C63E25" w:rsidRPr="00350027" w:rsidRDefault="00C63E25" w:rsidP="00F33256">
            <w:pPr>
              <w:rPr>
                <w:rFonts w:asciiTheme="minorHAnsi" w:hAnsiTheme="minorHAnsi"/>
                <w:i/>
                <w:iCs/>
              </w:rPr>
            </w:pPr>
          </w:p>
        </w:tc>
      </w:tr>
      <w:tr w:rsidR="00C63E25" w:rsidRPr="00350027" w14:paraId="0A315A4E" w14:textId="77777777" w:rsidTr="00F33256">
        <w:tc>
          <w:tcPr>
            <w:tcW w:w="1559" w:type="dxa"/>
          </w:tcPr>
          <w:p w14:paraId="7496C97F" w14:textId="77777777" w:rsidR="00C63E25" w:rsidRPr="00350027" w:rsidRDefault="00C63E25" w:rsidP="00F33256">
            <w:pPr>
              <w:rPr>
                <w:rFonts w:asciiTheme="minorHAnsi" w:hAnsiTheme="minorHAnsi"/>
                <w:i/>
                <w:iCs/>
              </w:rPr>
            </w:pPr>
          </w:p>
        </w:tc>
        <w:tc>
          <w:tcPr>
            <w:tcW w:w="9320" w:type="dxa"/>
          </w:tcPr>
          <w:p w14:paraId="57BD09E4"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2CFD0F5" w14:textId="77777777" w:rsidTr="00F33256">
        <w:tc>
          <w:tcPr>
            <w:tcW w:w="1559" w:type="dxa"/>
          </w:tcPr>
          <w:p w14:paraId="22621A16" w14:textId="77777777" w:rsidR="00C63E25" w:rsidRPr="00350027" w:rsidRDefault="00C63E25" w:rsidP="00F33256">
            <w:pPr>
              <w:rPr>
                <w:rFonts w:asciiTheme="minorHAnsi" w:hAnsiTheme="minorHAnsi"/>
                <w:i/>
                <w:iCs/>
              </w:rPr>
            </w:pPr>
          </w:p>
        </w:tc>
        <w:tc>
          <w:tcPr>
            <w:tcW w:w="9320" w:type="dxa"/>
          </w:tcPr>
          <w:p w14:paraId="288F76D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7C53CC3B" w14:textId="77777777" w:rsidTr="00F33256">
        <w:tc>
          <w:tcPr>
            <w:tcW w:w="1559" w:type="dxa"/>
          </w:tcPr>
          <w:p w14:paraId="19900439" w14:textId="77777777" w:rsidR="00C63E25" w:rsidRPr="00350027" w:rsidRDefault="00C63E25" w:rsidP="00F33256">
            <w:pPr>
              <w:rPr>
                <w:rFonts w:asciiTheme="minorHAnsi" w:hAnsiTheme="minorHAnsi"/>
                <w:i/>
                <w:iCs/>
              </w:rPr>
            </w:pPr>
          </w:p>
        </w:tc>
        <w:tc>
          <w:tcPr>
            <w:tcW w:w="9320" w:type="dxa"/>
          </w:tcPr>
          <w:p w14:paraId="44FEC18B"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5CEF25D" w14:textId="77777777" w:rsidR="00C63E25" w:rsidRPr="00350027" w:rsidRDefault="00C63E25" w:rsidP="00C63E25">
      <w:pPr>
        <w:rPr>
          <w:rFonts w:asciiTheme="minorHAnsi" w:hAnsiTheme="minorHAnsi"/>
        </w:rPr>
      </w:pPr>
    </w:p>
    <w:p w14:paraId="5F34A83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728A7ECB" w14:textId="77777777" w:rsidTr="00F33256">
        <w:tc>
          <w:tcPr>
            <w:tcW w:w="1559" w:type="dxa"/>
          </w:tcPr>
          <w:p w14:paraId="0226E67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MRJ_SCU_STC_SRS_893</w:t>
            </w:r>
          </w:p>
        </w:tc>
        <w:tc>
          <w:tcPr>
            <w:tcW w:w="9320" w:type="dxa"/>
          </w:tcPr>
          <w:p w14:paraId="2963D61F"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use the following table of 16 bit signed constants as K_SinTable[1] applicable to DFT calculation of  A/D channels 1 to 8:</w:t>
            </w:r>
          </w:p>
          <w:p w14:paraId="761A1EE7" w14:textId="77777777" w:rsidR="00C63E25" w:rsidRPr="00350027" w:rsidRDefault="00C63E25" w:rsidP="00F33256">
            <w:pPr>
              <w:rPr>
                <w:rFonts w:asciiTheme="minorHAnsi" w:hAnsiTheme="minorHAnsi"/>
              </w:rPr>
            </w:pPr>
            <w:r w:rsidRPr="00350027">
              <w:rPr>
                <w:rFonts w:asciiTheme="minorHAnsi" w:hAnsiTheme="minorHAnsi"/>
              </w:rPr>
              <w:object w:dxaOrig="8306" w:dyaOrig="10893" w14:anchorId="725762A3">
                <v:shape id="_x0000_i1087" type="#_x0000_t75" style="width:415.5pt;height:544.5pt" o:ole="">
                  <v:imagedata r:id="rId118" o:title=""/>
                </v:shape>
                <o:OLEObject Type="Embed" ProgID="Word.Document.8" ShapeID="_x0000_i1087" DrawAspect="Content" ObjectID="_1831033212" r:id="rId119"/>
              </w:object>
            </w:r>
          </w:p>
          <w:p w14:paraId="63208B3D" w14:textId="77777777" w:rsidR="00C63E25" w:rsidRPr="00350027" w:rsidRDefault="00C63E25" w:rsidP="00F33256">
            <w:pPr>
              <w:rPr>
                <w:rFonts w:asciiTheme="minorHAnsi" w:hAnsiTheme="minorHAnsi"/>
                <w:i/>
                <w:iCs/>
              </w:rPr>
            </w:pPr>
          </w:p>
        </w:tc>
      </w:tr>
      <w:tr w:rsidR="00C63E25" w:rsidRPr="00350027" w14:paraId="1AB6F136" w14:textId="77777777" w:rsidTr="00F33256">
        <w:tc>
          <w:tcPr>
            <w:tcW w:w="1559" w:type="dxa"/>
          </w:tcPr>
          <w:p w14:paraId="462F3791" w14:textId="77777777" w:rsidR="00C63E25" w:rsidRPr="00350027" w:rsidRDefault="00C63E25" w:rsidP="00F33256">
            <w:pPr>
              <w:rPr>
                <w:rFonts w:asciiTheme="minorHAnsi" w:hAnsiTheme="minorHAnsi"/>
                <w:i/>
                <w:iCs/>
              </w:rPr>
            </w:pPr>
          </w:p>
        </w:tc>
        <w:tc>
          <w:tcPr>
            <w:tcW w:w="9320" w:type="dxa"/>
          </w:tcPr>
          <w:p w14:paraId="1C739F67"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91CEFB0" w14:textId="77777777" w:rsidTr="00F33256">
        <w:tc>
          <w:tcPr>
            <w:tcW w:w="1559" w:type="dxa"/>
          </w:tcPr>
          <w:p w14:paraId="77506055" w14:textId="77777777" w:rsidR="00C63E25" w:rsidRPr="00350027" w:rsidRDefault="00C63E25" w:rsidP="00F33256">
            <w:pPr>
              <w:rPr>
                <w:rFonts w:asciiTheme="minorHAnsi" w:hAnsiTheme="minorHAnsi"/>
                <w:i/>
                <w:iCs/>
              </w:rPr>
            </w:pPr>
          </w:p>
        </w:tc>
        <w:tc>
          <w:tcPr>
            <w:tcW w:w="9320" w:type="dxa"/>
          </w:tcPr>
          <w:p w14:paraId="618C942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67AFE2EE" w14:textId="77777777" w:rsidTr="00F33256">
        <w:tc>
          <w:tcPr>
            <w:tcW w:w="1559" w:type="dxa"/>
          </w:tcPr>
          <w:p w14:paraId="16242A60" w14:textId="77777777" w:rsidR="00C63E25" w:rsidRPr="00350027" w:rsidRDefault="00C63E25" w:rsidP="00F33256">
            <w:pPr>
              <w:rPr>
                <w:rFonts w:asciiTheme="minorHAnsi" w:hAnsiTheme="minorHAnsi"/>
                <w:i/>
                <w:iCs/>
              </w:rPr>
            </w:pPr>
          </w:p>
        </w:tc>
        <w:tc>
          <w:tcPr>
            <w:tcW w:w="9320" w:type="dxa"/>
          </w:tcPr>
          <w:p w14:paraId="047A6CE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1A1B394" w14:textId="77777777" w:rsidR="00C63E25" w:rsidRPr="00350027" w:rsidRDefault="00C63E25" w:rsidP="00C63E25">
      <w:pPr>
        <w:rPr>
          <w:rFonts w:asciiTheme="minorHAnsi" w:hAnsiTheme="minorHAnsi"/>
        </w:rPr>
      </w:pPr>
    </w:p>
    <w:p w14:paraId="13731CEB"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8897"/>
      </w:tblGrid>
      <w:tr w:rsidR="00C63E25" w:rsidRPr="00350027" w14:paraId="2A4039A2" w14:textId="77777777" w:rsidTr="00F33256">
        <w:tc>
          <w:tcPr>
            <w:tcW w:w="1559" w:type="dxa"/>
          </w:tcPr>
          <w:p w14:paraId="42292948"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MRJ_SCU_STC_SRS_961</w:t>
            </w:r>
          </w:p>
        </w:tc>
        <w:tc>
          <w:tcPr>
            <w:tcW w:w="9320" w:type="dxa"/>
          </w:tcPr>
          <w:p w14:paraId="402174B1"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use the following table of 16 bit signed constants as K_SinTable[2] applicable to DFT calculation of  A/D channels 9 to 16:</w:t>
            </w:r>
          </w:p>
          <w:p w14:paraId="5E86735B" w14:textId="77777777" w:rsidR="00C63E25" w:rsidRPr="00350027" w:rsidRDefault="00C63E25" w:rsidP="00F33256">
            <w:pPr>
              <w:rPr>
                <w:rFonts w:asciiTheme="minorHAnsi" w:hAnsiTheme="minorHAnsi"/>
              </w:rPr>
            </w:pPr>
            <w:r w:rsidRPr="00350027">
              <w:rPr>
                <w:rFonts w:asciiTheme="minorHAnsi" w:hAnsiTheme="minorHAnsi"/>
              </w:rPr>
              <w:object w:dxaOrig="8306" w:dyaOrig="6933" w14:anchorId="1D6FF570">
                <v:shape id="_x0000_i1088" type="#_x0000_t75" style="width:415.5pt;height:346.5pt" o:ole="">
                  <v:imagedata r:id="rId120" o:title=""/>
                </v:shape>
                <o:OLEObject Type="Embed" ProgID="Word.Document.8" ShapeID="_x0000_i1088" DrawAspect="Content" ObjectID="_1831033213" r:id="rId121"/>
              </w:object>
            </w:r>
          </w:p>
          <w:p w14:paraId="670447B8" w14:textId="77777777" w:rsidR="00C63E25" w:rsidRPr="00350027" w:rsidRDefault="00C63E25" w:rsidP="00F33256">
            <w:pPr>
              <w:rPr>
                <w:rFonts w:asciiTheme="minorHAnsi" w:hAnsiTheme="minorHAnsi"/>
                <w:i/>
                <w:iCs/>
              </w:rPr>
            </w:pPr>
          </w:p>
        </w:tc>
      </w:tr>
      <w:tr w:rsidR="00C63E25" w:rsidRPr="00350027" w14:paraId="43EC2F5D" w14:textId="77777777" w:rsidTr="00F33256">
        <w:tc>
          <w:tcPr>
            <w:tcW w:w="1559" w:type="dxa"/>
          </w:tcPr>
          <w:p w14:paraId="7CEFC2E1" w14:textId="77777777" w:rsidR="00C63E25" w:rsidRPr="00350027" w:rsidRDefault="00C63E25" w:rsidP="00F33256">
            <w:pPr>
              <w:rPr>
                <w:rFonts w:asciiTheme="minorHAnsi" w:hAnsiTheme="minorHAnsi"/>
                <w:i/>
                <w:iCs/>
              </w:rPr>
            </w:pPr>
          </w:p>
        </w:tc>
        <w:tc>
          <w:tcPr>
            <w:tcW w:w="9320" w:type="dxa"/>
          </w:tcPr>
          <w:p w14:paraId="1514397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EA97C8D" w14:textId="77777777" w:rsidTr="00F33256">
        <w:tc>
          <w:tcPr>
            <w:tcW w:w="1559" w:type="dxa"/>
          </w:tcPr>
          <w:p w14:paraId="56E1ED08" w14:textId="77777777" w:rsidR="00C63E25" w:rsidRPr="00350027" w:rsidRDefault="00C63E25" w:rsidP="00F33256">
            <w:pPr>
              <w:rPr>
                <w:rFonts w:asciiTheme="minorHAnsi" w:hAnsiTheme="minorHAnsi"/>
                <w:i/>
                <w:iCs/>
              </w:rPr>
            </w:pPr>
          </w:p>
        </w:tc>
        <w:tc>
          <w:tcPr>
            <w:tcW w:w="9320" w:type="dxa"/>
          </w:tcPr>
          <w:p w14:paraId="344F3B7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HWSWIF</w:t>
            </w:r>
          </w:p>
        </w:tc>
      </w:tr>
      <w:tr w:rsidR="00C63E25" w:rsidRPr="00350027" w14:paraId="2EB5F1A4" w14:textId="77777777" w:rsidTr="00F33256">
        <w:tc>
          <w:tcPr>
            <w:tcW w:w="1559" w:type="dxa"/>
          </w:tcPr>
          <w:p w14:paraId="271C2722" w14:textId="77777777" w:rsidR="00C63E25" w:rsidRPr="00350027" w:rsidRDefault="00C63E25" w:rsidP="00F33256">
            <w:pPr>
              <w:rPr>
                <w:rFonts w:asciiTheme="minorHAnsi" w:hAnsiTheme="minorHAnsi"/>
                <w:i/>
                <w:iCs/>
              </w:rPr>
            </w:pPr>
          </w:p>
        </w:tc>
        <w:tc>
          <w:tcPr>
            <w:tcW w:w="9320" w:type="dxa"/>
          </w:tcPr>
          <w:p w14:paraId="7E160B2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503F5C6" w14:textId="77777777" w:rsidR="00C63E25" w:rsidRPr="00350027" w:rsidRDefault="00C63E25" w:rsidP="00C63E25">
      <w:pPr>
        <w:rPr>
          <w:rFonts w:asciiTheme="minorHAnsi" w:hAnsiTheme="minorHAnsi"/>
        </w:rPr>
      </w:pPr>
    </w:p>
    <w:p w14:paraId="53F8748F" w14:textId="77777777" w:rsidR="00C63E25" w:rsidRPr="00350027" w:rsidRDefault="00C63E25" w:rsidP="00C63E25">
      <w:pPr>
        <w:pStyle w:val="Heading3"/>
        <w:rPr>
          <w:rFonts w:asciiTheme="minorHAnsi" w:hAnsiTheme="minorHAnsi"/>
        </w:rPr>
      </w:pPr>
      <w:bookmarkStart w:id="61" w:name="_Toc464110975"/>
      <w:r w:rsidRPr="00350027">
        <w:rPr>
          <w:rFonts w:asciiTheme="minorHAnsi" w:hAnsiTheme="minorHAnsi"/>
        </w:rPr>
        <w:t>LVDT Triple Table</w:t>
      </w:r>
      <w:bookmarkEnd w:id="61"/>
    </w:p>
    <w:p w14:paraId="7D9C84A9"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EA0C68F" w14:textId="77777777" w:rsidTr="00F33256">
        <w:tc>
          <w:tcPr>
            <w:tcW w:w="1559" w:type="dxa"/>
          </w:tcPr>
          <w:p w14:paraId="789A4B1E"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MRJ_SCU_STC_SRS_1249</w:t>
            </w:r>
          </w:p>
        </w:tc>
        <w:tc>
          <w:tcPr>
            <w:tcW w:w="9320" w:type="dxa"/>
          </w:tcPr>
          <w:p w14:paraId="5240A45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use the following LVDT Triple Table within the determination logic of the SACT_Position.  </w:t>
            </w:r>
          </w:p>
          <w:p w14:paraId="14ECE9AF" w14:textId="77777777" w:rsidR="00C63E25" w:rsidRPr="00350027" w:rsidRDefault="00C63E25" w:rsidP="00F33256">
            <w:pPr>
              <w:rPr>
                <w:rFonts w:asciiTheme="minorHAnsi" w:hAnsiTheme="minorHAnsi"/>
              </w:rPr>
            </w:pPr>
          </w:p>
          <w:p w14:paraId="5FCD96C5" w14:textId="77777777" w:rsidR="00C63E25" w:rsidRPr="00350027" w:rsidRDefault="00C63E25" w:rsidP="00F33256">
            <w:pPr>
              <w:rPr>
                <w:rFonts w:asciiTheme="minorHAnsi" w:hAnsiTheme="minorHAnsi"/>
              </w:rPr>
            </w:pPr>
            <w:r w:rsidRPr="00350027">
              <w:rPr>
                <w:rFonts w:asciiTheme="minorHAnsi" w:hAnsiTheme="minorHAnsi"/>
              </w:rPr>
              <w:object w:dxaOrig="4803" w:dyaOrig="4471" w14:anchorId="6B2784A7">
                <v:shape id="_x0000_i1089" type="#_x0000_t75" style="width:240pt;height:223.5pt" o:ole="">
                  <v:imagedata r:id="rId122" o:title=""/>
                </v:shape>
                <o:OLEObject Type="Embed" ProgID="Word.Document.8" ShapeID="_x0000_i1089" DrawAspect="Content" ObjectID="_1831033214" r:id="rId123"/>
              </w:object>
            </w:r>
          </w:p>
          <w:p w14:paraId="6D1DE63F" w14:textId="77777777" w:rsidR="00C63E25" w:rsidRPr="00350027" w:rsidRDefault="00C63E25" w:rsidP="00F33256">
            <w:pPr>
              <w:rPr>
                <w:rFonts w:asciiTheme="minorHAnsi" w:hAnsiTheme="minorHAnsi"/>
              </w:rPr>
            </w:pPr>
            <w:r w:rsidRPr="00350027">
              <w:rPr>
                <w:rFonts w:asciiTheme="minorHAnsi" w:hAnsiTheme="minorHAnsi"/>
              </w:rPr>
              <w:t>Note: this table is 0-based indexed, where triplet angles 0 to 7 correspond to Angle_1 to Angle_8.</w:t>
            </w:r>
          </w:p>
          <w:p w14:paraId="2F16E132" w14:textId="77777777" w:rsidR="00C63E25" w:rsidRPr="00350027" w:rsidRDefault="00C63E25" w:rsidP="00F33256">
            <w:pPr>
              <w:rPr>
                <w:rFonts w:asciiTheme="minorHAnsi" w:hAnsiTheme="minorHAnsi"/>
              </w:rPr>
            </w:pPr>
          </w:p>
          <w:p w14:paraId="1BC9FAA2" w14:textId="77777777" w:rsidR="00C63E25" w:rsidRPr="00350027" w:rsidRDefault="00C63E25" w:rsidP="00F33256">
            <w:pPr>
              <w:rPr>
                <w:rFonts w:asciiTheme="minorHAnsi" w:hAnsiTheme="minorHAnsi"/>
                <w:i/>
                <w:iCs/>
              </w:rPr>
            </w:pPr>
          </w:p>
        </w:tc>
      </w:tr>
      <w:tr w:rsidR="00C63E25" w:rsidRPr="00350027" w14:paraId="3A3AB9A1" w14:textId="77777777" w:rsidTr="00F33256">
        <w:tc>
          <w:tcPr>
            <w:tcW w:w="1559" w:type="dxa"/>
          </w:tcPr>
          <w:p w14:paraId="68EE2E25" w14:textId="77777777" w:rsidR="00C63E25" w:rsidRPr="00350027" w:rsidRDefault="00C63E25" w:rsidP="00F33256">
            <w:pPr>
              <w:rPr>
                <w:rFonts w:asciiTheme="minorHAnsi" w:hAnsiTheme="minorHAnsi"/>
                <w:i/>
                <w:iCs/>
              </w:rPr>
            </w:pPr>
          </w:p>
        </w:tc>
        <w:tc>
          <w:tcPr>
            <w:tcW w:w="9320" w:type="dxa"/>
          </w:tcPr>
          <w:p w14:paraId="146D2540"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1F170A1" w14:textId="77777777" w:rsidTr="00F33256">
        <w:tc>
          <w:tcPr>
            <w:tcW w:w="1559" w:type="dxa"/>
          </w:tcPr>
          <w:p w14:paraId="79F023DC" w14:textId="77777777" w:rsidR="00C63E25" w:rsidRPr="00350027" w:rsidRDefault="00C63E25" w:rsidP="00F33256">
            <w:pPr>
              <w:rPr>
                <w:rFonts w:asciiTheme="minorHAnsi" w:hAnsiTheme="minorHAnsi"/>
                <w:i/>
                <w:iCs/>
              </w:rPr>
            </w:pPr>
          </w:p>
        </w:tc>
        <w:tc>
          <w:tcPr>
            <w:tcW w:w="9320" w:type="dxa"/>
          </w:tcPr>
          <w:p w14:paraId="0C9CAEF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60BFC949" w14:textId="77777777" w:rsidTr="00F33256">
        <w:tc>
          <w:tcPr>
            <w:tcW w:w="1559" w:type="dxa"/>
          </w:tcPr>
          <w:p w14:paraId="567AB916" w14:textId="77777777" w:rsidR="00C63E25" w:rsidRPr="00350027" w:rsidRDefault="00C63E25" w:rsidP="00F33256">
            <w:pPr>
              <w:rPr>
                <w:rFonts w:asciiTheme="minorHAnsi" w:hAnsiTheme="minorHAnsi"/>
                <w:i/>
                <w:iCs/>
              </w:rPr>
            </w:pPr>
          </w:p>
        </w:tc>
        <w:tc>
          <w:tcPr>
            <w:tcW w:w="9320" w:type="dxa"/>
          </w:tcPr>
          <w:p w14:paraId="3D1B70B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899E730" w14:textId="77777777" w:rsidR="00C63E25" w:rsidRPr="00350027" w:rsidRDefault="00C63E25" w:rsidP="00C63E25">
      <w:pPr>
        <w:rPr>
          <w:rFonts w:asciiTheme="minorHAnsi" w:hAnsiTheme="minorHAnsi"/>
        </w:rPr>
      </w:pPr>
    </w:p>
    <w:p w14:paraId="0346E4F9" w14:textId="77777777" w:rsidR="00C63E25" w:rsidRPr="00350027" w:rsidRDefault="00C63E25" w:rsidP="00C63E25">
      <w:pPr>
        <w:pStyle w:val="Heading3"/>
        <w:rPr>
          <w:rFonts w:asciiTheme="minorHAnsi" w:hAnsiTheme="minorHAnsi"/>
        </w:rPr>
      </w:pPr>
      <w:bookmarkStart w:id="62" w:name="_Toc464110976"/>
      <w:r w:rsidRPr="00350027">
        <w:rPr>
          <w:rFonts w:asciiTheme="minorHAnsi" w:hAnsiTheme="minorHAnsi"/>
        </w:rPr>
        <w:t>LH LVDT Angle Weighting Table</w:t>
      </w:r>
      <w:bookmarkEnd w:id="62"/>
    </w:p>
    <w:p w14:paraId="51CAD15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3138C5B1" w14:textId="77777777" w:rsidTr="00F33256">
        <w:tc>
          <w:tcPr>
            <w:tcW w:w="1559" w:type="dxa"/>
          </w:tcPr>
          <w:p w14:paraId="6CCDC8E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MRJ_SCU_STC_SRS_1251</w:t>
            </w:r>
          </w:p>
        </w:tc>
        <w:tc>
          <w:tcPr>
            <w:tcW w:w="9320" w:type="dxa"/>
          </w:tcPr>
          <w:p w14:paraId="2DA03B27"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have a lookup table derived from the following LH LVDT Angle-to-Weight Table to convert between Actual Steering Angle ('Angle' [deg]) and Weighting factor. The weight for each angle is calculated by linear interpolation of the weighting function.</w:t>
            </w:r>
          </w:p>
          <w:p w14:paraId="770A11B8" w14:textId="77777777" w:rsidR="00C63E25" w:rsidRPr="00350027" w:rsidRDefault="00C63E25" w:rsidP="00F33256">
            <w:pPr>
              <w:rPr>
                <w:rFonts w:asciiTheme="minorHAnsi" w:hAnsiTheme="minorHAnsi"/>
              </w:rPr>
            </w:pPr>
            <w:r w:rsidRPr="00350027">
              <w:rPr>
                <w:rFonts w:asciiTheme="minorHAnsi" w:hAnsiTheme="minorHAnsi"/>
              </w:rPr>
              <w:t xml:space="preserve">left_lvdt_weight_lookup [281] = </w:t>
            </w:r>
          </w:p>
          <w:p w14:paraId="5856B5C8" w14:textId="77777777" w:rsidR="00C63E25" w:rsidRPr="00350027" w:rsidRDefault="00C63E25" w:rsidP="00F33256">
            <w:pPr>
              <w:rPr>
                <w:rFonts w:asciiTheme="minorHAnsi" w:hAnsiTheme="minorHAnsi"/>
              </w:rPr>
            </w:pPr>
            <w:r w:rsidRPr="00350027">
              <w:rPr>
                <w:rFonts w:asciiTheme="minorHAnsi" w:hAnsiTheme="minorHAnsi"/>
              </w:rPr>
              <w:t>{</w:t>
            </w:r>
          </w:p>
          <w:p w14:paraId="11888FE7" w14:textId="77777777" w:rsidR="00C63E25" w:rsidRPr="00350027" w:rsidRDefault="00C63E25" w:rsidP="00F33256">
            <w:pPr>
              <w:rPr>
                <w:rFonts w:asciiTheme="minorHAnsi" w:hAnsiTheme="minorHAnsi"/>
              </w:rPr>
            </w:pPr>
            <w:r w:rsidRPr="00350027">
              <w:rPr>
                <w:rFonts w:asciiTheme="minorHAnsi" w:hAnsiTheme="minorHAnsi"/>
              </w:rPr>
              <w:t xml:space="preserve">      595, 630, 665, 700, 770, 805, 840, 893, </w:t>
            </w:r>
          </w:p>
          <w:p w14:paraId="3F054704" w14:textId="77777777" w:rsidR="00C63E25" w:rsidRPr="00350027" w:rsidRDefault="00C63E25" w:rsidP="00F33256">
            <w:pPr>
              <w:rPr>
                <w:rFonts w:asciiTheme="minorHAnsi" w:hAnsiTheme="minorHAnsi"/>
              </w:rPr>
            </w:pPr>
            <w:r w:rsidRPr="00350027">
              <w:rPr>
                <w:rFonts w:asciiTheme="minorHAnsi" w:hAnsiTheme="minorHAnsi"/>
              </w:rPr>
              <w:t xml:space="preserve">      945, 980, 1015, 1068, 1103, 1155, 1208, 1243, </w:t>
            </w:r>
          </w:p>
          <w:p w14:paraId="488243D6" w14:textId="77777777" w:rsidR="00C63E25" w:rsidRPr="00350027" w:rsidRDefault="00C63E25" w:rsidP="00F33256">
            <w:pPr>
              <w:rPr>
                <w:rFonts w:asciiTheme="minorHAnsi" w:hAnsiTheme="minorHAnsi"/>
              </w:rPr>
            </w:pPr>
            <w:r w:rsidRPr="00350027">
              <w:rPr>
                <w:rFonts w:asciiTheme="minorHAnsi" w:hAnsiTheme="minorHAnsi"/>
              </w:rPr>
              <w:t xml:space="preserve">      1278, 1330, 1365, 1400, 1470, 1505, 1523, 1575, </w:t>
            </w:r>
          </w:p>
          <w:p w14:paraId="48714B59" w14:textId="77777777" w:rsidR="00C63E25" w:rsidRPr="00350027" w:rsidRDefault="00C63E25" w:rsidP="00F33256">
            <w:pPr>
              <w:rPr>
                <w:rFonts w:asciiTheme="minorHAnsi" w:hAnsiTheme="minorHAnsi"/>
              </w:rPr>
            </w:pPr>
            <w:r w:rsidRPr="00350027">
              <w:rPr>
                <w:rFonts w:asciiTheme="minorHAnsi" w:hAnsiTheme="minorHAnsi"/>
              </w:rPr>
              <w:t xml:space="preserve">      1628, 1663, 1715, 1750, 1785, 1838, 1873, 1908, </w:t>
            </w:r>
          </w:p>
          <w:p w14:paraId="3D6470AC" w14:textId="77777777" w:rsidR="00C63E25" w:rsidRPr="00350027" w:rsidRDefault="00C63E25" w:rsidP="00F33256">
            <w:pPr>
              <w:rPr>
                <w:rFonts w:asciiTheme="minorHAnsi" w:hAnsiTheme="minorHAnsi"/>
              </w:rPr>
            </w:pPr>
            <w:r w:rsidRPr="00350027">
              <w:rPr>
                <w:rFonts w:asciiTheme="minorHAnsi" w:hAnsiTheme="minorHAnsi"/>
              </w:rPr>
              <w:t xml:space="preserve">      1960, 1995, 2030, 2083, 2118, 2153, 2206, 2241, </w:t>
            </w:r>
          </w:p>
          <w:p w14:paraId="51433A12" w14:textId="77777777" w:rsidR="00C63E25" w:rsidRPr="00350027" w:rsidRDefault="00C63E25" w:rsidP="00F33256">
            <w:pPr>
              <w:rPr>
                <w:rFonts w:asciiTheme="minorHAnsi" w:hAnsiTheme="minorHAnsi"/>
              </w:rPr>
            </w:pPr>
            <w:r w:rsidRPr="00350027">
              <w:rPr>
                <w:rFonts w:asciiTheme="minorHAnsi" w:hAnsiTheme="minorHAnsi"/>
              </w:rPr>
              <w:t xml:space="preserve">      2258, 2311, 2363, 2398, 2433, 2468, 2503, 2538, </w:t>
            </w:r>
          </w:p>
          <w:p w14:paraId="1B17983D" w14:textId="77777777" w:rsidR="00C63E25" w:rsidRPr="00350027" w:rsidRDefault="00C63E25" w:rsidP="00F33256">
            <w:pPr>
              <w:rPr>
                <w:rFonts w:asciiTheme="minorHAnsi" w:hAnsiTheme="minorHAnsi"/>
              </w:rPr>
            </w:pPr>
            <w:r w:rsidRPr="00350027">
              <w:rPr>
                <w:rFonts w:asciiTheme="minorHAnsi" w:hAnsiTheme="minorHAnsi"/>
              </w:rPr>
              <w:t xml:space="preserve">      2573, 2608, 2643, 2696, 2731, 2748, 2801, 2836, </w:t>
            </w:r>
          </w:p>
          <w:p w14:paraId="73380B83" w14:textId="77777777" w:rsidR="00C63E25" w:rsidRPr="00350027" w:rsidRDefault="00C63E25" w:rsidP="00F33256">
            <w:pPr>
              <w:rPr>
                <w:rFonts w:asciiTheme="minorHAnsi" w:hAnsiTheme="minorHAnsi"/>
              </w:rPr>
            </w:pPr>
            <w:r w:rsidRPr="00350027">
              <w:rPr>
                <w:rFonts w:asciiTheme="minorHAnsi" w:hAnsiTheme="minorHAnsi"/>
              </w:rPr>
              <w:t xml:space="preserve">      2871, 2906, 2923, 2958, 3011, 3046, 3063, 3098, </w:t>
            </w:r>
          </w:p>
          <w:p w14:paraId="481E9900" w14:textId="77777777" w:rsidR="00C63E25" w:rsidRPr="00350027" w:rsidRDefault="00C63E25" w:rsidP="00F33256">
            <w:pPr>
              <w:rPr>
                <w:rFonts w:asciiTheme="minorHAnsi" w:hAnsiTheme="minorHAnsi"/>
              </w:rPr>
            </w:pPr>
            <w:r w:rsidRPr="00350027">
              <w:rPr>
                <w:rFonts w:asciiTheme="minorHAnsi" w:hAnsiTheme="minorHAnsi"/>
              </w:rPr>
              <w:t xml:space="preserve">      3133, 3168, 3203, 3221, 3256, 3291, 3326, 3361, </w:t>
            </w:r>
          </w:p>
          <w:p w14:paraId="58E06AF1" w14:textId="77777777" w:rsidR="00C63E25" w:rsidRPr="00350027" w:rsidRDefault="00C63E25" w:rsidP="00F33256">
            <w:pPr>
              <w:rPr>
                <w:rFonts w:asciiTheme="minorHAnsi" w:hAnsiTheme="minorHAnsi"/>
              </w:rPr>
            </w:pPr>
            <w:r w:rsidRPr="00350027">
              <w:rPr>
                <w:rFonts w:asciiTheme="minorHAnsi" w:hAnsiTheme="minorHAnsi"/>
              </w:rPr>
              <w:t xml:space="preserve">      3378, 3413, 3431, 3448, 3501, 3536, 3536, 3571, </w:t>
            </w:r>
          </w:p>
          <w:p w14:paraId="34738681" w14:textId="77777777" w:rsidR="00C63E25" w:rsidRPr="00350027" w:rsidRDefault="00C63E25" w:rsidP="00F33256">
            <w:pPr>
              <w:rPr>
                <w:rFonts w:asciiTheme="minorHAnsi" w:hAnsiTheme="minorHAnsi"/>
              </w:rPr>
            </w:pPr>
            <w:r w:rsidRPr="00350027">
              <w:rPr>
                <w:rFonts w:asciiTheme="minorHAnsi" w:hAnsiTheme="minorHAnsi"/>
              </w:rPr>
              <w:t xml:space="preserve">      3606, 3623, 3641, 3658, 3693, 3728, 3746, 3763, </w:t>
            </w:r>
          </w:p>
          <w:p w14:paraId="4EFBCC5E" w14:textId="77777777" w:rsidR="00C63E25" w:rsidRPr="00350027" w:rsidRDefault="00C63E25" w:rsidP="00F33256">
            <w:pPr>
              <w:rPr>
                <w:rFonts w:asciiTheme="minorHAnsi" w:hAnsiTheme="minorHAnsi"/>
              </w:rPr>
            </w:pPr>
            <w:r w:rsidRPr="00350027">
              <w:rPr>
                <w:rFonts w:asciiTheme="minorHAnsi" w:hAnsiTheme="minorHAnsi"/>
              </w:rPr>
              <w:t xml:space="preserve">      3781, 3798, 3833, 3851, 3868, 3886, 3903, 3921, </w:t>
            </w:r>
          </w:p>
          <w:p w14:paraId="2CDC1342" w14:textId="77777777" w:rsidR="00C63E25" w:rsidRPr="00350027" w:rsidRDefault="00C63E25" w:rsidP="00F33256">
            <w:pPr>
              <w:rPr>
                <w:rFonts w:asciiTheme="minorHAnsi" w:hAnsiTheme="minorHAnsi"/>
              </w:rPr>
            </w:pPr>
            <w:r w:rsidRPr="00350027">
              <w:rPr>
                <w:rFonts w:asciiTheme="minorHAnsi" w:hAnsiTheme="minorHAnsi"/>
              </w:rPr>
              <w:t xml:space="preserve">      3938, 3956, 3973, 3973, 3991, 4008, 4008, 4043, </w:t>
            </w:r>
          </w:p>
          <w:p w14:paraId="11DB8E0A" w14:textId="77777777" w:rsidR="00C63E25" w:rsidRPr="00350027" w:rsidRDefault="00C63E25" w:rsidP="00F33256">
            <w:pPr>
              <w:rPr>
                <w:rFonts w:asciiTheme="minorHAnsi" w:hAnsiTheme="minorHAnsi"/>
              </w:rPr>
            </w:pPr>
            <w:r w:rsidRPr="00350027">
              <w:rPr>
                <w:rFonts w:asciiTheme="minorHAnsi" w:hAnsiTheme="minorHAnsi"/>
              </w:rPr>
              <w:t xml:space="preserve">      4043, 4043, 4061, 4078, 4078, 4078, 4078, 4078, </w:t>
            </w:r>
          </w:p>
          <w:p w14:paraId="2EE4DEEA" w14:textId="77777777" w:rsidR="00C63E25" w:rsidRPr="00350027" w:rsidRDefault="00C63E25" w:rsidP="00F33256">
            <w:pPr>
              <w:rPr>
                <w:rFonts w:asciiTheme="minorHAnsi" w:hAnsiTheme="minorHAnsi"/>
              </w:rPr>
            </w:pPr>
            <w:r w:rsidRPr="00350027">
              <w:rPr>
                <w:rFonts w:asciiTheme="minorHAnsi" w:hAnsiTheme="minorHAnsi"/>
              </w:rPr>
              <w:t xml:space="preserve">      4096, 4096, 4096, 4078, 4078, 4096, 4078, 4061, </w:t>
            </w:r>
          </w:p>
          <w:p w14:paraId="1D488336" w14:textId="77777777" w:rsidR="00C63E25" w:rsidRPr="00350027" w:rsidRDefault="00C63E25" w:rsidP="00F33256">
            <w:pPr>
              <w:rPr>
                <w:rFonts w:asciiTheme="minorHAnsi" w:hAnsiTheme="minorHAnsi"/>
              </w:rPr>
            </w:pPr>
            <w:r w:rsidRPr="00350027">
              <w:rPr>
                <w:rFonts w:asciiTheme="minorHAnsi" w:hAnsiTheme="minorHAnsi"/>
              </w:rPr>
              <w:t xml:space="preserve">      4061, 4043, 4026, 4026, 4008, 3991, 3973, 3956, </w:t>
            </w:r>
          </w:p>
          <w:p w14:paraId="01DE7E0C" w14:textId="77777777" w:rsidR="00C63E25" w:rsidRPr="00350027" w:rsidRDefault="00C63E25" w:rsidP="00F33256">
            <w:pPr>
              <w:rPr>
                <w:rFonts w:asciiTheme="minorHAnsi" w:hAnsiTheme="minorHAnsi"/>
              </w:rPr>
            </w:pPr>
            <w:r w:rsidRPr="00350027">
              <w:rPr>
                <w:rFonts w:asciiTheme="minorHAnsi" w:hAnsiTheme="minorHAnsi"/>
              </w:rPr>
              <w:t xml:space="preserve">      3921, 3886, 3868, 3851, 3816, 3763, 3728, 3676, </w:t>
            </w:r>
          </w:p>
          <w:p w14:paraId="4F963427" w14:textId="77777777" w:rsidR="00C63E25" w:rsidRPr="00350027" w:rsidRDefault="00C63E25" w:rsidP="00F33256">
            <w:pPr>
              <w:rPr>
                <w:rFonts w:asciiTheme="minorHAnsi" w:hAnsiTheme="minorHAnsi"/>
              </w:rPr>
            </w:pPr>
            <w:r w:rsidRPr="00350027">
              <w:rPr>
                <w:rFonts w:asciiTheme="minorHAnsi" w:hAnsiTheme="minorHAnsi"/>
              </w:rPr>
              <w:t xml:space="preserve">      3623, 3588, 3536, 3483, 3413, 3343, 3291, 3221, </w:t>
            </w:r>
          </w:p>
          <w:p w14:paraId="505B92F0" w14:textId="77777777" w:rsidR="00C63E25" w:rsidRPr="00350027" w:rsidRDefault="00C63E25" w:rsidP="00F33256">
            <w:pPr>
              <w:rPr>
                <w:rFonts w:asciiTheme="minorHAnsi" w:hAnsiTheme="minorHAnsi"/>
              </w:rPr>
            </w:pPr>
            <w:r w:rsidRPr="00350027">
              <w:rPr>
                <w:rFonts w:asciiTheme="minorHAnsi" w:hAnsiTheme="minorHAnsi"/>
              </w:rPr>
              <w:t xml:space="preserve">      3133, 3046, 2958, 2871, 2766, 2661, 2573, 2451, </w:t>
            </w:r>
          </w:p>
          <w:p w14:paraId="6420D8B4" w14:textId="77777777" w:rsidR="00C63E25" w:rsidRPr="00350027" w:rsidRDefault="00C63E25" w:rsidP="00F33256">
            <w:pPr>
              <w:rPr>
                <w:rFonts w:asciiTheme="minorHAnsi" w:hAnsiTheme="minorHAnsi"/>
              </w:rPr>
            </w:pPr>
            <w:r w:rsidRPr="00350027">
              <w:rPr>
                <w:rFonts w:asciiTheme="minorHAnsi" w:hAnsiTheme="minorHAnsi"/>
              </w:rPr>
              <w:t xml:space="preserve">      2328, 0, 0, 0, 0, 0, 0, 0, </w:t>
            </w:r>
          </w:p>
          <w:p w14:paraId="5B265139" w14:textId="77777777" w:rsidR="00C63E25" w:rsidRPr="00350027" w:rsidRDefault="00C63E25" w:rsidP="00F33256">
            <w:pPr>
              <w:rPr>
                <w:rFonts w:asciiTheme="minorHAnsi" w:hAnsiTheme="minorHAnsi"/>
              </w:rPr>
            </w:pPr>
            <w:r w:rsidRPr="00350027">
              <w:rPr>
                <w:rFonts w:asciiTheme="minorHAnsi" w:hAnsiTheme="minorHAnsi"/>
              </w:rPr>
              <w:t xml:space="preserve">      0, 0, 0, 0, 0, 0, 0, 0, </w:t>
            </w:r>
          </w:p>
          <w:p w14:paraId="6806DDC2" w14:textId="77777777" w:rsidR="00C63E25" w:rsidRPr="00350027" w:rsidRDefault="00C63E25" w:rsidP="00F33256">
            <w:pPr>
              <w:rPr>
                <w:rFonts w:asciiTheme="minorHAnsi" w:hAnsiTheme="minorHAnsi"/>
              </w:rPr>
            </w:pPr>
            <w:r w:rsidRPr="00350027">
              <w:rPr>
                <w:rFonts w:asciiTheme="minorHAnsi" w:hAnsiTheme="minorHAnsi"/>
              </w:rPr>
              <w:t xml:space="preserve">      0, 0, 0, 0, 0, 0, 0, 0, </w:t>
            </w:r>
          </w:p>
          <w:p w14:paraId="6A764473" w14:textId="77777777" w:rsidR="00C63E25" w:rsidRPr="00350027" w:rsidRDefault="00C63E25" w:rsidP="00F33256">
            <w:pPr>
              <w:rPr>
                <w:rFonts w:asciiTheme="minorHAnsi" w:hAnsiTheme="minorHAnsi"/>
              </w:rPr>
            </w:pPr>
            <w:r w:rsidRPr="00350027">
              <w:rPr>
                <w:rFonts w:asciiTheme="minorHAnsi" w:hAnsiTheme="minorHAnsi"/>
              </w:rPr>
              <w:t xml:space="preserve">      0, 0, 0, 0, 0, 0, 2328, 2451, </w:t>
            </w:r>
          </w:p>
          <w:p w14:paraId="562CDBF9" w14:textId="77777777" w:rsidR="00C63E25" w:rsidRPr="00350027" w:rsidRDefault="00C63E25" w:rsidP="00F33256">
            <w:pPr>
              <w:rPr>
                <w:rFonts w:asciiTheme="minorHAnsi" w:hAnsiTheme="minorHAnsi"/>
              </w:rPr>
            </w:pPr>
            <w:r w:rsidRPr="00350027">
              <w:rPr>
                <w:rFonts w:asciiTheme="minorHAnsi" w:hAnsiTheme="minorHAnsi"/>
              </w:rPr>
              <w:t xml:space="preserve">      2573, 2661, 2766, 2871, 2958, 3046, 3133, 3221, </w:t>
            </w:r>
          </w:p>
          <w:p w14:paraId="11FFC463" w14:textId="77777777" w:rsidR="00C63E25" w:rsidRPr="00350027" w:rsidRDefault="00C63E25" w:rsidP="00F33256">
            <w:pPr>
              <w:rPr>
                <w:rFonts w:asciiTheme="minorHAnsi" w:hAnsiTheme="minorHAnsi"/>
              </w:rPr>
            </w:pPr>
            <w:r w:rsidRPr="00350027">
              <w:rPr>
                <w:rFonts w:asciiTheme="minorHAnsi" w:hAnsiTheme="minorHAnsi"/>
              </w:rPr>
              <w:t xml:space="preserve">      3291, 3343, 3413, 3483, 3536, 3588, 3623, 3676, </w:t>
            </w:r>
          </w:p>
          <w:p w14:paraId="1C1DD725" w14:textId="77777777" w:rsidR="00C63E25" w:rsidRPr="00350027" w:rsidRDefault="00C63E25" w:rsidP="00F33256">
            <w:pPr>
              <w:rPr>
                <w:rFonts w:asciiTheme="minorHAnsi" w:hAnsiTheme="minorHAnsi"/>
              </w:rPr>
            </w:pPr>
            <w:r w:rsidRPr="00350027">
              <w:rPr>
                <w:rFonts w:asciiTheme="minorHAnsi" w:hAnsiTheme="minorHAnsi"/>
              </w:rPr>
              <w:t xml:space="preserve">      3728, 3763, 3816, 3851, 3868, 3886, 3921, 3956, </w:t>
            </w:r>
          </w:p>
          <w:p w14:paraId="3FD35D5D" w14:textId="77777777" w:rsidR="00C63E25" w:rsidRPr="00350027" w:rsidRDefault="00C63E25" w:rsidP="00F33256">
            <w:pPr>
              <w:rPr>
                <w:rFonts w:asciiTheme="minorHAnsi" w:hAnsiTheme="minorHAnsi"/>
              </w:rPr>
            </w:pPr>
            <w:r w:rsidRPr="00350027">
              <w:rPr>
                <w:rFonts w:asciiTheme="minorHAnsi" w:hAnsiTheme="minorHAnsi"/>
              </w:rPr>
              <w:t xml:space="preserve">      3973, 3991, 4008, 4026, 4026, 4043, 4061, 4061, </w:t>
            </w:r>
          </w:p>
          <w:p w14:paraId="2AB19818" w14:textId="77777777" w:rsidR="00C63E25" w:rsidRPr="00350027" w:rsidRDefault="00C63E25" w:rsidP="00F33256">
            <w:pPr>
              <w:rPr>
                <w:rFonts w:asciiTheme="minorHAnsi" w:hAnsiTheme="minorHAnsi"/>
              </w:rPr>
            </w:pPr>
            <w:r w:rsidRPr="00350027">
              <w:rPr>
                <w:rFonts w:asciiTheme="minorHAnsi" w:hAnsiTheme="minorHAnsi"/>
              </w:rPr>
              <w:t xml:space="preserve">      4078, 4096, 4078, 4078, 4096, 4096, 4096, 4078, </w:t>
            </w:r>
          </w:p>
          <w:p w14:paraId="7A24AC5A" w14:textId="77777777" w:rsidR="00C63E25" w:rsidRPr="00350027" w:rsidRDefault="00C63E25" w:rsidP="00F33256">
            <w:pPr>
              <w:rPr>
                <w:rFonts w:asciiTheme="minorHAnsi" w:hAnsiTheme="minorHAnsi"/>
              </w:rPr>
            </w:pPr>
            <w:r w:rsidRPr="00350027">
              <w:rPr>
                <w:rFonts w:asciiTheme="minorHAnsi" w:hAnsiTheme="minorHAnsi"/>
              </w:rPr>
              <w:t xml:space="preserve">      4078, 4078, 4078, 4078, 4061, 4043, 4043, 4043, </w:t>
            </w:r>
          </w:p>
          <w:p w14:paraId="6BF4FE84" w14:textId="77777777" w:rsidR="00C63E25" w:rsidRPr="00350027" w:rsidRDefault="00C63E25" w:rsidP="00F33256">
            <w:pPr>
              <w:rPr>
                <w:rFonts w:asciiTheme="minorHAnsi" w:hAnsiTheme="minorHAnsi"/>
              </w:rPr>
            </w:pPr>
            <w:r w:rsidRPr="00350027">
              <w:rPr>
                <w:rFonts w:asciiTheme="minorHAnsi" w:hAnsiTheme="minorHAnsi"/>
              </w:rPr>
              <w:t xml:space="preserve">      4008, 4008, 3991, 3973, 3973, 3956, 3938, 3921, </w:t>
            </w:r>
          </w:p>
          <w:p w14:paraId="30D4F7AE" w14:textId="77777777" w:rsidR="00C63E25" w:rsidRPr="00350027" w:rsidRDefault="00C63E25" w:rsidP="00F33256">
            <w:pPr>
              <w:rPr>
                <w:rFonts w:asciiTheme="minorHAnsi" w:hAnsiTheme="minorHAnsi"/>
              </w:rPr>
            </w:pPr>
            <w:r w:rsidRPr="00350027">
              <w:rPr>
                <w:rFonts w:asciiTheme="minorHAnsi" w:hAnsiTheme="minorHAnsi"/>
              </w:rPr>
              <w:t xml:space="preserve">      3903, 3886, 3868, 3851, 3833, 3798, 3781, 3763, </w:t>
            </w:r>
          </w:p>
          <w:p w14:paraId="752E8D13" w14:textId="77777777" w:rsidR="00C63E25" w:rsidRPr="00350027" w:rsidRDefault="00C63E25" w:rsidP="00F33256">
            <w:pPr>
              <w:rPr>
                <w:rFonts w:asciiTheme="minorHAnsi" w:hAnsiTheme="minorHAnsi"/>
              </w:rPr>
            </w:pPr>
            <w:r w:rsidRPr="00350027">
              <w:rPr>
                <w:rFonts w:asciiTheme="minorHAnsi" w:hAnsiTheme="minorHAnsi"/>
              </w:rPr>
              <w:t xml:space="preserve">      3746, 3728, 3693, 3658, 3641, 3623, 3606, 3571, </w:t>
            </w:r>
          </w:p>
          <w:p w14:paraId="15E6FAF4" w14:textId="77777777" w:rsidR="00C63E25" w:rsidRPr="00350027" w:rsidRDefault="00C63E25" w:rsidP="00F33256">
            <w:pPr>
              <w:rPr>
                <w:rFonts w:asciiTheme="minorHAnsi" w:hAnsiTheme="minorHAnsi"/>
              </w:rPr>
            </w:pPr>
            <w:r w:rsidRPr="00350027">
              <w:rPr>
                <w:rFonts w:asciiTheme="minorHAnsi" w:hAnsiTheme="minorHAnsi"/>
              </w:rPr>
              <w:t xml:space="preserve">      3536, 3536, 3501, 3448, 3431, 3413, 3378, 3361, </w:t>
            </w:r>
          </w:p>
          <w:p w14:paraId="59362F97" w14:textId="77777777" w:rsidR="00C63E25" w:rsidRPr="00350027" w:rsidRDefault="00C63E25" w:rsidP="00F33256">
            <w:pPr>
              <w:rPr>
                <w:rFonts w:asciiTheme="minorHAnsi" w:hAnsiTheme="minorHAnsi"/>
              </w:rPr>
            </w:pPr>
            <w:r w:rsidRPr="00350027">
              <w:rPr>
                <w:rFonts w:asciiTheme="minorHAnsi" w:hAnsiTheme="minorHAnsi"/>
              </w:rPr>
              <w:t xml:space="preserve">      3326, 3291, 3256, 3221, 3203, 3168, 3133, 3098, </w:t>
            </w:r>
          </w:p>
          <w:p w14:paraId="0ECCA29A" w14:textId="77777777" w:rsidR="00C63E25" w:rsidRPr="00350027" w:rsidRDefault="00C63E25" w:rsidP="00F33256">
            <w:pPr>
              <w:rPr>
                <w:rFonts w:asciiTheme="minorHAnsi" w:hAnsiTheme="minorHAnsi"/>
              </w:rPr>
            </w:pPr>
            <w:r w:rsidRPr="00350027">
              <w:rPr>
                <w:rFonts w:asciiTheme="minorHAnsi" w:hAnsiTheme="minorHAnsi"/>
              </w:rPr>
              <w:t xml:space="preserve">      3063, 3046, 3011, 2958, 2923, 2906, 2871, 2836, </w:t>
            </w:r>
          </w:p>
          <w:p w14:paraId="5B86B341" w14:textId="77777777" w:rsidR="00C63E25" w:rsidRPr="00350027" w:rsidRDefault="00C63E25" w:rsidP="00F33256">
            <w:pPr>
              <w:rPr>
                <w:rFonts w:asciiTheme="minorHAnsi" w:hAnsiTheme="minorHAnsi"/>
              </w:rPr>
            </w:pPr>
            <w:r w:rsidRPr="00350027">
              <w:rPr>
                <w:rFonts w:asciiTheme="minorHAnsi" w:hAnsiTheme="minorHAnsi"/>
              </w:rPr>
              <w:t xml:space="preserve">      2836</w:t>
            </w:r>
          </w:p>
          <w:p w14:paraId="59979F20" w14:textId="77777777" w:rsidR="00C63E25" w:rsidRPr="00350027" w:rsidRDefault="00C63E25" w:rsidP="00F33256">
            <w:pPr>
              <w:rPr>
                <w:rFonts w:asciiTheme="minorHAnsi" w:hAnsiTheme="minorHAnsi"/>
              </w:rPr>
            </w:pPr>
            <w:r w:rsidRPr="00350027">
              <w:rPr>
                <w:rFonts w:asciiTheme="minorHAnsi" w:hAnsiTheme="minorHAnsi"/>
              </w:rPr>
              <w:t>}</w:t>
            </w:r>
          </w:p>
          <w:p w14:paraId="28C078A6" w14:textId="77777777" w:rsidR="00C63E25" w:rsidRPr="00350027" w:rsidRDefault="00C63E25" w:rsidP="00F33256">
            <w:pPr>
              <w:rPr>
                <w:rFonts w:asciiTheme="minorHAnsi" w:hAnsiTheme="minorHAnsi"/>
              </w:rPr>
            </w:pPr>
          </w:p>
          <w:p w14:paraId="7AE152F7" w14:textId="77777777" w:rsidR="00C63E25" w:rsidRPr="00350027" w:rsidRDefault="00C63E25" w:rsidP="00F33256">
            <w:pPr>
              <w:rPr>
                <w:rFonts w:asciiTheme="minorHAnsi" w:hAnsiTheme="minorHAnsi"/>
                <w:i/>
                <w:iCs/>
              </w:rPr>
            </w:pPr>
          </w:p>
        </w:tc>
      </w:tr>
      <w:tr w:rsidR="00C63E25" w:rsidRPr="00350027" w14:paraId="20A4ECDB" w14:textId="77777777" w:rsidTr="00F33256">
        <w:tc>
          <w:tcPr>
            <w:tcW w:w="1559" w:type="dxa"/>
          </w:tcPr>
          <w:p w14:paraId="6A04E9CB" w14:textId="77777777" w:rsidR="00C63E25" w:rsidRPr="00350027" w:rsidRDefault="00C63E25" w:rsidP="00F33256">
            <w:pPr>
              <w:rPr>
                <w:rFonts w:asciiTheme="minorHAnsi" w:hAnsiTheme="minorHAnsi"/>
                <w:i/>
                <w:iCs/>
              </w:rPr>
            </w:pPr>
          </w:p>
        </w:tc>
        <w:tc>
          <w:tcPr>
            <w:tcW w:w="9320" w:type="dxa"/>
          </w:tcPr>
          <w:p w14:paraId="598A106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78580693" w14:textId="77777777" w:rsidTr="00F33256">
        <w:tc>
          <w:tcPr>
            <w:tcW w:w="1559" w:type="dxa"/>
          </w:tcPr>
          <w:p w14:paraId="721F5D6E" w14:textId="77777777" w:rsidR="00C63E25" w:rsidRPr="00350027" w:rsidRDefault="00C63E25" w:rsidP="00F33256">
            <w:pPr>
              <w:rPr>
                <w:rFonts w:asciiTheme="minorHAnsi" w:hAnsiTheme="minorHAnsi"/>
                <w:i/>
                <w:iCs/>
              </w:rPr>
            </w:pPr>
          </w:p>
        </w:tc>
        <w:tc>
          <w:tcPr>
            <w:tcW w:w="9320" w:type="dxa"/>
          </w:tcPr>
          <w:p w14:paraId="385036E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27DD2415" w14:textId="77777777" w:rsidTr="00F33256">
        <w:tc>
          <w:tcPr>
            <w:tcW w:w="1559" w:type="dxa"/>
          </w:tcPr>
          <w:p w14:paraId="6401257E" w14:textId="77777777" w:rsidR="00C63E25" w:rsidRPr="00350027" w:rsidRDefault="00C63E25" w:rsidP="00F33256">
            <w:pPr>
              <w:rPr>
                <w:rFonts w:asciiTheme="minorHAnsi" w:hAnsiTheme="minorHAnsi"/>
                <w:i/>
                <w:iCs/>
              </w:rPr>
            </w:pPr>
          </w:p>
        </w:tc>
        <w:tc>
          <w:tcPr>
            <w:tcW w:w="9320" w:type="dxa"/>
          </w:tcPr>
          <w:p w14:paraId="1B0848CA"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9BE0408" w14:textId="77777777" w:rsidR="00C63E25" w:rsidRPr="00350027" w:rsidRDefault="00C63E25" w:rsidP="00C63E25">
      <w:pPr>
        <w:rPr>
          <w:rFonts w:asciiTheme="minorHAnsi" w:hAnsiTheme="minorHAnsi"/>
        </w:rPr>
      </w:pPr>
    </w:p>
    <w:p w14:paraId="39AD8EE8" w14:textId="77777777" w:rsidR="00C63E25" w:rsidRPr="00350027" w:rsidRDefault="00C63E25" w:rsidP="00C63E25">
      <w:pPr>
        <w:pStyle w:val="Heading2"/>
        <w:rPr>
          <w:rFonts w:asciiTheme="minorHAnsi" w:hAnsiTheme="minorHAnsi"/>
        </w:rPr>
      </w:pPr>
      <w:bookmarkStart w:id="63" w:name="_Toc464110977"/>
      <w:r w:rsidRPr="00350027">
        <w:rPr>
          <w:rFonts w:asciiTheme="minorHAnsi" w:hAnsiTheme="minorHAnsi"/>
        </w:rPr>
        <w:t>BIT Codes</w:t>
      </w:r>
      <w:bookmarkEnd w:id="63"/>
    </w:p>
    <w:p w14:paraId="5250389D"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21D9CF26" w14:textId="77777777" w:rsidTr="00F33256">
        <w:tc>
          <w:tcPr>
            <w:tcW w:w="1559" w:type="dxa"/>
          </w:tcPr>
          <w:p w14:paraId="6A98D32C"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MRJ_SCU_STC_SRS_1253</w:t>
            </w:r>
          </w:p>
        </w:tc>
        <w:tc>
          <w:tcPr>
            <w:tcW w:w="9320" w:type="dxa"/>
          </w:tcPr>
          <w:p w14:paraId="03EA2DA8" w14:textId="77777777" w:rsidR="00C63E25" w:rsidRPr="00350027" w:rsidRDefault="00C63E25" w:rsidP="00F33256">
            <w:pPr>
              <w:rPr>
                <w:rFonts w:asciiTheme="minorHAnsi" w:hAnsiTheme="minorHAnsi"/>
              </w:rPr>
            </w:pPr>
            <w:r w:rsidRPr="00350027">
              <w:rPr>
                <w:rFonts w:asciiTheme="minorHAnsi" w:hAnsiTheme="minorHAnsi"/>
              </w:rPr>
              <w:t>The</w:t>
            </w:r>
            <w:r w:rsidRPr="00350027">
              <w:rPr>
                <w:rFonts w:asciiTheme="minorHAnsi" w:hAnsiTheme="minorHAnsi"/>
                <w:i/>
                <w:iCs/>
              </w:rPr>
              <w:t xml:space="preserve"> STC program</w:t>
            </w:r>
            <w:r w:rsidRPr="00350027">
              <w:rPr>
                <w:rFonts w:asciiTheme="minorHAnsi" w:hAnsiTheme="minorHAnsi"/>
              </w:rPr>
              <w:t xml:space="preserve"> shall apply the BITE Code numbers for the BITE Monitors as defined in this section. </w:t>
            </w:r>
          </w:p>
          <w:p w14:paraId="49E6445F" w14:textId="77777777" w:rsidR="00C63E25" w:rsidRPr="00350027" w:rsidRDefault="00C63E25" w:rsidP="00F33256">
            <w:pPr>
              <w:rPr>
                <w:rFonts w:asciiTheme="minorHAnsi" w:hAnsiTheme="minorHAnsi"/>
                <w:i/>
                <w:iCs/>
              </w:rPr>
            </w:pPr>
          </w:p>
        </w:tc>
      </w:tr>
      <w:tr w:rsidR="00C63E25" w:rsidRPr="00350027" w14:paraId="78C68C55" w14:textId="77777777" w:rsidTr="00F33256">
        <w:tc>
          <w:tcPr>
            <w:tcW w:w="1559" w:type="dxa"/>
          </w:tcPr>
          <w:p w14:paraId="3BECA817" w14:textId="77777777" w:rsidR="00C63E25" w:rsidRPr="00350027" w:rsidRDefault="00C63E25" w:rsidP="00F33256">
            <w:pPr>
              <w:rPr>
                <w:rFonts w:asciiTheme="minorHAnsi" w:hAnsiTheme="minorHAnsi"/>
                <w:i/>
                <w:iCs/>
              </w:rPr>
            </w:pPr>
          </w:p>
        </w:tc>
        <w:tc>
          <w:tcPr>
            <w:tcW w:w="9320" w:type="dxa"/>
          </w:tcPr>
          <w:p w14:paraId="00F9588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0E3080F4" w14:textId="77777777" w:rsidTr="00F33256">
        <w:tc>
          <w:tcPr>
            <w:tcW w:w="1559" w:type="dxa"/>
          </w:tcPr>
          <w:p w14:paraId="74028FCA" w14:textId="77777777" w:rsidR="00C63E25" w:rsidRPr="00350027" w:rsidRDefault="00C63E25" w:rsidP="00F33256">
            <w:pPr>
              <w:rPr>
                <w:rFonts w:asciiTheme="minorHAnsi" w:hAnsiTheme="minorHAnsi"/>
                <w:i/>
                <w:iCs/>
              </w:rPr>
            </w:pPr>
          </w:p>
        </w:tc>
        <w:tc>
          <w:tcPr>
            <w:tcW w:w="9320" w:type="dxa"/>
          </w:tcPr>
          <w:p w14:paraId="215327F4"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SATA-15-166</w:t>
            </w:r>
          </w:p>
        </w:tc>
      </w:tr>
      <w:tr w:rsidR="00C63E25" w:rsidRPr="00350027" w14:paraId="029B6786" w14:textId="77777777" w:rsidTr="00F33256">
        <w:tc>
          <w:tcPr>
            <w:tcW w:w="1559" w:type="dxa"/>
          </w:tcPr>
          <w:p w14:paraId="75CFC4CA" w14:textId="77777777" w:rsidR="00C63E25" w:rsidRPr="00350027" w:rsidRDefault="00C63E25" w:rsidP="00F33256">
            <w:pPr>
              <w:rPr>
                <w:rFonts w:asciiTheme="minorHAnsi" w:hAnsiTheme="minorHAnsi"/>
                <w:i/>
                <w:iCs/>
              </w:rPr>
            </w:pPr>
          </w:p>
        </w:tc>
        <w:tc>
          <w:tcPr>
            <w:tcW w:w="9320" w:type="dxa"/>
          </w:tcPr>
          <w:p w14:paraId="3EBD636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EDF31E2" w14:textId="77777777" w:rsidR="00C63E25" w:rsidRPr="00350027" w:rsidRDefault="00C63E25" w:rsidP="00C63E25">
      <w:pPr>
        <w:rPr>
          <w:rFonts w:asciiTheme="minorHAnsi" w:hAnsiTheme="minorHAnsi"/>
        </w:rPr>
      </w:pPr>
    </w:p>
    <w:p w14:paraId="73897967" w14:textId="77777777" w:rsidR="00C63E25" w:rsidRPr="00350027" w:rsidRDefault="00C63E25" w:rsidP="00C63E25">
      <w:pPr>
        <w:rPr>
          <w:rFonts w:asciiTheme="minorHAnsi" w:hAnsiTheme="minorHAnsi"/>
        </w:rPr>
      </w:pPr>
      <w:r w:rsidRPr="00350027">
        <w:rPr>
          <w:rFonts w:asciiTheme="minorHAnsi" w:hAnsiTheme="minorHAnsi"/>
        </w:rPr>
        <w:t>The following table contains the BIT Codes to be used by the Control Lane:</w:t>
      </w:r>
    </w:p>
    <w:p w14:paraId="7C034E23" w14:textId="77777777" w:rsidR="00C63E25" w:rsidRPr="00350027" w:rsidRDefault="00C63E25" w:rsidP="00C63E25">
      <w:pPr>
        <w:rPr>
          <w:rFonts w:asciiTheme="minorHAnsi" w:hAnsiTheme="minorHAnsi"/>
        </w:rPr>
      </w:pPr>
      <w:r w:rsidRPr="00350027">
        <w:rPr>
          <w:rFonts w:asciiTheme="minorHAnsi" w:hAnsiTheme="minorHAnsi"/>
        </w:rPr>
        <w:object w:dxaOrig="9398" w:dyaOrig="11284" w14:anchorId="6618F8FF">
          <v:shape id="_x0000_i1090" type="#_x0000_t75" style="width:470.25pt;height:564pt" o:ole="">
            <v:imagedata r:id="rId124" o:title=""/>
          </v:shape>
          <o:OLEObject Type="Embed" ProgID="Word.Document.8" ShapeID="_x0000_i1090" DrawAspect="Content" ObjectID="_1831033215" r:id="rId125"/>
        </w:object>
      </w:r>
    </w:p>
    <w:p w14:paraId="25D9A04F" w14:textId="77777777" w:rsidR="00C63E25" w:rsidRPr="00350027" w:rsidRDefault="00C63E25" w:rsidP="00C63E25">
      <w:pPr>
        <w:rPr>
          <w:rFonts w:asciiTheme="minorHAnsi" w:hAnsiTheme="minorHAnsi"/>
        </w:rPr>
      </w:pPr>
      <w:r w:rsidRPr="00350027">
        <w:rPr>
          <w:rFonts w:asciiTheme="minorHAnsi" w:hAnsiTheme="minorHAnsi"/>
        </w:rPr>
        <w:lastRenderedPageBreak/>
        <w:t>* BIT Code 2 and 3 are determined as Failure status if any of the specified conditions are in Failure</w:t>
      </w:r>
    </w:p>
    <w:p w14:paraId="28E7B976" w14:textId="77777777" w:rsidR="00C63E25" w:rsidRPr="00350027" w:rsidRDefault="00C63E25" w:rsidP="00C63E25">
      <w:pPr>
        <w:rPr>
          <w:rFonts w:asciiTheme="minorHAnsi" w:hAnsiTheme="minorHAnsi"/>
        </w:rPr>
      </w:pPr>
    </w:p>
    <w:p w14:paraId="5CC2B7A3" w14:textId="77777777" w:rsidR="00C63E25" w:rsidRPr="00350027" w:rsidRDefault="00C63E25" w:rsidP="00C63E25">
      <w:pPr>
        <w:rPr>
          <w:rFonts w:asciiTheme="minorHAnsi" w:hAnsiTheme="minorHAnsi"/>
        </w:rPr>
      </w:pPr>
      <w:r w:rsidRPr="00350027">
        <w:rPr>
          <w:rFonts w:asciiTheme="minorHAnsi" w:hAnsiTheme="minorHAnsi"/>
        </w:rPr>
        <w:object w:dxaOrig="9362" w:dyaOrig="11054" w14:anchorId="67153211">
          <v:shape id="_x0000_i1091" type="#_x0000_t75" style="width:468pt;height:552.75pt" o:ole="">
            <v:imagedata r:id="rId126" o:title=""/>
          </v:shape>
          <o:OLEObject Type="Embed" ProgID="Word.Document.12" ShapeID="_x0000_i1091" DrawAspect="Content" ObjectID="_1831033216" r:id="rId127"/>
        </w:object>
      </w:r>
    </w:p>
    <w:p w14:paraId="350BC4E7" w14:textId="77777777" w:rsidR="00C63E25" w:rsidRPr="00350027" w:rsidRDefault="00C63E25" w:rsidP="00C63E25">
      <w:pPr>
        <w:rPr>
          <w:rFonts w:asciiTheme="minorHAnsi" w:hAnsiTheme="minorHAnsi"/>
        </w:rPr>
      </w:pPr>
      <w:r w:rsidRPr="00350027">
        <w:rPr>
          <w:rFonts w:asciiTheme="minorHAnsi" w:hAnsiTheme="minorHAnsi"/>
        </w:rPr>
        <w:tab/>
      </w:r>
      <w:r w:rsidRPr="00350027">
        <w:rPr>
          <w:rFonts w:asciiTheme="minorHAnsi" w:hAnsiTheme="minorHAnsi"/>
        </w:rPr>
        <w:tab/>
      </w:r>
      <w:r w:rsidRPr="00350027">
        <w:rPr>
          <w:rFonts w:asciiTheme="minorHAnsi" w:hAnsiTheme="minorHAnsi"/>
        </w:rPr>
        <w:tab/>
      </w:r>
      <w:r w:rsidRPr="00350027">
        <w:rPr>
          <w:rFonts w:asciiTheme="minorHAnsi" w:hAnsiTheme="minorHAnsi"/>
        </w:rPr>
        <w:tab/>
        <w:t>Table 6.13-1 Control Lane BIT Codes</w:t>
      </w:r>
    </w:p>
    <w:p w14:paraId="1F8D9FD8" w14:textId="77777777" w:rsidR="00C63E25" w:rsidRPr="00350027" w:rsidRDefault="00C63E25" w:rsidP="00C63E25">
      <w:pPr>
        <w:pStyle w:val="Heading2"/>
        <w:rPr>
          <w:rFonts w:asciiTheme="minorHAnsi" w:hAnsiTheme="minorHAnsi"/>
        </w:rPr>
      </w:pPr>
      <w:bookmarkStart w:id="64" w:name="_Toc464110978"/>
      <w:r w:rsidRPr="00350027">
        <w:rPr>
          <w:rFonts w:asciiTheme="minorHAnsi" w:hAnsiTheme="minorHAnsi"/>
        </w:rPr>
        <w:t>Event Codes</w:t>
      </w:r>
      <w:bookmarkEnd w:id="64"/>
    </w:p>
    <w:p w14:paraId="1739F7B7"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2"/>
        <w:gridCol w:w="9579"/>
      </w:tblGrid>
      <w:tr w:rsidR="00C63E25" w:rsidRPr="00350027" w14:paraId="539862D0" w14:textId="77777777" w:rsidTr="00F33256">
        <w:tc>
          <w:tcPr>
            <w:tcW w:w="1559" w:type="dxa"/>
          </w:tcPr>
          <w:p w14:paraId="25E0DD9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MRJ_SCU_STC_SRS_857</w:t>
            </w:r>
          </w:p>
        </w:tc>
        <w:tc>
          <w:tcPr>
            <w:tcW w:w="9320" w:type="dxa"/>
          </w:tcPr>
          <w:p w14:paraId="3EA1562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 xml:space="preserve">STC Program </w:t>
            </w:r>
            <w:r w:rsidRPr="00350027">
              <w:rPr>
                <w:rFonts w:asciiTheme="minorHAnsi" w:hAnsiTheme="minorHAnsi"/>
              </w:rPr>
              <w:t xml:space="preserve"> shall detect events (any change of state) and transmit associated information to the ML. The following table contains the Event Codes to be used by the Control Lane:</w:t>
            </w:r>
          </w:p>
          <w:p w14:paraId="4E72D269" w14:textId="77777777" w:rsidR="00C63E25" w:rsidRPr="00350027" w:rsidRDefault="00C63E25" w:rsidP="00F33256">
            <w:pPr>
              <w:rPr>
                <w:rFonts w:asciiTheme="minorHAnsi" w:hAnsiTheme="minorHAnsi"/>
              </w:rPr>
            </w:pPr>
          </w:p>
          <w:p w14:paraId="25FEE17C" w14:textId="77777777" w:rsidR="00C63E25" w:rsidRPr="00350027" w:rsidRDefault="00C63E25" w:rsidP="00F33256">
            <w:pPr>
              <w:rPr>
                <w:rFonts w:asciiTheme="minorHAnsi" w:hAnsiTheme="minorHAnsi"/>
              </w:rPr>
            </w:pPr>
            <w:r w:rsidRPr="00350027">
              <w:rPr>
                <w:rFonts w:asciiTheme="minorHAnsi" w:hAnsiTheme="minorHAnsi"/>
              </w:rPr>
              <w:object w:dxaOrig="9362" w:dyaOrig="11174" w14:anchorId="332E9171">
                <v:shape id="_x0000_i1092" type="#_x0000_t75" style="width:468pt;height:558.75pt" o:ole="">
                  <v:imagedata r:id="rId128" o:title=""/>
                </v:shape>
                <o:OLEObject Type="Embed" ProgID="Word.Document.12" ShapeID="_x0000_i1092" DrawAspect="Content" ObjectID="_1831033217" r:id="rId129"/>
              </w:object>
            </w:r>
          </w:p>
          <w:p w14:paraId="3E1D15A2" w14:textId="77777777" w:rsidR="00C63E25" w:rsidRPr="00350027" w:rsidRDefault="00C63E25" w:rsidP="00F33256">
            <w:pPr>
              <w:rPr>
                <w:rFonts w:asciiTheme="minorHAnsi" w:hAnsiTheme="minorHAnsi"/>
              </w:rPr>
            </w:pPr>
            <w:r w:rsidRPr="00350027">
              <w:rPr>
                <w:rFonts w:asciiTheme="minorHAnsi" w:hAnsiTheme="minorHAnsi"/>
              </w:rPr>
              <w:t>Table 6.14-1 Control Lane Event Codes</w:t>
            </w:r>
          </w:p>
          <w:p w14:paraId="7CD3BB8B" w14:textId="77777777" w:rsidR="00C63E25" w:rsidRPr="00350027" w:rsidRDefault="00C63E25" w:rsidP="00F33256">
            <w:pPr>
              <w:rPr>
                <w:rFonts w:asciiTheme="minorHAnsi" w:hAnsiTheme="minorHAnsi"/>
              </w:rPr>
            </w:pPr>
          </w:p>
          <w:p w14:paraId="61CEBF93" w14:textId="77777777" w:rsidR="00C63E25" w:rsidRPr="00350027" w:rsidRDefault="00C63E25" w:rsidP="00F33256">
            <w:pPr>
              <w:rPr>
                <w:rFonts w:asciiTheme="minorHAnsi" w:hAnsiTheme="minorHAnsi"/>
                <w:i/>
                <w:iCs/>
              </w:rPr>
            </w:pPr>
          </w:p>
        </w:tc>
      </w:tr>
      <w:tr w:rsidR="00C63E25" w:rsidRPr="00350027" w14:paraId="5630D38A" w14:textId="77777777" w:rsidTr="00F33256">
        <w:tc>
          <w:tcPr>
            <w:tcW w:w="1559" w:type="dxa"/>
          </w:tcPr>
          <w:p w14:paraId="18139B6F" w14:textId="77777777" w:rsidR="00C63E25" w:rsidRPr="00350027" w:rsidRDefault="00C63E25" w:rsidP="00F33256">
            <w:pPr>
              <w:rPr>
                <w:rFonts w:asciiTheme="minorHAnsi" w:hAnsiTheme="minorHAnsi"/>
                <w:i/>
                <w:iCs/>
              </w:rPr>
            </w:pPr>
          </w:p>
        </w:tc>
        <w:tc>
          <w:tcPr>
            <w:tcW w:w="9320" w:type="dxa"/>
          </w:tcPr>
          <w:p w14:paraId="433EAAF2"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126C5152" w14:textId="77777777" w:rsidTr="00F33256">
        <w:tc>
          <w:tcPr>
            <w:tcW w:w="1559" w:type="dxa"/>
          </w:tcPr>
          <w:p w14:paraId="2A3035DE" w14:textId="77777777" w:rsidR="00C63E25" w:rsidRPr="00350027" w:rsidRDefault="00C63E25" w:rsidP="00F33256">
            <w:pPr>
              <w:rPr>
                <w:rFonts w:asciiTheme="minorHAnsi" w:hAnsiTheme="minorHAnsi"/>
                <w:i/>
                <w:iCs/>
              </w:rPr>
            </w:pPr>
          </w:p>
        </w:tc>
        <w:tc>
          <w:tcPr>
            <w:tcW w:w="9320" w:type="dxa"/>
          </w:tcPr>
          <w:p w14:paraId="168F4C3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7458EA" w14:textId="77777777" w:rsidTr="00F33256">
        <w:tc>
          <w:tcPr>
            <w:tcW w:w="1559" w:type="dxa"/>
          </w:tcPr>
          <w:p w14:paraId="6078811E" w14:textId="77777777" w:rsidR="00C63E25" w:rsidRPr="00350027" w:rsidRDefault="00C63E25" w:rsidP="00F33256">
            <w:pPr>
              <w:rPr>
                <w:rFonts w:asciiTheme="minorHAnsi" w:hAnsiTheme="minorHAnsi"/>
                <w:i/>
                <w:iCs/>
              </w:rPr>
            </w:pPr>
          </w:p>
        </w:tc>
        <w:tc>
          <w:tcPr>
            <w:tcW w:w="9320" w:type="dxa"/>
          </w:tcPr>
          <w:p w14:paraId="09FE3C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F83FCC5" w14:textId="77777777" w:rsidR="00C63E25" w:rsidRPr="00350027" w:rsidRDefault="00C63E25" w:rsidP="00C63E25">
      <w:pPr>
        <w:rPr>
          <w:rFonts w:asciiTheme="minorHAnsi" w:hAnsiTheme="minorHAnsi"/>
        </w:rPr>
      </w:pPr>
    </w:p>
    <w:p w14:paraId="058503D6" w14:textId="77777777" w:rsidR="00C63E25" w:rsidRPr="00350027" w:rsidRDefault="00C63E25" w:rsidP="00C63E25">
      <w:pPr>
        <w:pStyle w:val="Heading2"/>
        <w:rPr>
          <w:rFonts w:asciiTheme="minorHAnsi" w:hAnsiTheme="minorHAnsi"/>
        </w:rPr>
      </w:pPr>
      <w:bookmarkStart w:id="65" w:name="_Toc464110979"/>
      <w:r w:rsidRPr="00350027">
        <w:rPr>
          <w:rFonts w:asciiTheme="minorHAnsi" w:hAnsiTheme="minorHAnsi"/>
        </w:rPr>
        <w:t>SCS Rigging</w:t>
      </w:r>
      <w:bookmarkEnd w:id="65"/>
    </w:p>
    <w:p w14:paraId="5AF0DC5E" w14:textId="77777777" w:rsidR="00C63E25" w:rsidRPr="00350027" w:rsidRDefault="00C63E25" w:rsidP="00C63E25">
      <w:pPr>
        <w:pStyle w:val="Heading3"/>
        <w:rPr>
          <w:rFonts w:asciiTheme="minorHAnsi" w:hAnsiTheme="minorHAnsi"/>
        </w:rPr>
      </w:pPr>
      <w:bookmarkStart w:id="66" w:name="_Toc464110980"/>
      <w:r w:rsidRPr="00350027">
        <w:rPr>
          <w:rFonts w:asciiTheme="minorHAnsi" w:hAnsiTheme="minorHAnsi"/>
        </w:rPr>
        <w:t>Rigging Mode Enable Condition</w:t>
      </w:r>
      <w:bookmarkEnd w:id="66"/>
    </w:p>
    <w:p w14:paraId="6542E1C1"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8627FF3" w14:textId="77777777" w:rsidTr="00F33256">
        <w:tc>
          <w:tcPr>
            <w:tcW w:w="1559" w:type="dxa"/>
          </w:tcPr>
          <w:p w14:paraId="51DBA0A0" w14:textId="77777777" w:rsidR="00C63E25" w:rsidRPr="00350027" w:rsidRDefault="00C63E25" w:rsidP="00F33256">
            <w:pPr>
              <w:rPr>
                <w:rFonts w:asciiTheme="minorHAnsi" w:hAnsiTheme="minorHAnsi"/>
                <w:sz w:val="18"/>
              </w:rPr>
            </w:pPr>
            <w:r w:rsidRPr="00350027">
              <w:rPr>
                <w:rFonts w:asciiTheme="minorHAnsi" w:hAnsiTheme="minorHAnsi"/>
                <w:sz w:val="18"/>
              </w:rPr>
              <w:lastRenderedPageBreak/>
              <w:t>MRJ_SCU_STC_SRS_1119</w:t>
            </w:r>
          </w:p>
        </w:tc>
        <w:tc>
          <w:tcPr>
            <w:tcW w:w="9320" w:type="dxa"/>
          </w:tcPr>
          <w:p w14:paraId="71ADE919"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enter into Rigging Mode and set the trigger to write the rigging data into NVM </w:t>
            </w:r>
            <w:r w:rsidRPr="00350027">
              <w:rPr>
                <w:rFonts w:asciiTheme="minorHAnsi" w:hAnsiTheme="minorHAnsi"/>
                <w:i/>
                <w:iCs/>
              </w:rPr>
              <w:t>‘WriteRiggingData’</w:t>
            </w:r>
            <w:r w:rsidRPr="00350027">
              <w:rPr>
                <w:rFonts w:asciiTheme="minorHAnsi" w:hAnsiTheme="minorHAnsi"/>
              </w:rPr>
              <w:t xml:space="preserve"> to TRUE, when ARINC Label 107 has been received 3 times with bit 11 set to ‘1’ consecutively  and the “Rigging Mode Enable” condition is TRUE.</w:t>
            </w:r>
          </w:p>
          <w:p w14:paraId="37D44F28" w14:textId="77777777" w:rsidR="00C63E25" w:rsidRPr="00350027" w:rsidRDefault="00C63E25" w:rsidP="00F33256">
            <w:pPr>
              <w:rPr>
                <w:rFonts w:asciiTheme="minorHAnsi" w:hAnsiTheme="minorHAnsi"/>
              </w:rPr>
            </w:pPr>
          </w:p>
          <w:p w14:paraId="66ED7ABC" w14:textId="77777777" w:rsidR="00C63E25" w:rsidRPr="00350027" w:rsidRDefault="00C63E25" w:rsidP="00F33256">
            <w:pPr>
              <w:rPr>
                <w:rFonts w:asciiTheme="minorHAnsi" w:hAnsiTheme="minorHAnsi"/>
              </w:rPr>
            </w:pPr>
            <w:r w:rsidRPr="00350027">
              <w:rPr>
                <w:rFonts w:asciiTheme="minorHAnsi" w:hAnsiTheme="minorHAnsi"/>
              </w:rPr>
              <w:t xml:space="preserve">Where “Rigging Mode Enable” condition is </w:t>
            </w:r>
          </w:p>
          <w:p w14:paraId="3F8A69E5" w14:textId="77777777" w:rsidR="00C63E25" w:rsidRPr="00350027" w:rsidRDefault="00C63E25" w:rsidP="00F33256">
            <w:pPr>
              <w:rPr>
                <w:rFonts w:asciiTheme="minorHAnsi" w:hAnsiTheme="minorHAnsi"/>
              </w:rPr>
            </w:pPr>
            <w:r w:rsidRPr="00350027">
              <w:rPr>
                <w:rFonts w:asciiTheme="minorHAnsi" w:hAnsiTheme="minorHAnsi"/>
              </w:rPr>
              <w:t>(NLG WOW1=In Air) AND</w:t>
            </w:r>
          </w:p>
          <w:p w14:paraId="3C0D49BD" w14:textId="77777777" w:rsidR="00C63E25" w:rsidRPr="00350027" w:rsidRDefault="00C63E25" w:rsidP="00F33256">
            <w:pPr>
              <w:rPr>
                <w:rFonts w:asciiTheme="minorHAnsi" w:hAnsiTheme="minorHAnsi"/>
              </w:rPr>
            </w:pPr>
            <w:r w:rsidRPr="00350027">
              <w:rPr>
                <w:rFonts w:asciiTheme="minorHAnsi" w:hAnsiTheme="minorHAnsi"/>
              </w:rPr>
              <w:t>(NLG WOW2=In Air) AND</w:t>
            </w:r>
          </w:p>
          <w:p w14:paraId="64D29F71" w14:textId="77777777" w:rsidR="00C63E25" w:rsidRPr="00350027" w:rsidRDefault="00C63E25" w:rsidP="00F33256">
            <w:pPr>
              <w:rPr>
                <w:rFonts w:asciiTheme="minorHAnsi" w:hAnsiTheme="minorHAnsi"/>
              </w:rPr>
            </w:pPr>
            <w:r w:rsidRPr="00350027">
              <w:rPr>
                <w:rFonts w:asciiTheme="minorHAnsi" w:hAnsiTheme="minorHAnsi"/>
              </w:rPr>
              <w:t>(Aircraft speed &lt;= 21kts) AND</w:t>
            </w:r>
          </w:p>
          <w:p w14:paraId="7F3B8C56" w14:textId="77777777" w:rsidR="00C63E25" w:rsidRPr="00350027" w:rsidRDefault="00C63E25" w:rsidP="00F33256">
            <w:pPr>
              <w:rPr>
                <w:rFonts w:asciiTheme="minorHAnsi" w:hAnsiTheme="minorHAnsi"/>
              </w:rPr>
            </w:pPr>
            <w:r w:rsidRPr="00350027">
              <w:rPr>
                <w:rFonts w:asciiTheme="minorHAnsi" w:hAnsiTheme="minorHAnsi"/>
              </w:rPr>
              <w:t>(RH LVDT1 Health Monitor = No Failure) AND</w:t>
            </w:r>
          </w:p>
          <w:p w14:paraId="2A83BABA" w14:textId="77777777" w:rsidR="00C63E25" w:rsidRPr="00350027" w:rsidRDefault="00C63E25" w:rsidP="00F33256">
            <w:pPr>
              <w:rPr>
                <w:rFonts w:asciiTheme="minorHAnsi" w:hAnsiTheme="minorHAnsi"/>
              </w:rPr>
            </w:pPr>
            <w:r w:rsidRPr="00350027">
              <w:rPr>
                <w:rFonts w:asciiTheme="minorHAnsi" w:hAnsiTheme="minorHAnsi"/>
              </w:rPr>
              <w:t>(RH LVDT2 Health Monitor = No Failure) AND</w:t>
            </w:r>
          </w:p>
          <w:p w14:paraId="1A9F323C" w14:textId="77777777" w:rsidR="00C63E25" w:rsidRPr="00350027" w:rsidRDefault="00C63E25" w:rsidP="00F33256">
            <w:pPr>
              <w:rPr>
                <w:rFonts w:asciiTheme="minorHAnsi" w:hAnsiTheme="minorHAnsi"/>
              </w:rPr>
            </w:pPr>
            <w:r w:rsidRPr="00350027">
              <w:rPr>
                <w:rFonts w:asciiTheme="minorHAnsi" w:hAnsiTheme="minorHAnsi"/>
              </w:rPr>
              <w:t>(RH LVDT1 &amp; RH LVDT2 Reasonableness Check Monitor = No Failure) AND</w:t>
            </w:r>
          </w:p>
          <w:p w14:paraId="6856F845" w14:textId="77777777" w:rsidR="00C63E25" w:rsidRPr="00350027" w:rsidRDefault="00C63E25" w:rsidP="00F33256">
            <w:pPr>
              <w:rPr>
                <w:rFonts w:asciiTheme="minorHAnsi" w:hAnsiTheme="minorHAnsi"/>
              </w:rPr>
            </w:pPr>
            <w:r w:rsidRPr="00350027">
              <w:rPr>
                <w:rFonts w:asciiTheme="minorHAnsi" w:hAnsiTheme="minorHAnsi"/>
              </w:rPr>
              <w:t>(LH LVDT1 Health Monitor = No Failure) AND</w:t>
            </w:r>
          </w:p>
          <w:p w14:paraId="6B7F4C0D" w14:textId="77777777" w:rsidR="00C63E25" w:rsidRPr="00350027" w:rsidRDefault="00C63E25" w:rsidP="00F33256">
            <w:pPr>
              <w:rPr>
                <w:rFonts w:asciiTheme="minorHAnsi" w:hAnsiTheme="minorHAnsi"/>
              </w:rPr>
            </w:pPr>
            <w:r w:rsidRPr="00350027">
              <w:rPr>
                <w:rFonts w:asciiTheme="minorHAnsi" w:hAnsiTheme="minorHAnsi"/>
              </w:rPr>
              <w:t>(LH LVDT2 Health Monitor = No Failure) AND</w:t>
            </w:r>
          </w:p>
          <w:p w14:paraId="0D957886" w14:textId="77777777" w:rsidR="00C63E25" w:rsidRPr="00350027" w:rsidRDefault="00C63E25" w:rsidP="00F33256">
            <w:pPr>
              <w:rPr>
                <w:rFonts w:asciiTheme="minorHAnsi" w:hAnsiTheme="minorHAnsi"/>
              </w:rPr>
            </w:pPr>
            <w:r w:rsidRPr="00350027">
              <w:rPr>
                <w:rFonts w:asciiTheme="minorHAnsi" w:hAnsiTheme="minorHAnsi"/>
              </w:rPr>
              <w:t>(LH LVDT1 &amp; LH LVDT2 Reasonableness Check Monitor = No Failure) AND</w:t>
            </w:r>
          </w:p>
          <w:p w14:paraId="3A3D7270" w14:textId="77777777" w:rsidR="00C63E25" w:rsidRPr="00350027" w:rsidRDefault="00C63E25" w:rsidP="00F33256">
            <w:pPr>
              <w:rPr>
                <w:rFonts w:asciiTheme="minorHAnsi" w:hAnsiTheme="minorHAnsi"/>
              </w:rPr>
            </w:pPr>
            <w:r w:rsidRPr="00350027">
              <w:rPr>
                <w:rFonts w:asciiTheme="minorHAnsi" w:hAnsiTheme="minorHAnsi"/>
              </w:rPr>
              <w:t>(Pilot S-HDL Operation #1 Health Monitor = No Failure) AND</w:t>
            </w:r>
          </w:p>
          <w:p w14:paraId="625C10A5" w14:textId="77777777" w:rsidR="00C63E25" w:rsidRPr="00350027" w:rsidRDefault="00C63E25" w:rsidP="00F33256">
            <w:pPr>
              <w:rPr>
                <w:rFonts w:asciiTheme="minorHAnsi" w:hAnsiTheme="minorHAnsi"/>
              </w:rPr>
            </w:pPr>
            <w:r w:rsidRPr="00350027">
              <w:rPr>
                <w:rFonts w:asciiTheme="minorHAnsi" w:hAnsiTheme="minorHAnsi"/>
              </w:rPr>
              <w:t>(Pilot S-HDL Operation #2 Health Monitor = No Failure) AND</w:t>
            </w:r>
          </w:p>
          <w:p w14:paraId="00F7819B" w14:textId="77777777" w:rsidR="00C63E25" w:rsidRPr="00350027" w:rsidRDefault="00C63E25" w:rsidP="00F33256">
            <w:pPr>
              <w:rPr>
                <w:rFonts w:asciiTheme="minorHAnsi" w:hAnsiTheme="minorHAnsi"/>
              </w:rPr>
            </w:pPr>
            <w:r w:rsidRPr="00350027">
              <w:rPr>
                <w:rFonts w:asciiTheme="minorHAnsi" w:hAnsiTheme="minorHAnsi"/>
              </w:rPr>
              <w:t>(Pilot S-HDL Operation #1 &amp; #2 Reasonableness Check Monitor = No Failure) AND</w:t>
            </w:r>
          </w:p>
          <w:p w14:paraId="3233CDDC" w14:textId="77777777" w:rsidR="00C63E25" w:rsidRPr="00350027" w:rsidRDefault="00C63E25" w:rsidP="00F33256">
            <w:pPr>
              <w:rPr>
                <w:rFonts w:asciiTheme="minorHAnsi" w:hAnsiTheme="minorHAnsi"/>
              </w:rPr>
            </w:pPr>
            <w:r w:rsidRPr="00350027">
              <w:rPr>
                <w:rFonts w:asciiTheme="minorHAnsi" w:hAnsiTheme="minorHAnsi"/>
              </w:rPr>
              <w:t>(Co-Pilot S-HDL not fitted OR</w:t>
            </w:r>
          </w:p>
          <w:p w14:paraId="086D2D65" w14:textId="77777777" w:rsidR="00C63E25" w:rsidRPr="00350027" w:rsidRDefault="00C63E25" w:rsidP="00F33256">
            <w:pPr>
              <w:rPr>
                <w:rFonts w:asciiTheme="minorHAnsi" w:hAnsiTheme="minorHAnsi"/>
              </w:rPr>
            </w:pPr>
            <w:r w:rsidRPr="00350027">
              <w:rPr>
                <w:rFonts w:asciiTheme="minorHAnsi" w:hAnsiTheme="minorHAnsi"/>
              </w:rPr>
              <w:t xml:space="preserve">(Co-Pilot S-HDL fitted AND </w:t>
            </w:r>
          </w:p>
          <w:p w14:paraId="5F732AB5" w14:textId="77777777" w:rsidR="00C63E25" w:rsidRPr="00350027" w:rsidRDefault="00C63E25" w:rsidP="00F33256">
            <w:pPr>
              <w:rPr>
                <w:rFonts w:asciiTheme="minorHAnsi" w:hAnsiTheme="minorHAnsi"/>
              </w:rPr>
            </w:pPr>
            <w:r w:rsidRPr="00350027">
              <w:rPr>
                <w:rFonts w:asciiTheme="minorHAnsi" w:hAnsiTheme="minorHAnsi"/>
              </w:rPr>
              <w:t>(-4deg &lt;= Co-Pilot S-HDL Operation #1 &lt;= +4deg)</w:t>
            </w:r>
          </w:p>
          <w:p w14:paraId="603A4DFC" w14:textId="77777777" w:rsidR="00C63E25" w:rsidRPr="00350027" w:rsidRDefault="00C63E25" w:rsidP="00F33256">
            <w:pPr>
              <w:rPr>
                <w:rFonts w:asciiTheme="minorHAnsi" w:hAnsiTheme="minorHAnsi"/>
              </w:rPr>
            </w:pPr>
            <w:r w:rsidRPr="00350027">
              <w:rPr>
                <w:rFonts w:asciiTheme="minorHAnsi" w:hAnsiTheme="minorHAnsi"/>
              </w:rPr>
              <w:t>(Co-Pilot S-HDL Operation #1 Health Monitor = No Failure) AND</w:t>
            </w:r>
          </w:p>
          <w:p w14:paraId="37CEB82E" w14:textId="77777777" w:rsidR="00C63E25" w:rsidRPr="00350027" w:rsidRDefault="00C63E25" w:rsidP="00F33256">
            <w:pPr>
              <w:rPr>
                <w:rFonts w:asciiTheme="minorHAnsi" w:hAnsiTheme="minorHAnsi"/>
              </w:rPr>
            </w:pPr>
            <w:r w:rsidRPr="00350027">
              <w:rPr>
                <w:rFonts w:asciiTheme="minorHAnsi" w:hAnsiTheme="minorHAnsi"/>
              </w:rPr>
              <w:t>(Co-Pilot S-HDL Operation #2 Health Monitor = No Failure) AND</w:t>
            </w:r>
          </w:p>
          <w:p w14:paraId="107C8B50" w14:textId="77777777" w:rsidR="00C63E25" w:rsidRPr="00350027" w:rsidRDefault="00C63E25" w:rsidP="00F33256">
            <w:pPr>
              <w:rPr>
                <w:rFonts w:asciiTheme="minorHAnsi" w:hAnsiTheme="minorHAnsi"/>
              </w:rPr>
            </w:pPr>
            <w:r w:rsidRPr="00350027">
              <w:rPr>
                <w:rFonts w:asciiTheme="minorHAnsi" w:hAnsiTheme="minorHAnsi"/>
              </w:rPr>
              <w:t>(Co-Pilot S-HDL Operation #1 &amp; #2 Reasonableness Check Monitor = No Failure) AND</w:t>
            </w:r>
          </w:p>
          <w:p w14:paraId="14F9444C" w14:textId="77777777" w:rsidR="00C63E25" w:rsidRPr="00350027" w:rsidRDefault="00C63E25" w:rsidP="00F33256">
            <w:pPr>
              <w:rPr>
                <w:rFonts w:asciiTheme="minorHAnsi" w:hAnsiTheme="minorHAnsi"/>
              </w:rPr>
            </w:pPr>
            <w:r w:rsidRPr="00350027">
              <w:rPr>
                <w:rFonts w:asciiTheme="minorHAnsi" w:hAnsiTheme="minorHAnsi"/>
              </w:rPr>
              <w:t>(Towing Switch Reasonableness Check Monitor = No Failure) AND</w:t>
            </w:r>
          </w:p>
          <w:p w14:paraId="39BDCEFB" w14:textId="77777777" w:rsidR="00C63E25" w:rsidRPr="00350027" w:rsidRDefault="00C63E25" w:rsidP="00F33256">
            <w:pPr>
              <w:rPr>
                <w:rFonts w:asciiTheme="minorHAnsi" w:hAnsiTheme="minorHAnsi"/>
              </w:rPr>
            </w:pPr>
            <w:r w:rsidRPr="00350027">
              <w:rPr>
                <w:rFonts w:asciiTheme="minorHAnsi" w:hAnsiTheme="minorHAnsi"/>
              </w:rPr>
              <w:t>(Towing Disengage = TRUE) AND</w:t>
            </w:r>
          </w:p>
          <w:p w14:paraId="41BA55F0" w14:textId="77777777" w:rsidR="00C63E25" w:rsidRPr="00350027" w:rsidRDefault="00C63E25" w:rsidP="00F33256">
            <w:pPr>
              <w:rPr>
                <w:rFonts w:asciiTheme="minorHAnsi" w:hAnsiTheme="minorHAnsi"/>
              </w:rPr>
            </w:pPr>
            <w:r w:rsidRPr="00350027">
              <w:rPr>
                <w:rFonts w:asciiTheme="minorHAnsi" w:hAnsiTheme="minorHAnsi"/>
              </w:rPr>
              <w:t>(-4deg &lt;= Pilot S-HDL Operation #1 &lt;= +4deg) AND</w:t>
            </w:r>
          </w:p>
          <w:p w14:paraId="247FC177" w14:textId="77777777" w:rsidR="00C63E25" w:rsidRPr="00350027" w:rsidRDefault="00C63E25" w:rsidP="00F33256">
            <w:pPr>
              <w:rPr>
                <w:rFonts w:asciiTheme="minorHAnsi" w:hAnsiTheme="minorHAnsi"/>
              </w:rPr>
            </w:pPr>
            <w:r w:rsidRPr="00350027">
              <w:rPr>
                <w:rFonts w:asciiTheme="minorHAnsi" w:hAnsiTheme="minorHAnsi"/>
              </w:rPr>
              <w:t>(-0.3577 [corresponds to -4deg] &lt;= Ratiometric_Position[RH_LVDT1] &lt;= -0.2798  [corresponds to +4deg]) AND</w:t>
            </w:r>
          </w:p>
          <w:p w14:paraId="542DAD93" w14:textId="77777777" w:rsidR="00C63E25" w:rsidRPr="00350027" w:rsidRDefault="00C63E25" w:rsidP="00F33256">
            <w:pPr>
              <w:rPr>
                <w:rFonts w:asciiTheme="minorHAnsi" w:hAnsiTheme="minorHAnsi"/>
              </w:rPr>
            </w:pPr>
            <w:r w:rsidRPr="00350027">
              <w:rPr>
                <w:rFonts w:asciiTheme="minorHAnsi" w:hAnsiTheme="minorHAnsi"/>
              </w:rPr>
              <w:t>(-0.3577 [corresponds to -4deg] &lt;= Ratiometric_Position[RH_LVDT2] &lt;= -0.2798  [corresponds to +4deg]) AND</w:t>
            </w:r>
          </w:p>
          <w:p w14:paraId="7768B4D8" w14:textId="77777777" w:rsidR="00C63E25" w:rsidRPr="00350027" w:rsidRDefault="00C63E25" w:rsidP="00F33256">
            <w:pPr>
              <w:rPr>
                <w:rFonts w:asciiTheme="minorHAnsi" w:hAnsiTheme="minorHAnsi"/>
              </w:rPr>
            </w:pPr>
            <w:r w:rsidRPr="00350027">
              <w:rPr>
                <w:rFonts w:asciiTheme="minorHAnsi" w:hAnsiTheme="minorHAnsi"/>
              </w:rPr>
              <w:t>(-0.2798 [corresponds to -4deg] &lt;= Ratiometric_Position[LH_LVDT1] &lt;= -0.3577  [corresponds to +4deg]) AND</w:t>
            </w:r>
          </w:p>
          <w:p w14:paraId="06EEB783" w14:textId="77777777" w:rsidR="00C63E25" w:rsidRPr="00350027" w:rsidRDefault="00C63E25" w:rsidP="00F33256">
            <w:pPr>
              <w:rPr>
                <w:rFonts w:asciiTheme="minorHAnsi" w:hAnsiTheme="minorHAnsi"/>
              </w:rPr>
            </w:pPr>
            <w:r w:rsidRPr="00350027">
              <w:rPr>
                <w:rFonts w:asciiTheme="minorHAnsi" w:hAnsiTheme="minorHAnsi"/>
              </w:rPr>
              <w:t>(-0.2798 [corresponds to -4deg] &lt;= Ratiometric_Position[LH_LVDT2] &lt;= -0.3577  [corresponds to +4deg])</w:t>
            </w:r>
          </w:p>
          <w:p w14:paraId="0F02C594" w14:textId="77777777" w:rsidR="00C63E25" w:rsidRPr="00350027" w:rsidRDefault="00C63E25" w:rsidP="00F33256">
            <w:pPr>
              <w:rPr>
                <w:rFonts w:asciiTheme="minorHAnsi" w:hAnsiTheme="minorHAnsi"/>
                <w:i/>
                <w:iCs/>
              </w:rPr>
            </w:pPr>
          </w:p>
        </w:tc>
      </w:tr>
      <w:tr w:rsidR="00C63E25" w:rsidRPr="00350027" w14:paraId="06041BDE" w14:textId="77777777" w:rsidTr="00F33256">
        <w:tc>
          <w:tcPr>
            <w:tcW w:w="1559" w:type="dxa"/>
          </w:tcPr>
          <w:p w14:paraId="75D38E87" w14:textId="77777777" w:rsidR="00C63E25" w:rsidRPr="00350027" w:rsidRDefault="00C63E25" w:rsidP="00F33256">
            <w:pPr>
              <w:rPr>
                <w:rFonts w:asciiTheme="minorHAnsi" w:hAnsiTheme="minorHAnsi"/>
                <w:i/>
                <w:iCs/>
              </w:rPr>
            </w:pPr>
          </w:p>
        </w:tc>
        <w:tc>
          <w:tcPr>
            <w:tcW w:w="9320" w:type="dxa"/>
          </w:tcPr>
          <w:p w14:paraId="500FB79F"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3B1424" w14:textId="77777777" w:rsidTr="00F33256">
        <w:tc>
          <w:tcPr>
            <w:tcW w:w="1559" w:type="dxa"/>
          </w:tcPr>
          <w:p w14:paraId="66ADC39A" w14:textId="77777777" w:rsidR="00C63E25" w:rsidRPr="00350027" w:rsidRDefault="00C63E25" w:rsidP="00F33256">
            <w:pPr>
              <w:rPr>
                <w:rFonts w:asciiTheme="minorHAnsi" w:hAnsiTheme="minorHAnsi"/>
                <w:i/>
                <w:iCs/>
              </w:rPr>
            </w:pPr>
          </w:p>
        </w:tc>
        <w:tc>
          <w:tcPr>
            <w:tcW w:w="9320" w:type="dxa"/>
          </w:tcPr>
          <w:p w14:paraId="3335CE6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7728507" w14:textId="77777777" w:rsidTr="00F33256">
        <w:tc>
          <w:tcPr>
            <w:tcW w:w="1559" w:type="dxa"/>
          </w:tcPr>
          <w:p w14:paraId="1F8065B3" w14:textId="77777777" w:rsidR="00C63E25" w:rsidRPr="00350027" w:rsidRDefault="00C63E25" w:rsidP="00F33256">
            <w:pPr>
              <w:rPr>
                <w:rFonts w:asciiTheme="minorHAnsi" w:hAnsiTheme="minorHAnsi"/>
                <w:i/>
                <w:iCs/>
              </w:rPr>
            </w:pPr>
          </w:p>
        </w:tc>
        <w:tc>
          <w:tcPr>
            <w:tcW w:w="9320" w:type="dxa"/>
          </w:tcPr>
          <w:p w14:paraId="1BCA357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F66331D" w14:textId="77777777" w:rsidR="00C63E25" w:rsidRPr="00350027" w:rsidRDefault="00C63E25" w:rsidP="00C63E25">
      <w:pPr>
        <w:rPr>
          <w:rFonts w:asciiTheme="minorHAnsi" w:hAnsiTheme="minorHAnsi"/>
        </w:rPr>
      </w:pPr>
    </w:p>
    <w:p w14:paraId="4EC3A3A5"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7804D38" w14:textId="77777777" w:rsidTr="00F33256">
        <w:tc>
          <w:tcPr>
            <w:tcW w:w="1559" w:type="dxa"/>
          </w:tcPr>
          <w:p w14:paraId="4269CF0D"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MRJ_SCU_STC_SRS_1120</w:t>
            </w:r>
          </w:p>
        </w:tc>
        <w:tc>
          <w:tcPr>
            <w:tcW w:w="9320" w:type="dxa"/>
          </w:tcPr>
          <w:p w14:paraId="703904F4" w14:textId="77777777" w:rsidR="00C63E25" w:rsidRPr="00350027" w:rsidRDefault="00C63E25" w:rsidP="00F33256">
            <w:pPr>
              <w:rPr>
                <w:rFonts w:asciiTheme="minorHAnsi" w:hAnsiTheme="minorHAnsi"/>
              </w:rPr>
            </w:pPr>
            <w:r w:rsidRPr="00350027">
              <w:rPr>
                <w:rFonts w:asciiTheme="minorHAnsi" w:hAnsiTheme="minorHAnsi"/>
              </w:rPr>
              <w:t xml:space="preserve">After entry to Rigging Mode, the </w:t>
            </w:r>
            <w:r w:rsidRPr="00350027">
              <w:rPr>
                <w:rFonts w:asciiTheme="minorHAnsi" w:hAnsiTheme="minorHAnsi"/>
                <w:i/>
                <w:iCs/>
              </w:rPr>
              <w:t>STC Program</w:t>
            </w:r>
            <w:r w:rsidRPr="00350027">
              <w:rPr>
                <w:rFonts w:asciiTheme="minorHAnsi" w:hAnsiTheme="minorHAnsi"/>
              </w:rPr>
              <w:t xml:space="preserve"> shall remain in Rigging Mode as long as Rigging Mode Enable is True, else exit Rigging Mode.</w:t>
            </w:r>
          </w:p>
          <w:p w14:paraId="567FFFAC" w14:textId="77777777" w:rsidR="00C63E25" w:rsidRPr="00350027" w:rsidRDefault="00C63E25" w:rsidP="00F33256">
            <w:pPr>
              <w:rPr>
                <w:rFonts w:asciiTheme="minorHAnsi" w:hAnsiTheme="minorHAnsi"/>
                <w:i/>
                <w:iCs/>
              </w:rPr>
            </w:pPr>
          </w:p>
        </w:tc>
      </w:tr>
      <w:tr w:rsidR="00C63E25" w:rsidRPr="00350027" w14:paraId="4509BEFD" w14:textId="77777777" w:rsidTr="00F33256">
        <w:tc>
          <w:tcPr>
            <w:tcW w:w="1559" w:type="dxa"/>
          </w:tcPr>
          <w:p w14:paraId="601F07C0" w14:textId="77777777" w:rsidR="00C63E25" w:rsidRPr="00350027" w:rsidRDefault="00C63E25" w:rsidP="00F33256">
            <w:pPr>
              <w:rPr>
                <w:rFonts w:asciiTheme="minorHAnsi" w:hAnsiTheme="minorHAnsi"/>
                <w:i/>
                <w:iCs/>
              </w:rPr>
            </w:pPr>
          </w:p>
        </w:tc>
        <w:tc>
          <w:tcPr>
            <w:tcW w:w="9320" w:type="dxa"/>
          </w:tcPr>
          <w:p w14:paraId="2179499D"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32DF1FBE" w14:textId="77777777" w:rsidTr="00F33256">
        <w:tc>
          <w:tcPr>
            <w:tcW w:w="1559" w:type="dxa"/>
          </w:tcPr>
          <w:p w14:paraId="21F0B72B" w14:textId="77777777" w:rsidR="00C63E25" w:rsidRPr="00350027" w:rsidRDefault="00C63E25" w:rsidP="00F33256">
            <w:pPr>
              <w:rPr>
                <w:rFonts w:asciiTheme="minorHAnsi" w:hAnsiTheme="minorHAnsi"/>
                <w:i/>
                <w:iCs/>
              </w:rPr>
            </w:pPr>
          </w:p>
        </w:tc>
        <w:tc>
          <w:tcPr>
            <w:tcW w:w="9320" w:type="dxa"/>
          </w:tcPr>
          <w:p w14:paraId="2AAFBC7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5ADEEAF5" w14:textId="77777777" w:rsidTr="00F33256">
        <w:tc>
          <w:tcPr>
            <w:tcW w:w="1559" w:type="dxa"/>
          </w:tcPr>
          <w:p w14:paraId="34D17A11" w14:textId="77777777" w:rsidR="00C63E25" w:rsidRPr="00350027" w:rsidRDefault="00C63E25" w:rsidP="00F33256">
            <w:pPr>
              <w:rPr>
                <w:rFonts w:asciiTheme="minorHAnsi" w:hAnsiTheme="minorHAnsi"/>
                <w:i/>
                <w:iCs/>
              </w:rPr>
            </w:pPr>
          </w:p>
        </w:tc>
        <w:tc>
          <w:tcPr>
            <w:tcW w:w="9320" w:type="dxa"/>
          </w:tcPr>
          <w:p w14:paraId="6344A0E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4E895B1" w14:textId="77777777" w:rsidR="00C63E25" w:rsidRPr="00350027" w:rsidRDefault="00C63E25" w:rsidP="00C63E25">
      <w:pPr>
        <w:rPr>
          <w:rFonts w:asciiTheme="minorHAnsi" w:hAnsiTheme="minorHAnsi"/>
        </w:rPr>
      </w:pPr>
    </w:p>
    <w:p w14:paraId="59C3753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587CC71B" w14:textId="77777777" w:rsidTr="00F33256">
        <w:tc>
          <w:tcPr>
            <w:tcW w:w="1559" w:type="dxa"/>
          </w:tcPr>
          <w:p w14:paraId="3A75085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MRJ_SCU_STC_SRS_1121</w:t>
            </w:r>
          </w:p>
        </w:tc>
        <w:tc>
          <w:tcPr>
            <w:tcW w:w="9320" w:type="dxa"/>
          </w:tcPr>
          <w:p w14:paraId="36CCC186" w14:textId="77777777" w:rsidR="00C63E25" w:rsidRPr="00350027" w:rsidRDefault="00C63E25" w:rsidP="00F33256">
            <w:pPr>
              <w:rPr>
                <w:rFonts w:asciiTheme="minorHAnsi" w:hAnsiTheme="minorHAnsi"/>
              </w:rPr>
            </w:pPr>
            <w:r w:rsidRPr="00350027">
              <w:rPr>
                <w:rFonts w:asciiTheme="minorHAnsi" w:hAnsiTheme="minorHAnsi"/>
              </w:rPr>
              <w:t>If the “Rigging Mode Enable”  is TRUE OR “Remain in Rigging Mode” is TRUE Then,</w:t>
            </w:r>
          </w:p>
          <w:p w14:paraId="68291110"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set  “Mode” as Rigging Mode [01]</w:t>
            </w:r>
            <w:r w:rsidRPr="00350027">
              <w:rPr>
                <w:rFonts w:asciiTheme="minorHAnsi" w:hAnsiTheme="minorHAnsi"/>
                <w:i/>
                <w:iCs/>
              </w:rPr>
              <w:t xml:space="preserve"> </w:t>
            </w:r>
            <w:r w:rsidRPr="00350027">
              <w:rPr>
                <w:rFonts w:asciiTheme="minorHAnsi" w:hAnsiTheme="minorHAnsi"/>
              </w:rPr>
              <w:t>on Bits 17-16 of ARINC Label 106,</w:t>
            </w:r>
          </w:p>
          <w:p w14:paraId="0A80756C" w14:textId="77777777" w:rsidR="00C63E25" w:rsidRPr="00350027" w:rsidRDefault="00C63E25" w:rsidP="00F33256">
            <w:pPr>
              <w:rPr>
                <w:rFonts w:asciiTheme="minorHAnsi" w:hAnsiTheme="minorHAnsi"/>
              </w:rPr>
            </w:pPr>
            <w:r w:rsidRPr="00350027">
              <w:rPr>
                <w:rFonts w:asciiTheme="minorHAnsi" w:hAnsiTheme="minorHAnsi"/>
              </w:rPr>
              <w:t>Else set “Mode” as Control Mode [00]</w:t>
            </w:r>
            <w:r w:rsidRPr="00350027">
              <w:rPr>
                <w:rFonts w:asciiTheme="minorHAnsi" w:hAnsiTheme="minorHAnsi"/>
                <w:i/>
                <w:iCs/>
              </w:rPr>
              <w:t xml:space="preserve"> </w:t>
            </w:r>
            <w:r w:rsidRPr="00350027">
              <w:rPr>
                <w:rFonts w:asciiTheme="minorHAnsi" w:hAnsiTheme="minorHAnsi"/>
              </w:rPr>
              <w:t>on Bits 17-16 of ARINC Label 106.</w:t>
            </w:r>
          </w:p>
          <w:p w14:paraId="7D256535" w14:textId="77777777" w:rsidR="00C63E25" w:rsidRPr="00350027" w:rsidRDefault="00C63E25" w:rsidP="00F33256">
            <w:pPr>
              <w:rPr>
                <w:rFonts w:asciiTheme="minorHAnsi" w:hAnsiTheme="minorHAnsi"/>
              </w:rPr>
            </w:pPr>
          </w:p>
          <w:p w14:paraId="1EA88C34" w14:textId="77777777" w:rsidR="00C63E25" w:rsidRPr="00350027" w:rsidRDefault="00C63E25" w:rsidP="00F33256">
            <w:pPr>
              <w:rPr>
                <w:rFonts w:asciiTheme="minorHAnsi" w:hAnsiTheme="minorHAnsi"/>
              </w:rPr>
            </w:pPr>
            <w:r w:rsidRPr="00350027">
              <w:rPr>
                <w:rFonts w:asciiTheme="minorHAnsi" w:hAnsiTheme="minorHAnsi"/>
              </w:rPr>
              <w:t>Where “Rigging Mode Enable” is defined in MRJ_SCU_STC_SRS_1119,</w:t>
            </w:r>
          </w:p>
          <w:p w14:paraId="43177ABC" w14:textId="77777777" w:rsidR="00C63E25" w:rsidRPr="00350027" w:rsidRDefault="00C63E25" w:rsidP="00F33256">
            <w:pPr>
              <w:rPr>
                <w:rFonts w:asciiTheme="minorHAnsi" w:hAnsiTheme="minorHAnsi"/>
              </w:rPr>
            </w:pPr>
            <w:r w:rsidRPr="00350027">
              <w:rPr>
                <w:rFonts w:asciiTheme="minorHAnsi" w:hAnsiTheme="minorHAnsi"/>
              </w:rPr>
              <w:t xml:space="preserve">“Remain in Rigging Mode” is defined in MRJ_SCU_STC_SRS_1120, </w:t>
            </w:r>
          </w:p>
          <w:p w14:paraId="76CC61F3" w14:textId="77777777" w:rsidR="00C63E25" w:rsidRPr="00350027" w:rsidRDefault="00C63E25" w:rsidP="00F33256">
            <w:pPr>
              <w:rPr>
                <w:rFonts w:asciiTheme="minorHAnsi" w:hAnsiTheme="minorHAnsi"/>
              </w:rPr>
            </w:pPr>
            <w:r w:rsidRPr="00350027">
              <w:rPr>
                <w:rFonts w:asciiTheme="minorHAnsi" w:hAnsiTheme="minorHAnsi"/>
              </w:rPr>
              <w:t xml:space="preserve"> ARINC Label 106 is defined in MRJ_SCU_STC_SRS_221 and MRJ_SCU_STC_SRS_855.</w:t>
            </w:r>
          </w:p>
          <w:p w14:paraId="19D69773" w14:textId="77777777" w:rsidR="00C63E25" w:rsidRPr="00350027" w:rsidRDefault="00C63E25" w:rsidP="00F33256">
            <w:pPr>
              <w:rPr>
                <w:rFonts w:asciiTheme="minorHAnsi" w:hAnsiTheme="minorHAnsi"/>
                <w:i/>
                <w:iCs/>
              </w:rPr>
            </w:pPr>
          </w:p>
        </w:tc>
      </w:tr>
      <w:tr w:rsidR="00C63E25" w:rsidRPr="00350027" w14:paraId="43ADCE5B" w14:textId="77777777" w:rsidTr="00F33256">
        <w:tc>
          <w:tcPr>
            <w:tcW w:w="1559" w:type="dxa"/>
          </w:tcPr>
          <w:p w14:paraId="45EF36B7" w14:textId="77777777" w:rsidR="00C63E25" w:rsidRPr="00350027" w:rsidRDefault="00C63E25" w:rsidP="00F33256">
            <w:pPr>
              <w:rPr>
                <w:rFonts w:asciiTheme="minorHAnsi" w:hAnsiTheme="minorHAnsi"/>
                <w:i/>
                <w:iCs/>
              </w:rPr>
            </w:pPr>
          </w:p>
        </w:tc>
        <w:tc>
          <w:tcPr>
            <w:tcW w:w="9320" w:type="dxa"/>
          </w:tcPr>
          <w:p w14:paraId="0512F78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62B5121B" w14:textId="77777777" w:rsidTr="00F33256">
        <w:tc>
          <w:tcPr>
            <w:tcW w:w="1559" w:type="dxa"/>
          </w:tcPr>
          <w:p w14:paraId="7DD23F43" w14:textId="77777777" w:rsidR="00C63E25" w:rsidRPr="00350027" w:rsidRDefault="00C63E25" w:rsidP="00F33256">
            <w:pPr>
              <w:rPr>
                <w:rFonts w:asciiTheme="minorHAnsi" w:hAnsiTheme="minorHAnsi"/>
                <w:i/>
                <w:iCs/>
              </w:rPr>
            </w:pPr>
          </w:p>
        </w:tc>
        <w:tc>
          <w:tcPr>
            <w:tcW w:w="9320" w:type="dxa"/>
          </w:tcPr>
          <w:p w14:paraId="05D1F51D"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39F2272" w14:textId="77777777" w:rsidTr="00F33256">
        <w:tc>
          <w:tcPr>
            <w:tcW w:w="1559" w:type="dxa"/>
          </w:tcPr>
          <w:p w14:paraId="578474F7" w14:textId="77777777" w:rsidR="00C63E25" w:rsidRPr="00350027" w:rsidRDefault="00C63E25" w:rsidP="00F33256">
            <w:pPr>
              <w:rPr>
                <w:rFonts w:asciiTheme="minorHAnsi" w:hAnsiTheme="minorHAnsi"/>
                <w:i/>
                <w:iCs/>
              </w:rPr>
            </w:pPr>
          </w:p>
        </w:tc>
        <w:tc>
          <w:tcPr>
            <w:tcW w:w="9320" w:type="dxa"/>
          </w:tcPr>
          <w:p w14:paraId="0F881BC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3AF9583D" w14:textId="77777777" w:rsidR="00C63E25" w:rsidRPr="00350027" w:rsidRDefault="00C63E25" w:rsidP="00C63E25">
      <w:pPr>
        <w:rPr>
          <w:rFonts w:asciiTheme="minorHAnsi" w:hAnsiTheme="minorHAnsi"/>
        </w:rPr>
      </w:pPr>
    </w:p>
    <w:p w14:paraId="0ABAFA80" w14:textId="77777777" w:rsidR="00C63E25" w:rsidRPr="00350027" w:rsidRDefault="00C63E25" w:rsidP="00C63E25">
      <w:pPr>
        <w:pStyle w:val="Heading3"/>
        <w:rPr>
          <w:rFonts w:asciiTheme="minorHAnsi" w:hAnsiTheme="minorHAnsi"/>
        </w:rPr>
      </w:pPr>
      <w:bookmarkStart w:id="67" w:name="_Toc464110981"/>
      <w:r w:rsidRPr="00350027">
        <w:rPr>
          <w:rFonts w:asciiTheme="minorHAnsi" w:hAnsiTheme="minorHAnsi"/>
        </w:rPr>
        <w:t>Rigging Data Calculation</w:t>
      </w:r>
      <w:bookmarkEnd w:id="67"/>
    </w:p>
    <w:p w14:paraId="4228A7EA"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0D507064" w14:textId="77777777" w:rsidTr="00F33256">
        <w:tc>
          <w:tcPr>
            <w:tcW w:w="1559" w:type="dxa"/>
          </w:tcPr>
          <w:p w14:paraId="2CBE8451"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MRJ_SCU_STC_SRS_1123</w:t>
            </w:r>
          </w:p>
        </w:tc>
        <w:tc>
          <w:tcPr>
            <w:tcW w:w="9320" w:type="dxa"/>
          </w:tcPr>
          <w:p w14:paraId="23E6D5C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average ratiometric values (y</w:t>
            </w:r>
            <w:r w:rsidRPr="00350027">
              <w:rPr>
                <w:rFonts w:asciiTheme="minorHAnsi" w:hAnsiTheme="minorHAnsi"/>
                <w:vertAlign w:val="subscript"/>
              </w:rPr>
              <w:t>t</w:t>
            </w:r>
            <w:r w:rsidRPr="00350027">
              <w:rPr>
                <w:rFonts w:asciiTheme="minorHAnsi" w:hAnsiTheme="minorHAnsi"/>
              </w:rPr>
              <w:t>) for all the 8 LRVDT sensors are defined in MRJ_SCU_STC_SRS_59 using exponential average (EA) of the LRVDT ratio samples as follows:</w:t>
            </w:r>
          </w:p>
          <w:p w14:paraId="69A39ED6" w14:textId="77777777" w:rsidR="00C63E25" w:rsidRPr="00350027" w:rsidRDefault="00C63E25" w:rsidP="00F33256">
            <w:pPr>
              <w:rPr>
                <w:rFonts w:asciiTheme="minorHAnsi" w:hAnsiTheme="minorHAnsi"/>
              </w:rPr>
            </w:pPr>
            <w:r w:rsidRPr="00350027">
              <w:rPr>
                <w:rFonts w:asciiTheme="minorHAnsi" w:hAnsiTheme="minorHAnsi"/>
              </w:rPr>
              <w:tab/>
            </w:r>
            <w:r w:rsidRPr="00350027">
              <w:rPr>
                <w:rFonts w:asciiTheme="minorHAnsi" w:hAnsiTheme="minorHAnsi"/>
                <w:noProof/>
                <w:lang w:eastAsia="en-GB"/>
              </w:rPr>
              <w:drawing>
                <wp:inline distT="0" distB="0" distL="0" distR="0" wp14:anchorId="1C8E58AC" wp14:editId="1BEC6FF1">
                  <wp:extent cx="1571625" cy="161925"/>
                  <wp:effectExtent l="0" t="0" r="9525" b="9525"/>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571625" cy="161925"/>
                          </a:xfrm>
                          <a:prstGeom prst="rect">
                            <a:avLst/>
                          </a:prstGeom>
                          <a:noFill/>
                          <a:ln>
                            <a:noFill/>
                          </a:ln>
                        </pic:spPr>
                      </pic:pic>
                    </a:graphicData>
                  </a:graphic>
                </wp:inline>
              </w:drawing>
            </w:r>
          </w:p>
          <w:p w14:paraId="45116164" w14:textId="77777777" w:rsidR="00C63E25" w:rsidRPr="00350027" w:rsidRDefault="00C63E25" w:rsidP="00F33256">
            <w:pPr>
              <w:rPr>
                <w:rFonts w:asciiTheme="minorHAnsi" w:hAnsiTheme="minorHAnsi"/>
              </w:rPr>
            </w:pPr>
            <w:r w:rsidRPr="00350027">
              <w:rPr>
                <w:rFonts w:asciiTheme="minorHAnsi" w:hAnsiTheme="minorHAnsi"/>
              </w:rPr>
              <w:t>r</w:t>
            </w:r>
            <w:r w:rsidRPr="00350027">
              <w:rPr>
                <w:rFonts w:asciiTheme="minorHAnsi" w:hAnsiTheme="minorHAnsi"/>
                <w:vertAlign w:val="subscript"/>
              </w:rPr>
              <w:t>t</w:t>
            </w:r>
            <w:r w:rsidRPr="00350027">
              <w:rPr>
                <w:rFonts w:asciiTheme="minorHAnsi" w:hAnsiTheme="minorHAnsi"/>
              </w:rPr>
              <w:t xml:space="preserve"> is the generic VDT ratio sample calculated at time t</w:t>
            </w:r>
          </w:p>
          <w:p w14:paraId="46D21783" w14:textId="77777777" w:rsidR="00C63E25" w:rsidRPr="00350027" w:rsidRDefault="00C63E25" w:rsidP="00F33256">
            <w:pPr>
              <w:rPr>
                <w:rFonts w:asciiTheme="minorHAnsi" w:hAnsiTheme="minorHAnsi"/>
              </w:rPr>
            </w:pPr>
            <w:r w:rsidRPr="00350027">
              <w:rPr>
                <w:rFonts w:asciiTheme="minorHAnsi" w:hAnsiTheme="minorHAnsi" w:cs="Arial"/>
              </w:rPr>
              <w:t>α</w:t>
            </w:r>
            <w:r w:rsidRPr="00350027">
              <w:rPr>
                <w:rFonts w:asciiTheme="minorHAnsi" w:hAnsiTheme="minorHAnsi"/>
              </w:rPr>
              <w:t xml:space="preserve"> is the smoothness factor (adimensional) and for this implementation shall be equal to 0.01</w:t>
            </w:r>
          </w:p>
          <w:p w14:paraId="04DCE2CC" w14:textId="77777777" w:rsidR="00C63E25" w:rsidRPr="00350027" w:rsidRDefault="00C63E25" w:rsidP="00F33256">
            <w:pPr>
              <w:rPr>
                <w:rFonts w:asciiTheme="minorHAnsi" w:hAnsiTheme="minorHAnsi"/>
              </w:rPr>
            </w:pPr>
            <w:r w:rsidRPr="00350027">
              <w:rPr>
                <w:rFonts w:asciiTheme="minorHAnsi" w:hAnsiTheme="minorHAnsi"/>
              </w:rPr>
              <w:t>y</w:t>
            </w:r>
            <w:r w:rsidRPr="00350027">
              <w:rPr>
                <w:rFonts w:asciiTheme="minorHAnsi" w:hAnsiTheme="minorHAnsi"/>
                <w:vertAlign w:val="subscript"/>
              </w:rPr>
              <w:t>t</w:t>
            </w:r>
            <w:r w:rsidRPr="00350027">
              <w:rPr>
                <w:rFonts w:asciiTheme="minorHAnsi" w:hAnsiTheme="minorHAnsi"/>
              </w:rPr>
              <w:t xml:space="preserve"> is the generic rigging offset i.e. average at time t</w:t>
            </w:r>
          </w:p>
          <w:p w14:paraId="28F5564C" w14:textId="77777777" w:rsidR="00C63E25" w:rsidRPr="00350027" w:rsidRDefault="00C63E25" w:rsidP="00F33256">
            <w:pPr>
              <w:rPr>
                <w:rFonts w:asciiTheme="minorHAnsi" w:hAnsiTheme="minorHAnsi"/>
              </w:rPr>
            </w:pPr>
            <w:r w:rsidRPr="00350027">
              <w:rPr>
                <w:rFonts w:asciiTheme="minorHAnsi" w:hAnsiTheme="minorHAnsi"/>
              </w:rPr>
              <w:t>y</w:t>
            </w:r>
            <w:r w:rsidRPr="00350027">
              <w:rPr>
                <w:rFonts w:asciiTheme="minorHAnsi" w:hAnsiTheme="minorHAnsi"/>
                <w:vertAlign w:val="subscript"/>
              </w:rPr>
              <w:t>t-1</w:t>
            </w:r>
            <w:r w:rsidRPr="00350027">
              <w:rPr>
                <w:rFonts w:asciiTheme="minorHAnsi" w:hAnsiTheme="minorHAnsi"/>
              </w:rPr>
              <w:t xml:space="preserve"> is the generic rigging offset i.e. average from the previous calculation</w:t>
            </w:r>
          </w:p>
          <w:p w14:paraId="66FC5F33" w14:textId="77777777" w:rsidR="00C63E25" w:rsidRPr="00350027" w:rsidRDefault="00C63E25" w:rsidP="00F33256">
            <w:pPr>
              <w:rPr>
                <w:rFonts w:asciiTheme="minorHAnsi" w:hAnsiTheme="minorHAnsi"/>
              </w:rPr>
            </w:pPr>
            <w:r w:rsidRPr="00350027">
              <w:rPr>
                <w:rFonts w:asciiTheme="minorHAnsi" w:hAnsiTheme="minorHAnsi"/>
              </w:rPr>
              <w:t>Note: The EA is continuously calculated from the power on every SW major cycle in conjunction with new ratios calculations. Initial value of y shall be 0.0 for RVDTs and -0.3202 for LVDTs.</w:t>
            </w:r>
          </w:p>
          <w:p w14:paraId="7ADD0D34" w14:textId="77777777" w:rsidR="00C63E25" w:rsidRPr="00350027" w:rsidRDefault="00C63E25" w:rsidP="00F33256">
            <w:pPr>
              <w:rPr>
                <w:rFonts w:asciiTheme="minorHAnsi" w:hAnsiTheme="minorHAnsi"/>
                <w:i/>
                <w:iCs/>
              </w:rPr>
            </w:pPr>
          </w:p>
        </w:tc>
      </w:tr>
      <w:tr w:rsidR="00C63E25" w:rsidRPr="00350027" w14:paraId="1C542ABE" w14:textId="77777777" w:rsidTr="00F33256">
        <w:tc>
          <w:tcPr>
            <w:tcW w:w="1559" w:type="dxa"/>
          </w:tcPr>
          <w:p w14:paraId="61F46067" w14:textId="77777777" w:rsidR="00C63E25" w:rsidRPr="00350027" w:rsidRDefault="00C63E25" w:rsidP="00F33256">
            <w:pPr>
              <w:rPr>
                <w:rFonts w:asciiTheme="minorHAnsi" w:hAnsiTheme="minorHAnsi"/>
                <w:i/>
                <w:iCs/>
              </w:rPr>
            </w:pPr>
          </w:p>
        </w:tc>
        <w:tc>
          <w:tcPr>
            <w:tcW w:w="9320" w:type="dxa"/>
          </w:tcPr>
          <w:p w14:paraId="77233278"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706FDC" w14:textId="77777777" w:rsidTr="00F33256">
        <w:tc>
          <w:tcPr>
            <w:tcW w:w="1559" w:type="dxa"/>
          </w:tcPr>
          <w:p w14:paraId="63F88C52" w14:textId="77777777" w:rsidR="00C63E25" w:rsidRPr="00350027" w:rsidRDefault="00C63E25" w:rsidP="00F33256">
            <w:pPr>
              <w:rPr>
                <w:rFonts w:asciiTheme="minorHAnsi" w:hAnsiTheme="minorHAnsi"/>
                <w:i/>
                <w:iCs/>
              </w:rPr>
            </w:pPr>
          </w:p>
        </w:tc>
        <w:tc>
          <w:tcPr>
            <w:tcW w:w="9320" w:type="dxa"/>
          </w:tcPr>
          <w:p w14:paraId="512C02B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057C4646" w14:textId="77777777" w:rsidTr="00F33256">
        <w:tc>
          <w:tcPr>
            <w:tcW w:w="1559" w:type="dxa"/>
          </w:tcPr>
          <w:p w14:paraId="148014CE" w14:textId="77777777" w:rsidR="00C63E25" w:rsidRPr="00350027" w:rsidRDefault="00C63E25" w:rsidP="00F33256">
            <w:pPr>
              <w:rPr>
                <w:rFonts w:asciiTheme="minorHAnsi" w:hAnsiTheme="minorHAnsi"/>
                <w:i/>
                <w:iCs/>
              </w:rPr>
            </w:pPr>
          </w:p>
        </w:tc>
        <w:tc>
          <w:tcPr>
            <w:tcW w:w="9320" w:type="dxa"/>
          </w:tcPr>
          <w:p w14:paraId="10AADA1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0BA09039" w14:textId="77777777" w:rsidR="00C63E25" w:rsidRPr="00350027" w:rsidRDefault="00C63E25" w:rsidP="00C63E25">
      <w:pPr>
        <w:rPr>
          <w:rFonts w:asciiTheme="minorHAnsi" w:hAnsiTheme="minorHAnsi"/>
        </w:rPr>
      </w:pPr>
    </w:p>
    <w:p w14:paraId="29C9954D" w14:textId="77777777" w:rsidR="00C63E25" w:rsidRPr="00350027" w:rsidRDefault="00C63E25" w:rsidP="00C63E25">
      <w:pPr>
        <w:pStyle w:val="Heading3"/>
        <w:rPr>
          <w:rFonts w:asciiTheme="minorHAnsi" w:hAnsiTheme="minorHAnsi"/>
        </w:rPr>
      </w:pPr>
      <w:bookmarkStart w:id="68" w:name="_Toc464110982"/>
      <w:r w:rsidRPr="00350027">
        <w:rPr>
          <w:rFonts w:asciiTheme="minorHAnsi" w:hAnsiTheme="minorHAnsi"/>
        </w:rPr>
        <w:t>Rigging Operation and Storting Rigging Data</w:t>
      </w:r>
      <w:bookmarkEnd w:id="68"/>
    </w:p>
    <w:p w14:paraId="35718676"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6899B7F4" w14:textId="77777777" w:rsidTr="00F33256">
        <w:tc>
          <w:tcPr>
            <w:tcW w:w="1559" w:type="dxa"/>
          </w:tcPr>
          <w:p w14:paraId="5F402E63"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MRJ_SCU_STC_SRS_1125</w:t>
            </w:r>
          </w:p>
        </w:tc>
        <w:tc>
          <w:tcPr>
            <w:tcW w:w="9320" w:type="dxa"/>
          </w:tcPr>
          <w:p w14:paraId="3C407DC8" w14:textId="77777777" w:rsidR="00C63E25" w:rsidRPr="00350027" w:rsidRDefault="00C63E25" w:rsidP="00F33256">
            <w:pPr>
              <w:rPr>
                <w:rFonts w:asciiTheme="minorHAnsi" w:hAnsiTheme="minorHAnsi"/>
              </w:rPr>
            </w:pPr>
            <w:r w:rsidRPr="00350027">
              <w:rPr>
                <w:rFonts w:asciiTheme="minorHAnsi" w:hAnsiTheme="minorHAnsi"/>
              </w:rPr>
              <w:t xml:space="preserve">When the </w:t>
            </w:r>
            <w:r w:rsidRPr="00350027">
              <w:rPr>
                <w:rFonts w:asciiTheme="minorHAnsi" w:hAnsiTheme="minorHAnsi"/>
                <w:i/>
                <w:iCs/>
              </w:rPr>
              <w:t>STC Program</w:t>
            </w:r>
            <w:r w:rsidRPr="00350027">
              <w:rPr>
                <w:rFonts w:asciiTheme="minorHAnsi" w:hAnsiTheme="minorHAnsi"/>
              </w:rPr>
              <w:t xml:space="preserve"> is in Rigging Mode and the trigger to write the rigging data into NVM ‘</w:t>
            </w:r>
            <w:r w:rsidRPr="00350027">
              <w:rPr>
                <w:rFonts w:asciiTheme="minorHAnsi" w:hAnsiTheme="minorHAnsi"/>
                <w:i/>
                <w:iCs/>
              </w:rPr>
              <w:t xml:space="preserve">WriteRiggingData’ </w:t>
            </w:r>
            <w:r w:rsidRPr="00350027">
              <w:rPr>
                <w:rFonts w:asciiTheme="minorHAnsi" w:hAnsiTheme="minorHAnsi"/>
              </w:rPr>
              <w:t xml:space="preserve">is set to TRUE  then the </w:t>
            </w:r>
            <w:r w:rsidRPr="00350027">
              <w:rPr>
                <w:rFonts w:asciiTheme="minorHAnsi" w:hAnsiTheme="minorHAnsi"/>
                <w:i/>
                <w:iCs/>
              </w:rPr>
              <w:t>STC Program</w:t>
            </w:r>
            <w:r w:rsidRPr="00350027">
              <w:rPr>
                <w:rFonts w:asciiTheme="minorHAnsi" w:hAnsiTheme="minorHAnsi"/>
              </w:rPr>
              <w:t xml:space="preserve"> shall perform the below steps:</w:t>
            </w:r>
          </w:p>
          <w:p w14:paraId="11263820" w14:textId="77777777" w:rsidR="00C63E25" w:rsidRPr="00350027" w:rsidRDefault="00C63E25" w:rsidP="00F33256">
            <w:pPr>
              <w:rPr>
                <w:rFonts w:asciiTheme="minorHAnsi" w:hAnsiTheme="minorHAnsi"/>
              </w:rPr>
            </w:pPr>
          </w:p>
          <w:p w14:paraId="0243EEA2" w14:textId="77777777" w:rsidR="00C63E25" w:rsidRPr="00350027" w:rsidRDefault="00C63E25" w:rsidP="00F33256">
            <w:pPr>
              <w:rPr>
                <w:rFonts w:asciiTheme="minorHAnsi" w:hAnsiTheme="minorHAnsi"/>
              </w:rPr>
            </w:pPr>
            <w:r w:rsidRPr="00350027">
              <w:rPr>
                <w:rFonts w:asciiTheme="minorHAnsi" w:hAnsiTheme="minorHAnsi"/>
              </w:rPr>
              <w:t>1)</w:t>
            </w:r>
            <w:r w:rsidRPr="00350027">
              <w:rPr>
                <w:rFonts w:asciiTheme="minorHAnsi" w:hAnsiTheme="minorHAnsi"/>
              </w:rPr>
              <w:tab/>
              <w:t>Set the trigger ‘</w:t>
            </w:r>
            <w:r w:rsidRPr="00350027">
              <w:rPr>
                <w:rFonts w:asciiTheme="minorHAnsi" w:hAnsiTheme="minorHAnsi"/>
                <w:i/>
                <w:iCs/>
              </w:rPr>
              <w:t xml:space="preserve">WriteRiggingData’ </w:t>
            </w:r>
            <w:r w:rsidRPr="00350027">
              <w:rPr>
                <w:rFonts w:asciiTheme="minorHAnsi" w:hAnsiTheme="minorHAnsi"/>
              </w:rPr>
              <w:t>to FALSE.</w:t>
            </w:r>
          </w:p>
          <w:p w14:paraId="03266983" w14:textId="77777777" w:rsidR="00C63E25" w:rsidRPr="00350027" w:rsidRDefault="00C63E25" w:rsidP="00F33256">
            <w:pPr>
              <w:rPr>
                <w:rFonts w:asciiTheme="minorHAnsi" w:hAnsiTheme="minorHAnsi"/>
              </w:rPr>
            </w:pPr>
            <w:r w:rsidRPr="00350027">
              <w:rPr>
                <w:rFonts w:asciiTheme="minorHAnsi" w:hAnsiTheme="minorHAnsi"/>
              </w:rPr>
              <w:t>2)   Erase the NVM Sector 0 and Sector 1.</w:t>
            </w:r>
          </w:p>
          <w:p w14:paraId="73AA83F5" w14:textId="77777777" w:rsidR="00C63E25" w:rsidRPr="00350027" w:rsidRDefault="00C63E25" w:rsidP="00F33256">
            <w:pPr>
              <w:rPr>
                <w:rFonts w:asciiTheme="minorHAnsi" w:hAnsiTheme="minorHAnsi"/>
              </w:rPr>
            </w:pPr>
            <w:r w:rsidRPr="00350027">
              <w:rPr>
                <w:rFonts w:asciiTheme="minorHAnsi" w:hAnsiTheme="minorHAnsi"/>
              </w:rPr>
              <w:t>3)</w:t>
            </w:r>
            <w:r w:rsidRPr="00350027">
              <w:rPr>
                <w:rFonts w:asciiTheme="minorHAnsi" w:hAnsiTheme="minorHAnsi"/>
              </w:rPr>
              <w:tab/>
              <w:t>Clear Bit 29 of ARINC Label 106 to indicate “Aircraft Not Rigged”.</w:t>
            </w:r>
          </w:p>
          <w:p w14:paraId="6F9535C6" w14:textId="77777777" w:rsidR="00C63E25" w:rsidRPr="00350027" w:rsidRDefault="00C63E25" w:rsidP="00F33256">
            <w:pPr>
              <w:rPr>
                <w:rFonts w:asciiTheme="minorHAnsi" w:hAnsiTheme="minorHAnsi"/>
              </w:rPr>
            </w:pPr>
            <w:r w:rsidRPr="00350027">
              <w:rPr>
                <w:rFonts w:asciiTheme="minorHAnsi" w:hAnsiTheme="minorHAnsi"/>
              </w:rPr>
              <w:t xml:space="preserve">4) </w:t>
            </w:r>
            <w:r w:rsidRPr="00350027">
              <w:rPr>
                <w:rFonts w:asciiTheme="minorHAnsi" w:hAnsiTheme="minorHAnsi"/>
              </w:rPr>
              <w:tab/>
              <w:t>Compute the Rigging Data as defined in MRJ_SCU_STC_SRS_1126.</w:t>
            </w:r>
          </w:p>
          <w:p w14:paraId="4A3CD528" w14:textId="77777777" w:rsidR="00C63E25" w:rsidRPr="00350027" w:rsidRDefault="00C63E25" w:rsidP="00F33256">
            <w:pPr>
              <w:rPr>
                <w:rFonts w:asciiTheme="minorHAnsi" w:hAnsiTheme="minorHAnsi"/>
              </w:rPr>
            </w:pPr>
            <w:r w:rsidRPr="00350027">
              <w:rPr>
                <w:rFonts w:asciiTheme="minorHAnsi" w:hAnsiTheme="minorHAnsi"/>
              </w:rPr>
              <w:t>5)</w:t>
            </w:r>
            <w:r w:rsidRPr="00350027">
              <w:rPr>
                <w:rFonts w:asciiTheme="minorHAnsi" w:hAnsiTheme="minorHAnsi"/>
              </w:rPr>
              <w:tab/>
              <w:t>Write the Rigging data into NVM Sector 0 and Sector 1 as defined in MRJ_SCU_STC_SRS_1127.</w:t>
            </w:r>
          </w:p>
          <w:p w14:paraId="1ACA2C7C" w14:textId="77777777" w:rsidR="00C63E25" w:rsidRPr="00350027" w:rsidRDefault="00C63E25" w:rsidP="00F33256">
            <w:pPr>
              <w:rPr>
                <w:rFonts w:asciiTheme="minorHAnsi" w:hAnsiTheme="minorHAnsi"/>
              </w:rPr>
            </w:pPr>
            <w:r w:rsidRPr="00350027">
              <w:rPr>
                <w:rFonts w:asciiTheme="minorHAnsi" w:hAnsiTheme="minorHAnsi"/>
              </w:rPr>
              <w:t>6)</w:t>
            </w:r>
            <w:r w:rsidRPr="00350027">
              <w:rPr>
                <w:rFonts w:asciiTheme="minorHAnsi" w:hAnsiTheme="minorHAnsi"/>
              </w:rPr>
              <w:tab/>
              <w:t>Read back the Rigging Data as defined in MRJ_SCU_STC_SRS_1128.</w:t>
            </w:r>
          </w:p>
          <w:p w14:paraId="5919596D" w14:textId="77777777" w:rsidR="00C63E25" w:rsidRPr="00350027" w:rsidRDefault="00C63E25" w:rsidP="00F33256">
            <w:pPr>
              <w:rPr>
                <w:rFonts w:asciiTheme="minorHAnsi" w:hAnsiTheme="minorHAnsi"/>
              </w:rPr>
            </w:pPr>
            <w:r w:rsidRPr="00350027">
              <w:rPr>
                <w:rFonts w:asciiTheme="minorHAnsi" w:hAnsiTheme="minorHAnsi"/>
              </w:rPr>
              <w:t>7)</w:t>
            </w:r>
            <w:r w:rsidRPr="00350027">
              <w:rPr>
                <w:rFonts w:asciiTheme="minorHAnsi" w:hAnsiTheme="minorHAnsi"/>
              </w:rPr>
              <w:tab/>
              <w:t>Perform comparison of written and read-back Rigging Data as defined in MRJ_SCU_STC_SRS_1129 and MRJ_SCU_STC_SRS_1130.</w:t>
            </w:r>
          </w:p>
          <w:p w14:paraId="3C889645" w14:textId="77777777" w:rsidR="00C63E25" w:rsidRPr="00350027" w:rsidRDefault="00C63E25" w:rsidP="00F33256">
            <w:pPr>
              <w:rPr>
                <w:rFonts w:asciiTheme="minorHAnsi" w:hAnsiTheme="minorHAnsi"/>
              </w:rPr>
            </w:pPr>
            <w:r w:rsidRPr="00350027">
              <w:rPr>
                <w:rFonts w:asciiTheme="minorHAnsi" w:hAnsiTheme="minorHAnsi"/>
              </w:rPr>
              <w:t xml:space="preserve">      8)   On successful comparison set Bit 29 of ARINC Label 106 to indicate “Aircraft Rigged”.</w:t>
            </w:r>
          </w:p>
          <w:p w14:paraId="5EF9AF94" w14:textId="77777777" w:rsidR="00C63E25" w:rsidRPr="00350027" w:rsidRDefault="00C63E25" w:rsidP="00F33256">
            <w:pPr>
              <w:rPr>
                <w:rFonts w:asciiTheme="minorHAnsi" w:hAnsiTheme="minorHAnsi"/>
              </w:rPr>
            </w:pPr>
          </w:p>
          <w:p w14:paraId="2BD1AACA" w14:textId="77777777" w:rsidR="00C63E25" w:rsidRPr="00350027" w:rsidRDefault="00C63E25" w:rsidP="00F33256">
            <w:pPr>
              <w:rPr>
                <w:rFonts w:asciiTheme="minorHAnsi" w:hAnsiTheme="minorHAnsi"/>
              </w:rPr>
            </w:pPr>
            <w:r w:rsidRPr="00350027">
              <w:rPr>
                <w:rFonts w:asciiTheme="minorHAnsi" w:hAnsiTheme="minorHAnsi"/>
              </w:rPr>
              <w:tab/>
              <w:t>Where “</w:t>
            </w:r>
            <w:r w:rsidRPr="00350027">
              <w:rPr>
                <w:rFonts w:asciiTheme="minorHAnsi" w:hAnsiTheme="minorHAnsi"/>
                <w:i/>
                <w:iCs/>
              </w:rPr>
              <w:t>WriteRiggingData’</w:t>
            </w:r>
            <w:r w:rsidRPr="00350027">
              <w:rPr>
                <w:rFonts w:asciiTheme="minorHAnsi" w:hAnsiTheme="minorHAnsi"/>
              </w:rPr>
              <w:t>” is defined in MRJ_SCU_STC_SRS_1119</w:t>
            </w:r>
          </w:p>
          <w:p w14:paraId="2591E20C" w14:textId="77777777" w:rsidR="00C63E25" w:rsidRPr="00350027" w:rsidRDefault="00C63E25" w:rsidP="00F33256">
            <w:pPr>
              <w:rPr>
                <w:rFonts w:asciiTheme="minorHAnsi" w:hAnsiTheme="minorHAnsi"/>
                <w:i/>
                <w:iCs/>
              </w:rPr>
            </w:pPr>
          </w:p>
        </w:tc>
      </w:tr>
      <w:tr w:rsidR="00C63E25" w:rsidRPr="00350027" w14:paraId="62945E5D" w14:textId="77777777" w:rsidTr="00F33256">
        <w:tc>
          <w:tcPr>
            <w:tcW w:w="1559" w:type="dxa"/>
          </w:tcPr>
          <w:p w14:paraId="6C33046C" w14:textId="77777777" w:rsidR="00C63E25" w:rsidRPr="00350027" w:rsidRDefault="00C63E25" w:rsidP="00F33256">
            <w:pPr>
              <w:rPr>
                <w:rFonts w:asciiTheme="minorHAnsi" w:hAnsiTheme="minorHAnsi"/>
                <w:i/>
                <w:iCs/>
              </w:rPr>
            </w:pPr>
          </w:p>
        </w:tc>
        <w:tc>
          <w:tcPr>
            <w:tcW w:w="9320" w:type="dxa"/>
          </w:tcPr>
          <w:p w14:paraId="7C3D9BF1"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C27667A" w14:textId="77777777" w:rsidTr="00F33256">
        <w:tc>
          <w:tcPr>
            <w:tcW w:w="1559" w:type="dxa"/>
          </w:tcPr>
          <w:p w14:paraId="70F512B0" w14:textId="77777777" w:rsidR="00C63E25" w:rsidRPr="00350027" w:rsidRDefault="00C63E25" w:rsidP="00F33256">
            <w:pPr>
              <w:rPr>
                <w:rFonts w:asciiTheme="minorHAnsi" w:hAnsiTheme="minorHAnsi"/>
                <w:i/>
                <w:iCs/>
              </w:rPr>
            </w:pPr>
          </w:p>
        </w:tc>
        <w:tc>
          <w:tcPr>
            <w:tcW w:w="9320" w:type="dxa"/>
          </w:tcPr>
          <w:p w14:paraId="04DAE247"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0623CD3" w14:textId="77777777" w:rsidTr="00F33256">
        <w:tc>
          <w:tcPr>
            <w:tcW w:w="1559" w:type="dxa"/>
          </w:tcPr>
          <w:p w14:paraId="6E93485C" w14:textId="77777777" w:rsidR="00C63E25" w:rsidRPr="00350027" w:rsidRDefault="00C63E25" w:rsidP="00F33256">
            <w:pPr>
              <w:rPr>
                <w:rFonts w:asciiTheme="minorHAnsi" w:hAnsiTheme="minorHAnsi"/>
                <w:i/>
                <w:iCs/>
              </w:rPr>
            </w:pPr>
          </w:p>
        </w:tc>
        <w:tc>
          <w:tcPr>
            <w:tcW w:w="9320" w:type="dxa"/>
          </w:tcPr>
          <w:p w14:paraId="234BDCC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3C445C4" w14:textId="77777777" w:rsidR="00C63E25" w:rsidRPr="00350027" w:rsidRDefault="00C63E25" w:rsidP="00C63E25">
      <w:pPr>
        <w:rPr>
          <w:rFonts w:asciiTheme="minorHAnsi" w:hAnsiTheme="minorHAnsi"/>
        </w:rPr>
      </w:pPr>
    </w:p>
    <w:p w14:paraId="5BB5453F"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11B712BC" w14:textId="77777777" w:rsidTr="00F33256">
        <w:tc>
          <w:tcPr>
            <w:tcW w:w="1559" w:type="dxa"/>
          </w:tcPr>
          <w:p w14:paraId="542E61F2"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MRJ_SCU_STC_SRS_1126</w:t>
            </w:r>
          </w:p>
        </w:tc>
        <w:tc>
          <w:tcPr>
            <w:tcW w:w="9320" w:type="dxa"/>
          </w:tcPr>
          <w:p w14:paraId="12705583"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calculate the rigging offset for all the 8 LRVDT sensors as follows: </w:t>
            </w:r>
          </w:p>
          <w:p w14:paraId="7A8D38D6" w14:textId="77777777" w:rsidR="00C63E25" w:rsidRPr="00350027" w:rsidRDefault="00C63E25" w:rsidP="00F33256">
            <w:pPr>
              <w:rPr>
                <w:rFonts w:asciiTheme="minorHAnsi" w:hAnsiTheme="minorHAnsi"/>
              </w:rPr>
            </w:pPr>
          </w:p>
          <w:p w14:paraId="16CA5711" w14:textId="77777777" w:rsidR="00C63E25" w:rsidRPr="00350027" w:rsidRDefault="00C63E25" w:rsidP="00F33256">
            <w:pPr>
              <w:rPr>
                <w:rFonts w:asciiTheme="minorHAnsi" w:hAnsiTheme="minorHAnsi"/>
              </w:rPr>
            </w:pPr>
            <w:r w:rsidRPr="00350027">
              <w:rPr>
                <w:rFonts w:asciiTheme="minorHAnsi" w:hAnsiTheme="minorHAnsi"/>
              </w:rPr>
              <w:t>For Pilot_RVDT1_Ratiometric_Position_Offset, Pilot_RVDT2_Ratiometric_Position_Offset, RH_LVDT1_Ratiometric_Position_Offset, RH_LVDT2_Ratiometric_Position_Offset, LH_LVDT1_Ratiometric_Position_Offset, LH_LVDT2_Ratiometric_Position_Offset:</w:t>
            </w:r>
          </w:p>
          <w:p w14:paraId="6B7ADB40" w14:textId="77777777" w:rsidR="00C63E25" w:rsidRPr="00350027" w:rsidRDefault="00C63E25" w:rsidP="00F33256">
            <w:pPr>
              <w:rPr>
                <w:rFonts w:asciiTheme="minorHAnsi" w:hAnsiTheme="minorHAnsi"/>
              </w:rPr>
            </w:pPr>
          </w:p>
          <w:p w14:paraId="633A094E" w14:textId="77777777" w:rsidR="00C63E25" w:rsidRPr="00350027" w:rsidRDefault="00C63E25" w:rsidP="00F33256">
            <w:pPr>
              <w:rPr>
                <w:rFonts w:asciiTheme="minorHAnsi" w:hAnsiTheme="minorHAnsi"/>
              </w:rPr>
            </w:pPr>
            <w:r w:rsidRPr="00350027">
              <w:rPr>
                <w:rFonts w:asciiTheme="minorHAnsi" w:hAnsiTheme="minorHAnsi"/>
              </w:rPr>
              <w:t xml:space="preserve">               RiggingOffset =  average ratiometric value - 0 deg ratio value.</w:t>
            </w:r>
          </w:p>
          <w:p w14:paraId="4483D445" w14:textId="77777777" w:rsidR="00C63E25" w:rsidRPr="00350027" w:rsidRDefault="00C63E25" w:rsidP="00F33256">
            <w:pPr>
              <w:rPr>
                <w:rFonts w:asciiTheme="minorHAnsi" w:hAnsiTheme="minorHAnsi"/>
              </w:rPr>
            </w:pPr>
          </w:p>
          <w:p w14:paraId="10733A3B" w14:textId="77777777" w:rsidR="00C63E25" w:rsidRPr="00350027" w:rsidRDefault="00C63E25" w:rsidP="00F33256">
            <w:pPr>
              <w:rPr>
                <w:rFonts w:asciiTheme="minorHAnsi" w:hAnsiTheme="minorHAnsi"/>
              </w:rPr>
            </w:pPr>
            <w:r w:rsidRPr="00350027">
              <w:rPr>
                <w:rFonts w:asciiTheme="minorHAnsi" w:hAnsiTheme="minorHAnsi"/>
              </w:rPr>
              <w:lastRenderedPageBreak/>
              <w:t>For Co-Pilot_RVDT1_Ratiometric_Position_Offset, Co-Pilot_RVDT2_Ratiometric_Position_Offset:</w:t>
            </w:r>
          </w:p>
          <w:p w14:paraId="2F8D90C6" w14:textId="77777777" w:rsidR="00C63E25" w:rsidRPr="00350027" w:rsidRDefault="00C63E25" w:rsidP="00F33256">
            <w:pPr>
              <w:rPr>
                <w:rFonts w:asciiTheme="minorHAnsi" w:hAnsiTheme="minorHAnsi"/>
              </w:rPr>
            </w:pPr>
          </w:p>
          <w:p w14:paraId="64F7BD44" w14:textId="77777777" w:rsidR="00C63E25" w:rsidRPr="00350027" w:rsidRDefault="00C63E25" w:rsidP="00F33256">
            <w:pPr>
              <w:rPr>
                <w:rFonts w:asciiTheme="minorHAnsi" w:hAnsiTheme="minorHAnsi"/>
              </w:rPr>
            </w:pPr>
            <w:r w:rsidRPr="00350027">
              <w:rPr>
                <w:rFonts w:asciiTheme="minorHAnsi" w:hAnsiTheme="minorHAnsi"/>
              </w:rPr>
              <w:t xml:space="preserve">             IF Co_Pilot SHDL Fitted</w:t>
            </w:r>
          </w:p>
          <w:p w14:paraId="0F24C288" w14:textId="77777777" w:rsidR="00C63E25" w:rsidRPr="00350027" w:rsidRDefault="00C63E25" w:rsidP="00F33256">
            <w:pPr>
              <w:rPr>
                <w:rFonts w:asciiTheme="minorHAnsi" w:hAnsiTheme="minorHAnsi"/>
              </w:rPr>
            </w:pPr>
            <w:r w:rsidRPr="00350027">
              <w:rPr>
                <w:rFonts w:asciiTheme="minorHAnsi" w:hAnsiTheme="minorHAnsi"/>
              </w:rPr>
              <w:t xml:space="preserve">             THEN</w:t>
            </w:r>
          </w:p>
          <w:p w14:paraId="1047934E" w14:textId="77777777" w:rsidR="00C63E25" w:rsidRPr="00350027" w:rsidRDefault="00C63E25" w:rsidP="00F33256">
            <w:pPr>
              <w:rPr>
                <w:rFonts w:asciiTheme="minorHAnsi" w:hAnsiTheme="minorHAnsi"/>
              </w:rPr>
            </w:pPr>
            <w:r w:rsidRPr="00350027">
              <w:rPr>
                <w:rFonts w:asciiTheme="minorHAnsi" w:hAnsiTheme="minorHAnsi"/>
              </w:rPr>
              <w:t xml:space="preserve">                    Rigging Offset =  average ratiometric value - 0 deg ratio value</w:t>
            </w:r>
          </w:p>
          <w:p w14:paraId="24EADE25" w14:textId="77777777" w:rsidR="00C63E25" w:rsidRPr="00350027" w:rsidRDefault="00C63E25" w:rsidP="00F33256">
            <w:pPr>
              <w:rPr>
                <w:rFonts w:asciiTheme="minorHAnsi" w:hAnsiTheme="minorHAnsi"/>
              </w:rPr>
            </w:pPr>
            <w:r w:rsidRPr="00350027">
              <w:rPr>
                <w:rFonts w:asciiTheme="minorHAnsi" w:hAnsiTheme="minorHAnsi"/>
              </w:rPr>
              <w:t xml:space="preserve">             ELSE</w:t>
            </w:r>
          </w:p>
          <w:p w14:paraId="6158FDDE" w14:textId="77777777" w:rsidR="00C63E25" w:rsidRPr="00350027" w:rsidRDefault="00C63E25" w:rsidP="00F33256">
            <w:pPr>
              <w:rPr>
                <w:rFonts w:asciiTheme="minorHAnsi" w:hAnsiTheme="minorHAnsi"/>
              </w:rPr>
            </w:pPr>
            <w:r w:rsidRPr="00350027">
              <w:rPr>
                <w:rFonts w:asciiTheme="minorHAnsi" w:hAnsiTheme="minorHAnsi"/>
              </w:rPr>
              <w:t xml:space="preserve">                    Rigging Offset =  ratiometric value equivalent to +10 degrees</w:t>
            </w:r>
          </w:p>
          <w:p w14:paraId="2E1011FB" w14:textId="77777777" w:rsidR="00C63E25" w:rsidRPr="00350027" w:rsidRDefault="00C63E25" w:rsidP="00F33256">
            <w:pPr>
              <w:rPr>
                <w:rFonts w:asciiTheme="minorHAnsi" w:hAnsiTheme="minorHAnsi"/>
              </w:rPr>
            </w:pPr>
            <w:r w:rsidRPr="00350027">
              <w:rPr>
                <w:rFonts w:asciiTheme="minorHAnsi" w:hAnsiTheme="minorHAnsi"/>
              </w:rPr>
              <w:t xml:space="preserve">             END IF</w:t>
            </w:r>
          </w:p>
          <w:p w14:paraId="398E85FA" w14:textId="77777777" w:rsidR="00C63E25" w:rsidRPr="00350027" w:rsidRDefault="00C63E25" w:rsidP="00F33256">
            <w:pPr>
              <w:rPr>
                <w:rFonts w:asciiTheme="minorHAnsi" w:hAnsiTheme="minorHAnsi"/>
              </w:rPr>
            </w:pPr>
          </w:p>
          <w:p w14:paraId="2BB69FB6" w14:textId="77777777" w:rsidR="00C63E25" w:rsidRPr="00350027" w:rsidRDefault="00C63E25" w:rsidP="00F33256">
            <w:pPr>
              <w:rPr>
                <w:rFonts w:asciiTheme="minorHAnsi" w:hAnsiTheme="minorHAnsi"/>
              </w:rPr>
            </w:pPr>
            <w:r w:rsidRPr="00350027">
              <w:rPr>
                <w:rFonts w:asciiTheme="minorHAnsi" w:hAnsiTheme="minorHAnsi"/>
              </w:rPr>
              <w:t>Note: The 0 degree ratio value for RVDT’s is 0 and for LVDT’s is -0.3202</w:t>
            </w:r>
          </w:p>
          <w:p w14:paraId="1819E56E" w14:textId="77777777" w:rsidR="00C63E25" w:rsidRPr="00350027" w:rsidRDefault="00C63E25" w:rsidP="00F33256">
            <w:pPr>
              <w:rPr>
                <w:rFonts w:asciiTheme="minorHAnsi" w:hAnsiTheme="minorHAnsi"/>
              </w:rPr>
            </w:pPr>
          </w:p>
          <w:p w14:paraId="34837E69" w14:textId="77777777" w:rsidR="00C63E25" w:rsidRPr="00350027" w:rsidRDefault="00C63E25" w:rsidP="00F33256">
            <w:pPr>
              <w:rPr>
                <w:rFonts w:asciiTheme="minorHAnsi" w:hAnsiTheme="minorHAnsi"/>
              </w:rPr>
            </w:pPr>
            <w:r w:rsidRPr="00350027">
              <w:rPr>
                <w:rFonts w:asciiTheme="minorHAnsi" w:hAnsiTheme="minorHAnsi"/>
              </w:rPr>
              <w:t>Where Average ratiometric value is defined in MRJ_SCU_STC_SRS_1123 and</w:t>
            </w:r>
          </w:p>
          <w:p w14:paraId="339546A1" w14:textId="77777777" w:rsidR="00C63E25" w:rsidRPr="00350027" w:rsidRDefault="00C63E25" w:rsidP="00F33256">
            <w:pPr>
              <w:rPr>
                <w:rFonts w:asciiTheme="minorHAnsi" w:hAnsiTheme="minorHAnsi"/>
              </w:rPr>
            </w:pPr>
            <w:r w:rsidRPr="00350027">
              <w:rPr>
                <w:rFonts w:asciiTheme="minorHAnsi" w:hAnsiTheme="minorHAnsi"/>
              </w:rPr>
              <w:t xml:space="preserve">Co_Pilot SHDL Fitted is defined in MRJ_SCU_STC_SRS_79; </w:t>
            </w:r>
            <w:r w:rsidRPr="00350027">
              <w:rPr>
                <w:rFonts w:asciiTheme="minorHAnsi" w:hAnsiTheme="minorHAnsi"/>
              </w:rPr>
              <w:br/>
              <w:t>Co_Pilot SHDL Fitted result needs to be available for performing this calculation.</w:t>
            </w:r>
          </w:p>
          <w:p w14:paraId="00C36915" w14:textId="77777777" w:rsidR="00C63E25" w:rsidRPr="00350027" w:rsidRDefault="00C63E25" w:rsidP="00F33256">
            <w:pPr>
              <w:rPr>
                <w:rFonts w:asciiTheme="minorHAnsi" w:hAnsiTheme="minorHAnsi"/>
              </w:rPr>
            </w:pPr>
          </w:p>
          <w:p w14:paraId="63A2EEE4" w14:textId="77777777" w:rsidR="00C63E25" w:rsidRPr="00350027" w:rsidRDefault="00C63E25" w:rsidP="00F33256">
            <w:pPr>
              <w:rPr>
                <w:rFonts w:asciiTheme="minorHAnsi" w:hAnsiTheme="minorHAnsi"/>
              </w:rPr>
            </w:pPr>
            <w:r w:rsidRPr="00350027">
              <w:rPr>
                <w:rFonts w:asciiTheme="minorHAnsi" w:hAnsiTheme="minorHAnsi"/>
                <w:i/>
                <w:iCs/>
              </w:rPr>
              <w:t>Justification: +10 is choosen as it is outside the range. That is outside +/-4deg.</w:t>
            </w:r>
          </w:p>
          <w:p w14:paraId="7CB39DBB" w14:textId="77777777" w:rsidR="00C63E25" w:rsidRPr="00350027" w:rsidRDefault="00C63E25" w:rsidP="00F33256">
            <w:pPr>
              <w:rPr>
                <w:rFonts w:asciiTheme="minorHAnsi" w:hAnsiTheme="minorHAnsi"/>
                <w:i/>
                <w:iCs/>
              </w:rPr>
            </w:pPr>
          </w:p>
        </w:tc>
      </w:tr>
      <w:tr w:rsidR="00C63E25" w:rsidRPr="00350027" w14:paraId="5D0252E8" w14:textId="77777777" w:rsidTr="00F33256">
        <w:tc>
          <w:tcPr>
            <w:tcW w:w="1559" w:type="dxa"/>
          </w:tcPr>
          <w:p w14:paraId="37567D41" w14:textId="77777777" w:rsidR="00C63E25" w:rsidRPr="00350027" w:rsidRDefault="00C63E25" w:rsidP="00F33256">
            <w:pPr>
              <w:rPr>
                <w:rFonts w:asciiTheme="minorHAnsi" w:hAnsiTheme="minorHAnsi"/>
                <w:i/>
                <w:iCs/>
              </w:rPr>
            </w:pPr>
          </w:p>
        </w:tc>
        <w:tc>
          <w:tcPr>
            <w:tcW w:w="9320" w:type="dxa"/>
          </w:tcPr>
          <w:p w14:paraId="0C1000F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0793CFC" w14:textId="77777777" w:rsidTr="00F33256">
        <w:tc>
          <w:tcPr>
            <w:tcW w:w="1559" w:type="dxa"/>
          </w:tcPr>
          <w:p w14:paraId="3D337130" w14:textId="77777777" w:rsidR="00C63E25" w:rsidRPr="00350027" w:rsidRDefault="00C63E25" w:rsidP="00F33256">
            <w:pPr>
              <w:rPr>
                <w:rFonts w:asciiTheme="minorHAnsi" w:hAnsiTheme="minorHAnsi"/>
                <w:i/>
                <w:iCs/>
              </w:rPr>
            </w:pPr>
          </w:p>
        </w:tc>
        <w:tc>
          <w:tcPr>
            <w:tcW w:w="9320" w:type="dxa"/>
          </w:tcPr>
          <w:p w14:paraId="798A0F48"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F5E9129" w14:textId="77777777" w:rsidTr="00F33256">
        <w:tc>
          <w:tcPr>
            <w:tcW w:w="1559" w:type="dxa"/>
          </w:tcPr>
          <w:p w14:paraId="062564E5" w14:textId="77777777" w:rsidR="00C63E25" w:rsidRPr="00350027" w:rsidRDefault="00C63E25" w:rsidP="00F33256">
            <w:pPr>
              <w:rPr>
                <w:rFonts w:asciiTheme="minorHAnsi" w:hAnsiTheme="minorHAnsi"/>
                <w:i/>
                <w:iCs/>
              </w:rPr>
            </w:pPr>
          </w:p>
        </w:tc>
        <w:tc>
          <w:tcPr>
            <w:tcW w:w="9320" w:type="dxa"/>
          </w:tcPr>
          <w:p w14:paraId="639C5465"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69F3D65E" w14:textId="77777777" w:rsidR="00C63E25" w:rsidRPr="00350027" w:rsidRDefault="00C63E25" w:rsidP="00C63E25">
      <w:pPr>
        <w:rPr>
          <w:rFonts w:asciiTheme="minorHAnsi" w:hAnsiTheme="minorHAnsi"/>
        </w:rPr>
      </w:pPr>
    </w:p>
    <w:p w14:paraId="4A73B36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989"/>
      </w:tblGrid>
      <w:tr w:rsidR="00C63E25" w:rsidRPr="00350027" w14:paraId="5B6CD41F" w14:textId="77777777" w:rsidTr="00F33256">
        <w:tc>
          <w:tcPr>
            <w:tcW w:w="1559" w:type="dxa"/>
          </w:tcPr>
          <w:p w14:paraId="53B58B45"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MRJ_SCU_STC_SRS_1127</w:t>
            </w:r>
          </w:p>
        </w:tc>
        <w:tc>
          <w:tcPr>
            <w:tcW w:w="9320" w:type="dxa"/>
          </w:tcPr>
          <w:p w14:paraId="76ACB9A5"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store 2 copies of the following configuration parameters into the NVM device via McBSP SPI Bus (1 copy in sector 0, the other copy in '1's complement format in sector 1):</w:t>
            </w:r>
          </w:p>
          <w:p w14:paraId="5B5AD824" w14:textId="77777777" w:rsidR="00C63E25" w:rsidRPr="00350027" w:rsidRDefault="00C63E25" w:rsidP="00F33256">
            <w:pPr>
              <w:rPr>
                <w:rFonts w:asciiTheme="minorHAnsi" w:hAnsiTheme="minorHAnsi"/>
              </w:rPr>
            </w:pPr>
          </w:p>
          <w:p w14:paraId="4722B7D1" w14:textId="77777777" w:rsidR="00C63E25" w:rsidRPr="00350027" w:rsidRDefault="00C63E25" w:rsidP="00F33256">
            <w:pPr>
              <w:rPr>
                <w:rFonts w:asciiTheme="minorHAnsi" w:hAnsiTheme="minorHAnsi"/>
              </w:rPr>
            </w:pPr>
            <w:r w:rsidRPr="00350027">
              <w:rPr>
                <w:rFonts w:asciiTheme="minorHAnsi" w:hAnsiTheme="minorHAnsi"/>
              </w:rPr>
              <w:object w:dxaOrig="8686" w:dyaOrig="7178" w14:anchorId="588F1F88">
                <v:shape id="_x0000_i1093" type="#_x0000_t75" style="width:434.25pt;height:359.25pt" o:ole="">
                  <v:imagedata r:id="rId131" o:title=""/>
                </v:shape>
                <o:OLEObject Type="Embed" ProgID="Word.Document.8" ShapeID="_x0000_i1093" DrawAspect="Content" ObjectID="_1831033218" r:id="rId132"/>
              </w:object>
            </w:r>
          </w:p>
          <w:p w14:paraId="19F2A57E" w14:textId="77777777" w:rsidR="00C63E25" w:rsidRPr="00350027" w:rsidRDefault="00C63E25" w:rsidP="00F33256">
            <w:pPr>
              <w:rPr>
                <w:rFonts w:asciiTheme="minorHAnsi" w:hAnsiTheme="minorHAnsi"/>
              </w:rPr>
            </w:pPr>
            <w:r w:rsidRPr="00350027">
              <w:rPr>
                <w:rFonts w:asciiTheme="minorHAnsi" w:hAnsiTheme="minorHAnsi"/>
                <w:i/>
                <w:iCs/>
              </w:rPr>
              <w:tab/>
            </w:r>
            <w:r w:rsidRPr="00350027">
              <w:rPr>
                <w:rFonts w:asciiTheme="minorHAnsi" w:hAnsiTheme="minorHAnsi"/>
              </w:rPr>
              <w:t>Table 6.15-1 Rigging Configuration Parameters in NVM Sector 0</w:t>
            </w:r>
          </w:p>
          <w:p w14:paraId="0CC3A114" w14:textId="77777777" w:rsidR="00C63E25" w:rsidRPr="00350027" w:rsidRDefault="00C63E25" w:rsidP="00F33256">
            <w:pPr>
              <w:rPr>
                <w:rFonts w:asciiTheme="minorHAnsi" w:hAnsiTheme="minorHAnsi"/>
              </w:rPr>
            </w:pPr>
          </w:p>
          <w:p w14:paraId="4807289F" w14:textId="77777777" w:rsidR="00C63E25" w:rsidRPr="00350027" w:rsidRDefault="00C63E25" w:rsidP="00F33256">
            <w:pPr>
              <w:rPr>
                <w:rFonts w:asciiTheme="minorHAnsi" w:hAnsiTheme="minorHAnsi"/>
              </w:rPr>
            </w:pPr>
          </w:p>
          <w:p w14:paraId="55AE49FB" w14:textId="77777777" w:rsidR="00C63E25" w:rsidRPr="00350027" w:rsidRDefault="00C63E25" w:rsidP="00F33256">
            <w:pPr>
              <w:rPr>
                <w:rFonts w:asciiTheme="minorHAnsi" w:hAnsiTheme="minorHAnsi"/>
              </w:rPr>
            </w:pPr>
          </w:p>
          <w:p w14:paraId="1A590371" w14:textId="77777777" w:rsidR="00C63E25" w:rsidRPr="00350027" w:rsidRDefault="00C63E25" w:rsidP="00F33256">
            <w:pPr>
              <w:rPr>
                <w:rFonts w:asciiTheme="minorHAnsi" w:hAnsiTheme="minorHAnsi"/>
              </w:rPr>
            </w:pPr>
            <w:r w:rsidRPr="00350027">
              <w:rPr>
                <w:rFonts w:asciiTheme="minorHAnsi" w:hAnsiTheme="minorHAnsi"/>
              </w:rPr>
              <w:object w:dxaOrig="8781" w:dyaOrig="8433" w14:anchorId="05B979FA">
                <v:shape id="_x0000_i1094" type="#_x0000_t75" style="width:438.75pt;height:421.5pt" o:ole="">
                  <v:imagedata r:id="rId133" o:title=""/>
                </v:shape>
                <o:OLEObject Type="Embed" ProgID="Word.Document.8" ShapeID="_x0000_i1094" DrawAspect="Content" ObjectID="_1831033219" r:id="rId134"/>
              </w:object>
            </w:r>
          </w:p>
          <w:p w14:paraId="63E5D70C" w14:textId="77777777" w:rsidR="00C63E25" w:rsidRPr="00350027" w:rsidRDefault="00C63E25" w:rsidP="00F33256">
            <w:pPr>
              <w:rPr>
                <w:rFonts w:asciiTheme="minorHAnsi" w:hAnsiTheme="minorHAnsi"/>
              </w:rPr>
            </w:pPr>
            <w:r w:rsidRPr="00350027">
              <w:rPr>
                <w:rFonts w:asciiTheme="minorHAnsi" w:hAnsiTheme="minorHAnsi"/>
              </w:rPr>
              <w:tab/>
              <w:t>Table 6.15-2 Rigging Configuration Parameters in NVM Sector 1</w:t>
            </w:r>
          </w:p>
          <w:p w14:paraId="0377CEC4" w14:textId="77777777" w:rsidR="00C63E25" w:rsidRPr="00350027" w:rsidRDefault="00C63E25" w:rsidP="00F33256">
            <w:pPr>
              <w:rPr>
                <w:rFonts w:asciiTheme="minorHAnsi" w:hAnsiTheme="minorHAnsi"/>
              </w:rPr>
            </w:pPr>
          </w:p>
          <w:p w14:paraId="2643DBCB" w14:textId="77777777" w:rsidR="00C63E25" w:rsidRPr="00350027" w:rsidRDefault="00C63E25" w:rsidP="00F33256">
            <w:pPr>
              <w:rPr>
                <w:rFonts w:asciiTheme="minorHAnsi" w:hAnsiTheme="minorHAnsi"/>
              </w:rPr>
            </w:pPr>
          </w:p>
          <w:p w14:paraId="1453C321" w14:textId="77777777" w:rsidR="00C63E25" w:rsidRPr="00350027" w:rsidRDefault="00C63E25" w:rsidP="00F33256">
            <w:pPr>
              <w:rPr>
                <w:rFonts w:asciiTheme="minorHAnsi" w:hAnsiTheme="minorHAnsi"/>
              </w:rPr>
            </w:pPr>
            <w:r w:rsidRPr="00350027">
              <w:rPr>
                <w:rFonts w:asciiTheme="minorHAnsi" w:hAnsiTheme="minorHAnsi"/>
              </w:rPr>
              <w:t xml:space="preserve">Note: Ratiometric offset is calculated as defined in MRJ_SCU_STC_SRS_1126. </w:t>
            </w:r>
          </w:p>
          <w:p w14:paraId="6C718E4B" w14:textId="77777777" w:rsidR="00C63E25" w:rsidRPr="00350027" w:rsidRDefault="00C63E25" w:rsidP="00F33256">
            <w:pPr>
              <w:rPr>
                <w:rFonts w:asciiTheme="minorHAnsi" w:hAnsiTheme="minorHAnsi"/>
                <w:i/>
                <w:iCs/>
              </w:rPr>
            </w:pPr>
          </w:p>
        </w:tc>
      </w:tr>
      <w:tr w:rsidR="00C63E25" w:rsidRPr="00350027" w14:paraId="6DF706D2" w14:textId="77777777" w:rsidTr="00F33256">
        <w:tc>
          <w:tcPr>
            <w:tcW w:w="1559" w:type="dxa"/>
          </w:tcPr>
          <w:p w14:paraId="79129348" w14:textId="77777777" w:rsidR="00C63E25" w:rsidRPr="00350027" w:rsidRDefault="00C63E25" w:rsidP="00F33256">
            <w:pPr>
              <w:rPr>
                <w:rFonts w:asciiTheme="minorHAnsi" w:hAnsiTheme="minorHAnsi"/>
                <w:i/>
                <w:iCs/>
              </w:rPr>
            </w:pPr>
          </w:p>
        </w:tc>
        <w:tc>
          <w:tcPr>
            <w:tcW w:w="9320" w:type="dxa"/>
          </w:tcPr>
          <w:p w14:paraId="58A9322E"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E594003" w14:textId="77777777" w:rsidTr="00F33256">
        <w:tc>
          <w:tcPr>
            <w:tcW w:w="1559" w:type="dxa"/>
          </w:tcPr>
          <w:p w14:paraId="38CD86A6" w14:textId="77777777" w:rsidR="00C63E25" w:rsidRPr="00350027" w:rsidRDefault="00C63E25" w:rsidP="00F33256">
            <w:pPr>
              <w:rPr>
                <w:rFonts w:asciiTheme="minorHAnsi" w:hAnsiTheme="minorHAnsi"/>
                <w:i/>
                <w:iCs/>
              </w:rPr>
            </w:pPr>
          </w:p>
        </w:tc>
        <w:tc>
          <w:tcPr>
            <w:tcW w:w="9320" w:type="dxa"/>
          </w:tcPr>
          <w:p w14:paraId="3FB3588F"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D243B26" w14:textId="77777777" w:rsidTr="00F33256">
        <w:tc>
          <w:tcPr>
            <w:tcW w:w="1559" w:type="dxa"/>
          </w:tcPr>
          <w:p w14:paraId="20F999AB" w14:textId="77777777" w:rsidR="00C63E25" w:rsidRPr="00350027" w:rsidRDefault="00C63E25" w:rsidP="00F33256">
            <w:pPr>
              <w:rPr>
                <w:rFonts w:asciiTheme="minorHAnsi" w:hAnsiTheme="minorHAnsi"/>
                <w:i/>
                <w:iCs/>
              </w:rPr>
            </w:pPr>
          </w:p>
        </w:tc>
        <w:tc>
          <w:tcPr>
            <w:tcW w:w="9320" w:type="dxa"/>
          </w:tcPr>
          <w:p w14:paraId="22890226"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71FE2EB7" w14:textId="77777777" w:rsidR="00C63E25" w:rsidRPr="00350027" w:rsidRDefault="00C63E25" w:rsidP="00C63E25">
      <w:pPr>
        <w:rPr>
          <w:rFonts w:asciiTheme="minorHAnsi" w:hAnsiTheme="minorHAnsi"/>
        </w:rPr>
      </w:pPr>
    </w:p>
    <w:p w14:paraId="3F5323E2"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64F6ED1" w14:textId="77777777" w:rsidTr="00F33256">
        <w:tc>
          <w:tcPr>
            <w:tcW w:w="1559" w:type="dxa"/>
          </w:tcPr>
          <w:p w14:paraId="73946340"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MRJ_SCU_STC_SRS_1128</w:t>
            </w:r>
          </w:p>
        </w:tc>
        <w:tc>
          <w:tcPr>
            <w:tcW w:w="9320" w:type="dxa"/>
          </w:tcPr>
          <w:p w14:paraId="1EB07966" w14:textId="77777777" w:rsidR="00C63E25" w:rsidRPr="00350027" w:rsidRDefault="00C63E25" w:rsidP="00F33256">
            <w:pPr>
              <w:rPr>
                <w:rFonts w:asciiTheme="minorHAnsi" w:hAnsiTheme="minorHAnsi"/>
              </w:rPr>
            </w:pPr>
            <w:r w:rsidRPr="00350027">
              <w:rPr>
                <w:rFonts w:asciiTheme="minorHAnsi" w:hAnsiTheme="minorHAnsi"/>
              </w:rPr>
              <w:t xml:space="preserve">The </w:t>
            </w:r>
            <w:r w:rsidRPr="00350027">
              <w:rPr>
                <w:rFonts w:asciiTheme="minorHAnsi" w:hAnsiTheme="minorHAnsi"/>
                <w:i/>
                <w:iCs/>
              </w:rPr>
              <w:t>STC Program</w:t>
            </w:r>
            <w:r w:rsidRPr="00350027">
              <w:rPr>
                <w:rFonts w:asciiTheme="minorHAnsi" w:hAnsiTheme="minorHAnsi"/>
              </w:rPr>
              <w:t xml:space="preserve"> shall read back the configuration parameters stored in NVM sector 0 and the copy of the configuration parameters stored in NVM sector 1 defined in MRJ_SCU_STC_SRS_1127.</w:t>
            </w:r>
          </w:p>
          <w:p w14:paraId="732E0E4D" w14:textId="77777777" w:rsidR="00C63E25" w:rsidRPr="00350027" w:rsidRDefault="00C63E25" w:rsidP="00F33256">
            <w:pPr>
              <w:rPr>
                <w:rFonts w:asciiTheme="minorHAnsi" w:hAnsiTheme="minorHAnsi"/>
              </w:rPr>
            </w:pPr>
          </w:p>
          <w:p w14:paraId="48E78E6B" w14:textId="77777777" w:rsidR="00C63E25" w:rsidRPr="00350027" w:rsidRDefault="00C63E25" w:rsidP="00F33256">
            <w:pPr>
              <w:rPr>
                <w:rFonts w:asciiTheme="minorHAnsi" w:hAnsiTheme="minorHAnsi"/>
                <w:i/>
                <w:iCs/>
              </w:rPr>
            </w:pPr>
          </w:p>
        </w:tc>
      </w:tr>
      <w:tr w:rsidR="00C63E25" w:rsidRPr="00350027" w14:paraId="0EB72C22" w14:textId="77777777" w:rsidTr="00F33256">
        <w:tc>
          <w:tcPr>
            <w:tcW w:w="1559" w:type="dxa"/>
          </w:tcPr>
          <w:p w14:paraId="605B40DC" w14:textId="77777777" w:rsidR="00C63E25" w:rsidRPr="00350027" w:rsidRDefault="00C63E25" w:rsidP="00F33256">
            <w:pPr>
              <w:rPr>
                <w:rFonts w:asciiTheme="minorHAnsi" w:hAnsiTheme="minorHAnsi"/>
                <w:i/>
                <w:iCs/>
              </w:rPr>
            </w:pPr>
          </w:p>
        </w:tc>
        <w:tc>
          <w:tcPr>
            <w:tcW w:w="9320" w:type="dxa"/>
          </w:tcPr>
          <w:p w14:paraId="27D4185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20C64C5F" w14:textId="77777777" w:rsidTr="00F33256">
        <w:tc>
          <w:tcPr>
            <w:tcW w:w="1559" w:type="dxa"/>
          </w:tcPr>
          <w:p w14:paraId="2424DC5C" w14:textId="77777777" w:rsidR="00C63E25" w:rsidRPr="00350027" w:rsidRDefault="00C63E25" w:rsidP="00F33256">
            <w:pPr>
              <w:rPr>
                <w:rFonts w:asciiTheme="minorHAnsi" w:hAnsiTheme="minorHAnsi"/>
                <w:i/>
                <w:iCs/>
              </w:rPr>
            </w:pPr>
          </w:p>
        </w:tc>
        <w:tc>
          <w:tcPr>
            <w:tcW w:w="9320" w:type="dxa"/>
          </w:tcPr>
          <w:p w14:paraId="35267E4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79B440B5" w14:textId="77777777" w:rsidTr="00F33256">
        <w:tc>
          <w:tcPr>
            <w:tcW w:w="1559" w:type="dxa"/>
          </w:tcPr>
          <w:p w14:paraId="726C9A4C" w14:textId="77777777" w:rsidR="00C63E25" w:rsidRPr="00350027" w:rsidRDefault="00C63E25" w:rsidP="00F33256">
            <w:pPr>
              <w:rPr>
                <w:rFonts w:asciiTheme="minorHAnsi" w:hAnsiTheme="minorHAnsi"/>
                <w:i/>
                <w:iCs/>
              </w:rPr>
            </w:pPr>
          </w:p>
        </w:tc>
        <w:tc>
          <w:tcPr>
            <w:tcW w:w="9320" w:type="dxa"/>
          </w:tcPr>
          <w:p w14:paraId="4B6841E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13235625" w14:textId="77777777" w:rsidR="00C63E25" w:rsidRPr="00350027" w:rsidRDefault="00C63E25" w:rsidP="00C63E25">
      <w:pPr>
        <w:rPr>
          <w:rFonts w:asciiTheme="minorHAnsi" w:hAnsiTheme="minorHAnsi"/>
        </w:rPr>
      </w:pPr>
    </w:p>
    <w:p w14:paraId="4DAC7C9E"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0C859F2" w14:textId="77777777" w:rsidTr="00F33256">
        <w:tc>
          <w:tcPr>
            <w:tcW w:w="1559" w:type="dxa"/>
          </w:tcPr>
          <w:p w14:paraId="6D35958F"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MRJ_SCU_STC_SRS_1129</w:t>
            </w:r>
          </w:p>
        </w:tc>
        <w:tc>
          <w:tcPr>
            <w:tcW w:w="9320" w:type="dxa"/>
          </w:tcPr>
          <w:p w14:paraId="3BB778D3" w14:textId="77777777" w:rsidR="00C63E25" w:rsidRPr="00350027" w:rsidRDefault="00C63E25" w:rsidP="00F33256">
            <w:pPr>
              <w:rPr>
                <w:rFonts w:asciiTheme="minorHAnsi" w:hAnsiTheme="minorHAnsi"/>
              </w:rPr>
            </w:pPr>
            <w:r w:rsidRPr="00350027">
              <w:rPr>
                <w:rFonts w:asciiTheme="minorHAnsi" w:hAnsiTheme="minorHAnsi"/>
              </w:rPr>
              <w:t xml:space="preserve">The STC Program shall check the values of the configuration parameters and the copy written to NVM match with the read back values, and in case of mismatch repeat the write and read backs </w:t>
            </w:r>
            <w:r w:rsidRPr="00350027">
              <w:rPr>
                <w:rFonts w:asciiTheme="minorHAnsi" w:hAnsiTheme="minorHAnsi"/>
              </w:rPr>
              <w:lastRenderedPageBreak/>
              <w:t>up to two times (i.e. up to three total write/read attempts, including the original write/read operation) until there is a match.</w:t>
            </w:r>
          </w:p>
          <w:p w14:paraId="08A30375" w14:textId="77777777" w:rsidR="00C63E25" w:rsidRPr="00350027" w:rsidRDefault="00C63E25" w:rsidP="00F33256">
            <w:pPr>
              <w:rPr>
                <w:rFonts w:asciiTheme="minorHAnsi" w:hAnsiTheme="minorHAnsi"/>
                <w:i/>
                <w:iCs/>
              </w:rPr>
            </w:pPr>
          </w:p>
        </w:tc>
      </w:tr>
      <w:tr w:rsidR="00C63E25" w:rsidRPr="00350027" w14:paraId="6687F53A" w14:textId="77777777" w:rsidTr="00F33256">
        <w:tc>
          <w:tcPr>
            <w:tcW w:w="1559" w:type="dxa"/>
          </w:tcPr>
          <w:p w14:paraId="512F8CD4" w14:textId="77777777" w:rsidR="00C63E25" w:rsidRPr="00350027" w:rsidRDefault="00C63E25" w:rsidP="00F33256">
            <w:pPr>
              <w:rPr>
                <w:rFonts w:asciiTheme="minorHAnsi" w:hAnsiTheme="minorHAnsi"/>
                <w:i/>
                <w:iCs/>
              </w:rPr>
            </w:pPr>
          </w:p>
        </w:tc>
        <w:tc>
          <w:tcPr>
            <w:tcW w:w="9320" w:type="dxa"/>
          </w:tcPr>
          <w:p w14:paraId="283A7ADB"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5060B87D" w14:textId="77777777" w:rsidTr="00F33256">
        <w:tc>
          <w:tcPr>
            <w:tcW w:w="1559" w:type="dxa"/>
          </w:tcPr>
          <w:p w14:paraId="08D7B1D4" w14:textId="77777777" w:rsidR="00C63E25" w:rsidRPr="00350027" w:rsidRDefault="00C63E25" w:rsidP="00F33256">
            <w:pPr>
              <w:rPr>
                <w:rFonts w:asciiTheme="minorHAnsi" w:hAnsiTheme="minorHAnsi"/>
                <w:i/>
                <w:iCs/>
              </w:rPr>
            </w:pPr>
          </w:p>
        </w:tc>
        <w:tc>
          <w:tcPr>
            <w:tcW w:w="9320" w:type="dxa"/>
          </w:tcPr>
          <w:p w14:paraId="55CDB9E0"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3325D65F" w14:textId="77777777" w:rsidTr="00F33256">
        <w:tc>
          <w:tcPr>
            <w:tcW w:w="1559" w:type="dxa"/>
          </w:tcPr>
          <w:p w14:paraId="299285C1" w14:textId="77777777" w:rsidR="00C63E25" w:rsidRPr="00350027" w:rsidRDefault="00C63E25" w:rsidP="00F33256">
            <w:pPr>
              <w:rPr>
                <w:rFonts w:asciiTheme="minorHAnsi" w:hAnsiTheme="minorHAnsi"/>
                <w:i/>
                <w:iCs/>
              </w:rPr>
            </w:pPr>
          </w:p>
        </w:tc>
        <w:tc>
          <w:tcPr>
            <w:tcW w:w="9320" w:type="dxa"/>
          </w:tcPr>
          <w:p w14:paraId="7521F7A1"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4D9DD027" w14:textId="77777777" w:rsidR="00C63E25" w:rsidRPr="00350027" w:rsidRDefault="00C63E25" w:rsidP="00C63E25">
      <w:pPr>
        <w:rPr>
          <w:rFonts w:asciiTheme="minorHAnsi" w:hAnsiTheme="minorHAnsi"/>
        </w:rPr>
      </w:pPr>
    </w:p>
    <w:p w14:paraId="3A47599C" w14:textId="77777777" w:rsidR="00C63E25" w:rsidRPr="00350027" w:rsidRDefault="00C63E25" w:rsidP="00C63E25">
      <w:pPr>
        <w:rPr>
          <w:rFonts w:asciiTheme="minorHAnsi" w:hAnsiTheme="minorHAnsi"/>
          <w:i/>
          <w:iCs/>
        </w:rPr>
      </w:pPr>
    </w:p>
    <w:tbl>
      <w:tblPr>
        <w:tblStyle w:val="TableGrid"/>
        <w:tblW w:w="10879" w:type="dxa"/>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8806"/>
      </w:tblGrid>
      <w:tr w:rsidR="00C63E25" w:rsidRPr="00350027" w14:paraId="79390190" w14:textId="77777777" w:rsidTr="00F33256">
        <w:tc>
          <w:tcPr>
            <w:tcW w:w="1559" w:type="dxa"/>
          </w:tcPr>
          <w:p w14:paraId="5E458FA9" w14:textId="77777777" w:rsidR="00C63E25" w:rsidRPr="00350027" w:rsidRDefault="00C63E25" w:rsidP="00F33256">
            <w:pPr>
              <w:rPr>
                <w:rFonts w:asciiTheme="minorHAnsi" w:hAnsiTheme="minorHAnsi"/>
                <w:sz w:val="18"/>
              </w:rPr>
            </w:pPr>
            <w:r w:rsidRPr="00350027">
              <w:rPr>
                <w:rFonts w:asciiTheme="minorHAnsi" w:hAnsiTheme="minorHAnsi"/>
                <w:sz w:val="18"/>
              </w:rPr>
              <w:t>MRJ_SCU_STC_SRS_1130</w:t>
            </w:r>
          </w:p>
        </w:tc>
        <w:tc>
          <w:tcPr>
            <w:tcW w:w="9320" w:type="dxa"/>
          </w:tcPr>
          <w:p w14:paraId="2DA52601" w14:textId="77777777" w:rsidR="00C63E25" w:rsidRPr="00350027" w:rsidRDefault="00C63E25" w:rsidP="00F33256">
            <w:pPr>
              <w:rPr>
                <w:rFonts w:asciiTheme="minorHAnsi" w:hAnsiTheme="minorHAnsi"/>
              </w:rPr>
            </w:pPr>
            <w:r w:rsidRPr="00350027">
              <w:rPr>
                <w:rFonts w:asciiTheme="minorHAnsi" w:hAnsiTheme="minorHAnsi"/>
              </w:rPr>
              <w:t xml:space="preserve">In case of a failure after the maximum amount of retries the </w:t>
            </w:r>
            <w:r w:rsidRPr="00350027">
              <w:rPr>
                <w:rFonts w:asciiTheme="minorHAnsi" w:hAnsiTheme="minorHAnsi"/>
                <w:i/>
                <w:iCs/>
              </w:rPr>
              <w:t>STC Program</w:t>
            </w:r>
            <w:r w:rsidRPr="00350027">
              <w:rPr>
                <w:rFonts w:asciiTheme="minorHAnsi" w:hAnsiTheme="minorHAnsi"/>
              </w:rPr>
              <w:t xml:space="preserve"> shall set NVM write failure to TRUE and enter failsafe level 3.</w:t>
            </w:r>
          </w:p>
          <w:p w14:paraId="33AFC583" w14:textId="77777777" w:rsidR="00C63E25" w:rsidRPr="00350027" w:rsidRDefault="00C63E25" w:rsidP="00F33256">
            <w:pPr>
              <w:rPr>
                <w:rFonts w:asciiTheme="minorHAnsi" w:hAnsiTheme="minorHAnsi"/>
                <w:i/>
                <w:iCs/>
              </w:rPr>
            </w:pPr>
          </w:p>
        </w:tc>
      </w:tr>
      <w:tr w:rsidR="00C63E25" w:rsidRPr="00350027" w14:paraId="4E73DC38" w14:textId="77777777" w:rsidTr="00F33256">
        <w:tc>
          <w:tcPr>
            <w:tcW w:w="1559" w:type="dxa"/>
          </w:tcPr>
          <w:p w14:paraId="1AFDDC63" w14:textId="77777777" w:rsidR="00C63E25" w:rsidRPr="00350027" w:rsidRDefault="00C63E25" w:rsidP="00F33256">
            <w:pPr>
              <w:rPr>
                <w:rFonts w:asciiTheme="minorHAnsi" w:hAnsiTheme="minorHAnsi"/>
                <w:i/>
                <w:iCs/>
              </w:rPr>
            </w:pPr>
          </w:p>
        </w:tc>
        <w:tc>
          <w:tcPr>
            <w:tcW w:w="9320" w:type="dxa"/>
          </w:tcPr>
          <w:p w14:paraId="17FC8B2C" w14:textId="77777777" w:rsidR="00C63E25" w:rsidRPr="00350027" w:rsidRDefault="00C63E25" w:rsidP="00F33256">
            <w:pPr>
              <w:rPr>
                <w:rFonts w:asciiTheme="minorHAnsi" w:hAnsiTheme="minorHAnsi"/>
                <w:i/>
                <w:iCs/>
                <w:color w:val="808080"/>
                <w:sz w:val="18"/>
              </w:rPr>
            </w:pPr>
            <w:r w:rsidRPr="00350027">
              <w:rPr>
                <w:rFonts w:asciiTheme="minorHAnsi" w:hAnsiTheme="minorHAnsi"/>
                <w:i/>
                <w:iCs/>
                <w:color w:val="808080"/>
                <w:sz w:val="18"/>
              </w:rPr>
              <w:t>Object Type</w:t>
            </w:r>
            <w:r w:rsidRPr="00350027">
              <w:rPr>
                <w:rFonts w:asciiTheme="minorHAnsi" w:hAnsiTheme="minorHAnsi"/>
                <w:color w:val="808080"/>
                <w:sz w:val="18"/>
              </w:rPr>
              <w:t xml:space="preserve"> :  Traceable</w:t>
            </w:r>
          </w:p>
        </w:tc>
      </w:tr>
      <w:tr w:rsidR="00C63E25" w:rsidRPr="00350027" w14:paraId="49849FF6" w14:textId="77777777" w:rsidTr="00F33256">
        <w:tc>
          <w:tcPr>
            <w:tcW w:w="1559" w:type="dxa"/>
          </w:tcPr>
          <w:p w14:paraId="4DD423E3" w14:textId="77777777" w:rsidR="00C63E25" w:rsidRPr="00350027" w:rsidRDefault="00C63E25" w:rsidP="00F33256">
            <w:pPr>
              <w:rPr>
                <w:rFonts w:asciiTheme="minorHAnsi" w:hAnsiTheme="minorHAnsi"/>
                <w:i/>
                <w:iCs/>
              </w:rPr>
            </w:pPr>
          </w:p>
        </w:tc>
        <w:tc>
          <w:tcPr>
            <w:tcW w:w="9320" w:type="dxa"/>
          </w:tcPr>
          <w:p w14:paraId="5E71A99C"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Reqt Source</w:t>
            </w:r>
            <w:r w:rsidRPr="00350027">
              <w:rPr>
                <w:rFonts w:asciiTheme="minorHAnsi" w:hAnsiTheme="minorHAnsi"/>
                <w:color w:val="808080"/>
                <w:sz w:val="18"/>
              </w:rPr>
              <w:t xml:space="preserve"> :  SES</w:t>
            </w:r>
          </w:p>
        </w:tc>
      </w:tr>
      <w:tr w:rsidR="00C63E25" w:rsidRPr="00350027" w14:paraId="13259274" w14:textId="77777777" w:rsidTr="00F33256">
        <w:tc>
          <w:tcPr>
            <w:tcW w:w="1559" w:type="dxa"/>
          </w:tcPr>
          <w:p w14:paraId="7FF9757B" w14:textId="77777777" w:rsidR="00C63E25" w:rsidRPr="00350027" w:rsidRDefault="00C63E25" w:rsidP="00F33256">
            <w:pPr>
              <w:rPr>
                <w:rFonts w:asciiTheme="minorHAnsi" w:hAnsiTheme="minorHAnsi"/>
                <w:i/>
                <w:iCs/>
              </w:rPr>
            </w:pPr>
          </w:p>
        </w:tc>
        <w:tc>
          <w:tcPr>
            <w:tcW w:w="9320" w:type="dxa"/>
          </w:tcPr>
          <w:p w14:paraId="201CFD13" w14:textId="77777777" w:rsidR="00C63E25" w:rsidRPr="00350027" w:rsidRDefault="00C63E25" w:rsidP="00F33256">
            <w:pPr>
              <w:rPr>
                <w:rFonts w:asciiTheme="minorHAnsi" w:hAnsiTheme="minorHAnsi"/>
                <w:color w:val="808080"/>
                <w:sz w:val="18"/>
              </w:rPr>
            </w:pPr>
            <w:r w:rsidRPr="00350027">
              <w:rPr>
                <w:rFonts w:asciiTheme="minorHAnsi" w:hAnsiTheme="minorHAnsi"/>
                <w:i/>
                <w:iCs/>
                <w:color w:val="808080"/>
                <w:sz w:val="18"/>
              </w:rPr>
              <w:t>Verification Method</w:t>
            </w:r>
            <w:r w:rsidRPr="00350027">
              <w:rPr>
                <w:rFonts w:asciiTheme="minorHAnsi" w:hAnsiTheme="minorHAnsi"/>
                <w:color w:val="808080"/>
                <w:sz w:val="18"/>
              </w:rPr>
              <w:t xml:space="preserve"> :  </w:t>
            </w:r>
          </w:p>
        </w:tc>
      </w:tr>
    </w:tbl>
    <w:p w14:paraId="237029BC" w14:textId="77777777" w:rsidR="00C63E25" w:rsidRPr="00350027" w:rsidRDefault="00C63E25" w:rsidP="00C63E25">
      <w:pPr>
        <w:rPr>
          <w:rFonts w:asciiTheme="minorHAnsi" w:hAnsiTheme="minorHAnsi"/>
        </w:rPr>
      </w:pPr>
    </w:p>
    <w:p w14:paraId="20FDD09D" w14:textId="77777777" w:rsidR="00C63E25" w:rsidRPr="00350027" w:rsidRDefault="00C63E25" w:rsidP="00C63E25">
      <w:pPr>
        <w:pStyle w:val="Heading3"/>
        <w:rPr>
          <w:rFonts w:asciiTheme="minorHAnsi" w:hAnsiTheme="minorHAnsi"/>
        </w:rPr>
      </w:pPr>
      <w:bookmarkStart w:id="69" w:name="_Toc464110983"/>
      <w:r w:rsidRPr="00350027">
        <w:rPr>
          <w:rFonts w:asciiTheme="minorHAnsi" w:hAnsiTheme="minorHAnsi"/>
        </w:rPr>
        <w:t>Deleted</w:t>
      </w:r>
      <w:bookmarkEnd w:id="69"/>
    </w:p>
    <w:p w14:paraId="4438DD2B" w14:textId="77777777" w:rsidR="00C63E25" w:rsidRPr="00350027" w:rsidRDefault="00C63E25" w:rsidP="00C63E25">
      <w:pPr>
        <w:rPr>
          <w:rFonts w:asciiTheme="minorHAnsi" w:hAnsiTheme="minorHAnsi"/>
        </w:rPr>
      </w:pPr>
      <w:r w:rsidRPr="00350027">
        <w:rPr>
          <w:rFonts w:asciiTheme="minorHAnsi" w:hAnsiTheme="minorHAnsi"/>
        </w:rPr>
        <w:t xml:space="preserve"> </w:t>
      </w:r>
    </w:p>
    <w:p w14:paraId="5489950F" w14:textId="77777777" w:rsidR="00C63E25" w:rsidRPr="00350027" w:rsidRDefault="00C63E25" w:rsidP="001232F9">
      <w:pPr>
        <w:rPr>
          <w:rFonts w:asciiTheme="minorHAnsi" w:hAnsiTheme="minorHAnsi"/>
        </w:rPr>
      </w:pPr>
    </w:p>
    <w:sectPr w:rsidR="00C63E25" w:rsidRPr="00350027" w:rsidSect="00B06616">
      <w:footerReference w:type="default" r:id="rId135"/>
      <w:footerReference w:type="first" r:id="rId136"/>
      <w:pgSz w:w="11907" w:h="16840" w:code="9"/>
      <w:pgMar w:top="851" w:right="851" w:bottom="851" w:left="851" w:header="340" w:footer="284"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F497" w14:textId="77777777" w:rsidR="0031499A" w:rsidRDefault="0031499A">
      <w:r>
        <w:separator/>
      </w:r>
    </w:p>
  </w:endnote>
  <w:endnote w:type="continuationSeparator" w:id="0">
    <w:p w14:paraId="749D9513" w14:textId="77777777" w:rsidR="0031499A" w:rsidRDefault="00314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26D6" w14:textId="0BC84B20" w:rsidR="009173C9" w:rsidRDefault="009173C9" w:rsidP="000131AA">
    <w:pPr>
      <w:tabs>
        <w:tab w:val="left" w:pos="-1440"/>
        <w:tab w:val="left" w:pos="-720"/>
        <w:tab w:val="left" w:pos="0"/>
        <w:tab w:val="left" w:pos="1440"/>
        <w:tab w:val="left" w:pos="3600"/>
        <w:tab w:val="left" w:pos="5760"/>
      </w:tabs>
      <w:suppressAutoHyphens/>
      <w:jc w:val="both"/>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8BD3E" w14:textId="2EEAFA6C" w:rsidR="009173C9" w:rsidRPr="00DF2A4D" w:rsidRDefault="009173C9" w:rsidP="000131AA">
    <w:pPr>
      <w:tabs>
        <w:tab w:val="left" w:pos="-1440"/>
        <w:tab w:val="left" w:pos="-720"/>
        <w:tab w:val="left" w:pos="0"/>
        <w:tab w:val="left" w:pos="1440"/>
        <w:tab w:val="left" w:pos="3600"/>
        <w:tab w:val="left" w:pos="5760"/>
      </w:tabs>
      <w:suppressAutoHyphens/>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E5B30" w14:textId="77777777" w:rsidR="0031499A" w:rsidRDefault="0031499A">
      <w:r>
        <w:separator/>
      </w:r>
    </w:p>
  </w:footnote>
  <w:footnote w:type="continuationSeparator" w:id="0">
    <w:p w14:paraId="3D999495" w14:textId="77777777" w:rsidR="0031499A" w:rsidRDefault="003149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7E1E4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5E71A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5B219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B8E9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186E0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0E23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866B3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BE4E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B245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9E614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06B24E8A"/>
    <w:lvl w:ilvl="0">
      <w:numFmt w:val="bullet"/>
      <w:lvlText w:val="*"/>
      <w:lvlJc w:val="left"/>
    </w:lvl>
  </w:abstractNum>
  <w:abstractNum w:abstractNumId="11" w15:restartNumberingAfterBreak="0">
    <w:nsid w:val="04D33277"/>
    <w:multiLevelType w:val="hybridMultilevel"/>
    <w:tmpl w:val="9AC6301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0C6A6C61"/>
    <w:multiLevelType w:val="hybridMultilevel"/>
    <w:tmpl w:val="2848CF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772720"/>
    <w:multiLevelType w:val="hybridMultilevel"/>
    <w:tmpl w:val="607849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4BB0480"/>
    <w:multiLevelType w:val="hybridMultilevel"/>
    <w:tmpl w:val="830CD15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16A269CF"/>
    <w:multiLevelType w:val="hybridMultilevel"/>
    <w:tmpl w:val="E32CD47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188426FF"/>
    <w:multiLevelType w:val="hybridMultilevel"/>
    <w:tmpl w:val="76C28196"/>
    <w:lvl w:ilvl="0" w:tplc="06B24E8A">
      <w:numFmt w:val="bullet"/>
      <w:lvlText w:val=" "/>
      <w:legacy w:legacy="1" w:legacySpace="0" w:legacyIndent="0"/>
      <w:lvlJc w:val="left"/>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1D721E"/>
    <w:multiLevelType w:val="multilevel"/>
    <w:tmpl w:val="E36AD7B0"/>
    <w:lvl w:ilvl="0">
      <w:start w:val="1"/>
      <w:numFmt w:val="decimal"/>
      <w:pStyle w:val="Heading1"/>
      <w:lvlText w:val="%1"/>
      <w:lvlJc w:val="left"/>
      <w:pPr>
        <w:tabs>
          <w:tab w:val="num" w:pos="432"/>
        </w:tabs>
        <w:ind w:left="432" w:hanging="432"/>
      </w:pPr>
      <w:rPr>
        <w:rFonts w:ascii="Times New Roman" w:hAnsi="Times New Roman" w:hint="default"/>
        <w:b/>
        <w:i w:val="0"/>
        <w:sz w:val="22"/>
        <w:szCs w:val="22"/>
      </w:rPr>
    </w:lvl>
    <w:lvl w:ilvl="1">
      <w:start w:val="1"/>
      <w:numFmt w:val="decimal"/>
      <w:pStyle w:val="Heading2"/>
      <w:lvlText w:val="%1.%2"/>
      <w:lvlJc w:val="left"/>
      <w:pPr>
        <w:tabs>
          <w:tab w:val="num" w:pos="576"/>
        </w:tabs>
        <w:ind w:left="576" w:hanging="576"/>
      </w:pPr>
      <w:rPr>
        <w:rFonts w:ascii="Times New Roman" w:hAnsi="Times New Roman" w:hint="default"/>
        <w:b/>
        <w:i w:val="0"/>
        <w:sz w:val="22"/>
        <w:szCs w:val="22"/>
      </w:rPr>
    </w:lvl>
    <w:lvl w:ilvl="2">
      <w:start w:val="1"/>
      <w:numFmt w:val="decimal"/>
      <w:pStyle w:val="Heading3"/>
      <w:lvlText w:val="%1.%2.%3"/>
      <w:lvlJc w:val="left"/>
      <w:pPr>
        <w:tabs>
          <w:tab w:val="num" w:pos="567"/>
        </w:tabs>
        <w:ind w:left="567" w:hanging="567"/>
      </w:pPr>
      <w:rPr>
        <w:rFonts w:ascii="Times New Roman" w:hAnsi="Times New Roman" w:hint="default"/>
        <w:b/>
        <w:i w:val="0"/>
        <w:sz w:val="22"/>
        <w:szCs w:val="22"/>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AC6736A"/>
    <w:multiLevelType w:val="hybridMultilevel"/>
    <w:tmpl w:val="13E0EC50"/>
    <w:lvl w:ilvl="0" w:tplc="06B24E8A">
      <w:numFmt w:val="bullet"/>
      <w:lvlText w:val=" "/>
      <w:legacy w:legacy="1" w:legacySpace="0" w:legacyIndent="0"/>
      <w:lvlJc w:val="left"/>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B6E2DD6"/>
    <w:multiLevelType w:val="hybridMultilevel"/>
    <w:tmpl w:val="3D08DD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11217C3"/>
    <w:multiLevelType w:val="multilevel"/>
    <w:tmpl w:val="9F44A1CA"/>
    <w:lvl w:ilvl="0">
      <w:start w:val="1"/>
      <w:numFmt w:val="decimal"/>
      <w:lvlText w:val="%1"/>
      <w:lvlJc w:val="left"/>
      <w:pPr>
        <w:tabs>
          <w:tab w:val="num" w:pos="432"/>
        </w:tabs>
        <w:ind w:left="432" w:hanging="432"/>
      </w:pPr>
      <w:rPr>
        <w:rFonts w:ascii="Times New Roman" w:hAnsi="Times New Roman" w:hint="default"/>
        <w:b/>
        <w:i w:val="0"/>
        <w:sz w:val="22"/>
        <w:szCs w:val="22"/>
      </w:rPr>
    </w:lvl>
    <w:lvl w:ilvl="1">
      <w:start w:val="1"/>
      <w:numFmt w:val="decimal"/>
      <w:lvlText w:val="%1.%2"/>
      <w:lvlJc w:val="left"/>
      <w:pPr>
        <w:tabs>
          <w:tab w:val="num" w:pos="576"/>
        </w:tabs>
        <w:ind w:left="576" w:hanging="576"/>
      </w:pPr>
      <w:rPr>
        <w:rFonts w:ascii="Times New Roman" w:hAnsi="Times New Roman" w:hint="default"/>
        <w:b/>
        <w:i w:val="0"/>
        <w:sz w:val="22"/>
        <w:szCs w:val="22"/>
      </w:rPr>
    </w:lvl>
    <w:lvl w:ilvl="2">
      <w:start w:val="1"/>
      <w:numFmt w:val="decimal"/>
      <w:lvlText w:val="%1.%2.%3"/>
      <w:lvlJc w:val="left"/>
      <w:pPr>
        <w:tabs>
          <w:tab w:val="num" w:pos="567"/>
        </w:tabs>
        <w:ind w:left="567" w:hanging="567"/>
      </w:pPr>
      <w:rPr>
        <w:rFonts w:ascii="Times New Roman" w:hAnsi="Times New Roman" w:hint="default"/>
        <w:b/>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8E530D8"/>
    <w:multiLevelType w:val="hybridMultilevel"/>
    <w:tmpl w:val="24D2F50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3825E9B"/>
    <w:multiLevelType w:val="hybridMultilevel"/>
    <w:tmpl w:val="73C48AEE"/>
    <w:lvl w:ilvl="0" w:tplc="06B24E8A">
      <w:numFmt w:val="bullet"/>
      <w:lvlText w:val=" "/>
      <w:legacy w:legacy="1" w:legacySpace="0" w:legacyIndent="0"/>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FE665B"/>
    <w:multiLevelType w:val="hybridMultilevel"/>
    <w:tmpl w:val="021C608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606F5F23"/>
    <w:multiLevelType w:val="hybridMultilevel"/>
    <w:tmpl w:val="34620A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67E91EBC"/>
    <w:multiLevelType w:val="hybridMultilevel"/>
    <w:tmpl w:val="AF5E5C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7EA547C"/>
    <w:multiLevelType w:val="multilevel"/>
    <w:tmpl w:val="B6AA1702"/>
    <w:lvl w:ilvl="0">
      <w:start w:val="1"/>
      <w:numFmt w:val="decimal"/>
      <w:lvlText w:val="%1"/>
      <w:lvlJc w:val="left"/>
      <w:pPr>
        <w:tabs>
          <w:tab w:val="num" w:pos="432"/>
        </w:tabs>
        <w:ind w:left="432" w:hanging="432"/>
      </w:pPr>
      <w:rPr>
        <w:rFonts w:ascii="Times New Roman" w:hAnsi="Times New Roman" w:hint="default"/>
        <w:b/>
        <w:i w:val="0"/>
        <w:sz w:val="22"/>
        <w:szCs w:val="22"/>
      </w:rPr>
    </w:lvl>
    <w:lvl w:ilvl="1">
      <w:start w:val="1"/>
      <w:numFmt w:val="decimal"/>
      <w:lvlText w:val="%1.%2"/>
      <w:lvlJc w:val="left"/>
      <w:pPr>
        <w:tabs>
          <w:tab w:val="num" w:pos="576"/>
        </w:tabs>
        <w:ind w:left="576" w:hanging="576"/>
      </w:pPr>
      <w:rPr>
        <w:rFonts w:ascii="Times New Roman" w:hAnsi="Times New Roman" w:hint="default"/>
        <w:b/>
        <w:i w:val="0"/>
        <w:sz w:val="22"/>
        <w:szCs w:val="22"/>
      </w:rPr>
    </w:lvl>
    <w:lvl w:ilvl="2">
      <w:start w:val="1"/>
      <w:numFmt w:val="decimal"/>
      <w:lvlText w:val="%1.%2.%3"/>
      <w:lvlJc w:val="left"/>
      <w:pPr>
        <w:tabs>
          <w:tab w:val="num" w:pos="567"/>
        </w:tabs>
        <w:ind w:left="567" w:hanging="567"/>
      </w:pPr>
      <w:rPr>
        <w:rFonts w:ascii="Times New Roman" w:hAnsi="Times New Roman" w:hint="default"/>
        <w:b/>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75F179E3"/>
    <w:multiLevelType w:val="hybridMultilevel"/>
    <w:tmpl w:val="8962E3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679545A"/>
    <w:multiLevelType w:val="hybridMultilevel"/>
    <w:tmpl w:val="804E9F1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15:restartNumberingAfterBreak="0">
    <w:nsid w:val="795C0237"/>
    <w:multiLevelType w:val="hybridMultilevel"/>
    <w:tmpl w:val="28CC8D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642007079">
    <w:abstractNumId w:val="17"/>
  </w:num>
  <w:num w:numId="2" w16cid:durableId="685643556">
    <w:abstractNumId w:val="10"/>
    <w:lvlOverride w:ilvl="0">
      <w:lvl w:ilvl="0">
        <w:numFmt w:val="bullet"/>
        <w:lvlText w:val=" "/>
        <w:legacy w:legacy="1" w:legacySpace="0" w:legacyIndent="0"/>
        <w:lvlJc w:val="left"/>
        <w:rPr>
          <w:rFonts w:ascii="Symbol" w:hAnsi="Symbol" w:hint="default"/>
        </w:rPr>
      </w:lvl>
    </w:lvlOverride>
  </w:num>
  <w:num w:numId="3" w16cid:durableId="883785585">
    <w:abstractNumId w:val="13"/>
  </w:num>
  <w:num w:numId="4" w16cid:durableId="2100903647">
    <w:abstractNumId w:val="22"/>
  </w:num>
  <w:num w:numId="5" w16cid:durableId="341396018">
    <w:abstractNumId w:val="18"/>
  </w:num>
  <w:num w:numId="6" w16cid:durableId="239100791">
    <w:abstractNumId w:val="16"/>
  </w:num>
  <w:num w:numId="7" w16cid:durableId="1068571981">
    <w:abstractNumId w:val="9"/>
  </w:num>
  <w:num w:numId="8" w16cid:durableId="296883901">
    <w:abstractNumId w:val="7"/>
  </w:num>
  <w:num w:numId="9" w16cid:durableId="505633028">
    <w:abstractNumId w:val="5"/>
  </w:num>
  <w:num w:numId="10" w16cid:durableId="1179468217">
    <w:abstractNumId w:val="4"/>
  </w:num>
  <w:num w:numId="11" w16cid:durableId="1008411277">
    <w:abstractNumId w:val="8"/>
  </w:num>
  <w:num w:numId="12" w16cid:durableId="1607620430">
    <w:abstractNumId w:val="3"/>
  </w:num>
  <w:num w:numId="13" w16cid:durableId="1588033004">
    <w:abstractNumId w:val="2"/>
  </w:num>
  <w:num w:numId="14" w16cid:durableId="2107992795">
    <w:abstractNumId w:val="1"/>
  </w:num>
  <w:num w:numId="15" w16cid:durableId="1874347298">
    <w:abstractNumId w:val="0"/>
  </w:num>
  <w:num w:numId="16" w16cid:durableId="637955063">
    <w:abstractNumId w:val="6"/>
  </w:num>
  <w:num w:numId="17" w16cid:durableId="1126192213">
    <w:abstractNumId w:val="28"/>
  </w:num>
  <w:num w:numId="18" w16cid:durableId="1624656644">
    <w:abstractNumId w:val="11"/>
  </w:num>
  <w:num w:numId="19" w16cid:durableId="1080175550">
    <w:abstractNumId w:val="29"/>
  </w:num>
  <w:num w:numId="20" w16cid:durableId="918709589">
    <w:abstractNumId w:val="23"/>
  </w:num>
  <w:num w:numId="21" w16cid:durableId="496650448">
    <w:abstractNumId w:val="15"/>
  </w:num>
  <w:num w:numId="22" w16cid:durableId="1397705663">
    <w:abstractNumId w:val="14"/>
  </w:num>
  <w:num w:numId="23" w16cid:durableId="1543984156">
    <w:abstractNumId w:val="24"/>
  </w:num>
  <w:num w:numId="24" w16cid:durableId="860780798">
    <w:abstractNumId w:val="21"/>
  </w:num>
  <w:num w:numId="25" w16cid:durableId="1087071366">
    <w:abstractNumId w:val="19"/>
  </w:num>
  <w:num w:numId="26" w16cid:durableId="933829661">
    <w:abstractNumId w:val="25"/>
  </w:num>
  <w:num w:numId="27" w16cid:durableId="1069645219">
    <w:abstractNumId w:val="27"/>
  </w:num>
  <w:num w:numId="28" w16cid:durableId="1432774481">
    <w:abstractNumId w:val="12"/>
  </w:num>
  <w:num w:numId="29" w16cid:durableId="1886793026">
    <w:abstractNumId w:val="20"/>
  </w:num>
  <w:num w:numId="30" w16cid:durableId="1894072575">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F9"/>
    <w:rsid w:val="000131AA"/>
    <w:rsid w:val="00020A4C"/>
    <w:rsid w:val="000524F0"/>
    <w:rsid w:val="00065735"/>
    <w:rsid w:val="000676C7"/>
    <w:rsid w:val="000A17FA"/>
    <w:rsid w:val="00101515"/>
    <w:rsid w:val="0010433A"/>
    <w:rsid w:val="00113AF5"/>
    <w:rsid w:val="001232F9"/>
    <w:rsid w:val="0012668B"/>
    <w:rsid w:val="00134C47"/>
    <w:rsid w:val="00142FC9"/>
    <w:rsid w:val="001D38D8"/>
    <w:rsid w:val="002246E9"/>
    <w:rsid w:val="00232255"/>
    <w:rsid w:val="002370FD"/>
    <w:rsid w:val="0025642D"/>
    <w:rsid w:val="00281DE0"/>
    <w:rsid w:val="002D7E20"/>
    <w:rsid w:val="0031499A"/>
    <w:rsid w:val="00314AA5"/>
    <w:rsid w:val="0031659F"/>
    <w:rsid w:val="00317019"/>
    <w:rsid w:val="00320E7A"/>
    <w:rsid w:val="00350027"/>
    <w:rsid w:val="0035199B"/>
    <w:rsid w:val="003666DC"/>
    <w:rsid w:val="003973A4"/>
    <w:rsid w:val="003D76E6"/>
    <w:rsid w:val="004323E9"/>
    <w:rsid w:val="00456D39"/>
    <w:rsid w:val="004626DB"/>
    <w:rsid w:val="004940CF"/>
    <w:rsid w:val="00496396"/>
    <w:rsid w:val="005103E0"/>
    <w:rsid w:val="005124E5"/>
    <w:rsid w:val="00532472"/>
    <w:rsid w:val="00575568"/>
    <w:rsid w:val="005B08F3"/>
    <w:rsid w:val="005B163B"/>
    <w:rsid w:val="005C076D"/>
    <w:rsid w:val="005C60DD"/>
    <w:rsid w:val="005F2CC3"/>
    <w:rsid w:val="006066F0"/>
    <w:rsid w:val="0061423B"/>
    <w:rsid w:val="0061477B"/>
    <w:rsid w:val="00654D4F"/>
    <w:rsid w:val="00663B4D"/>
    <w:rsid w:val="00671001"/>
    <w:rsid w:val="00690212"/>
    <w:rsid w:val="006A7073"/>
    <w:rsid w:val="006C56E2"/>
    <w:rsid w:val="006F0C64"/>
    <w:rsid w:val="0073531D"/>
    <w:rsid w:val="0074147E"/>
    <w:rsid w:val="0074569A"/>
    <w:rsid w:val="00747BA4"/>
    <w:rsid w:val="008603DD"/>
    <w:rsid w:val="00870E82"/>
    <w:rsid w:val="00884075"/>
    <w:rsid w:val="00890749"/>
    <w:rsid w:val="008A31A1"/>
    <w:rsid w:val="008C2614"/>
    <w:rsid w:val="008D34F1"/>
    <w:rsid w:val="008E020B"/>
    <w:rsid w:val="00910CA5"/>
    <w:rsid w:val="009173C9"/>
    <w:rsid w:val="009234F2"/>
    <w:rsid w:val="0092369B"/>
    <w:rsid w:val="00967130"/>
    <w:rsid w:val="00973700"/>
    <w:rsid w:val="00977E88"/>
    <w:rsid w:val="009A7FAD"/>
    <w:rsid w:val="009B3A0D"/>
    <w:rsid w:val="009B63D1"/>
    <w:rsid w:val="009C30AF"/>
    <w:rsid w:val="00A03371"/>
    <w:rsid w:val="00A23D15"/>
    <w:rsid w:val="00A3316E"/>
    <w:rsid w:val="00A33323"/>
    <w:rsid w:val="00A50F44"/>
    <w:rsid w:val="00A862D4"/>
    <w:rsid w:val="00AB69A8"/>
    <w:rsid w:val="00AE735F"/>
    <w:rsid w:val="00AF32C7"/>
    <w:rsid w:val="00B06616"/>
    <w:rsid w:val="00B27696"/>
    <w:rsid w:val="00B92B79"/>
    <w:rsid w:val="00BA59E0"/>
    <w:rsid w:val="00BB4DA7"/>
    <w:rsid w:val="00C125E2"/>
    <w:rsid w:val="00C37233"/>
    <w:rsid w:val="00C62539"/>
    <w:rsid w:val="00C63E25"/>
    <w:rsid w:val="00C955C2"/>
    <w:rsid w:val="00CA1BDD"/>
    <w:rsid w:val="00CE527D"/>
    <w:rsid w:val="00D24A63"/>
    <w:rsid w:val="00D35755"/>
    <w:rsid w:val="00D41493"/>
    <w:rsid w:val="00D52D99"/>
    <w:rsid w:val="00D92192"/>
    <w:rsid w:val="00DE6E64"/>
    <w:rsid w:val="00DF2A4D"/>
    <w:rsid w:val="00E40BB6"/>
    <w:rsid w:val="00ED1C55"/>
    <w:rsid w:val="00EF4F31"/>
    <w:rsid w:val="00F32AA3"/>
    <w:rsid w:val="00F3306A"/>
    <w:rsid w:val="00F33256"/>
    <w:rsid w:val="00F447B7"/>
    <w:rsid w:val="00F454A6"/>
    <w:rsid w:val="00F8604A"/>
    <w:rsid w:val="00FE1336"/>
    <w:rsid w:val="579802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4BB5F"/>
  <w15:docId w15:val="{0C95B598-791F-4F3F-963C-9DD8BD13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2A4D"/>
    <w:rPr>
      <w:sz w:val="22"/>
      <w:szCs w:val="24"/>
      <w:lang w:eastAsia="en-US"/>
    </w:rPr>
  </w:style>
  <w:style w:type="paragraph" w:styleId="Heading1">
    <w:name w:val="heading 1"/>
    <w:basedOn w:val="Normal"/>
    <w:next w:val="BodyText"/>
    <w:link w:val="Heading1Char"/>
    <w:uiPriority w:val="9"/>
    <w:qFormat/>
    <w:rsid w:val="00ED1C55"/>
    <w:pPr>
      <w:keepNext/>
      <w:numPr>
        <w:numId w:val="1"/>
      </w:numPr>
      <w:tabs>
        <w:tab w:val="left" w:pos="720"/>
      </w:tabs>
      <w:spacing w:before="240" w:after="240"/>
      <w:outlineLvl w:val="0"/>
    </w:pPr>
    <w:rPr>
      <w:rFonts w:cs="Arial"/>
      <w:b/>
      <w:bCs/>
      <w:caps/>
      <w:kern w:val="32"/>
      <w:szCs w:val="22"/>
    </w:rPr>
  </w:style>
  <w:style w:type="paragraph" w:styleId="Heading2">
    <w:name w:val="heading 2"/>
    <w:basedOn w:val="Normal"/>
    <w:next w:val="BodyText"/>
    <w:link w:val="Heading2Char"/>
    <w:uiPriority w:val="9"/>
    <w:qFormat/>
    <w:rsid w:val="00ED1C55"/>
    <w:pPr>
      <w:keepNext/>
      <w:numPr>
        <w:ilvl w:val="1"/>
        <w:numId w:val="1"/>
      </w:numPr>
      <w:tabs>
        <w:tab w:val="left" w:pos="720"/>
      </w:tabs>
      <w:spacing w:before="240" w:after="240"/>
      <w:outlineLvl w:val="1"/>
    </w:pPr>
    <w:rPr>
      <w:rFonts w:cs="Arial"/>
      <w:b/>
      <w:bCs/>
      <w:iCs/>
      <w:szCs w:val="22"/>
    </w:rPr>
  </w:style>
  <w:style w:type="paragraph" w:styleId="Heading3">
    <w:name w:val="heading 3"/>
    <w:basedOn w:val="Normal"/>
    <w:next w:val="BodyText"/>
    <w:link w:val="Heading3Char"/>
    <w:uiPriority w:val="9"/>
    <w:qFormat/>
    <w:rsid w:val="00ED1C55"/>
    <w:pPr>
      <w:keepNext/>
      <w:numPr>
        <w:ilvl w:val="2"/>
        <w:numId w:val="1"/>
      </w:numPr>
      <w:tabs>
        <w:tab w:val="left" w:pos="720"/>
      </w:tabs>
      <w:spacing w:before="240" w:after="240"/>
      <w:outlineLvl w:val="2"/>
    </w:pPr>
    <w:rPr>
      <w:rFonts w:cs="Arial"/>
      <w:b/>
      <w:bCs/>
      <w:szCs w:val="22"/>
    </w:rPr>
  </w:style>
  <w:style w:type="paragraph" w:styleId="Heading4">
    <w:name w:val="heading 4"/>
    <w:basedOn w:val="Normal"/>
    <w:next w:val="BodyText"/>
    <w:link w:val="Heading4Char"/>
    <w:uiPriority w:val="9"/>
    <w:qFormat/>
    <w:rsid w:val="00ED1C55"/>
    <w:pPr>
      <w:keepNext/>
      <w:numPr>
        <w:ilvl w:val="3"/>
        <w:numId w:val="1"/>
      </w:numPr>
      <w:tabs>
        <w:tab w:val="left" w:pos="720"/>
      </w:tabs>
      <w:spacing w:before="240" w:after="60"/>
      <w:outlineLvl w:val="3"/>
    </w:pPr>
    <w:rPr>
      <w:bCs/>
      <w:i/>
      <w:szCs w:val="28"/>
    </w:rPr>
  </w:style>
  <w:style w:type="paragraph" w:styleId="Heading5">
    <w:name w:val="heading 5"/>
    <w:basedOn w:val="Heading4"/>
    <w:next w:val="Normal"/>
    <w:link w:val="Heading5Char"/>
    <w:uiPriority w:val="9"/>
    <w:qFormat/>
    <w:rsid w:val="00ED1C55"/>
    <w:pPr>
      <w:numPr>
        <w:ilvl w:val="4"/>
      </w:numPr>
      <w:outlineLvl w:val="4"/>
    </w:pPr>
    <w:rPr>
      <w:bCs w:val="0"/>
      <w:iCs/>
      <w:szCs w:val="26"/>
      <w:lang w:eastAsia="en-GB"/>
    </w:rPr>
  </w:style>
  <w:style w:type="paragraph" w:styleId="Heading6">
    <w:name w:val="heading 6"/>
    <w:basedOn w:val="Heading5"/>
    <w:next w:val="Normal"/>
    <w:qFormat/>
    <w:rsid w:val="00ED1C55"/>
    <w:pPr>
      <w:numPr>
        <w:ilvl w:val="5"/>
      </w:numPr>
      <w:outlineLvl w:val="5"/>
    </w:pPr>
    <w:rPr>
      <w:b/>
      <w:bCs/>
      <w:szCs w:val="22"/>
    </w:rPr>
  </w:style>
  <w:style w:type="paragraph" w:styleId="Heading7">
    <w:name w:val="heading 7"/>
    <w:basedOn w:val="Heading6"/>
    <w:next w:val="Normal"/>
    <w:qFormat/>
    <w:rsid w:val="00ED1C55"/>
    <w:pPr>
      <w:numPr>
        <w:ilvl w:val="6"/>
      </w:numPr>
      <w:autoSpaceDE w:val="0"/>
      <w:autoSpaceDN w:val="0"/>
      <w:adjustRightInd w:val="0"/>
      <w:outlineLvl w:val="6"/>
    </w:pPr>
    <w:rPr>
      <w:rFonts w:ascii="Arial" w:hAnsi="Arial" w:cs="Arial"/>
      <w:noProof/>
      <w:sz w:val="20"/>
      <w:szCs w:val="20"/>
    </w:rPr>
  </w:style>
  <w:style w:type="paragraph" w:styleId="Heading8">
    <w:name w:val="heading 8"/>
    <w:basedOn w:val="Normal"/>
    <w:next w:val="Normal"/>
    <w:qFormat/>
    <w:rsid w:val="00AF32C7"/>
    <w:pPr>
      <w:autoSpaceDE w:val="0"/>
      <w:autoSpaceDN w:val="0"/>
      <w:adjustRightInd w:val="0"/>
      <w:spacing w:before="240" w:after="60"/>
      <w:outlineLvl w:val="7"/>
    </w:pPr>
    <w:rPr>
      <w:rFonts w:ascii="Arial" w:hAnsi="Arial" w:cs="Arial"/>
      <w:i/>
      <w:iCs/>
      <w:noProof/>
      <w:sz w:val="20"/>
      <w:szCs w:val="20"/>
      <w:lang w:eastAsia="en-GB"/>
    </w:rPr>
  </w:style>
  <w:style w:type="paragraph" w:styleId="Heading9">
    <w:name w:val="heading 9"/>
    <w:basedOn w:val="Normal"/>
    <w:next w:val="Normal"/>
    <w:qFormat/>
    <w:rsid w:val="00AF32C7"/>
    <w:pPr>
      <w:autoSpaceDE w:val="0"/>
      <w:autoSpaceDN w:val="0"/>
      <w:adjustRightInd w:val="0"/>
      <w:spacing w:before="240" w:after="60"/>
      <w:outlineLvl w:val="8"/>
    </w:pPr>
    <w:rPr>
      <w:rFonts w:ascii="Arial" w:hAnsi="Arial" w:cs="Arial"/>
      <w:b/>
      <w:bCs/>
      <w:i/>
      <w:iCs/>
      <w:noProof/>
      <w:sz w:val="18"/>
      <w:szCs w:val="1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32C7"/>
    <w:pPr>
      <w:spacing w:after="120"/>
      <w:ind w:left="720"/>
      <w:jc w:val="both"/>
    </w:pPr>
  </w:style>
  <w:style w:type="paragraph" w:customStyle="1" w:styleId="CentreTitle">
    <w:name w:val="Centre Title"/>
    <w:basedOn w:val="Normal"/>
    <w:next w:val="BodyText"/>
    <w:rsid w:val="00AF32C7"/>
    <w:pPr>
      <w:spacing w:after="240"/>
      <w:jc w:val="center"/>
    </w:pPr>
    <w:rPr>
      <w:b/>
      <w:caps/>
      <w:szCs w:val="22"/>
    </w:rPr>
  </w:style>
  <w:style w:type="table" w:customStyle="1" w:styleId="TableShading">
    <w:name w:val="Table Shading"/>
    <w:basedOn w:val="TableNormal"/>
    <w:rsid w:val="00AF32C7"/>
    <w:tblPr>
      <w:tblBorders>
        <w:top w:val="threeDEmboss" w:sz="18" w:space="0" w:color="auto"/>
        <w:left w:val="threeDEmboss" w:sz="18" w:space="0" w:color="auto"/>
        <w:bottom w:val="threeDEmboss" w:sz="18" w:space="0" w:color="auto"/>
        <w:right w:val="threeDEmboss" w:sz="18" w:space="0" w:color="auto"/>
        <w:insideH w:val="single" w:sz="6" w:space="0" w:color="auto"/>
        <w:insideV w:val="single" w:sz="6" w:space="0" w:color="auto"/>
      </w:tblBorders>
    </w:tblPr>
    <w:tcPr>
      <w:shd w:val="clear" w:color="auto" w:fill="FFFFFF"/>
    </w:tcPr>
    <w:tblStylePr w:type="firstRow">
      <w:tblPr/>
      <w:tcPr>
        <w:shd w:val="clear" w:color="auto" w:fill="E0E0E0"/>
      </w:tcPr>
    </w:tblStylePr>
  </w:style>
  <w:style w:type="paragraph" w:customStyle="1" w:styleId="TableText">
    <w:name w:val="Table Text"/>
    <w:basedOn w:val="Normal"/>
    <w:rsid w:val="00AF32C7"/>
    <w:pPr>
      <w:spacing w:before="120" w:after="120"/>
      <w:jc w:val="center"/>
    </w:pPr>
  </w:style>
  <w:style w:type="paragraph" w:customStyle="1" w:styleId="TableTitle">
    <w:name w:val="Table Title"/>
    <w:basedOn w:val="BodyText"/>
    <w:rsid w:val="00AF32C7"/>
    <w:pPr>
      <w:spacing w:before="120"/>
      <w:ind w:left="0"/>
      <w:jc w:val="center"/>
    </w:pPr>
    <w:rPr>
      <w:b/>
    </w:rPr>
  </w:style>
  <w:style w:type="table" w:styleId="TableGrid">
    <w:name w:val="Table Grid"/>
    <w:basedOn w:val="TableNormal"/>
    <w:rsid w:val="00AF3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AF32C7"/>
    <w:pPr>
      <w:tabs>
        <w:tab w:val="center" w:pos="4320"/>
        <w:tab w:val="right" w:pos="8640"/>
      </w:tabs>
    </w:pPr>
  </w:style>
  <w:style w:type="paragraph" w:styleId="Footer">
    <w:name w:val="footer"/>
    <w:basedOn w:val="Normal"/>
    <w:rsid w:val="00AF32C7"/>
    <w:pPr>
      <w:tabs>
        <w:tab w:val="center" w:pos="4320"/>
        <w:tab w:val="right" w:pos="8640"/>
      </w:tabs>
    </w:pPr>
  </w:style>
  <w:style w:type="paragraph" w:styleId="TOC2">
    <w:name w:val="toc 2"/>
    <w:basedOn w:val="Normal"/>
    <w:next w:val="Normal"/>
    <w:autoRedefine/>
    <w:uiPriority w:val="39"/>
    <w:rsid w:val="00AF32C7"/>
    <w:pPr>
      <w:tabs>
        <w:tab w:val="left" w:pos="960"/>
        <w:tab w:val="right" w:leader="dot" w:pos="9900"/>
      </w:tabs>
      <w:ind w:left="220"/>
    </w:pPr>
  </w:style>
  <w:style w:type="paragraph" w:styleId="TOC1">
    <w:name w:val="toc 1"/>
    <w:basedOn w:val="Normal"/>
    <w:next w:val="Normal"/>
    <w:autoRedefine/>
    <w:uiPriority w:val="39"/>
    <w:rsid w:val="00AF32C7"/>
    <w:pPr>
      <w:tabs>
        <w:tab w:val="left" w:pos="440"/>
        <w:tab w:val="right" w:leader="dot" w:pos="9900"/>
      </w:tabs>
    </w:pPr>
    <w:rPr>
      <w:b/>
    </w:rPr>
  </w:style>
  <w:style w:type="character" w:styleId="Hyperlink">
    <w:name w:val="Hyperlink"/>
    <w:basedOn w:val="DefaultParagraphFont"/>
    <w:uiPriority w:val="99"/>
    <w:rsid w:val="00AF32C7"/>
    <w:rPr>
      <w:color w:val="0000FF"/>
      <w:u w:val="single"/>
    </w:rPr>
  </w:style>
  <w:style w:type="paragraph" w:styleId="Caption">
    <w:name w:val="caption"/>
    <w:basedOn w:val="Normal"/>
    <w:next w:val="Normal"/>
    <w:qFormat/>
    <w:rsid w:val="00AF32C7"/>
    <w:pPr>
      <w:spacing w:before="120" w:after="120"/>
      <w:jc w:val="center"/>
    </w:pPr>
    <w:rPr>
      <w:b/>
      <w:bCs/>
      <w:sz w:val="20"/>
      <w:szCs w:val="20"/>
    </w:rPr>
  </w:style>
  <w:style w:type="paragraph" w:styleId="TableofFigures">
    <w:name w:val="table of figures"/>
    <w:basedOn w:val="Normal"/>
    <w:next w:val="Normal"/>
    <w:semiHidden/>
    <w:rsid w:val="00AF32C7"/>
    <w:pPr>
      <w:ind w:left="440" w:hanging="440"/>
    </w:pPr>
  </w:style>
  <w:style w:type="paragraph" w:styleId="TOC3">
    <w:name w:val="toc 3"/>
    <w:basedOn w:val="Normal"/>
    <w:next w:val="Normal"/>
    <w:autoRedefine/>
    <w:uiPriority w:val="39"/>
    <w:rsid w:val="00AF32C7"/>
    <w:pPr>
      <w:tabs>
        <w:tab w:val="left" w:pos="1200"/>
        <w:tab w:val="right" w:leader="dot" w:pos="9900"/>
      </w:tabs>
      <w:ind w:left="440"/>
    </w:pPr>
  </w:style>
  <w:style w:type="character" w:styleId="FootnoteReference">
    <w:name w:val="footnote reference"/>
    <w:basedOn w:val="DefaultParagraphFont"/>
    <w:semiHidden/>
    <w:rsid w:val="00AF32C7"/>
    <w:rPr>
      <w:vertAlign w:val="superscript"/>
    </w:rPr>
  </w:style>
  <w:style w:type="paragraph" w:styleId="FootnoteText">
    <w:name w:val="footnote text"/>
    <w:basedOn w:val="Normal"/>
    <w:semiHidden/>
    <w:rsid w:val="00AF32C7"/>
    <w:pPr>
      <w:autoSpaceDE w:val="0"/>
      <w:autoSpaceDN w:val="0"/>
      <w:adjustRightInd w:val="0"/>
    </w:pPr>
    <w:rPr>
      <w:noProof/>
      <w:sz w:val="20"/>
      <w:szCs w:val="20"/>
      <w:lang w:eastAsia="en-GB"/>
    </w:rPr>
  </w:style>
  <w:style w:type="paragraph" w:styleId="ListBullet">
    <w:name w:val="List Bullet"/>
    <w:basedOn w:val="Normal"/>
    <w:autoRedefine/>
    <w:rsid w:val="00AF32C7"/>
    <w:pPr>
      <w:tabs>
        <w:tab w:val="num" w:pos="360"/>
      </w:tabs>
      <w:ind w:left="360" w:hanging="360"/>
    </w:pPr>
    <w:rPr>
      <w:sz w:val="24"/>
      <w:lang w:eastAsia="en-GB"/>
    </w:rPr>
  </w:style>
  <w:style w:type="paragraph" w:styleId="ListBullet2">
    <w:name w:val="List Bullet 2"/>
    <w:basedOn w:val="Normal"/>
    <w:autoRedefine/>
    <w:rsid w:val="00AF32C7"/>
    <w:pPr>
      <w:tabs>
        <w:tab w:val="num" w:pos="643"/>
      </w:tabs>
      <w:ind w:left="643" w:hanging="360"/>
    </w:pPr>
    <w:rPr>
      <w:sz w:val="24"/>
      <w:lang w:eastAsia="en-GB"/>
    </w:rPr>
  </w:style>
  <w:style w:type="paragraph" w:styleId="ListBullet3">
    <w:name w:val="List Bullet 3"/>
    <w:basedOn w:val="Normal"/>
    <w:autoRedefine/>
    <w:rsid w:val="00AF32C7"/>
    <w:pPr>
      <w:tabs>
        <w:tab w:val="num" w:pos="926"/>
      </w:tabs>
      <w:ind w:left="926" w:hanging="360"/>
    </w:pPr>
    <w:rPr>
      <w:sz w:val="24"/>
      <w:lang w:eastAsia="en-GB"/>
    </w:rPr>
  </w:style>
  <w:style w:type="paragraph" w:styleId="ListBullet4">
    <w:name w:val="List Bullet 4"/>
    <w:basedOn w:val="Normal"/>
    <w:autoRedefine/>
    <w:rsid w:val="00AF32C7"/>
    <w:pPr>
      <w:tabs>
        <w:tab w:val="num" w:pos="1209"/>
      </w:tabs>
      <w:ind w:left="1209" w:hanging="360"/>
    </w:pPr>
    <w:rPr>
      <w:sz w:val="24"/>
      <w:lang w:eastAsia="en-GB"/>
    </w:rPr>
  </w:style>
  <w:style w:type="paragraph" w:styleId="ListBullet5">
    <w:name w:val="List Bullet 5"/>
    <w:basedOn w:val="Normal"/>
    <w:autoRedefine/>
    <w:rsid w:val="00AF32C7"/>
    <w:pPr>
      <w:tabs>
        <w:tab w:val="num" w:pos="1492"/>
      </w:tabs>
      <w:ind w:left="1492" w:hanging="360"/>
    </w:pPr>
    <w:rPr>
      <w:sz w:val="24"/>
      <w:lang w:eastAsia="en-GB"/>
    </w:rPr>
  </w:style>
  <w:style w:type="paragraph" w:styleId="ListNumber">
    <w:name w:val="List Number"/>
    <w:basedOn w:val="Normal"/>
    <w:rsid w:val="00AF32C7"/>
    <w:pPr>
      <w:tabs>
        <w:tab w:val="num" w:pos="360"/>
      </w:tabs>
      <w:ind w:left="360" w:hanging="360"/>
    </w:pPr>
    <w:rPr>
      <w:sz w:val="24"/>
      <w:lang w:eastAsia="en-GB"/>
    </w:rPr>
  </w:style>
  <w:style w:type="paragraph" w:styleId="ListNumber2">
    <w:name w:val="List Number 2"/>
    <w:basedOn w:val="Normal"/>
    <w:rsid w:val="00AF32C7"/>
    <w:pPr>
      <w:tabs>
        <w:tab w:val="num" w:pos="643"/>
      </w:tabs>
      <w:ind w:left="643" w:hanging="360"/>
    </w:pPr>
    <w:rPr>
      <w:sz w:val="24"/>
      <w:lang w:eastAsia="en-GB"/>
    </w:rPr>
  </w:style>
  <w:style w:type="paragraph" w:styleId="ListNumber3">
    <w:name w:val="List Number 3"/>
    <w:basedOn w:val="Normal"/>
    <w:rsid w:val="00AF32C7"/>
    <w:pPr>
      <w:tabs>
        <w:tab w:val="num" w:pos="926"/>
      </w:tabs>
      <w:ind w:left="926" w:hanging="360"/>
    </w:pPr>
    <w:rPr>
      <w:sz w:val="24"/>
      <w:lang w:eastAsia="en-GB"/>
    </w:rPr>
  </w:style>
  <w:style w:type="paragraph" w:styleId="ListNumber4">
    <w:name w:val="List Number 4"/>
    <w:basedOn w:val="Normal"/>
    <w:rsid w:val="00AF32C7"/>
    <w:pPr>
      <w:tabs>
        <w:tab w:val="num" w:pos="1209"/>
      </w:tabs>
      <w:ind w:left="1209" w:hanging="360"/>
    </w:pPr>
    <w:rPr>
      <w:sz w:val="24"/>
      <w:lang w:eastAsia="en-GB"/>
    </w:rPr>
  </w:style>
  <w:style w:type="paragraph" w:styleId="ListNumber5">
    <w:name w:val="List Number 5"/>
    <w:basedOn w:val="Normal"/>
    <w:rsid w:val="00AF32C7"/>
    <w:pPr>
      <w:tabs>
        <w:tab w:val="num" w:pos="1492"/>
      </w:tabs>
      <w:ind w:left="1492" w:hanging="360"/>
    </w:pPr>
    <w:rPr>
      <w:sz w:val="24"/>
      <w:lang w:eastAsia="en-GB"/>
    </w:rPr>
  </w:style>
  <w:style w:type="paragraph" w:customStyle="1" w:styleId="Style1">
    <w:name w:val="Style1"/>
    <w:basedOn w:val="Heading1"/>
    <w:rsid w:val="00AF32C7"/>
    <w:pPr>
      <w:numPr>
        <w:numId w:val="0"/>
      </w:numPr>
    </w:pPr>
  </w:style>
  <w:style w:type="paragraph" w:styleId="BalloonText">
    <w:name w:val="Balloon Text"/>
    <w:basedOn w:val="Normal"/>
    <w:link w:val="BalloonTextChar"/>
    <w:rsid w:val="001232F9"/>
    <w:rPr>
      <w:rFonts w:ascii="Tahoma" w:hAnsi="Tahoma" w:cs="Tahoma"/>
      <w:sz w:val="16"/>
      <w:szCs w:val="16"/>
    </w:rPr>
  </w:style>
  <w:style w:type="character" w:customStyle="1" w:styleId="BalloonTextChar">
    <w:name w:val="Balloon Text Char"/>
    <w:basedOn w:val="DefaultParagraphFont"/>
    <w:link w:val="BalloonText"/>
    <w:rsid w:val="001232F9"/>
    <w:rPr>
      <w:rFonts w:ascii="Tahoma" w:hAnsi="Tahoma" w:cs="Tahoma"/>
      <w:sz w:val="16"/>
      <w:szCs w:val="16"/>
      <w:lang w:eastAsia="en-US"/>
    </w:rPr>
  </w:style>
  <w:style w:type="paragraph" w:styleId="Bibliography">
    <w:name w:val="Bibliography"/>
    <w:basedOn w:val="Normal"/>
    <w:next w:val="Normal"/>
    <w:uiPriority w:val="37"/>
    <w:semiHidden/>
    <w:unhideWhenUsed/>
    <w:rsid w:val="001232F9"/>
  </w:style>
  <w:style w:type="paragraph" w:styleId="BlockText">
    <w:name w:val="Block Text"/>
    <w:basedOn w:val="Normal"/>
    <w:rsid w:val="001232F9"/>
    <w:pPr>
      <w:spacing w:after="120"/>
      <w:ind w:left="1440" w:right="1440"/>
    </w:pPr>
  </w:style>
  <w:style w:type="paragraph" w:styleId="BodyText2">
    <w:name w:val="Body Text 2"/>
    <w:basedOn w:val="Normal"/>
    <w:link w:val="BodyText2Char"/>
    <w:rsid w:val="001232F9"/>
    <w:pPr>
      <w:spacing w:after="120" w:line="480" w:lineRule="auto"/>
    </w:pPr>
  </w:style>
  <w:style w:type="character" w:customStyle="1" w:styleId="BodyText2Char">
    <w:name w:val="Body Text 2 Char"/>
    <w:basedOn w:val="DefaultParagraphFont"/>
    <w:link w:val="BodyText2"/>
    <w:rsid w:val="001232F9"/>
    <w:rPr>
      <w:sz w:val="22"/>
      <w:szCs w:val="24"/>
      <w:lang w:eastAsia="en-US"/>
    </w:rPr>
  </w:style>
  <w:style w:type="paragraph" w:styleId="BodyText3">
    <w:name w:val="Body Text 3"/>
    <w:basedOn w:val="Normal"/>
    <w:link w:val="BodyText3Char"/>
    <w:rsid w:val="001232F9"/>
    <w:pPr>
      <w:spacing w:after="120"/>
    </w:pPr>
    <w:rPr>
      <w:sz w:val="16"/>
      <w:szCs w:val="16"/>
    </w:rPr>
  </w:style>
  <w:style w:type="character" w:customStyle="1" w:styleId="BodyText3Char">
    <w:name w:val="Body Text 3 Char"/>
    <w:basedOn w:val="DefaultParagraphFont"/>
    <w:link w:val="BodyText3"/>
    <w:rsid w:val="001232F9"/>
    <w:rPr>
      <w:sz w:val="16"/>
      <w:szCs w:val="16"/>
      <w:lang w:eastAsia="en-US"/>
    </w:rPr>
  </w:style>
  <w:style w:type="paragraph" w:styleId="BodyTextFirstIndent">
    <w:name w:val="Body Text First Indent"/>
    <w:basedOn w:val="BodyText"/>
    <w:link w:val="BodyTextFirstIndentChar"/>
    <w:rsid w:val="001232F9"/>
    <w:pPr>
      <w:ind w:left="0" w:firstLine="210"/>
      <w:jc w:val="left"/>
    </w:pPr>
  </w:style>
  <w:style w:type="character" w:customStyle="1" w:styleId="BodyTextChar">
    <w:name w:val="Body Text Char"/>
    <w:basedOn w:val="DefaultParagraphFont"/>
    <w:link w:val="BodyText"/>
    <w:rsid w:val="001232F9"/>
    <w:rPr>
      <w:sz w:val="22"/>
      <w:szCs w:val="24"/>
      <w:lang w:eastAsia="en-US"/>
    </w:rPr>
  </w:style>
  <w:style w:type="character" w:customStyle="1" w:styleId="BodyTextFirstIndentChar">
    <w:name w:val="Body Text First Indent Char"/>
    <w:basedOn w:val="BodyTextChar"/>
    <w:link w:val="BodyTextFirstIndent"/>
    <w:rsid w:val="001232F9"/>
    <w:rPr>
      <w:sz w:val="22"/>
      <w:szCs w:val="24"/>
      <w:lang w:eastAsia="en-US"/>
    </w:rPr>
  </w:style>
  <w:style w:type="paragraph" w:styleId="BodyTextIndent">
    <w:name w:val="Body Text Indent"/>
    <w:basedOn w:val="Normal"/>
    <w:link w:val="BodyTextIndentChar"/>
    <w:rsid w:val="001232F9"/>
    <w:pPr>
      <w:spacing w:after="120"/>
      <w:ind w:left="283"/>
    </w:pPr>
  </w:style>
  <w:style w:type="character" w:customStyle="1" w:styleId="BodyTextIndentChar">
    <w:name w:val="Body Text Indent Char"/>
    <w:basedOn w:val="DefaultParagraphFont"/>
    <w:link w:val="BodyTextIndent"/>
    <w:rsid w:val="001232F9"/>
    <w:rPr>
      <w:sz w:val="22"/>
      <w:szCs w:val="24"/>
      <w:lang w:eastAsia="en-US"/>
    </w:rPr>
  </w:style>
  <w:style w:type="paragraph" w:styleId="BodyTextFirstIndent2">
    <w:name w:val="Body Text First Indent 2"/>
    <w:basedOn w:val="BodyTextIndent"/>
    <w:link w:val="BodyTextFirstIndent2Char"/>
    <w:rsid w:val="001232F9"/>
    <w:pPr>
      <w:ind w:firstLine="210"/>
    </w:pPr>
  </w:style>
  <w:style w:type="character" w:customStyle="1" w:styleId="BodyTextFirstIndent2Char">
    <w:name w:val="Body Text First Indent 2 Char"/>
    <w:basedOn w:val="BodyTextIndentChar"/>
    <w:link w:val="BodyTextFirstIndent2"/>
    <w:rsid w:val="001232F9"/>
    <w:rPr>
      <w:sz w:val="22"/>
      <w:szCs w:val="24"/>
      <w:lang w:eastAsia="en-US"/>
    </w:rPr>
  </w:style>
  <w:style w:type="paragraph" w:styleId="BodyTextIndent2">
    <w:name w:val="Body Text Indent 2"/>
    <w:basedOn w:val="Normal"/>
    <w:link w:val="BodyTextIndent2Char"/>
    <w:rsid w:val="001232F9"/>
    <w:pPr>
      <w:spacing w:after="120" w:line="480" w:lineRule="auto"/>
      <w:ind w:left="283"/>
    </w:pPr>
  </w:style>
  <w:style w:type="character" w:customStyle="1" w:styleId="BodyTextIndent2Char">
    <w:name w:val="Body Text Indent 2 Char"/>
    <w:basedOn w:val="DefaultParagraphFont"/>
    <w:link w:val="BodyTextIndent2"/>
    <w:rsid w:val="001232F9"/>
    <w:rPr>
      <w:sz w:val="22"/>
      <w:szCs w:val="24"/>
      <w:lang w:eastAsia="en-US"/>
    </w:rPr>
  </w:style>
  <w:style w:type="paragraph" w:styleId="BodyTextIndent3">
    <w:name w:val="Body Text Indent 3"/>
    <w:basedOn w:val="Normal"/>
    <w:link w:val="BodyTextIndent3Char"/>
    <w:rsid w:val="001232F9"/>
    <w:pPr>
      <w:spacing w:after="120"/>
      <w:ind w:left="283"/>
    </w:pPr>
    <w:rPr>
      <w:sz w:val="16"/>
      <w:szCs w:val="16"/>
    </w:rPr>
  </w:style>
  <w:style w:type="character" w:customStyle="1" w:styleId="BodyTextIndent3Char">
    <w:name w:val="Body Text Indent 3 Char"/>
    <w:basedOn w:val="DefaultParagraphFont"/>
    <w:link w:val="BodyTextIndent3"/>
    <w:rsid w:val="001232F9"/>
    <w:rPr>
      <w:sz w:val="16"/>
      <w:szCs w:val="16"/>
      <w:lang w:eastAsia="en-US"/>
    </w:rPr>
  </w:style>
  <w:style w:type="paragraph" w:styleId="Closing">
    <w:name w:val="Closing"/>
    <w:basedOn w:val="Normal"/>
    <w:link w:val="ClosingChar"/>
    <w:rsid w:val="001232F9"/>
    <w:pPr>
      <w:ind w:left="4252"/>
    </w:pPr>
  </w:style>
  <w:style w:type="character" w:customStyle="1" w:styleId="ClosingChar">
    <w:name w:val="Closing Char"/>
    <w:basedOn w:val="DefaultParagraphFont"/>
    <w:link w:val="Closing"/>
    <w:rsid w:val="001232F9"/>
    <w:rPr>
      <w:sz w:val="22"/>
      <w:szCs w:val="24"/>
      <w:lang w:eastAsia="en-US"/>
    </w:rPr>
  </w:style>
  <w:style w:type="paragraph" w:styleId="CommentText">
    <w:name w:val="annotation text"/>
    <w:basedOn w:val="Normal"/>
    <w:link w:val="CommentTextChar"/>
    <w:rsid w:val="001232F9"/>
    <w:rPr>
      <w:sz w:val="20"/>
      <w:szCs w:val="20"/>
    </w:rPr>
  </w:style>
  <w:style w:type="character" w:customStyle="1" w:styleId="CommentTextChar">
    <w:name w:val="Comment Text Char"/>
    <w:basedOn w:val="DefaultParagraphFont"/>
    <w:link w:val="CommentText"/>
    <w:rsid w:val="001232F9"/>
    <w:rPr>
      <w:lang w:eastAsia="en-US"/>
    </w:rPr>
  </w:style>
  <w:style w:type="paragraph" w:styleId="CommentSubject">
    <w:name w:val="annotation subject"/>
    <w:basedOn w:val="CommentText"/>
    <w:next w:val="CommentText"/>
    <w:link w:val="CommentSubjectChar"/>
    <w:rsid w:val="001232F9"/>
    <w:rPr>
      <w:b/>
      <w:bCs/>
    </w:rPr>
  </w:style>
  <w:style w:type="character" w:customStyle="1" w:styleId="CommentSubjectChar">
    <w:name w:val="Comment Subject Char"/>
    <w:basedOn w:val="CommentTextChar"/>
    <w:link w:val="CommentSubject"/>
    <w:rsid w:val="001232F9"/>
    <w:rPr>
      <w:b/>
      <w:bCs/>
      <w:lang w:eastAsia="en-US"/>
    </w:rPr>
  </w:style>
  <w:style w:type="paragraph" w:styleId="Date">
    <w:name w:val="Date"/>
    <w:basedOn w:val="Normal"/>
    <w:next w:val="Normal"/>
    <w:link w:val="DateChar"/>
    <w:rsid w:val="001232F9"/>
  </w:style>
  <w:style w:type="character" w:customStyle="1" w:styleId="DateChar">
    <w:name w:val="Date Char"/>
    <w:basedOn w:val="DefaultParagraphFont"/>
    <w:link w:val="Date"/>
    <w:rsid w:val="001232F9"/>
    <w:rPr>
      <w:sz w:val="22"/>
      <w:szCs w:val="24"/>
      <w:lang w:eastAsia="en-US"/>
    </w:rPr>
  </w:style>
  <w:style w:type="paragraph" w:styleId="DocumentMap">
    <w:name w:val="Document Map"/>
    <w:basedOn w:val="Normal"/>
    <w:link w:val="DocumentMapChar"/>
    <w:rsid w:val="001232F9"/>
    <w:rPr>
      <w:rFonts w:ascii="Tahoma" w:hAnsi="Tahoma" w:cs="Tahoma"/>
      <w:sz w:val="16"/>
      <w:szCs w:val="16"/>
    </w:rPr>
  </w:style>
  <w:style w:type="character" w:customStyle="1" w:styleId="DocumentMapChar">
    <w:name w:val="Document Map Char"/>
    <w:basedOn w:val="DefaultParagraphFont"/>
    <w:link w:val="DocumentMap"/>
    <w:rsid w:val="001232F9"/>
    <w:rPr>
      <w:rFonts w:ascii="Tahoma" w:hAnsi="Tahoma" w:cs="Tahoma"/>
      <w:sz w:val="16"/>
      <w:szCs w:val="16"/>
      <w:lang w:eastAsia="en-US"/>
    </w:rPr>
  </w:style>
  <w:style w:type="paragraph" w:styleId="E-mailSignature">
    <w:name w:val="E-mail Signature"/>
    <w:basedOn w:val="Normal"/>
    <w:link w:val="E-mailSignatureChar"/>
    <w:rsid w:val="001232F9"/>
  </w:style>
  <w:style w:type="character" w:customStyle="1" w:styleId="E-mailSignatureChar">
    <w:name w:val="E-mail Signature Char"/>
    <w:basedOn w:val="DefaultParagraphFont"/>
    <w:link w:val="E-mailSignature"/>
    <w:rsid w:val="001232F9"/>
    <w:rPr>
      <w:sz w:val="22"/>
      <w:szCs w:val="24"/>
      <w:lang w:eastAsia="en-US"/>
    </w:rPr>
  </w:style>
  <w:style w:type="paragraph" w:styleId="EndnoteText">
    <w:name w:val="endnote text"/>
    <w:basedOn w:val="Normal"/>
    <w:link w:val="EndnoteTextChar"/>
    <w:rsid w:val="001232F9"/>
    <w:rPr>
      <w:sz w:val="20"/>
      <w:szCs w:val="20"/>
    </w:rPr>
  </w:style>
  <w:style w:type="character" w:customStyle="1" w:styleId="EndnoteTextChar">
    <w:name w:val="Endnote Text Char"/>
    <w:basedOn w:val="DefaultParagraphFont"/>
    <w:link w:val="EndnoteText"/>
    <w:rsid w:val="001232F9"/>
    <w:rPr>
      <w:lang w:eastAsia="en-US"/>
    </w:rPr>
  </w:style>
  <w:style w:type="paragraph" w:styleId="EnvelopeAddress">
    <w:name w:val="envelope address"/>
    <w:basedOn w:val="Normal"/>
    <w:rsid w:val="001232F9"/>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rsid w:val="001232F9"/>
    <w:rPr>
      <w:rFonts w:asciiTheme="majorHAnsi" w:eastAsiaTheme="majorEastAsia" w:hAnsiTheme="majorHAnsi" w:cstheme="majorBidi"/>
      <w:sz w:val="20"/>
      <w:szCs w:val="20"/>
    </w:rPr>
  </w:style>
  <w:style w:type="paragraph" w:styleId="HTMLAddress">
    <w:name w:val="HTML Address"/>
    <w:basedOn w:val="Normal"/>
    <w:link w:val="HTMLAddressChar"/>
    <w:rsid w:val="001232F9"/>
    <w:rPr>
      <w:i/>
      <w:iCs/>
    </w:rPr>
  </w:style>
  <w:style w:type="character" w:customStyle="1" w:styleId="HTMLAddressChar">
    <w:name w:val="HTML Address Char"/>
    <w:basedOn w:val="DefaultParagraphFont"/>
    <w:link w:val="HTMLAddress"/>
    <w:rsid w:val="001232F9"/>
    <w:rPr>
      <w:i/>
      <w:iCs/>
      <w:sz w:val="22"/>
      <w:szCs w:val="24"/>
      <w:lang w:eastAsia="en-US"/>
    </w:rPr>
  </w:style>
  <w:style w:type="paragraph" w:styleId="HTMLPreformatted">
    <w:name w:val="HTML Preformatted"/>
    <w:basedOn w:val="Normal"/>
    <w:link w:val="HTMLPreformattedChar"/>
    <w:rsid w:val="001232F9"/>
    <w:rPr>
      <w:rFonts w:ascii="Courier New" w:hAnsi="Courier New" w:cs="Courier New"/>
      <w:sz w:val="20"/>
      <w:szCs w:val="20"/>
    </w:rPr>
  </w:style>
  <w:style w:type="character" w:customStyle="1" w:styleId="HTMLPreformattedChar">
    <w:name w:val="HTML Preformatted Char"/>
    <w:basedOn w:val="DefaultParagraphFont"/>
    <w:link w:val="HTMLPreformatted"/>
    <w:rsid w:val="001232F9"/>
    <w:rPr>
      <w:rFonts w:ascii="Courier New" w:hAnsi="Courier New" w:cs="Courier New"/>
      <w:lang w:eastAsia="en-US"/>
    </w:rPr>
  </w:style>
  <w:style w:type="paragraph" w:styleId="Index1">
    <w:name w:val="index 1"/>
    <w:basedOn w:val="Normal"/>
    <w:next w:val="Normal"/>
    <w:autoRedefine/>
    <w:rsid w:val="001232F9"/>
    <w:pPr>
      <w:ind w:left="220" w:hanging="220"/>
    </w:pPr>
  </w:style>
  <w:style w:type="paragraph" w:styleId="Index2">
    <w:name w:val="index 2"/>
    <w:basedOn w:val="Normal"/>
    <w:next w:val="Normal"/>
    <w:autoRedefine/>
    <w:rsid w:val="001232F9"/>
    <w:pPr>
      <w:ind w:left="440" w:hanging="220"/>
    </w:pPr>
  </w:style>
  <w:style w:type="paragraph" w:styleId="Index3">
    <w:name w:val="index 3"/>
    <w:basedOn w:val="Normal"/>
    <w:next w:val="Normal"/>
    <w:autoRedefine/>
    <w:rsid w:val="001232F9"/>
    <w:pPr>
      <w:ind w:left="660" w:hanging="220"/>
    </w:pPr>
  </w:style>
  <w:style w:type="paragraph" w:styleId="Index4">
    <w:name w:val="index 4"/>
    <w:basedOn w:val="Normal"/>
    <w:next w:val="Normal"/>
    <w:autoRedefine/>
    <w:rsid w:val="001232F9"/>
    <w:pPr>
      <w:ind w:left="880" w:hanging="220"/>
    </w:pPr>
  </w:style>
  <w:style w:type="paragraph" w:styleId="Index5">
    <w:name w:val="index 5"/>
    <w:basedOn w:val="Normal"/>
    <w:next w:val="Normal"/>
    <w:autoRedefine/>
    <w:rsid w:val="001232F9"/>
    <w:pPr>
      <w:ind w:left="1100" w:hanging="220"/>
    </w:pPr>
  </w:style>
  <w:style w:type="paragraph" w:styleId="Index6">
    <w:name w:val="index 6"/>
    <w:basedOn w:val="Normal"/>
    <w:next w:val="Normal"/>
    <w:autoRedefine/>
    <w:rsid w:val="001232F9"/>
    <w:pPr>
      <w:ind w:left="1320" w:hanging="220"/>
    </w:pPr>
  </w:style>
  <w:style w:type="paragraph" w:styleId="Index7">
    <w:name w:val="index 7"/>
    <w:basedOn w:val="Normal"/>
    <w:next w:val="Normal"/>
    <w:autoRedefine/>
    <w:rsid w:val="001232F9"/>
    <w:pPr>
      <w:ind w:left="1540" w:hanging="220"/>
    </w:pPr>
  </w:style>
  <w:style w:type="paragraph" w:styleId="Index8">
    <w:name w:val="index 8"/>
    <w:basedOn w:val="Normal"/>
    <w:next w:val="Normal"/>
    <w:autoRedefine/>
    <w:rsid w:val="001232F9"/>
    <w:pPr>
      <w:ind w:left="1760" w:hanging="220"/>
    </w:pPr>
  </w:style>
  <w:style w:type="paragraph" w:styleId="Index9">
    <w:name w:val="index 9"/>
    <w:basedOn w:val="Normal"/>
    <w:next w:val="Normal"/>
    <w:autoRedefine/>
    <w:rsid w:val="001232F9"/>
    <w:pPr>
      <w:ind w:left="1980" w:hanging="220"/>
    </w:pPr>
  </w:style>
  <w:style w:type="paragraph" w:styleId="IndexHeading">
    <w:name w:val="index heading"/>
    <w:basedOn w:val="Normal"/>
    <w:next w:val="Index1"/>
    <w:rsid w:val="001232F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232F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232F9"/>
    <w:rPr>
      <w:b/>
      <w:bCs/>
      <w:i/>
      <w:iCs/>
      <w:color w:val="4F81BD" w:themeColor="accent1"/>
      <w:sz w:val="22"/>
      <w:szCs w:val="24"/>
      <w:lang w:eastAsia="en-US"/>
    </w:rPr>
  </w:style>
  <w:style w:type="paragraph" w:styleId="List">
    <w:name w:val="List"/>
    <w:basedOn w:val="Normal"/>
    <w:rsid w:val="001232F9"/>
    <w:pPr>
      <w:ind w:left="283" w:hanging="283"/>
      <w:contextualSpacing/>
    </w:pPr>
  </w:style>
  <w:style w:type="paragraph" w:styleId="List2">
    <w:name w:val="List 2"/>
    <w:basedOn w:val="Normal"/>
    <w:rsid w:val="001232F9"/>
    <w:pPr>
      <w:ind w:left="566" w:hanging="283"/>
      <w:contextualSpacing/>
    </w:pPr>
  </w:style>
  <w:style w:type="paragraph" w:styleId="List3">
    <w:name w:val="List 3"/>
    <w:basedOn w:val="Normal"/>
    <w:rsid w:val="001232F9"/>
    <w:pPr>
      <w:ind w:left="849" w:hanging="283"/>
      <w:contextualSpacing/>
    </w:pPr>
  </w:style>
  <w:style w:type="paragraph" w:styleId="List4">
    <w:name w:val="List 4"/>
    <w:basedOn w:val="Normal"/>
    <w:rsid w:val="001232F9"/>
    <w:pPr>
      <w:ind w:left="1132" w:hanging="283"/>
      <w:contextualSpacing/>
    </w:pPr>
  </w:style>
  <w:style w:type="paragraph" w:styleId="List5">
    <w:name w:val="List 5"/>
    <w:basedOn w:val="Normal"/>
    <w:rsid w:val="001232F9"/>
    <w:pPr>
      <w:ind w:left="1415" w:hanging="283"/>
      <w:contextualSpacing/>
    </w:pPr>
  </w:style>
  <w:style w:type="paragraph" w:styleId="ListContinue">
    <w:name w:val="List Continue"/>
    <w:basedOn w:val="Normal"/>
    <w:rsid w:val="001232F9"/>
    <w:pPr>
      <w:spacing w:after="120"/>
      <w:ind w:left="283"/>
      <w:contextualSpacing/>
    </w:pPr>
  </w:style>
  <w:style w:type="paragraph" w:styleId="ListContinue2">
    <w:name w:val="List Continue 2"/>
    <w:basedOn w:val="Normal"/>
    <w:rsid w:val="001232F9"/>
    <w:pPr>
      <w:spacing w:after="120"/>
      <w:ind w:left="566"/>
      <w:contextualSpacing/>
    </w:pPr>
  </w:style>
  <w:style w:type="paragraph" w:styleId="ListContinue3">
    <w:name w:val="List Continue 3"/>
    <w:basedOn w:val="Normal"/>
    <w:rsid w:val="001232F9"/>
    <w:pPr>
      <w:spacing w:after="120"/>
      <w:ind w:left="849"/>
      <w:contextualSpacing/>
    </w:pPr>
  </w:style>
  <w:style w:type="paragraph" w:styleId="ListContinue4">
    <w:name w:val="List Continue 4"/>
    <w:basedOn w:val="Normal"/>
    <w:rsid w:val="001232F9"/>
    <w:pPr>
      <w:spacing w:after="120"/>
      <w:ind w:left="1132"/>
      <w:contextualSpacing/>
    </w:pPr>
  </w:style>
  <w:style w:type="paragraph" w:styleId="ListContinue5">
    <w:name w:val="List Continue 5"/>
    <w:basedOn w:val="Normal"/>
    <w:rsid w:val="001232F9"/>
    <w:pPr>
      <w:spacing w:after="120"/>
      <w:ind w:left="1415"/>
      <w:contextualSpacing/>
    </w:pPr>
  </w:style>
  <w:style w:type="paragraph" w:styleId="ListParagraph">
    <w:name w:val="List Paragraph"/>
    <w:basedOn w:val="Normal"/>
    <w:uiPriority w:val="34"/>
    <w:qFormat/>
    <w:rsid w:val="001232F9"/>
    <w:pPr>
      <w:ind w:left="720"/>
    </w:pPr>
  </w:style>
  <w:style w:type="paragraph" w:styleId="MacroText">
    <w:name w:val="macro"/>
    <w:link w:val="MacroTextChar"/>
    <w:rsid w:val="001232F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character" w:customStyle="1" w:styleId="MacroTextChar">
    <w:name w:val="Macro Text Char"/>
    <w:basedOn w:val="DefaultParagraphFont"/>
    <w:link w:val="MacroText"/>
    <w:rsid w:val="001232F9"/>
    <w:rPr>
      <w:rFonts w:ascii="Courier New" w:hAnsi="Courier New" w:cs="Courier New"/>
      <w:lang w:eastAsia="en-US"/>
    </w:rPr>
  </w:style>
  <w:style w:type="paragraph" w:styleId="MessageHeader">
    <w:name w:val="Message Header"/>
    <w:basedOn w:val="Normal"/>
    <w:link w:val="MessageHeaderChar"/>
    <w:rsid w:val="001232F9"/>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1232F9"/>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1232F9"/>
    <w:rPr>
      <w:sz w:val="22"/>
      <w:szCs w:val="24"/>
      <w:lang w:eastAsia="en-US"/>
    </w:rPr>
  </w:style>
  <w:style w:type="paragraph" w:styleId="NormalWeb">
    <w:name w:val="Normal (Web)"/>
    <w:basedOn w:val="Normal"/>
    <w:rsid w:val="001232F9"/>
    <w:rPr>
      <w:sz w:val="24"/>
    </w:rPr>
  </w:style>
  <w:style w:type="paragraph" w:styleId="NormalIndent">
    <w:name w:val="Normal Indent"/>
    <w:basedOn w:val="Normal"/>
    <w:rsid w:val="001232F9"/>
    <w:pPr>
      <w:ind w:left="720"/>
    </w:pPr>
  </w:style>
  <w:style w:type="paragraph" w:styleId="NoteHeading">
    <w:name w:val="Note Heading"/>
    <w:basedOn w:val="Normal"/>
    <w:next w:val="Normal"/>
    <w:link w:val="NoteHeadingChar"/>
    <w:rsid w:val="001232F9"/>
  </w:style>
  <w:style w:type="character" w:customStyle="1" w:styleId="NoteHeadingChar">
    <w:name w:val="Note Heading Char"/>
    <w:basedOn w:val="DefaultParagraphFont"/>
    <w:link w:val="NoteHeading"/>
    <w:rsid w:val="001232F9"/>
    <w:rPr>
      <w:sz w:val="22"/>
      <w:szCs w:val="24"/>
      <w:lang w:eastAsia="en-US"/>
    </w:rPr>
  </w:style>
  <w:style w:type="paragraph" w:styleId="PlainText">
    <w:name w:val="Plain Text"/>
    <w:basedOn w:val="Normal"/>
    <w:link w:val="PlainTextChar"/>
    <w:rsid w:val="001232F9"/>
    <w:rPr>
      <w:rFonts w:ascii="Courier New" w:hAnsi="Courier New" w:cs="Courier New"/>
      <w:sz w:val="20"/>
      <w:szCs w:val="20"/>
    </w:rPr>
  </w:style>
  <w:style w:type="character" w:customStyle="1" w:styleId="PlainTextChar">
    <w:name w:val="Plain Text Char"/>
    <w:basedOn w:val="DefaultParagraphFont"/>
    <w:link w:val="PlainText"/>
    <w:rsid w:val="001232F9"/>
    <w:rPr>
      <w:rFonts w:ascii="Courier New" w:hAnsi="Courier New" w:cs="Courier New"/>
      <w:lang w:eastAsia="en-US"/>
    </w:rPr>
  </w:style>
  <w:style w:type="paragraph" w:styleId="Quote">
    <w:name w:val="Quote"/>
    <w:basedOn w:val="Normal"/>
    <w:next w:val="Normal"/>
    <w:link w:val="QuoteChar"/>
    <w:uiPriority w:val="29"/>
    <w:qFormat/>
    <w:rsid w:val="001232F9"/>
    <w:rPr>
      <w:i/>
      <w:iCs/>
      <w:color w:val="000000" w:themeColor="text1"/>
    </w:rPr>
  </w:style>
  <w:style w:type="character" w:customStyle="1" w:styleId="QuoteChar">
    <w:name w:val="Quote Char"/>
    <w:basedOn w:val="DefaultParagraphFont"/>
    <w:link w:val="Quote"/>
    <w:uiPriority w:val="29"/>
    <w:rsid w:val="001232F9"/>
    <w:rPr>
      <w:i/>
      <w:iCs/>
      <w:color w:val="000000" w:themeColor="text1"/>
      <w:sz w:val="22"/>
      <w:szCs w:val="24"/>
      <w:lang w:eastAsia="en-US"/>
    </w:rPr>
  </w:style>
  <w:style w:type="paragraph" w:styleId="Salutation">
    <w:name w:val="Salutation"/>
    <w:basedOn w:val="Normal"/>
    <w:next w:val="Normal"/>
    <w:link w:val="SalutationChar"/>
    <w:rsid w:val="001232F9"/>
  </w:style>
  <w:style w:type="character" w:customStyle="1" w:styleId="SalutationChar">
    <w:name w:val="Salutation Char"/>
    <w:basedOn w:val="DefaultParagraphFont"/>
    <w:link w:val="Salutation"/>
    <w:rsid w:val="001232F9"/>
    <w:rPr>
      <w:sz w:val="22"/>
      <w:szCs w:val="24"/>
      <w:lang w:eastAsia="en-US"/>
    </w:rPr>
  </w:style>
  <w:style w:type="paragraph" w:styleId="Signature">
    <w:name w:val="Signature"/>
    <w:basedOn w:val="Normal"/>
    <w:link w:val="SignatureChar"/>
    <w:rsid w:val="001232F9"/>
    <w:pPr>
      <w:ind w:left="4252"/>
    </w:pPr>
  </w:style>
  <w:style w:type="character" w:customStyle="1" w:styleId="SignatureChar">
    <w:name w:val="Signature Char"/>
    <w:basedOn w:val="DefaultParagraphFont"/>
    <w:link w:val="Signature"/>
    <w:rsid w:val="001232F9"/>
    <w:rPr>
      <w:sz w:val="22"/>
      <w:szCs w:val="24"/>
      <w:lang w:eastAsia="en-US"/>
    </w:rPr>
  </w:style>
  <w:style w:type="paragraph" w:styleId="Subtitle">
    <w:name w:val="Subtitle"/>
    <w:basedOn w:val="Normal"/>
    <w:next w:val="Normal"/>
    <w:link w:val="SubtitleChar"/>
    <w:qFormat/>
    <w:rsid w:val="001232F9"/>
    <w:pPr>
      <w:spacing w:after="60"/>
      <w:jc w:val="center"/>
      <w:outlineLvl w:val="1"/>
    </w:pPr>
    <w:rPr>
      <w:rFonts w:asciiTheme="majorHAnsi" w:eastAsiaTheme="majorEastAsia" w:hAnsiTheme="majorHAnsi" w:cstheme="majorBidi"/>
      <w:sz w:val="24"/>
    </w:rPr>
  </w:style>
  <w:style w:type="character" w:customStyle="1" w:styleId="SubtitleChar">
    <w:name w:val="Subtitle Char"/>
    <w:basedOn w:val="DefaultParagraphFont"/>
    <w:link w:val="Subtitle"/>
    <w:rsid w:val="001232F9"/>
    <w:rPr>
      <w:rFonts w:asciiTheme="majorHAnsi" w:eastAsiaTheme="majorEastAsia" w:hAnsiTheme="majorHAnsi" w:cstheme="majorBidi"/>
      <w:sz w:val="24"/>
      <w:szCs w:val="24"/>
      <w:lang w:eastAsia="en-US"/>
    </w:rPr>
  </w:style>
  <w:style w:type="paragraph" w:styleId="TableofAuthorities">
    <w:name w:val="table of authorities"/>
    <w:basedOn w:val="Normal"/>
    <w:next w:val="Normal"/>
    <w:rsid w:val="001232F9"/>
    <w:pPr>
      <w:ind w:left="220" w:hanging="220"/>
    </w:pPr>
  </w:style>
  <w:style w:type="paragraph" w:styleId="Title">
    <w:name w:val="Title"/>
    <w:basedOn w:val="Normal"/>
    <w:next w:val="Normal"/>
    <w:link w:val="TitleChar"/>
    <w:qFormat/>
    <w:rsid w:val="001232F9"/>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1232F9"/>
    <w:rPr>
      <w:rFonts w:asciiTheme="majorHAnsi" w:eastAsiaTheme="majorEastAsia" w:hAnsiTheme="majorHAnsi" w:cstheme="majorBidi"/>
      <w:b/>
      <w:bCs/>
      <w:kern w:val="28"/>
      <w:sz w:val="32"/>
      <w:szCs w:val="32"/>
      <w:lang w:eastAsia="en-US"/>
    </w:rPr>
  </w:style>
  <w:style w:type="paragraph" w:styleId="TOAHeading">
    <w:name w:val="toa heading"/>
    <w:basedOn w:val="Normal"/>
    <w:next w:val="Normal"/>
    <w:rsid w:val="001232F9"/>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rsid w:val="001232F9"/>
    <w:pPr>
      <w:ind w:left="660"/>
    </w:pPr>
  </w:style>
  <w:style w:type="paragraph" w:styleId="TOC5">
    <w:name w:val="toc 5"/>
    <w:basedOn w:val="Normal"/>
    <w:next w:val="Normal"/>
    <w:autoRedefine/>
    <w:uiPriority w:val="39"/>
    <w:rsid w:val="001232F9"/>
    <w:pPr>
      <w:ind w:left="880"/>
    </w:pPr>
  </w:style>
  <w:style w:type="paragraph" w:styleId="TOC6">
    <w:name w:val="toc 6"/>
    <w:basedOn w:val="Normal"/>
    <w:next w:val="Normal"/>
    <w:autoRedefine/>
    <w:uiPriority w:val="39"/>
    <w:rsid w:val="001232F9"/>
    <w:pPr>
      <w:ind w:left="1100"/>
    </w:pPr>
  </w:style>
  <w:style w:type="paragraph" w:styleId="TOC7">
    <w:name w:val="toc 7"/>
    <w:basedOn w:val="Normal"/>
    <w:next w:val="Normal"/>
    <w:autoRedefine/>
    <w:uiPriority w:val="39"/>
    <w:rsid w:val="001232F9"/>
    <w:pPr>
      <w:ind w:left="1320"/>
    </w:pPr>
  </w:style>
  <w:style w:type="paragraph" w:styleId="TOC8">
    <w:name w:val="toc 8"/>
    <w:basedOn w:val="Normal"/>
    <w:next w:val="Normal"/>
    <w:autoRedefine/>
    <w:uiPriority w:val="39"/>
    <w:rsid w:val="001232F9"/>
    <w:pPr>
      <w:ind w:left="1540"/>
    </w:pPr>
  </w:style>
  <w:style w:type="paragraph" w:styleId="TOC9">
    <w:name w:val="toc 9"/>
    <w:basedOn w:val="Normal"/>
    <w:next w:val="Normal"/>
    <w:autoRedefine/>
    <w:uiPriority w:val="39"/>
    <w:rsid w:val="001232F9"/>
    <w:pPr>
      <w:ind w:left="1760"/>
    </w:pPr>
  </w:style>
  <w:style w:type="paragraph" w:styleId="TOCHeading">
    <w:name w:val="TOC Heading"/>
    <w:basedOn w:val="Heading1"/>
    <w:next w:val="Normal"/>
    <w:uiPriority w:val="39"/>
    <w:semiHidden/>
    <w:unhideWhenUsed/>
    <w:qFormat/>
    <w:rsid w:val="001232F9"/>
    <w:pPr>
      <w:numPr>
        <w:numId w:val="0"/>
      </w:numPr>
      <w:tabs>
        <w:tab w:val="clear" w:pos="720"/>
      </w:tabs>
      <w:spacing w:after="60"/>
      <w:outlineLvl w:val="9"/>
    </w:pPr>
    <w:rPr>
      <w:rFonts w:asciiTheme="majorHAnsi" w:eastAsiaTheme="majorEastAsia" w:hAnsiTheme="majorHAnsi" w:cstheme="majorBidi"/>
      <w:caps w:val="0"/>
      <w:sz w:val="32"/>
      <w:szCs w:val="32"/>
    </w:rPr>
  </w:style>
  <w:style w:type="character" w:customStyle="1" w:styleId="Heading1Char">
    <w:name w:val="Heading 1 Char"/>
    <w:link w:val="Heading1"/>
    <w:uiPriority w:val="9"/>
    <w:rsid w:val="001232F9"/>
    <w:rPr>
      <w:rFonts w:cs="Arial"/>
      <w:b/>
      <w:bCs/>
      <w:caps/>
      <w:kern w:val="32"/>
      <w:sz w:val="22"/>
      <w:szCs w:val="22"/>
      <w:lang w:eastAsia="en-US"/>
    </w:rPr>
  </w:style>
  <w:style w:type="character" w:customStyle="1" w:styleId="Heading2Char">
    <w:name w:val="Heading 2 Char"/>
    <w:link w:val="Heading2"/>
    <w:uiPriority w:val="9"/>
    <w:rsid w:val="001232F9"/>
    <w:rPr>
      <w:rFonts w:cs="Arial"/>
      <w:b/>
      <w:bCs/>
      <w:iCs/>
      <w:sz w:val="22"/>
      <w:szCs w:val="22"/>
      <w:lang w:eastAsia="en-US"/>
    </w:rPr>
  </w:style>
  <w:style w:type="character" w:customStyle="1" w:styleId="Heading3Char">
    <w:name w:val="Heading 3 Char"/>
    <w:link w:val="Heading3"/>
    <w:uiPriority w:val="9"/>
    <w:rsid w:val="001232F9"/>
    <w:rPr>
      <w:rFonts w:cs="Arial"/>
      <w:b/>
      <w:bCs/>
      <w:sz w:val="22"/>
      <w:szCs w:val="22"/>
      <w:lang w:eastAsia="en-US"/>
    </w:rPr>
  </w:style>
  <w:style w:type="character" w:customStyle="1" w:styleId="Heading4Char">
    <w:name w:val="Heading 4 Char"/>
    <w:link w:val="Heading4"/>
    <w:uiPriority w:val="9"/>
    <w:rsid w:val="001232F9"/>
    <w:rPr>
      <w:bCs/>
      <w:i/>
      <w:sz w:val="22"/>
      <w:szCs w:val="28"/>
      <w:lang w:eastAsia="en-US"/>
    </w:rPr>
  </w:style>
  <w:style w:type="character" w:customStyle="1" w:styleId="Heading5Char">
    <w:name w:val="Heading 5 Char"/>
    <w:link w:val="Heading5"/>
    <w:uiPriority w:val="9"/>
    <w:rsid w:val="001232F9"/>
    <w:rPr>
      <w:i/>
      <w:iCs/>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0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Microsoft_Word_97_-_2003_Document44.doc"/><Relationship Id="rId21" Type="http://schemas.openxmlformats.org/officeDocument/2006/relationships/oleObject" Target="embeddings/Microsoft_Word_97_-_2003_Document4.doc"/><Relationship Id="rId42" Type="http://schemas.openxmlformats.org/officeDocument/2006/relationships/image" Target="media/image18.wmf"/><Relationship Id="rId63" Type="http://schemas.openxmlformats.org/officeDocument/2006/relationships/oleObject" Target="embeddings/Microsoft_Word_97_-_2003_Document20.doc"/><Relationship Id="rId84" Type="http://schemas.openxmlformats.org/officeDocument/2006/relationships/image" Target="media/image39.wmf"/><Relationship Id="rId138" Type="http://schemas.openxmlformats.org/officeDocument/2006/relationships/theme" Target="theme/theme1.xml"/><Relationship Id="rId16" Type="http://schemas.openxmlformats.org/officeDocument/2006/relationships/image" Target="media/image4.wmf"/><Relationship Id="rId107" Type="http://schemas.openxmlformats.org/officeDocument/2006/relationships/oleObject" Target="embeddings/Microsoft_Word_97_-_2003_Document40.doc"/><Relationship Id="rId11" Type="http://schemas.openxmlformats.org/officeDocument/2006/relationships/image" Target="media/image1.wmf"/><Relationship Id="rId32" Type="http://schemas.openxmlformats.org/officeDocument/2006/relationships/image" Target="media/image12.wmf"/><Relationship Id="rId37" Type="http://schemas.openxmlformats.org/officeDocument/2006/relationships/oleObject" Target="embeddings/Microsoft_Word_97_-_2003_Document11.doc"/><Relationship Id="rId53" Type="http://schemas.openxmlformats.org/officeDocument/2006/relationships/oleObject" Target="embeddings/Microsoft_Word_97_-_2003_Document15.doc"/><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Microsoft_Word_97_-_2003_Document28.doc"/><Relationship Id="rId102" Type="http://schemas.openxmlformats.org/officeDocument/2006/relationships/image" Target="media/image49.wmf"/><Relationship Id="rId123" Type="http://schemas.openxmlformats.org/officeDocument/2006/relationships/oleObject" Target="embeddings/Microsoft_Word_97_-_2003_Document47.doc"/><Relationship Id="rId128" Type="http://schemas.openxmlformats.org/officeDocument/2006/relationships/image" Target="media/image62.wmf"/><Relationship Id="rId5" Type="http://schemas.openxmlformats.org/officeDocument/2006/relationships/numbering" Target="numbering.xml"/><Relationship Id="rId90" Type="http://schemas.openxmlformats.org/officeDocument/2006/relationships/image" Target="media/image42.wmf"/><Relationship Id="rId95" Type="http://schemas.openxmlformats.org/officeDocument/2006/relationships/oleObject" Target="embeddings/Microsoft_Word_97_-_2003_Document36.doc"/><Relationship Id="rId22" Type="http://schemas.openxmlformats.org/officeDocument/2006/relationships/image" Target="media/image7.wmf"/><Relationship Id="rId27" Type="http://schemas.openxmlformats.org/officeDocument/2006/relationships/oleObject" Target="embeddings/Microsoft_Word_97_-_2003_Document7.doc"/><Relationship Id="rId43" Type="http://schemas.openxmlformats.org/officeDocument/2006/relationships/package" Target="embeddings/Microsoft_Word_Document2.docx"/><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Microsoft_Word_97_-_2003_Document23.doc"/><Relationship Id="rId113" Type="http://schemas.openxmlformats.org/officeDocument/2006/relationships/package" Target="embeddings/Microsoft_Word_Document5.docx"/><Relationship Id="rId118" Type="http://schemas.openxmlformats.org/officeDocument/2006/relationships/image" Target="media/image57.wmf"/><Relationship Id="rId134" Type="http://schemas.openxmlformats.org/officeDocument/2006/relationships/oleObject" Target="embeddings/Microsoft_Word_97_-_2003_Document50.doc"/><Relationship Id="rId80" Type="http://schemas.openxmlformats.org/officeDocument/2006/relationships/image" Target="media/image37.wmf"/><Relationship Id="rId85" Type="http://schemas.openxmlformats.org/officeDocument/2006/relationships/oleObject" Target="embeddings/Microsoft_Word_97_-_2003_Document31.doc"/><Relationship Id="rId12" Type="http://schemas.openxmlformats.org/officeDocument/2006/relationships/oleObject" Target="embeddings/Microsoft_Word_97_-_2003_Document.doc"/><Relationship Id="rId17" Type="http://schemas.openxmlformats.org/officeDocument/2006/relationships/oleObject" Target="embeddings/Microsoft_Word_97_-_2003_Document2.doc"/><Relationship Id="rId33" Type="http://schemas.openxmlformats.org/officeDocument/2006/relationships/package" Target="embeddings/Microsoft_Word_Document.docx"/><Relationship Id="rId38" Type="http://schemas.openxmlformats.org/officeDocument/2006/relationships/image" Target="media/image15.png"/><Relationship Id="rId59" Type="http://schemas.openxmlformats.org/officeDocument/2006/relationships/oleObject" Target="embeddings/Microsoft_Word_97_-_2003_Document18.doc"/><Relationship Id="rId103" Type="http://schemas.openxmlformats.org/officeDocument/2006/relationships/oleObject" Target="embeddings/Microsoft_Word_97_-_2003_Document39.doc"/><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package" Target="embeddings/Microsoft_Word_Document7.docx"/><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Microsoft_Word_97_-_2003_Document26.doc"/><Relationship Id="rId91" Type="http://schemas.openxmlformats.org/officeDocument/2006/relationships/oleObject" Target="embeddings/Microsoft_Word_97_-_2003_Document34.doc"/><Relationship Id="rId96" Type="http://schemas.openxmlformats.org/officeDocument/2006/relationships/image" Target="media/image45.wmf"/><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oleObject" Target="embeddings/Microsoft_Word_97_-_2003_Document5.doc"/><Relationship Id="rId28" Type="http://schemas.openxmlformats.org/officeDocument/2006/relationships/image" Target="media/image10.wmf"/><Relationship Id="rId49" Type="http://schemas.openxmlformats.org/officeDocument/2006/relationships/oleObject" Target="embeddings/Microsoft_Word_97_-_2003_Document13.doc"/><Relationship Id="rId114" Type="http://schemas.openxmlformats.org/officeDocument/2006/relationships/image" Target="media/image55.wmf"/><Relationship Id="rId119" Type="http://schemas.openxmlformats.org/officeDocument/2006/relationships/oleObject" Target="embeddings/Microsoft_Word_97_-_2003_Document45.doc"/><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Microsoft_Word_97_-_2003_Document21.doc"/><Relationship Id="rId81" Type="http://schemas.openxmlformats.org/officeDocument/2006/relationships/oleObject" Target="embeddings/Microsoft_Word_97_-_2003_Document29.doc"/><Relationship Id="rId86" Type="http://schemas.openxmlformats.org/officeDocument/2006/relationships/image" Target="media/image40.wmf"/><Relationship Id="rId130" Type="http://schemas.openxmlformats.org/officeDocument/2006/relationships/image" Target="media/image63.png"/><Relationship Id="rId135" Type="http://schemas.openxmlformats.org/officeDocument/2006/relationships/footer" Target="footer1.xml"/><Relationship Id="rId13" Type="http://schemas.openxmlformats.org/officeDocument/2006/relationships/image" Target="media/image2.wmf"/><Relationship Id="rId18" Type="http://schemas.openxmlformats.org/officeDocument/2006/relationships/image" Target="media/image5.wmf"/><Relationship Id="rId39" Type="http://schemas.openxmlformats.org/officeDocument/2006/relationships/image" Target="media/image16.png"/><Relationship Id="rId109" Type="http://schemas.openxmlformats.org/officeDocument/2006/relationships/oleObject" Target="embeddings/Microsoft_Word_97_-_2003_Document41.doc"/><Relationship Id="rId34" Type="http://schemas.openxmlformats.org/officeDocument/2006/relationships/image" Target="media/image13.wmf"/><Relationship Id="rId50" Type="http://schemas.openxmlformats.org/officeDocument/2006/relationships/image" Target="media/image22.wmf"/><Relationship Id="rId55" Type="http://schemas.openxmlformats.org/officeDocument/2006/relationships/oleObject" Target="embeddings/Microsoft_Word_97_-_2003_Document16.doc"/><Relationship Id="rId76" Type="http://schemas.openxmlformats.org/officeDocument/2006/relationships/image" Target="media/image35.wmf"/><Relationship Id="rId97" Type="http://schemas.openxmlformats.org/officeDocument/2006/relationships/image" Target="media/image46.wmf"/><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Microsoft_Word_97_-_2003_Document48.doc"/><Relationship Id="rId7" Type="http://schemas.openxmlformats.org/officeDocument/2006/relationships/settings" Target="settings.xml"/><Relationship Id="rId71" Type="http://schemas.openxmlformats.org/officeDocument/2006/relationships/oleObject" Target="embeddings/Microsoft_Word_97_-_2003_Document24.doc"/><Relationship Id="rId92" Type="http://schemas.openxmlformats.org/officeDocument/2006/relationships/image" Target="media/image43.wmf"/><Relationship Id="rId2" Type="http://schemas.openxmlformats.org/officeDocument/2006/relationships/customXml" Target="../customXml/item2.xml"/><Relationship Id="rId29" Type="http://schemas.openxmlformats.org/officeDocument/2006/relationships/oleObject" Target="embeddings/Microsoft_Word_97_-_2003_Document8.doc"/><Relationship Id="rId24" Type="http://schemas.openxmlformats.org/officeDocument/2006/relationships/image" Target="media/image8.wmf"/><Relationship Id="rId40" Type="http://schemas.openxmlformats.org/officeDocument/2006/relationships/image" Target="media/image17.wmf"/><Relationship Id="rId45" Type="http://schemas.openxmlformats.org/officeDocument/2006/relationships/package" Target="embeddings/Microsoft_Word_Document3.docx"/><Relationship Id="rId66" Type="http://schemas.openxmlformats.org/officeDocument/2006/relationships/image" Target="media/image30.wmf"/><Relationship Id="rId87" Type="http://schemas.openxmlformats.org/officeDocument/2006/relationships/oleObject" Target="embeddings/Microsoft_Word_97_-_2003_Document32.doc"/><Relationship Id="rId110" Type="http://schemas.openxmlformats.org/officeDocument/2006/relationships/image" Target="media/image53.wmf"/><Relationship Id="rId115" Type="http://schemas.openxmlformats.org/officeDocument/2006/relationships/oleObject" Target="embeddings/Microsoft_Word_97_-_2003_Document43.doc"/><Relationship Id="rId131" Type="http://schemas.openxmlformats.org/officeDocument/2006/relationships/image" Target="media/image64.wmf"/><Relationship Id="rId136" Type="http://schemas.openxmlformats.org/officeDocument/2006/relationships/footer" Target="footer2.xml"/><Relationship Id="rId61" Type="http://schemas.openxmlformats.org/officeDocument/2006/relationships/oleObject" Target="embeddings/Microsoft_Word_97_-_2003_Document19.doc"/><Relationship Id="rId82" Type="http://schemas.openxmlformats.org/officeDocument/2006/relationships/image" Target="media/image38.wmf"/><Relationship Id="rId19" Type="http://schemas.openxmlformats.org/officeDocument/2006/relationships/oleObject" Target="embeddings/Microsoft_Word_97_-_2003_Document3.doc"/><Relationship Id="rId14" Type="http://schemas.openxmlformats.org/officeDocument/2006/relationships/oleObject" Target="embeddings/Microsoft_Word_97_-_2003_Document1.doc"/><Relationship Id="rId30" Type="http://schemas.openxmlformats.org/officeDocument/2006/relationships/image" Target="media/image11.wmf"/><Relationship Id="rId35" Type="http://schemas.openxmlformats.org/officeDocument/2006/relationships/oleObject" Target="embeddings/Microsoft_Word_97_-_2003_Document10.doc"/><Relationship Id="rId56" Type="http://schemas.openxmlformats.org/officeDocument/2006/relationships/image" Target="media/image25.wmf"/><Relationship Id="rId77" Type="http://schemas.openxmlformats.org/officeDocument/2006/relationships/oleObject" Target="embeddings/Microsoft_Word_97_-_2003_Document27.doc"/><Relationship Id="rId100" Type="http://schemas.openxmlformats.org/officeDocument/2006/relationships/oleObject" Target="embeddings/Microsoft_Word_97_-_2003_Document38.doc"/><Relationship Id="rId105" Type="http://schemas.openxmlformats.org/officeDocument/2006/relationships/package" Target="embeddings/Microsoft_Word_Document4.docx"/><Relationship Id="rId126" Type="http://schemas.openxmlformats.org/officeDocument/2006/relationships/image" Target="media/image61.wmf"/><Relationship Id="rId8" Type="http://schemas.openxmlformats.org/officeDocument/2006/relationships/webSettings" Target="webSettings.xml"/><Relationship Id="rId51" Type="http://schemas.openxmlformats.org/officeDocument/2006/relationships/oleObject" Target="embeddings/Microsoft_Word_97_-_2003_Document14.doc"/><Relationship Id="rId72" Type="http://schemas.openxmlformats.org/officeDocument/2006/relationships/image" Target="media/image33.wmf"/><Relationship Id="rId93" Type="http://schemas.openxmlformats.org/officeDocument/2006/relationships/oleObject" Target="embeddings/Microsoft_Word_97_-_2003_Document35.doc"/><Relationship Id="rId98" Type="http://schemas.openxmlformats.org/officeDocument/2006/relationships/oleObject" Target="embeddings/Microsoft_Word_97_-_2003_Document37.doc"/><Relationship Id="rId121" Type="http://schemas.openxmlformats.org/officeDocument/2006/relationships/oleObject" Target="embeddings/Microsoft_Word_97_-_2003_Document46.doc"/><Relationship Id="rId3" Type="http://schemas.openxmlformats.org/officeDocument/2006/relationships/customXml" Target="../customXml/item3.xml"/><Relationship Id="rId25" Type="http://schemas.openxmlformats.org/officeDocument/2006/relationships/oleObject" Target="embeddings/Microsoft_Word_97_-_2003_Document6.doc"/><Relationship Id="rId46" Type="http://schemas.openxmlformats.org/officeDocument/2006/relationships/image" Target="media/image20.wmf"/><Relationship Id="rId67" Type="http://schemas.openxmlformats.org/officeDocument/2006/relationships/oleObject" Target="embeddings/Microsoft_Word_97_-_2003_Document22.doc"/><Relationship Id="rId116" Type="http://schemas.openxmlformats.org/officeDocument/2006/relationships/image" Target="media/image56.wmf"/><Relationship Id="rId137" Type="http://schemas.openxmlformats.org/officeDocument/2006/relationships/fontTable" Target="fontTable.xml"/><Relationship Id="rId20" Type="http://schemas.openxmlformats.org/officeDocument/2006/relationships/image" Target="media/image6.wmf"/><Relationship Id="rId41" Type="http://schemas.openxmlformats.org/officeDocument/2006/relationships/package" Target="embeddings/Microsoft_Word_Document1.docx"/><Relationship Id="rId62" Type="http://schemas.openxmlformats.org/officeDocument/2006/relationships/image" Target="media/image28.wmf"/><Relationship Id="rId83" Type="http://schemas.openxmlformats.org/officeDocument/2006/relationships/oleObject" Target="embeddings/Microsoft_Word_97_-_2003_Document30.doc"/><Relationship Id="rId88" Type="http://schemas.openxmlformats.org/officeDocument/2006/relationships/image" Target="media/image41.wmf"/><Relationship Id="rId111" Type="http://schemas.openxmlformats.org/officeDocument/2006/relationships/oleObject" Target="embeddings/Microsoft_Word_97_-_2003_Document42.doc"/><Relationship Id="rId132" Type="http://schemas.openxmlformats.org/officeDocument/2006/relationships/oleObject" Target="embeddings/Microsoft_Word_97_-_2003_Document49.doc"/><Relationship Id="rId15" Type="http://schemas.openxmlformats.org/officeDocument/2006/relationships/image" Target="media/image3.wmf"/><Relationship Id="rId36" Type="http://schemas.openxmlformats.org/officeDocument/2006/relationships/image" Target="media/image14.wmf"/><Relationship Id="rId57" Type="http://schemas.openxmlformats.org/officeDocument/2006/relationships/oleObject" Target="embeddings/Microsoft_Word_97_-_2003_Document17.doc"/><Relationship Id="rId106" Type="http://schemas.openxmlformats.org/officeDocument/2006/relationships/image" Target="media/image51.wmf"/><Relationship Id="rId127" Type="http://schemas.openxmlformats.org/officeDocument/2006/relationships/package" Target="embeddings/Microsoft_Word_Document6.docx"/><Relationship Id="rId10" Type="http://schemas.openxmlformats.org/officeDocument/2006/relationships/endnotes" Target="endnotes.xml"/><Relationship Id="rId31" Type="http://schemas.openxmlformats.org/officeDocument/2006/relationships/oleObject" Target="embeddings/Microsoft_Word_97_-_2003_Document9.doc"/><Relationship Id="rId52" Type="http://schemas.openxmlformats.org/officeDocument/2006/relationships/image" Target="media/image23.wmf"/><Relationship Id="rId73" Type="http://schemas.openxmlformats.org/officeDocument/2006/relationships/oleObject" Target="embeddings/Microsoft_Word_97_-_2003_Document25.doc"/><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9.wmf"/><Relationship Id="rId47" Type="http://schemas.openxmlformats.org/officeDocument/2006/relationships/oleObject" Target="embeddings/Microsoft_Word_97_-_2003_Document12.doc"/><Relationship Id="rId68" Type="http://schemas.openxmlformats.org/officeDocument/2006/relationships/image" Target="media/image31.wmf"/><Relationship Id="rId89" Type="http://schemas.openxmlformats.org/officeDocument/2006/relationships/oleObject" Target="embeddings/Microsoft_Word_97_-_2003_Document33.doc"/><Relationship Id="rId112" Type="http://schemas.openxmlformats.org/officeDocument/2006/relationships/image" Target="media/image54.wmf"/><Relationship Id="rId133" Type="http://schemas.openxmlformats.org/officeDocument/2006/relationships/image" Target="media/image65.wmf"/></Relationships>
</file>

<file path=word/_rels/settings.xml.rels><?xml version="1.0" encoding="UTF-8" standalone="yes"?>
<Relationships xmlns="http://schemas.openxmlformats.org/package/2006/relationships"><Relationship Id="rId1" Type="http://schemas.openxmlformats.org/officeDocument/2006/relationships/attachedTemplate" Target="file:///H:\001-SC-SME-0005_SRS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C5A5CFEAAD334FB7A0B4B210716BB8" ma:contentTypeVersion="6" ma:contentTypeDescription="Create a new document." ma:contentTypeScope="" ma:versionID="53e18d1caa49d3b5bdefe51c2f72867a">
  <xsd:schema xmlns:xsd="http://www.w3.org/2001/XMLSchema" xmlns:xs="http://www.w3.org/2001/XMLSchema" xmlns:p="http://schemas.microsoft.com/office/2006/metadata/properties" xmlns:ns2="2f07968d-2e89-4e41-926b-0c556722c79f" targetNamespace="http://schemas.microsoft.com/office/2006/metadata/properties" ma:root="true" ma:fieldsID="c2753aa155d703c357212efe32e5a491" ns2:_="">
    <xsd:import namespace="2f07968d-2e89-4e41-926b-0c556722c79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7968d-2e89-4e41-926b-0c556722c7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95E630-0CB3-4CD6-8D94-E25699CD7FB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373D3A-8AC5-4F20-9498-7708DE1A0A7D}">
  <ds:schemaRefs>
    <ds:schemaRef ds:uri="http://schemas.microsoft.com/sharepoint/v3/contenttype/forms"/>
  </ds:schemaRefs>
</ds:datastoreItem>
</file>

<file path=customXml/itemProps3.xml><?xml version="1.0" encoding="utf-8"?>
<ds:datastoreItem xmlns:ds="http://schemas.openxmlformats.org/officeDocument/2006/customXml" ds:itemID="{3819435A-839C-443B-B2B0-346FBD8431A1}">
  <ds:schemaRefs>
    <ds:schemaRef ds:uri="http://schemas.openxmlformats.org/officeDocument/2006/bibliography"/>
  </ds:schemaRefs>
</ds:datastoreItem>
</file>

<file path=customXml/itemProps4.xml><?xml version="1.0" encoding="utf-8"?>
<ds:datastoreItem xmlns:ds="http://schemas.openxmlformats.org/officeDocument/2006/customXml" ds:itemID="{0FA621DB-A2FD-4342-B20F-C76C5000C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7968d-2e89-4e41-926b-0c556722c7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001-SC-SME-0005_SRS_Template.dot</Template>
  <TotalTime>2</TotalTime>
  <Pages>154</Pages>
  <Words>35860</Words>
  <Characters>204044</Characters>
  <Application>Microsoft Office Word</Application>
  <DocSecurity>0</DocSecurity>
  <Lines>8161</Lines>
  <Paragraphs>5331</Paragraphs>
  <ScaleCrop>false</ScaleCrop>
  <Manager>Andrew Barton</Manager>
  <Company>Ultra Electronics - Controls</Company>
  <LinksUpToDate>false</LinksUpToDate>
  <CharactersWithSpaces>234573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title here</dc:title>
  <dc:subject>Template for A400M TVAS systems documents</dc:subject>
  <dc:creator>Alois Mosmang</dc:creator>
  <cp:keywords/>
  <dc:description/>
  <cp:lastModifiedBy>K R, Nithin</cp:lastModifiedBy>
  <cp:revision>6</cp:revision>
  <cp:lastPrinted>2007-02-23T05:04:00Z</cp:lastPrinted>
  <dcterms:created xsi:type="dcterms:W3CDTF">2025-11-27T20:18:00Z</dcterms:created>
  <dcterms:modified xsi:type="dcterms:W3CDTF">2026-01-27T10:02:00Z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0x01010062C5A5CFEAAD334FB7A0B4B210716BB8</vt:lpwstr>
  </property>
</Properties>
</file>